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rsidP="001F5492">
      <w:pPr>
        <w:pStyle w:val="a8"/>
      </w:pPr>
      <w:r>
        <w:rPr>
          <w:rFonts w:hint="eastAsia"/>
        </w:rPr>
        <w:t>Sound Engineering</w:t>
      </w: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Pr="001F5492" w:rsidRDefault="001F5492" w:rsidP="001F5492">
      <w:pPr>
        <w:widowControl/>
        <w:ind w:firstLineChars="0" w:firstLine="0"/>
        <w:jc w:val="center"/>
        <w:rPr>
          <w:rFonts w:ascii="TTD08o00" w:eastAsia="TTD08o00" w:hAnsi="HG丸ｺﾞｼｯｸM-PRO"/>
          <w:sz w:val="36"/>
          <w:szCs w:val="36"/>
        </w:rPr>
      </w:pPr>
      <w:r>
        <w:rPr>
          <w:rFonts w:ascii="TTD08o00" w:eastAsia="TTD08o00" w:hAnsi="HG丸ｺﾞｼｯｸM-PRO" w:hint="eastAsia"/>
          <w:sz w:val="36"/>
          <w:szCs w:val="36"/>
        </w:rPr>
        <w:t>～</w:t>
      </w:r>
      <w:r w:rsidRPr="001F5492">
        <w:rPr>
          <w:rFonts w:ascii="TTD08o00" w:eastAsia="TTD08o00" w:hAnsi="HG丸ｺﾞｼｯｸM-PRO" w:hint="eastAsia"/>
          <w:sz w:val="36"/>
          <w:szCs w:val="36"/>
        </w:rPr>
        <w:t>基礎から応用まで</w:t>
      </w:r>
      <w:r>
        <w:rPr>
          <w:rFonts w:ascii="TTD08o00" w:eastAsia="TTD08o00" w:hAnsi="HG丸ｺﾞｼｯｸM-PRO" w:hint="eastAsia"/>
          <w:sz w:val="36"/>
          <w:szCs w:val="36"/>
        </w:rPr>
        <w:t>～</w:t>
      </w: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Default="001F5492">
      <w:pPr>
        <w:widowControl/>
        <w:ind w:firstLineChars="0" w:firstLine="0"/>
        <w:jc w:val="left"/>
        <w:rPr>
          <w:rFonts w:ascii="HG丸ｺﾞｼｯｸM-PRO" w:hAnsi="HG丸ｺﾞｼｯｸM-PRO"/>
        </w:rPr>
      </w:pPr>
    </w:p>
    <w:p w:rsidR="001F5492" w:rsidRPr="004B643E" w:rsidRDefault="004638DC" w:rsidP="004B643E">
      <w:pPr>
        <w:widowControl/>
        <w:wordWrap w:val="0"/>
        <w:ind w:firstLineChars="0" w:firstLine="0"/>
        <w:jc w:val="right"/>
        <w:rPr>
          <w:rFonts w:ascii="HG丸ｺﾞｼｯｸM-PRO" w:hAnsi="HG丸ｺﾞｼｯｸM-PRO"/>
          <w:u w:val="single"/>
        </w:rPr>
      </w:pPr>
      <w:r w:rsidRPr="004B643E">
        <w:rPr>
          <w:rFonts w:ascii="TTD08o00" w:eastAsia="TTD08o00" w:hAnsi="HG丸ｺﾞｼｯｸM-PRO" w:hint="eastAsia"/>
          <w:sz w:val="32"/>
          <w:szCs w:val="32"/>
          <w:u w:val="single"/>
        </w:rPr>
        <w:t>なまえ</w:t>
      </w:r>
      <w:r w:rsidR="004B643E" w:rsidRPr="004B643E">
        <w:rPr>
          <w:rFonts w:ascii="TTD08o00" w:eastAsia="TTD08o00" w:hAnsi="HG丸ｺﾞｼｯｸM-PRO" w:hint="eastAsia"/>
          <w:sz w:val="32"/>
          <w:szCs w:val="32"/>
          <w:u w:val="single"/>
        </w:rPr>
        <w:t xml:space="preserve">　　　　　　　　</w:t>
      </w:r>
      <w:r w:rsidR="004B643E" w:rsidRPr="004B643E">
        <w:rPr>
          <w:rFonts w:ascii="HG丸ｺﾞｼｯｸM-PRO" w:hAnsi="HG丸ｺﾞｼｯｸM-PRO" w:hint="eastAsia"/>
          <w:u w:val="single"/>
        </w:rPr>
        <w:t xml:space="preserve">　　</w:t>
      </w:r>
    </w:p>
    <w:p w:rsidR="001F5492" w:rsidRDefault="00063DE3" w:rsidP="00063DE3">
      <w:pPr>
        <w:pStyle w:val="a8"/>
      </w:pPr>
      <w:r>
        <w:rPr>
          <w:rFonts w:hint="eastAsia"/>
        </w:rPr>
        <w:lastRenderedPageBreak/>
        <w:t>-Index-</w:t>
      </w:r>
    </w:p>
    <w:p w:rsidR="00063DE3" w:rsidRPr="00063DE3" w:rsidRDefault="00063DE3" w:rsidP="00063DE3">
      <w:pPr>
        <w:pStyle w:val="a7"/>
      </w:pPr>
    </w:p>
    <w:p w:rsidR="00063DE3" w:rsidRDefault="00063DE3" w:rsidP="00063DE3">
      <w:pPr>
        <w:pStyle w:val="a6"/>
      </w:pPr>
    </w:p>
    <w:p w:rsidR="00063DE3" w:rsidRDefault="00063DE3" w:rsidP="00063DE3">
      <w:pPr>
        <w:pStyle w:val="af"/>
        <w:numPr>
          <w:ilvl w:val="0"/>
          <w:numId w:val="19"/>
        </w:numPr>
        <w:ind w:leftChars="0" w:firstLineChars="0"/>
        <w:jc w:val="center"/>
      </w:pPr>
      <w:r>
        <w:rPr>
          <w:rFonts w:hint="eastAsia"/>
        </w:rPr>
        <w:t>PA</w:t>
      </w:r>
      <w:r>
        <w:rPr>
          <w:rFonts w:hint="eastAsia"/>
        </w:rPr>
        <w:t>とは</w:t>
      </w:r>
    </w:p>
    <w:p w:rsidR="00063DE3" w:rsidRDefault="00063DE3" w:rsidP="00063DE3">
      <w:pPr>
        <w:pStyle w:val="af"/>
        <w:numPr>
          <w:ilvl w:val="0"/>
          <w:numId w:val="19"/>
        </w:numPr>
        <w:ind w:leftChars="0" w:firstLineChars="0"/>
        <w:jc w:val="center"/>
      </w:pPr>
      <w:r>
        <w:rPr>
          <w:rFonts w:hint="eastAsia"/>
        </w:rPr>
        <w:t>音</w:t>
      </w:r>
    </w:p>
    <w:p w:rsidR="00063DE3" w:rsidRDefault="00063DE3" w:rsidP="00063DE3">
      <w:pPr>
        <w:pStyle w:val="af"/>
        <w:numPr>
          <w:ilvl w:val="0"/>
          <w:numId w:val="19"/>
        </w:numPr>
        <w:ind w:leftChars="0" w:firstLineChars="0"/>
        <w:jc w:val="center"/>
      </w:pPr>
      <w:r>
        <w:rPr>
          <w:rFonts w:hint="eastAsia"/>
        </w:rPr>
        <w:t>スピーカーの設置</w:t>
      </w:r>
    </w:p>
    <w:p w:rsidR="00063DE3" w:rsidRDefault="00063DE3" w:rsidP="00063DE3">
      <w:pPr>
        <w:pStyle w:val="af"/>
        <w:numPr>
          <w:ilvl w:val="0"/>
          <w:numId w:val="19"/>
        </w:numPr>
        <w:ind w:leftChars="0" w:firstLineChars="0"/>
        <w:jc w:val="center"/>
      </w:pPr>
      <w:r>
        <w:rPr>
          <w:rFonts w:hint="eastAsia"/>
        </w:rPr>
        <w:t>マイクロフォンについて</w:t>
      </w:r>
    </w:p>
    <w:p w:rsidR="00063DE3" w:rsidRDefault="00063DE3" w:rsidP="00063DE3">
      <w:pPr>
        <w:pStyle w:val="af"/>
        <w:numPr>
          <w:ilvl w:val="0"/>
          <w:numId w:val="19"/>
        </w:numPr>
        <w:ind w:leftChars="0" w:firstLineChars="0"/>
        <w:jc w:val="center"/>
      </w:pPr>
      <w:r>
        <w:rPr>
          <w:rFonts w:hint="eastAsia"/>
        </w:rPr>
        <w:t>スピーカーについて</w:t>
      </w:r>
    </w:p>
    <w:p w:rsidR="00063DE3" w:rsidRDefault="00063DE3" w:rsidP="00063DE3">
      <w:pPr>
        <w:pStyle w:val="af"/>
        <w:numPr>
          <w:ilvl w:val="0"/>
          <w:numId w:val="19"/>
        </w:numPr>
        <w:ind w:leftChars="0" w:firstLineChars="0"/>
        <w:jc w:val="center"/>
      </w:pPr>
      <w:r>
        <w:rPr>
          <w:rFonts w:hint="eastAsia"/>
        </w:rPr>
        <w:t>指向性について</w:t>
      </w:r>
    </w:p>
    <w:p w:rsidR="00063DE3" w:rsidRDefault="00063DE3" w:rsidP="00063DE3">
      <w:pPr>
        <w:pStyle w:val="af"/>
        <w:numPr>
          <w:ilvl w:val="0"/>
          <w:numId w:val="19"/>
        </w:numPr>
        <w:ind w:leftChars="0" w:firstLineChars="0"/>
        <w:jc w:val="center"/>
      </w:pPr>
      <w:r>
        <w:rPr>
          <w:rFonts w:hint="eastAsia"/>
        </w:rPr>
        <w:t>ダイレクトボックス</w:t>
      </w:r>
      <w:r w:rsidRPr="00063DE3">
        <w:rPr>
          <w:rFonts w:hint="eastAsia"/>
        </w:rPr>
        <w:t>(DI / Direct Injection Box)</w:t>
      </w:r>
      <w:r w:rsidRPr="00063DE3">
        <w:rPr>
          <w:rFonts w:hint="eastAsia"/>
        </w:rPr>
        <w:t>について</w:t>
      </w:r>
    </w:p>
    <w:p w:rsidR="00063DE3" w:rsidRDefault="004C02BB" w:rsidP="004C02BB">
      <w:pPr>
        <w:pStyle w:val="af"/>
        <w:numPr>
          <w:ilvl w:val="0"/>
          <w:numId w:val="19"/>
        </w:numPr>
        <w:ind w:leftChars="0" w:firstLineChars="0"/>
        <w:jc w:val="center"/>
      </w:pPr>
      <w:r w:rsidRPr="004C02BB">
        <w:rPr>
          <w:rFonts w:hint="eastAsia"/>
        </w:rPr>
        <w:t>アンプ</w:t>
      </w:r>
      <w:r w:rsidRPr="004C02BB">
        <w:rPr>
          <w:rFonts w:hint="eastAsia"/>
        </w:rPr>
        <w:t>(Amplifier)</w:t>
      </w:r>
      <w:r w:rsidRPr="004C02BB">
        <w:rPr>
          <w:rFonts w:hint="eastAsia"/>
        </w:rPr>
        <w:t>について</w:t>
      </w:r>
    </w:p>
    <w:p w:rsidR="004C02BB" w:rsidRDefault="004C02BB" w:rsidP="004C02BB">
      <w:pPr>
        <w:pStyle w:val="af"/>
        <w:numPr>
          <w:ilvl w:val="0"/>
          <w:numId w:val="19"/>
        </w:numPr>
        <w:ind w:leftChars="0" w:firstLineChars="0"/>
        <w:jc w:val="center"/>
      </w:pPr>
      <w:r>
        <w:rPr>
          <w:rFonts w:hint="eastAsia"/>
        </w:rPr>
        <w:t>エフェクターについて</w:t>
      </w:r>
    </w:p>
    <w:p w:rsidR="004C02BB" w:rsidRDefault="004C02BB" w:rsidP="004C02BB">
      <w:pPr>
        <w:pStyle w:val="af"/>
        <w:numPr>
          <w:ilvl w:val="0"/>
          <w:numId w:val="19"/>
        </w:numPr>
        <w:ind w:leftChars="0" w:firstLineChars="0"/>
        <w:jc w:val="center"/>
      </w:pPr>
      <w:r>
        <w:rPr>
          <w:rFonts w:hint="eastAsia"/>
        </w:rPr>
        <w:t>エフェクターの基本的な接続方法</w:t>
      </w:r>
    </w:p>
    <w:p w:rsidR="004C02BB" w:rsidRDefault="004C02BB" w:rsidP="004C02BB">
      <w:pPr>
        <w:pStyle w:val="af"/>
        <w:numPr>
          <w:ilvl w:val="0"/>
          <w:numId w:val="19"/>
        </w:numPr>
        <w:ind w:leftChars="0" w:firstLineChars="0"/>
        <w:jc w:val="center"/>
      </w:pPr>
      <w:r>
        <w:rPr>
          <w:rFonts w:hint="eastAsia"/>
        </w:rPr>
        <w:t>ダイナミクス系</w:t>
      </w:r>
    </w:p>
    <w:p w:rsidR="004C02BB" w:rsidRDefault="004C02BB" w:rsidP="004C02BB">
      <w:pPr>
        <w:pStyle w:val="af"/>
        <w:numPr>
          <w:ilvl w:val="0"/>
          <w:numId w:val="19"/>
        </w:numPr>
        <w:ind w:leftChars="0" w:firstLineChars="0"/>
        <w:jc w:val="center"/>
      </w:pPr>
      <w:r>
        <w:rPr>
          <w:rFonts w:hint="eastAsia"/>
        </w:rPr>
        <w:t>フィルター系</w:t>
      </w:r>
    </w:p>
    <w:p w:rsidR="004C02BB" w:rsidRDefault="004C02BB" w:rsidP="004C02BB">
      <w:pPr>
        <w:pStyle w:val="af"/>
        <w:numPr>
          <w:ilvl w:val="0"/>
          <w:numId w:val="19"/>
        </w:numPr>
        <w:ind w:leftChars="0" w:firstLineChars="0"/>
        <w:jc w:val="center"/>
      </w:pPr>
      <w:r>
        <w:rPr>
          <w:rFonts w:hint="eastAsia"/>
        </w:rPr>
        <w:t>空間系</w:t>
      </w:r>
    </w:p>
    <w:p w:rsidR="004C02BB" w:rsidRDefault="004C02BB" w:rsidP="004C02BB">
      <w:pPr>
        <w:pStyle w:val="af"/>
        <w:ind w:leftChars="0" w:left="570" w:firstLineChars="0" w:firstLine="0"/>
      </w:pPr>
    </w:p>
    <w:p w:rsidR="004C02BB" w:rsidRDefault="004C02BB" w:rsidP="004C02BB">
      <w:pPr>
        <w:pStyle w:val="af"/>
        <w:numPr>
          <w:ilvl w:val="0"/>
          <w:numId w:val="19"/>
        </w:numPr>
        <w:ind w:leftChars="0" w:firstLineChars="0"/>
        <w:jc w:val="center"/>
      </w:pPr>
      <w:r>
        <w:rPr>
          <w:rFonts w:hint="eastAsia"/>
        </w:rPr>
        <w:t>インピーダンスとは</w:t>
      </w:r>
    </w:p>
    <w:p w:rsidR="004C02BB" w:rsidRDefault="004C02BB" w:rsidP="004C02BB">
      <w:pPr>
        <w:pStyle w:val="af"/>
        <w:numPr>
          <w:ilvl w:val="0"/>
          <w:numId w:val="19"/>
        </w:numPr>
        <w:ind w:leftChars="0" w:firstLineChars="0"/>
        <w:jc w:val="center"/>
      </w:pPr>
      <w:r>
        <w:rPr>
          <w:rFonts w:hint="eastAsia"/>
        </w:rPr>
        <w:t>形の違う電力</w:t>
      </w:r>
    </w:p>
    <w:p w:rsidR="004C02BB" w:rsidRDefault="004C02BB" w:rsidP="004C02BB">
      <w:pPr>
        <w:pStyle w:val="af"/>
        <w:numPr>
          <w:ilvl w:val="0"/>
          <w:numId w:val="19"/>
        </w:numPr>
        <w:ind w:leftChars="0" w:firstLineChars="0"/>
        <w:jc w:val="center"/>
      </w:pPr>
      <w:r>
        <w:rPr>
          <w:rFonts w:hint="eastAsia"/>
        </w:rPr>
        <w:t>信号の受け渡し</w:t>
      </w:r>
    </w:p>
    <w:p w:rsidR="004C02BB" w:rsidRDefault="004C02BB" w:rsidP="004C02BB">
      <w:pPr>
        <w:pStyle w:val="af"/>
        <w:numPr>
          <w:ilvl w:val="0"/>
          <w:numId w:val="19"/>
        </w:numPr>
        <w:ind w:leftChars="0" w:firstLineChars="0"/>
        <w:jc w:val="center"/>
      </w:pPr>
      <w:r>
        <w:rPr>
          <w:rFonts w:hint="eastAsia"/>
        </w:rPr>
        <w:t>インピーダンスの整合</w:t>
      </w:r>
    </w:p>
    <w:p w:rsidR="004C02BB" w:rsidRDefault="004C02BB" w:rsidP="004C02BB">
      <w:pPr>
        <w:pStyle w:val="af"/>
        <w:ind w:leftChars="0" w:left="570" w:firstLineChars="0" w:firstLine="0"/>
      </w:pPr>
    </w:p>
    <w:p w:rsidR="004C02BB" w:rsidRDefault="004C02BB" w:rsidP="004C02BB">
      <w:pPr>
        <w:pStyle w:val="af"/>
        <w:numPr>
          <w:ilvl w:val="0"/>
          <w:numId w:val="19"/>
        </w:numPr>
        <w:ind w:leftChars="0" w:firstLineChars="0"/>
        <w:jc w:val="center"/>
      </w:pPr>
      <w:r>
        <w:rPr>
          <w:rFonts w:hint="eastAsia"/>
        </w:rPr>
        <w:t>電気について</w:t>
      </w:r>
    </w:p>
    <w:p w:rsidR="004C02BB" w:rsidRDefault="004C02BB" w:rsidP="004C02BB">
      <w:pPr>
        <w:pStyle w:val="af"/>
        <w:numPr>
          <w:ilvl w:val="0"/>
          <w:numId w:val="19"/>
        </w:numPr>
        <w:ind w:leftChars="0" w:firstLineChars="0"/>
        <w:jc w:val="center"/>
      </w:pPr>
      <w:r>
        <w:rPr>
          <w:rFonts w:hint="eastAsia"/>
        </w:rPr>
        <w:t>アナログとデジタルそしてサンプリング</w:t>
      </w:r>
    </w:p>
    <w:p w:rsidR="004C02BB" w:rsidRDefault="004C02BB" w:rsidP="004C02BB">
      <w:pPr>
        <w:pStyle w:val="af"/>
        <w:numPr>
          <w:ilvl w:val="0"/>
          <w:numId w:val="19"/>
        </w:numPr>
        <w:ind w:leftChars="0" w:firstLineChars="0"/>
        <w:jc w:val="center"/>
      </w:pPr>
      <w:r>
        <w:rPr>
          <w:rFonts w:hint="eastAsia"/>
        </w:rPr>
        <w:t>基音と倍音</w:t>
      </w:r>
    </w:p>
    <w:p w:rsidR="004C02BB" w:rsidRDefault="004C02BB" w:rsidP="004C02BB">
      <w:pPr>
        <w:pStyle w:val="af"/>
        <w:numPr>
          <w:ilvl w:val="0"/>
          <w:numId w:val="19"/>
        </w:numPr>
        <w:ind w:leftChars="0" w:firstLineChars="0"/>
        <w:jc w:val="center"/>
      </w:pPr>
      <w:r>
        <w:rPr>
          <w:rFonts w:hint="eastAsia"/>
        </w:rPr>
        <w:t>エンベローブ</w:t>
      </w:r>
    </w:p>
    <w:p w:rsidR="004C02BB" w:rsidRDefault="004C02BB" w:rsidP="004C02BB">
      <w:pPr>
        <w:pStyle w:val="af"/>
        <w:numPr>
          <w:ilvl w:val="0"/>
          <w:numId w:val="19"/>
        </w:numPr>
        <w:ind w:leftChars="0" w:firstLineChars="0"/>
        <w:jc w:val="center"/>
      </w:pPr>
      <w:r>
        <w:rPr>
          <w:rFonts w:hint="eastAsia"/>
        </w:rPr>
        <w:t>ケーブルについて</w:t>
      </w:r>
    </w:p>
    <w:p w:rsidR="004C02BB" w:rsidRDefault="004C02BB" w:rsidP="004C02BB">
      <w:pPr>
        <w:pStyle w:val="af"/>
        <w:numPr>
          <w:ilvl w:val="0"/>
          <w:numId w:val="19"/>
        </w:numPr>
        <w:ind w:leftChars="0" w:firstLineChars="0"/>
        <w:jc w:val="center"/>
      </w:pPr>
      <w:r>
        <w:rPr>
          <w:rFonts w:hint="eastAsia"/>
        </w:rPr>
        <w:t>コネクタについて</w:t>
      </w:r>
    </w:p>
    <w:p w:rsidR="004C02BB" w:rsidRDefault="004C02BB" w:rsidP="004C02BB">
      <w:pPr>
        <w:pStyle w:val="af"/>
        <w:numPr>
          <w:ilvl w:val="0"/>
          <w:numId w:val="19"/>
        </w:numPr>
        <w:ind w:leftChars="0" w:firstLineChars="0"/>
        <w:jc w:val="center"/>
      </w:pPr>
      <w:r>
        <w:rPr>
          <w:rFonts w:hint="eastAsia"/>
        </w:rPr>
        <w:t>音の基準レベル</w:t>
      </w:r>
    </w:p>
    <w:p w:rsidR="004C02BB" w:rsidRDefault="004C02BB" w:rsidP="004C02BB">
      <w:pPr>
        <w:pStyle w:val="af"/>
        <w:numPr>
          <w:ilvl w:val="0"/>
          <w:numId w:val="19"/>
        </w:numPr>
        <w:ind w:leftChars="0" w:firstLineChars="0"/>
        <w:jc w:val="center"/>
      </w:pPr>
      <w:r>
        <w:rPr>
          <w:rFonts w:hint="eastAsia"/>
        </w:rPr>
        <w:t>-20dBFS</w:t>
      </w:r>
      <w:r>
        <w:rPr>
          <w:rFonts w:hint="eastAsia"/>
        </w:rPr>
        <w:t>について</w:t>
      </w:r>
    </w:p>
    <w:p w:rsidR="00DF1560" w:rsidRDefault="00DF1560" w:rsidP="00DF1560">
      <w:pPr>
        <w:pStyle w:val="af"/>
        <w:ind w:leftChars="0" w:left="570" w:firstLineChars="0" w:firstLine="0"/>
      </w:pPr>
    </w:p>
    <w:p w:rsidR="004C02BB" w:rsidRDefault="004C02BB" w:rsidP="004C02BB">
      <w:pPr>
        <w:pStyle w:val="af"/>
        <w:numPr>
          <w:ilvl w:val="0"/>
          <w:numId w:val="19"/>
        </w:numPr>
        <w:ind w:leftChars="0" w:firstLineChars="0"/>
        <w:jc w:val="center"/>
      </w:pPr>
      <w:r>
        <w:rPr>
          <w:rFonts w:hint="eastAsia"/>
        </w:rPr>
        <w:t>コンプレッサーの使い方（実践編）</w:t>
      </w:r>
    </w:p>
    <w:p w:rsidR="004C02BB" w:rsidRDefault="004C02BB" w:rsidP="004C02BB">
      <w:pPr>
        <w:pStyle w:val="af"/>
        <w:numPr>
          <w:ilvl w:val="0"/>
          <w:numId w:val="19"/>
        </w:numPr>
        <w:ind w:leftChars="0" w:firstLineChars="0"/>
        <w:jc w:val="center"/>
      </w:pPr>
      <w:r>
        <w:rPr>
          <w:rFonts w:hint="eastAsia"/>
        </w:rPr>
        <w:t>舞台記号と結線図記号</w:t>
      </w:r>
    </w:p>
    <w:p w:rsidR="004C02BB" w:rsidRDefault="004C02BB" w:rsidP="004C02BB">
      <w:pPr>
        <w:pStyle w:val="af"/>
        <w:numPr>
          <w:ilvl w:val="0"/>
          <w:numId w:val="19"/>
        </w:numPr>
        <w:ind w:leftChars="0" w:firstLineChars="0"/>
        <w:jc w:val="center"/>
      </w:pPr>
      <w:r>
        <w:rPr>
          <w:rFonts w:hint="eastAsia"/>
        </w:rPr>
        <w:t>用語集</w:t>
      </w:r>
    </w:p>
    <w:p w:rsidR="00825FA6" w:rsidRDefault="00825FA6" w:rsidP="004C02BB">
      <w:pPr>
        <w:pStyle w:val="af"/>
        <w:numPr>
          <w:ilvl w:val="0"/>
          <w:numId w:val="19"/>
        </w:numPr>
        <w:ind w:leftChars="0" w:firstLineChars="0"/>
        <w:jc w:val="center"/>
      </w:pPr>
      <w:r>
        <w:rPr>
          <w:rFonts w:hint="eastAsia"/>
        </w:rPr>
        <w:t>リファレンス</w:t>
      </w:r>
      <w:r>
        <w:rPr>
          <w:rFonts w:hint="eastAsia"/>
        </w:rPr>
        <w:t>CD</w:t>
      </w:r>
    </w:p>
    <w:p w:rsidR="0070322E" w:rsidRDefault="0070322E" w:rsidP="0070322E">
      <w:pPr>
        <w:ind w:firstLineChars="0"/>
        <w:jc w:val="center"/>
      </w:pPr>
    </w:p>
    <w:p w:rsidR="0070322E" w:rsidRDefault="00660EF9" w:rsidP="0070322E">
      <w:pPr>
        <w:ind w:firstLineChars="0"/>
        <w:jc w:val="center"/>
      </w:pPr>
      <w:r>
        <w:rPr>
          <w:rFonts w:hint="eastAsia"/>
        </w:rPr>
        <w:lastRenderedPageBreak/>
        <w:t>ミキシング・音作り編</w:t>
      </w:r>
    </w:p>
    <w:p w:rsidR="0070322E" w:rsidRDefault="0070322E" w:rsidP="0070322E">
      <w:pPr>
        <w:ind w:firstLineChars="0"/>
        <w:jc w:val="center"/>
      </w:pPr>
    </w:p>
    <w:p w:rsidR="0070322E" w:rsidRDefault="00474104" w:rsidP="004C02BB">
      <w:pPr>
        <w:pStyle w:val="af"/>
        <w:numPr>
          <w:ilvl w:val="0"/>
          <w:numId w:val="19"/>
        </w:numPr>
        <w:ind w:leftChars="0" w:firstLineChars="0"/>
        <w:jc w:val="center"/>
      </w:pPr>
      <w:r>
        <w:rPr>
          <w:rFonts w:hint="eastAsia"/>
        </w:rPr>
        <w:t>楽器の基礎事項</w:t>
      </w:r>
    </w:p>
    <w:p w:rsidR="00547044" w:rsidRDefault="00547044" w:rsidP="00547044">
      <w:pPr>
        <w:pStyle w:val="af"/>
        <w:ind w:leftChars="0" w:left="570" w:firstLineChars="0" w:firstLine="0"/>
        <w:jc w:val="center"/>
      </w:pPr>
    </w:p>
    <w:p w:rsidR="00474104" w:rsidRDefault="00474104" w:rsidP="004C02BB">
      <w:pPr>
        <w:pStyle w:val="af"/>
        <w:numPr>
          <w:ilvl w:val="0"/>
          <w:numId w:val="19"/>
        </w:numPr>
        <w:ind w:leftChars="0" w:firstLineChars="0"/>
        <w:jc w:val="center"/>
      </w:pPr>
      <w:r>
        <w:rPr>
          <w:rFonts w:hint="eastAsia"/>
        </w:rPr>
        <w:t>ドラムの音作り</w:t>
      </w:r>
    </w:p>
    <w:p w:rsidR="00474104" w:rsidRDefault="00474104" w:rsidP="004C02BB">
      <w:pPr>
        <w:pStyle w:val="af"/>
        <w:numPr>
          <w:ilvl w:val="0"/>
          <w:numId w:val="19"/>
        </w:numPr>
        <w:ind w:leftChars="0" w:firstLineChars="0"/>
        <w:jc w:val="center"/>
      </w:pPr>
      <w:r>
        <w:rPr>
          <w:rFonts w:hint="eastAsia"/>
        </w:rPr>
        <w:t>ベースの音作り</w:t>
      </w:r>
    </w:p>
    <w:p w:rsidR="00474104" w:rsidRDefault="00474104" w:rsidP="004C02BB">
      <w:pPr>
        <w:pStyle w:val="af"/>
        <w:numPr>
          <w:ilvl w:val="0"/>
          <w:numId w:val="19"/>
        </w:numPr>
        <w:ind w:leftChars="0" w:firstLineChars="0"/>
        <w:jc w:val="center"/>
      </w:pPr>
      <w:r>
        <w:rPr>
          <w:rFonts w:hint="eastAsia"/>
        </w:rPr>
        <w:t>ギターの音作り</w:t>
      </w:r>
    </w:p>
    <w:p w:rsidR="00474104" w:rsidRDefault="00474104" w:rsidP="004C02BB">
      <w:pPr>
        <w:pStyle w:val="af"/>
        <w:numPr>
          <w:ilvl w:val="0"/>
          <w:numId w:val="19"/>
        </w:numPr>
        <w:ind w:leftChars="0" w:firstLineChars="0"/>
        <w:jc w:val="center"/>
      </w:pPr>
      <w:r>
        <w:rPr>
          <w:rFonts w:hint="eastAsia"/>
        </w:rPr>
        <w:t>キーボード・ピアノの音作り</w:t>
      </w:r>
    </w:p>
    <w:p w:rsidR="00474104" w:rsidRDefault="00474104" w:rsidP="004C02BB">
      <w:pPr>
        <w:pStyle w:val="af"/>
        <w:numPr>
          <w:ilvl w:val="0"/>
          <w:numId w:val="19"/>
        </w:numPr>
        <w:ind w:leftChars="0" w:firstLineChars="0"/>
        <w:jc w:val="center"/>
      </w:pPr>
      <w:r>
        <w:rPr>
          <w:rFonts w:hint="eastAsia"/>
        </w:rPr>
        <w:t>ヴォーカルの音作り</w:t>
      </w:r>
    </w:p>
    <w:p w:rsidR="00474104" w:rsidRDefault="00474104" w:rsidP="00547044">
      <w:pPr>
        <w:pStyle w:val="af"/>
        <w:ind w:leftChars="0" w:left="570" w:firstLineChars="0" w:firstLine="0"/>
        <w:jc w:val="center"/>
      </w:pPr>
    </w:p>
    <w:p w:rsidR="00474104" w:rsidRDefault="00474104" w:rsidP="004C02BB">
      <w:pPr>
        <w:pStyle w:val="af"/>
        <w:numPr>
          <w:ilvl w:val="0"/>
          <w:numId w:val="19"/>
        </w:numPr>
        <w:ind w:leftChars="0" w:firstLineChars="0"/>
        <w:jc w:val="center"/>
      </w:pPr>
      <w:r>
        <w:rPr>
          <w:rFonts w:hint="eastAsia"/>
        </w:rPr>
        <w:t>ミキシング</w:t>
      </w: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70322E" w:rsidRDefault="0070322E" w:rsidP="0070322E">
      <w:pPr>
        <w:pStyle w:val="af"/>
        <w:ind w:leftChars="0" w:left="570" w:firstLineChars="0" w:firstLine="0"/>
      </w:pPr>
    </w:p>
    <w:p w:rsidR="00474104" w:rsidRPr="00063DE3" w:rsidRDefault="00474104" w:rsidP="0070322E">
      <w:pPr>
        <w:pStyle w:val="af"/>
        <w:ind w:leftChars="0" w:left="570" w:firstLineChars="0" w:firstLine="0"/>
      </w:pPr>
    </w:p>
    <w:p w:rsidR="000A4F3B" w:rsidRDefault="004C0DC5" w:rsidP="004C0DC5">
      <w:pPr>
        <w:pStyle w:val="1"/>
        <w:spacing w:before="173"/>
        <w:rPr>
          <w:rFonts w:ascii="HG丸ｺﾞｼｯｸM-PRO" w:hAnsi="HG丸ｺﾞｼｯｸM-PRO"/>
        </w:rPr>
      </w:pPr>
      <w:r w:rsidRPr="00315354">
        <w:rPr>
          <w:rFonts w:ascii="HG丸ｺﾞｼｯｸM-PRO" w:hAnsi="HG丸ｺﾞｼｯｸM-PRO" w:hint="eastAsia"/>
        </w:rPr>
        <w:lastRenderedPageBreak/>
        <w:t>PAとは</w:t>
      </w:r>
    </w:p>
    <w:p w:rsidR="008812DE" w:rsidRPr="008812DE" w:rsidRDefault="008812DE" w:rsidP="008812DE"/>
    <w:p w:rsidR="004C0DC5" w:rsidRDefault="004C0DC5" w:rsidP="004C0DC5">
      <w:pPr>
        <w:rPr>
          <w:rFonts w:ascii="HG丸ｺﾞｼｯｸM-PRO" w:hAnsi="HG丸ｺﾞｼｯｸM-PRO"/>
        </w:rPr>
      </w:pPr>
      <w:r w:rsidRPr="00315354">
        <w:rPr>
          <w:rFonts w:ascii="HG丸ｺﾞｼｯｸM-PRO" w:hAnsi="HG丸ｺﾞｼｯｸM-PRO" w:hint="eastAsia"/>
        </w:rPr>
        <w:t>PA（Public Address）のことで直訳すると「公衆へ拡声する」という意味</w:t>
      </w:r>
    </w:p>
    <w:p w:rsidR="008812DE" w:rsidRPr="00315354" w:rsidRDefault="008812DE" w:rsidP="004C0DC5">
      <w:pPr>
        <w:rPr>
          <w:rFonts w:ascii="HG丸ｺﾞｼｯｸM-PRO" w:hAnsi="HG丸ｺﾞｼｯｸM-PRO"/>
        </w:rPr>
      </w:pPr>
    </w:p>
    <w:p w:rsidR="004C0DC5" w:rsidRDefault="004C0DC5" w:rsidP="004C0DC5">
      <w:pPr>
        <w:pStyle w:val="1"/>
        <w:spacing w:before="173"/>
        <w:rPr>
          <w:rFonts w:ascii="HG丸ｺﾞｼｯｸM-PRO" w:hAnsi="HG丸ｺﾞｼｯｸM-PRO"/>
        </w:rPr>
      </w:pPr>
      <w:r w:rsidRPr="00315354">
        <w:rPr>
          <w:rFonts w:ascii="HG丸ｺﾞｼｯｸM-PRO" w:hAnsi="HG丸ｺﾞｼｯｸM-PRO" w:hint="eastAsia"/>
        </w:rPr>
        <w:t>音</w:t>
      </w:r>
    </w:p>
    <w:p w:rsidR="008812DE" w:rsidRPr="008812DE" w:rsidRDefault="008812DE" w:rsidP="008812DE"/>
    <w:p w:rsidR="003E100A" w:rsidRDefault="003E100A" w:rsidP="003E100A">
      <w:pPr>
        <w:rPr>
          <w:rFonts w:ascii="HG丸ｺﾞｼｯｸM-PRO" w:hAnsi="HG丸ｺﾞｼｯｸM-PRO"/>
        </w:rPr>
      </w:pPr>
      <w:r>
        <w:rPr>
          <w:rFonts w:ascii="HG丸ｺﾞｼｯｸM-PRO" w:hAnsi="HG丸ｺﾞｼｯｸM-PRO" w:hint="eastAsia"/>
        </w:rPr>
        <w:t>音は何で聴こえるのだろうか。</w:t>
      </w:r>
    </w:p>
    <w:p w:rsidR="003E100A" w:rsidRDefault="003E100A" w:rsidP="003E100A">
      <w:pPr>
        <w:rPr>
          <w:rFonts w:ascii="HG丸ｺﾞｼｯｸM-PRO" w:hAnsi="HG丸ｺﾞｼｯｸM-PRO"/>
        </w:rPr>
      </w:pPr>
      <w:r>
        <w:rPr>
          <w:rFonts w:ascii="HG丸ｺﾞｼｯｸM-PRO" w:hAnsi="HG丸ｺﾞｼｯｸM-PRO" w:hint="eastAsia"/>
        </w:rPr>
        <w:t>例えば、</w:t>
      </w:r>
    </w:p>
    <w:p w:rsidR="003E100A" w:rsidRDefault="003E100A" w:rsidP="00841A6E">
      <w:pPr>
        <w:pStyle w:val="af"/>
        <w:numPr>
          <w:ilvl w:val="0"/>
          <w:numId w:val="4"/>
        </w:numPr>
        <w:ind w:leftChars="0" w:firstLineChars="0"/>
        <w:rPr>
          <w:rFonts w:ascii="HG丸ｺﾞｼｯｸM-PRO" w:hAnsi="HG丸ｺﾞｼｯｸM-PRO"/>
        </w:rPr>
      </w:pPr>
      <w:r w:rsidRPr="003E100A">
        <w:rPr>
          <w:rFonts w:ascii="HG丸ｺﾞｼｯｸM-PRO" w:hAnsi="HG丸ｺﾞｼｯｸM-PRO" w:hint="eastAsia"/>
        </w:rPr>
        <w:t>ドラムを叩くとヘッド(皮)が振動する</w:t>
      </w:r>
    </w:p>
    <w:p w:rsidR="003E100A" w:rsidRDefault="003E100A" w:rsidP="00841A6E">
      <w:pPr>
        <w:pStyle w:val="af"/>
        <w:numPr>
          <w:ilvl w:val="0"/>
          <w:numId w:val="4"/>
        </w:numPr>
        <w:ind w:leftChars="0" w:firstLineChars="0"/>
        <w:rPr>
          <w:rFonts w:ascii="HG丸ｺﾞｼｯｸM-PRO" w:hAnsi="HG丸ｺﾞｼｯｸM-PRO"/>
        </w:rPr>
      </w:pPr>
      <w:r w:rsidRPr="003E100A">
        <w:rPr>
          <w:rFonts w:ascii="HG丸ｺﾞｼｯｸM-PRO" w:hAnsi="HG丸ｺﾞｼｯｸM-PRO" w:hint="eastAsia"/>
        </w:rPr>
        <w:t>ヘッドが前に出てきたときは空気が押し出される</w:t>
      </w:r>
    </w:p>
    <w:p w:rsidR="003E100A" w:rsidRDefault="003E100A" w:rsidP="00841A6E">
      <w:pPr>
        <w:pStyle w:val="af"/>
        <w:numPr>
          <w:ilvl w:val="0"/>
          <w:numId w:val="4"/>
        </w:numPr>
        <w:ind w:leftChars="0" w:firstLineChars="0"/>
        <w:rPr>
          <w:rFonts w:ascii="HG丸ｺﾞｼｯｸM-PRO" w:hAnsi="HG丸ｺﾞｼｯｸM-PRO"/>
        </w:rPr>
      </w:pPr>
      <w:r w:rsidRPr="003E100A">
        <w:rPr>
          <w:rFonts w:ascii="HG丸ｺﾞｼｯｸM-PRO" w:hAnsi="HG丸ｺﾞｼｯｸM-PRO" w:hint="eastAsia"/>
        </w:rPr>
        <w:t>後ろに行ったときは逆</w:t>
      </w:r>
    </w:p>
    <w:p w:rsidR="003E100A" w:rsidRDefault="003E100A" w:rsidP="00841A6E">
      <w:pPr>
        <w:pStyle w:val="af"/>
        <w:numPr>
          <w:ilvl w:val="0"/>
          <w:numId w:val="4"/>
        </w:numPr>
        <w:ind w:leftChars="0" w:firstLineChars="0"/>
        <w:rPr>
          <w:rFonts w:ascii="HG丸ｺﾞｼｯｸM-PRO" w:hAnsi="HG丸ｺﾞｼｯｸM-PRO"/>
        </w:rPr>
      </w:pPr>
      <w:r w:rsidRPr="003E100A">
        <w:rPr>
          <w:rFonts w:ascii="HG丸ｺﾞｼｯｸM-PRO" w:hAnsi="HG丸ｺﾞｼｯｸM-PRO" w:hint="eastAsia"/>
        </w:rPr>
        <w:t>押し出された空気が次々と伝わっていく</w:t>
      </w:r>
    </w:p>
    <w:p w:rsidR="003E100A" w:rsidRDefault="005462CD" w:rsidP="00841A6E">
      <w:pPr>
        <w:pStyle w:val="af"/>
        <w:numPr>
          <w:ilvl w:val="0"/>
          <w:numId w:val="4"/>
        </w:numPr>
        <w:ind w:leftChars="0" w:firstLineChars="0"/>
        <w:rPr>
          <w:rFonts w:ascii="HG丸ｺﾞｼｯｸM-PRO" w:hAnsi="HG丸ｺﾞｼｯｸM-PRO"/>
        </w:rPr>
      </w:pPr>
      <w:r>
        <w:rPr>
          <w:rFonts w:ascii="HG丸ｺﾞｼｯｸM-PRO" w:hAnsi="HG丸ｺﾞｼｯｸM-PRO" w:hint="eastAsia"/>
        </w:rPr>
        <w:t>他の楽器も基本的には同じ感じで物が振動することによって音が発生する</w:t>
      </w:r>
    </w:p>
    <w:p w:rsidR="005462CD" w:rsidRDefault="005462CD" w:rsidP="00841A6E">
      <w:pPr>
        <w:pStyle w:val="af"/>
        <w:numPr>
          <w:ilvl w:val="1"/>
          <w:numId w:val="4"/>
        </w:numPr>
        <w:ind w:leftChars="0" w:firstLineChars="0"/>
        <w:rPr>
          <w:rFonts w:ascii="HG丸ｺﾞｼｯｸM-PRO" w:hAnsi="HG丸ｺﾞｼｯｸM-PRO"/>
        </w:rPr>
      </w:pPr>
      <w:r>
        <w:rPr>
          <w:rFonts w:ascii="HG丸ｺﾞｼｯｸM-PRO" w:hAnsi="HG丸ｺﾞｼｯｸM-PRO" w:hint="eastAsia"/>
        </w:rPr>
        <w:t>Gt,Piano,Violinなどは弦が振動</w:t>
      </w:r>
    </w:p>
    <w:p w:rsidR="005462CD" w:rsidRDefault="005462CD" w:rsidP="00841A6E">
      <w:pPr>
        <w:pStyle w:val="af"/>
        <w:numPr>
          <w:ilvl w:val="1"/>
          <w:numId w:val="4"/>
        </w:numPr>
        <w:ind w:leftChars="0" w:firstLineChars="0"/>
        <w:rPr>
          <w:rFonts w:ascii="HG丸ｺﾞｼｯｸM-PRO" w:hAnsi="HG丸ｺﾞｼｯｸM-PRO"/>
        </w:rPr>
      </w:pPr>
      <w:r>
        <w:rPr>
          <w:rFonts w:ascii="HG丸ｺﾞｼｯｸM-PRO" w:hAnsi="HG丸ｺﾞｼｯｸM-PRO" w:hint="eastAsia"/>
        </w:rPr>
        <w:t>人間の声は声帯が振動</w:t>
      </w:r>
    </w:p>
    <w:p w:rsidR="005462CD" w:rsidRDefault="005462CD" w:rsidP="005462CD">
      <w:pPr>
        <w:ind w:firstLineChars="0"/>
        <w:rPr>
          <w:rFonts w:ascii="HG丸ｺﾞｼｯｸM-PRO" w:hAnsi="HG丸ｺﾞｼｯｸM-PRO"/>
        </w:rPr>
      </w:pPr>
      <w:r>
        <w:rPr>
          <w:rFonts w:ascii="HG丸ｺﾞｼｯｸM-PRO" w:hAnsi="HG丸ｺﾞｼｯｸM-PRO" w:hint="eastAsia"/>
          <w:noProof/>
          <w:lang w:bidi="ar-SA"/>
        </w:rPr>
        <mc:AlternateContent>
          <mc:Choice Requires="wpg">
            <w:drawing>
              <wp:anchor distT="0" distB="0" distL="114300" distR="114300" simplePos="0" relativeHeight="251750400" behindDoc="0" locked="0" layoutInCell="1" allowOverlap="1" wp14:anchorId="3377C1F4" wp14:editId="145873A0">
                <wp:simplePos x="0" y="0"/>
                <wp:positionH relativeFrom="column">
                  <wp:posOffset>339090</wp:posOffset>
                </wp:positionH>
                <wp:positionV relativeFrom="paragraph">
                  <wp:posOffset>27940</wp:posOffset>
                </wp:positionV>
                <wp:extent cx="3286125" cy="1600200"/>
                <wp:effectExtent l="476250" t="38100" r="47625" b="19050"/>
                <wp:wrapNone/>
                <wp:docPr id="152" name="グループ化 152"/>
                <wp:cNvGraphicFramePr/>
                <a:graphic xmlns:a="http://schemas.openxmlformats.org/drawingml/2006/main">
                  <a:graphicData uri="http://schemas.microsoft.com/office/word/2010/wordprocessingGroup">
                    <wpg:wgp>
                      <wpg:cNvGrpSpPr/>
                      <wpg:grpSpPr>
                        <a:xfrm>
                          <a:off x="0" y="0"/>
                          <a:ext cx="3286125" cy="1600200"/>
                          <a:chOff x="0" y="0"/>
                          <a:chExt cx="6740067" cy="2163479"/>
                        </a:xfrm>
                      </wpg:grpSpPr>
                      <wps:wsp>
                        <wps:cNvPr id="145" name="円柱 6"/>
                        <wps:cNvSpPr/>
                        <wps:spPr>
                          <a:xfrm rot="5400000">
                            <a:off x="-222717" y="222717"/>
                            <a:ext cx="1928824" cy="1483389"/>
                          </a:xfrm>
                          <a:prstGeom prst="can">
                            <a:avLst>
                              <a:gd name="adj" fmla="val 50000"/>
                            </a:avLst>
                          </a:prstGeom>
                          <a:gradFill flip="none" rotWithShape="1">
                            <a:gsLst>
                              <a:gs pos="0">
                                <a:srgbClr val="C43D1F">
                                  <a:lumMod val="75000"/>
                                </a:srgbClr>
                              </a:gs>
                              <a:gs pos="50000">
                                <a:srgbClr val="C43D1F">
                                  <a:lumMod val="60000"/>
                                  <a:lumOff val="40000"/>
                                </a:srgbClr>
                              </a:gs>
                              <a:gs pos="100000">
                                <a:srgbClr val="E0B602">
                                  <a:lumMod val="20000"/>
                                  <a:lumOff val="80000"/>
                                </a:srgbClr>
                              </a:gs>
                            </a:gsLst>
                            <a:lin ang="13500000" scaled="1"/>
                            <a:tileRect/>
                          </a:gradFill>
                          <a:ln w="12700">
                            <a:solidFill>
                              <a:srgbClr val="C43D1F"/>
                            </a:solidFill>
                            <a:prstDash val="solid"/>
                          </a:ln>
                          <a:effectLst>
                            <a:outerShdw blurRad="76200" dir="13500000" sy="23000" kx="1200000" algn="br" rotWithShape="0">
                              <a:prstClr val="black">
                                <a:alpha val="20000"/>
                              </a:prstClr>
                            </a:outerShdw>
                          </a:effectLst>
                        </wps:spPr>
                        <wps:bodyPr rtlCol="0" anchor="ctr"/>
                      </wps:wsp>
                      <wps:wsp>
                        <wps:cNvPr id="146" name="正方形/長方形 7"/>
                        <wps:cNvSpPr/>
                        <wps:spPr>
                          <a:xfrm>
                            <a:off x="2453808" y="3642"/>
                            <a:ext cx="1285884" cy="1928826"/>
                          </a:xfrm>
                          <a:prstGeom prst="rect">
                            <a:avLst/>
                          </a:prstGeom>
                          <a:gradFill flip="none" rotWithShape="1">
                            <a:gsLst>
                              <a:gs pos="0">
                                <a:srgbClr val="118FBF">
                                  <a:alpha val="0"/>
                                </a:srgbClr>
                              </a:gs>
                              <a:gs pos="50000">
                                <a:srgbClr val="118FBF"/>
                              </a:gs>
                              <a:gs pos="100000">
                                <a:srgbClr val="118FBF">
                                  <a:alpha val="0"/>
                                </a:srgbClr>
                              </a:gs>
                            </a:gsLst>
                            <a:lin ang="0" scaled="1"/>
                            <a:tileRect/>
                          </a:gradFill>
                          <a:ln w="12700">
                            <a:noFill/>
                            <a:prstDash val="solid"/>
                          </a:ln>
                          <a:effectLst>
                            <a:outerShdw blurRad="76200" dir="13500000" sy="23000" kx="1200000" algn="br" rotWithShape="0">
                              <a:prstClr val="black">
                                <a:alpha val="20000"/>
                              </a:prstClr>
                            </a:outerShdw>
                          </a:effectLst>
                        </wps:spPr>
                        <wps:bodyPr rtlCol="0" anchor="ctr"/>
                      </wps:wsp>
                      <wps:wsp>
                        <wps:cNvPr id="147" name="正方形/長方形 8"/>
                        <wps:cNvSpPr/>
                        <wps:spPr>
                          <a:xfrm>
                            <a:off x="3949233" y="3642"/>
                            <a:ext cx="1285884" cy="1928826"/>
                          </a:xfrm>
                          <a:prstGeom prst="rect">
                            <a:avLst/>
                          </a:prstGeom>
                          <a:gradFill flip="none" rotWithShape="1">
                            <a:gsLst>
                              <a:gs pos="0">
                                <a:srgbClr val="118FBF">
                                  <a:alpha val="0"/>
                                </a:srgbClr>
                              </a:gs>
                              <a:gs pos="50000">
                                <a:srgbClr val="118FBF"/>
                              </a:gs>
                              <a:gs pos="100000">
                                <a:srgbClr val="118FBF">
                                  <a:alpha val="0"/>
                                </a:srgbClr>
                              </a:gs>
                            </a:gsLst>
                            <a:lin ang="0" scaled="1"/>
                            <a:tileRect/>
                          </a:gradFill>
                          <a:ln w="12700">
                            <a:noFill/>
                            <a:prstDash val="solid"/>
                          </a:ln>
                          <a:effectLst>
                            <a:outerShdw blurRad="76200" dir="13500000" sy="23000" kx="1200000" algn="br" rotWithShape="0">
                              <a:prstClr val="black">
                                <a:alpha val="20000"/>
                              </a:prstClr>
                            </a:outerShdw>
                          </a:effectLst>
                        </wps:spPr>
                        <wps:bodyPr rtlCol="0" anchor="ctr"/>
                      </wps:wsp>
                      <wps:wsp>
                        <wps:cNvPr id="148" name="正方形/長方形 9"/>
                        <wps:cNvSpPr/>
                        <wps:spPr>
                          <a:xfrm>
                            <a:off x="5454183" y="3642"/>
                            <a:ext cx="1285884" cy="1928826"/>
                          </a:xfrm>
                          <a:prstGeom prst="rect">
                            <a:avLst/>
                          </a:prstGeom>
                          <a:gradFill flip="none" rotWithShape="1">
                            <a:gsLst>
                              <a:gs pos="0">
                                <a:srgbClr val="118FBF">
                                  <a:alpha val="0"/>
                                </a:srgbClr>
                              </a:gs>
                              <a:gs pos="50000">
                                <a:srgbClr val="118FBF"/>
                              </a:gs>
                              <a:gs pos="100000">
                                <a:srgbClr val="118FBF">
                                  <a:alpha val="0"/>
                                </a:srgbClr>
                              </a:gs>
                            </a:gsLst>
                            <a:lin ang="0" scaled="1"/>
                            <a:tileRect/>
                          </a:gradFill>
                          <a:ln w="12700">
                            <a:noFill/>
                            <a:prstDash val="solid"/>
                          </a:ln>
                          <a:effectLst>
                            <a:outerShdw blurRad="76200" dir="13500000" sy="23000" kx="1200000" algn="br" rotWithShape="0">
                              <a:prstClr val="black">
                                <a:alpha val="20000"/>
                              </a:prstClr>
                            </a:outerShdw>
                          </a:effectLst>
                        </wps:spPr>
                        <wps:bodyPr rtlCol="0" anchor="ctr"/>
                      </wps:wsp>
                      <wps:wsp>
                        <wps:cNvPr id="149" name="左右矢印 11"/>
                        <wps:cNvSpPr/>
                        <wps:spPr>
                          <a:xfrm>
                            <a:off x="1063158" y="784692"/>
                            <a:ext cx="571504" cy="357190"/>
                          </a:xfrm>
                          <a:prstGeom prst="leftRightArrow">
                            <a:avLst/>
                          </a:prstGeom>
                          <a:solidFill>
                            <a:srgbClr val="E0B602">
                              <a:tint val="100000"/>
                            </a:srgbClr>
                          </a:solidFill>
                          <a:ln w="28100">
                            <a:solidFill>
                              <a:sysClr val="window" lastClr="FFFFFF"/>
                            </a:solidFill>
                            <a:prstDash val="solid"/>
                          </a:ln>
                          <a:effectLst>
                            <a:outerShdw blurRad="39000" dist="25400" dir="5400000">
                              <a:srgbClr val="1A0000">
                                <a:alpha val="35000"/>
                              </a:srgbClr>
                            </a:outerShdw>
                          </a:effectLst>
                        </wps:spPr>
                        <wps:bodyPr rtlCol="0" anchor="ctr"/>
                      </wps:wsp>
                      <wps:wsp>
                        <wps:cNvPr id="150" name="角丸四角形 13"/>
                        <wps:cNvSpPr/>
                        <wps:spPr>
                          <a:xfrm rot="-720000">
                            <a:off x="1539408" y="1070442"/>
                            <a:ext cx="59804" cy="1093037"/>
                          </a:xfrm>
                          <a:prstGeom prst="roundRect">
                            <a:avLst/>
                          </a:prstGeom>
                          <a:solidFill>
                            <a:srgbClr val="E0B602">
                              <a:lumMod val="40000"/>
                              <a:lumOff val="60000"/>
                            </a:srgbClr>
                          </a:solidFill>
                          <a:ln w="12700">
                            <a:solidFill>
                              <a:srgbClr val="E0B602">
                                <a:shade val="50000"/>
                              </a:srgbClr>
                            </a:solidFill>
                            <a:prstDash val="solid"/>
                          </a:ln>
                          <a:effectLst>
                            <a:innerShdw blurRad="63500" dist="50800" dir="8100000">
                              <a:prstClr val="black">
                                <a:alpha val="50000"/>
                              </a:prstClr>
                            </a:innerShdw>
                          </a:effectLst>
                        </wps:spPr>
                        <wps:bodyPr rtlCol="0" anchor="ctr"/>
                      </wps:wsp>
                      <wps:wsp>
                        <wps:cNvPr id="151" name="テキスト ボックス 15"/>
                        <wps:cNvSpPr txBox="1"/>
                        <wps:spPr>
                          <a:xfrm rot="1854243">
                            <a:off x="1502699" y="338495"/>
                            <a:ext cx="3214043" cy="853603"/>
                          </a:xfrm>
                          <a:prstGeom prst="rect">
                            <a:avLst/>
                          </a:prstGeom>
                          <a:noFill/>
                        </wps:spPr>
                        <wps:txbx>
                          <w:txbxContent>
                            <w:p w:rsidR="000D2897" w:rsidRPr="005462CD" w:rsidRDefault="000D2897" w:rsidP="005462CD">
                              <w:pPr>
                                <w:pStyle w:val="Web"/>
                                <w:spacing w:before="0" w:beforeAutospacing="0" w:after="0" w:afterAutospacing="0"/>
                                <w:ind w:firstLine="480"/>
                                <w:rPr>
                                  <w:color w:val="17365D" w:themeColor="text2" w:themeShade="BF"/>
                                </w:rPr>
                              </w:pPr>
                              <w:r w:rsidRPr="005462CD">
                                <w:rPr>
                                  <w:rFonts w:ascii="メイリオ" w:eastAsia="メイリオ" w:hAnsi="メイリオ" w:cs="メイリオ" w:hint="eastAsia"/>
                                  <w:color w:val="17365D" w:themeColor="text2" w:themeShade="BF"/>
                                  <w:kern w:val="24"/>
                                  <w:sz w:val="21"/>
                                  <w:szCs w:val="21"/>
                                </w:rPr>
                                <w:t>ド～ン！</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グループ化 152" o:spid="_x0000_s1026" style="position:absolute;left:0;text-align:left;margin-left:26.7pt;margin-top:2.2pt;width:258.75pt;height:126pt;z-index:251750400;mso-width-relative:margin;mso-height-relative:margin" coordsize="67400,21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6" o:spid="_x0000_s1027" type="#_x0000_t22" style="position:absolute;left:-2227;top:2227;width:19288;height:1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MrsQA&#10;AADcAAAADwAAAGRycy9kb3ducmV2LnhtbERPPW/CMBDdK/U/WFeJrTjQlkLAIFQK6gSCMjCe4muS&#10;Jj5Htgnh32OkSt3u6X3ebNGZWrTkfGlZwaCfgCDOrC45V3D8Xj+PQfiArLG2TAqu5GExf3yYYart&#10;hffUHkIuYgj7FBUUITSplD4ryKDv24Y4cj/WGQwRulxqh5cYbmo5TJKRNFhybCiwoY+CsupwNgom&#10;g227W51eThu7+a1W+8o1n6N3pXpP3XIKIlAX/sV/7i8d57++wf2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cjK7EAAAA3AAAAA8AAAAAAAAAAAAAAAAAmAIAAGRycy9k&#10;b3ducmV2LnhtbFBLBQYAAAAABAAEAPUAAACJAwAAAAA=&#10;" adj="10800" fillcolor="#932e17" strokecolor="#c43d1f" strokeweight="1pt">
                  <v:fill color2="#fef4c7" rotate="t" angle="225" colors="0 #932e17;.5 #e8836c;1 #fef4c7" focus="100%" type="gradient"/>
                  <v:shadow on="t" type="perspective" color="black" opacity="13107f" origin=".5,.5" offset="0,0" matrix=",23853f,,15073f"/>
                </v:shape>
                <v:rect id="正方形/長方形 7" o:spid="_x0000_s1028" style="position:absolute;left:24538;top:36;width:12858;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S8IA&#10;AADcAAAADwAAAGRycy9kb3ducmV2LnhtbERPS4vCMBC+L/gfwgh7W1NFXKmmRXzA4sX1AXocmrEt&#10;NpPSRK3+erOw4G0+vudM09ZU4kaNKy0r6PciEMSZ1SXnCg771dcYhPPIGivLpOBBDtKk8zHFWNs7&#10;b+m287kIIexiVFB4X8dSuqwgg65na+LAnW1j0AfY5FI3eA/hppKDKBpJgyWHhgJrmheUXXZXo+Bb&#10;PzbSL7d8PK3t4rnP9G870Ep9dtvZBISn1r/F/+4fHeYPR/D3TLhAJ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SF5LwgAAANwAAAAPAAAAAAAAAAAAAAAAAJgCAABkcnMvZG93&#10;bnJldi54bWxQSwUGAAAAAAQABAD1AAAAhwMAAAAA&#10;" fillcolor="#118fbf" stroked="f" strokeweight="1pt">
                  <v:fill opacity="0" color2="#118fbf" rotate="t" angle="90" focus="50%" type="gradient"/>
                  <v:shadow on="t" type="perspective" color="black" opacity="13107f" origin=".5,.5" offset="0,0" matrix=",23853f,,15073f"/>
                </v:rect>
                <v:rect id="正方形/長方形 8" o:spid="_x0000_s1029" style="position:absolute;left:39492;top:36;width:12859;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70MIA&#10;AADcAAAADwAAAGRycy9kb3ducmV2LnhtbERPS4vCMBC+L/gfwgh7W1NFVKppER+weHF9gB6HZmyL&#10;zaQ0Uev++o2w4G0+vufM0tZU4k6NKy0r6PciEMSZ1SXnCo6H9dcEhPPIGivLpOBJDtKk8zHDWNsH&#10;7+i+97kIIexiVFB4X8dSuqwgg65na+LAXWxj0AfY5FI3+AjhppKDKBpJgyWHhgJrWhSUXfc3o2Cs&#10;n1vpVzs+nTd2+XvI9E870Ep9dtv5FISn1r/F/+5vHeYPx/B6Jlwgk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BPvQwgAAANwAAAAPAAAAAAAAAAAAAAAAAJgCAABkcnMvZG93&#10;bnJldi54bWxQSwUGAAAAAAQABAD1AAAAhwMAAAAA&#10;" fillcolor="#118fbf" stroked="f" strokeweight="1pt">
                  <v:fill opacity="0" color2="#118fbf" rotate="t" angle="90" focus="50%" type="gradient"/>
                  <v:shadow on="t" type="perspective" color="black" opacity="13107f" origin=".5,.5" offset="0,0" matrix=",23853f,,15073f"/>
                </v:rect>
                <v:rect id="正方形/長方形 9" o:spid="_x0000_s1030" style="position:absolute;left:54541;top:36;width:12859;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tvosUA&#10;AADcAAAADwAAAGRycy9kb3ducmV2LnhtbESPT2vCQBDF74LfYRmhN90oYkt0FdEKxYv1D+hxyI5J&#10;MDsbsluN/fSdg9DbDO/Ne7+ZLVpXqTs1ofRsYDhIQBFn3pacGzgdN/0PUCEiW6w8k4EnBVjMu50Z&#10;ptY/eE/3Q8yVhHBI0UARY51qHbKCHIaBr4lFu/rGYZS1ybVt8CHhrtKjJJlohyVLQ4E1rQrKbocf&#10;Z+DdPnc6fu75fNn69e8xs9/tyBrz1muXU1CR2vhvfl1/WcEfC608IxPo+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m2+ixQAAANwAAAAPAAAAAAAAAAAAAAAAAJgCAABkcnMv&#10;ZG93bnJldi54bWxQSwUGAAAAAAQABAD1AAAAigMAAAAA&#10;" fillcolor="#118fbf" stroked="f" strokeweight="1pt">
                  <v:fill opacity="0" color2="#118fbf" rotate="t" angle="90" focus="50%" type="gradient"/>
                  <v:shadow on="t" type="perspective" color="black" opacity="13107f" origin=".5,.5" offset="0,0" matrix=",23853f,,15073f"/>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11" o:spid="_x0000_s1031" type="#_x0000_t69" style="position:absolute;left:10631;top:7846;width:5715;height:3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0vUsQA&#10;AADcAAAADwAAAGRycy9kb3ducmV2LnhtbERP22rCQBB9L/Qflin41mwsNo3RVURsEVSoF9rXITsm&#10;odnZkN3G+PeuUOjbHM51pvPe1KKj1lWWFQyjGARxbnXFhYLT8f05BeE8ssbaMim4koP57PFhipm2&#10;F95Td/CFCCHsMlRQet9kUrq8JIMusg1x4M62NegDbAupW7yEcFPLlzhOpMGKQ0OJDS1Lyn8Ov0YB&#10;flSr7S75fk2Tt8X1czN0X12dKjV46hcTEJ56/y/+c691mD8aw/2Zc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dL1LEAAAA3AAAAA8AAAAAAAAAAAAAAAAAmAIAAGRycy9k&#10;b3ducmV2LnhtbFBLBQYAAAAABAAEAPUAAACJAwAAAAA=&#10;" adj="6750" fillcolor="#e0b602" strokecolor="window" strokeweight=".78056mm">
                  <v:shadow on="t" color="#1a0000" opacity="22937f" origin=",.5" offset="0"/>
                </v:shape>
                <v:roundrect id="角丸四角形 13" o:spid="_x0000_s1032" style="position:absolute;left:15394;top:10704;width:598;height:10930;rotation:-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AZcUA&#10;AADcAAAADwAAAGRycy9kb3ducmV2LnhtbESPQW/CMAyF75P4D5GRuEwjhWmIFQJCSGxc16GJo9eY&#10;ttA4pcmg8Ovnw6TdbL3n9z7Pl52r1YXaUHk2MBomoIhzbysuDOw+N09TUCEiW6w9k4EbBVgueg9z&#10;TK2/8gddslgoCeGQooEyxibVOuQlOQxD3xCLdvCtwyhrW2jb4lXCXa3HSTLRDiuWhhIbWpeUn7If&#10;Z0Dvj4/bL35b3cPz+5my17DH76kxg363moGK1MV/89/11gr+i+DLMzKB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oBlxQAAANwAAAAPAAAAAAAAAAAAAAAAAJgCAABkcnMv&#10;ZG93bnJldi54bWxQSwUGAAAAAAQABAD1AAAAigMAAAAA&#10;" fillcolor="#fee98e" strokecolor="#a48501" strokeweight="1pt"/>
                <v:shapetype id="_x0000_t202" coordsize="21600,21600" o:spt="202" path="m,l,21600r21600,l21600,xe">
                  <v:stroke joinstyle="miter"/>
                  <v:path gradientshapeok="t" o:connecttype="rect"/>
                </v:shapetype>
                <v:shape id="テキスト ボックス 15" o:spid="_x0000_s1033" type="#_x0000_t202" style="position:absolute;left:15026;top:3384;width:32141;height:8536;rotation:20253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bvB8IA&#10;AADcAAAADwAAAGRycy9kb3ducmV2LnhtbERPS2vCQBC+F/wPywjemo1CpKSuImLRg5ekAeltyE4e&#10;mJ1Ns6uJ/75bKPQ2H99zNrvJdOJBg2stK1hGMQji0uqWawXF58frGwjnkTV2lknBkxzstrOXDaba&#10;jpzRI/e1CCHsUlTQeN+nUrqyIYMusj1x4Co7GPQBDrXUA44h3HRyFcdrabDl0NBgT4eGylt+NwrW&#10;+XfhLuPXKbuO+b46VneZHEmpxXzav4PwNPl/8Z/7rMP8ZAm/z4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1u8HwgAAANwAAAAPAAAAAAAAAAAAAAAAAJgCAABkcnMvZG93&#10;bnJldi54bWxQSwUGAAAAAAQABAD1AAAAhwMAAAAA&#10;" filled="f" stroked="f">
                  <v:textbox>
                    <w:txbxContent>
                      <w:p w:rsidR="000D2897" w:rsidRPr="005462CD" w:rsidRDefault="000D2897" w:rsidP="005462CD">
                        <w:pPr>
                          <w:pStyle w:val="Web"/>
                          <w:spacing w:before="0" w:beforeAutospacing="0" w:after="0" w:afterAutospacing="0"/>
                          <w:ind w:firstLine="480"/>
                          <w:rPr>
                            <w:color w:val="17365D" w:themeColor="text2" w:themeShade="BF"/>
                          </w:rPr>
                        </w:pPr>
                        <w:r w:rsidRPr="005462CD">
                          <w:rPr>
                            <w:rFonts w:ascii="メイリオ" w:eastAsia="メイリオ" w:hAnsi="メイリオ" w:cs="メイリオ" w:hint="eastAsia"/>
                            <w:color w:val="17365D" w:themeColor="text2" w:themeShade="BF"/>
                            <w:kern w:val="24"/>
                            <w:sz w:val="21"/>
                            <w:szCs w:val="21"/>
                          </w:rPr>
                          <w:t>ド～ン！</w:t>
                        </w:r>
                      </w:p>
                    </w:txbxContent>
                  </v:textbox>
                </v:shape>
              </v:group>
            </w:pict>
          </mc:Fallback>
        </mc:AlternateContent>
      </w:r>
    </w:p>
    <w:p w:rsidR="005462CD" w:rsidRDefault="005462CD" w:rsidP="005462CD">
      <w:pPr>
        <w:ind w:firstLineChars="0"/>
        <w:rPr>
          <w:rFonts w:ascii="HG丸ｺﾞｼｯｸM-PRO" w:hAnsi="HG丸ｺﾞｼｯｸM-PRO"/>
        </w:rPr>
      </w:pPr>
    </w:p>
    <w:p w:rsidR="005462CD" w:rsidRDefault="005462CD" w:rsidP="005462CD">
      <w:pPr>
        <w:ind w:firstLineChars="0"/>
        <w:rPr>
          <w:rFonts w:ascii="HG丸ｺﾞｼｯｸM-PRO" w:hAnsi="HG丸ｺﾞｼｯｸM-PRO"/>
        </w:rPr>
      </w:pPr>
    </w:p>
    <w:p w:rsidR="005462CD" w:rsidRDefault="005462CD" w:rsidP="005462CD">
      <w:pPr>
        <w:ind w:firstLineChars="0"/>
        <w:rPr>
          <w:rFonts w:ascii="HG丸ｺﾞｼｯｸM-PRO" w:hAnsi="HG丸ｺﾞｼｯｸM-PRO"/>
        </w:rPr>
      </w:pPr>
    </w:p>
    <w:p w:rsidR="005462CD" w:rsidRDefault="005462CD" w:rsidP="005462CD">
      <w:pPr>
        <w:ind w:firstLineChars="0"/>
        <w:rPr>
          <w:rFonts w:ascii="HG丸ｺﾞｼｯｸM-PRO" w:hAnsi="HG丸ｺﾞｼｯｸM-PRO"/>
        </w:rPr>
      </w:pPr>
    </w:p>
    <w:p w:rsidR="005462CD" w:rsidRDefault="005462CD" w:rsidP="005462CD">
      <w:pPr>
        <w:ind w:firstLineChars="0"/>
        <w:rPr>
          <w:rFonts w:ascii="HG丸ｺﾞｼｯｸM-PRO" w:hAnsi="HG丸ｺﾞｼｯｸM-PRO"/>
        </w:rPr>
      </w:pPr>
    </w:p>
    <w:p w:rsidR="005462CD" w:rsidRDefault="005462CD" w:rsidP="005462CD">
      <w:pPr>
        <w:ind w:firstLineChars="0"/>
        <w:rPr>
          <w:rFonts w:ascii="HG丸ｺﾞｼｯｸM-PRO" w:hAnsi="HG丸ｺﾞｼｯｸM-PRO"/>
        </w:rPr>
      </w:pPr>
    </w:p>
    <w:p w:rsidR="004A0363" w:rsidRDefault="004A0363" w:rsidP="004A0363">
      <w:pPr>
        <w:ind w:left="210" w:firstLineChars="0" w:firstLine="0"/>
        <w:rPr>
          <w:rFonts w:ascii="HG丸ｺﾞｼｯｸM-PRO" w:hAnsi="HG丸ｺﾞｼｯｸM-PRO"/>
        </w:rPr>
      </w:pPr>
    </w:p>
    <w:p w:rsidR="005462CD" w:rsidRDefault="004A0363" w:rsidP="00841A6E">
      <w:pPr>
        <w:pStyle w:val="af"/>
        <w:numPr>
          <w:ilvl w:val="0"/>
          <w:numId w:val="5"/>
        </w:numPr>
        <w:ind w:leftChars="0" w:firstLineChars="0"/>
        <w:rPr>
          <w:rFonts w:ascii="HG丸ｺﾞｼｯｸM-PRO" w:hAnsi="HG丸ｺﾞｼｯｸM-PRO"/>
        </w:rPr>
      </w:pPr>
      <w:r w:rsidRPr="004A0363">
        <w:rPr>
          <w:rFonts w:ascii="HG丸ｺﾞｼｯｸM-PRO" w:hAnsi="HG丸ｺﾞｼｯｸM-PRO" w:hint="eastAsia"/>
        </w:rPr>
        <w:t>伝わってきた</w:t>
      </w:r>
      <w:r>
        <w:rPr>
          <w:rFonts w:ascii="HG丸ｺﾞｼｯｸM-PRO" w:hAnsi="HG丸ｺﾞｼｯｸM-PRO" w:hint="eastAsia"/>
        </w:rPr>
        <w:t>空気の振動が耳に届き、鼓膜を動かす</w:t>
      </w:r>
    </w:p>
    <w:p w:rsidR="004A0363" w:rsidRDefault="004A0363" w:rsidP="00841A6E">
      <w:pPr>
        <w:pStyle w:val="af"/>
        <w:numPr>
          <w:ilvl w:val="0"/>
          <w:numId w:val="5"/>
        </w:numPr>
        <w:ind w:leftChars="0" w:firstLineChars="0"/>
        <w:rPr>
          <w:rFonts w:ascii="HG丸ｺﾞｼｯｸM-PRO" w:hAnsi="HG丸ｺﾞｼｯｸM-PRO"/>
        </w:rPr>
      </w:pPr>
      <w:r>
        <w:rPr>
          <w:rFonts w:ascii="HG丸ｺﾞｼｯｸM-PRO" w:hAnsi="HG丸ｺﾞｼｯｸM-PRO" w:hint="eastAsia"/>
        </w:rPr>
        <w:t>それを「音」として知覚する</w:t>
      </w:r>
    </w:p>
    <w:p w:rsidR="004A0363" w:rsidRDefault="004A0363" w:rsidP="004A0363">
      <w:pPr>
        <w:ind w:left="210" w:firstLineChars="0" w:firstLine="0"/>
        <w:rPr>
          <w:rFonts w:ascii="HG丸ｺﾞｼｯｸM-PRO" w:hAnsi="HG丸ｺﾞｼｯｸM-PRO"/>
        </w:rPr>
      </w:pPr>
      <w:r>
        <w:rPr>
          <w:rFonts w:ascii="HG丸ｺﾞｼｯｸM-PRO" w:hAnsi="HG丸ｺﾞｼｯｸM-PRO" w:hint="eastAsia"/>
          <w:noProof/>
          <w:lang w:bidi="ar-SA"/>
        </w:rPr>
        <mc:AlternateContent>
          <mc:Choice Requires="wpg">
            <w:drawing>
              <wp:anchor distT="0" distB="0" distL="114300" distR="114300" simplePos="0" relativeHeight="251758592" behindDoc="0" locked="0" layoutInCell="1" allowOverlap="1" wp14:anchorId="282CEEAD" wp14:editId="5ECD393D">
                <wp:simplePos x="0" y="0"/>
                <wp:positionH relativeFrom="column">
                  <wp:posOffset>243840</wp:posOffset>
                </wp:positionH>
                <wp:positionV relativeFrom="paragraph">
                  <wp:posOffset>93980</wp:posOffset>
                </wp:positionV>
                <wp:extent cx="4876800" cy="1504950"/>
                <wp:effectExtent l="323850" t="57150" r="171450" b="76200"/>
                <wp:wrapNone/>
                <wp:docPr id="160" name="グループ化 160"/>
                <wp:cNvGraphicFramePr/>
                <a:graphic xmlns:a="http://schemas.openxmlformats.org/drawingml/2006/main">
                  <a:graphicData uri="http://schemas.microsoft.com/office/word/2010/wordprocessingGroup">
                    <wpg:wgp>
                      <wpg:cNvGrpSpPr/>
                      <wpg:grpSpPr>
                        <a:xfrm>
                          <a:off x="0" y="0"/>
                          <a:ext cx="4876800" cy="1504950"/>
                          <a:chOff x="0" y="0"/>
                          <a:chExt cx="7000882" cy="2786076"/>
                        </a:xfrm>
                      </wpg:grpSpPr>
                      <wps:wsp>
                        <wps:cNvPr id="153" name="正方形/長方形 7"/>
                        <wps:cNvSpPr/>
                        <wps:spPr>
                          <a:xfrm>
                            <a:off x="0" y="857250"/>
                            <a:ext cx="1285884" cy="1928826"/>
                          </a:xfrm>
                          <a:prstGeom prst="rect">
                            <a:avLst/>
                          </a:prstGeom>
                          <a:gradFill flip="none" rotWithShape="1">
                            <a:gsLst>
                              <a:gs pos="0">
                                <a:srgbClr val="118FBF">
                                  <a:alpha val="0"/>
                                </a:srgbClr>
                              </a:gs>
                              <a:gs pos="50000">
                                <a:srgbClr val="118FBF"/>
                              </a:gs>
                              <a:gs pos="100000">
                                <a:srgbClr val="118FBF">
                                  <a:alpha val="0"/>
                                </a:srgbClr>
                              </a:gs>
                            </a:gsLst>
                            <a:lin ang="0" scaled="1"/>
                            <a:tileRect/>
                          </a:gradFill>
                          <a:ln w="12700">
                            <a:noFill/>
                            <a:prstDash val="solid"/>
                          </a:ln>
                          <a:effectLst>
                            <a:outerShdw blurRad="76200" dir="13500000" sy="23000" kx="1200000" algn="br" rotWithShape="0">
                              <a:prstClr val="black">
                                <a:alpha val="20000"/>
                              </a:prstClr>
                            </a:outerShdw>
                          </a:effectLst>
                        </wps:spPr>
                        <wps:bodyPr rtlCol="0" anchor="ctr"/>
                      </wps:wsp>
                      <wps:wsp>
                        <wps:cNvPr id="154" name="正方形/長方形 8"/>
                        <wps:cNvSpPr/>
                        <wps:spPr>
                          <a:xfrm>
                            <a:off x="1495425" y="857250"/>
                            <a:ext cx="1285884" cy="1928826"/>
                          </a:xfrm>
                          <a:prstGeom prst="rect">
                            <a:avLst/>
                          </a:prstGeom>
                          <a:gradFill flip="none" rotWithShape="1">
                            <a:gsLst>
                              <a:gs pos="0">
                                <a:srgbClr val="118FBF">
                                  <a:alpha val="0"/>
                                </a:srgbClr>
                              </a:gs>
                              <a:gs pos="50000">
                                <a:srgbClr val="118FBF"/>
                              </a:gs>
                              <a:gs pos="100000">
                                <a:srgbClr val="118FBF">
                                  <a:alpha val="0"/>
                                </a:srgbClr>
                              </a:gs>
                            </a:gsLst>
                            <a:lin ang="0" scaled="1"/>
                            <a:tileRect/>
                          </a:gradFill>
                          <a:ln w="12700">
                            <a:noFill/>
                            <a:prstDash val="solid"/>
                          </a:ln>
                          <a:effectLst>
                            <a:outerShdw blurRad="76200" dir="13500000" sy="23000" kx="1200000" algn="br" rotWithShape="0">
                              <a:prstClr val="black">
                                <a:alpha val="20000"/>
                              </a:prstClr>
                            </a:outerShdw>
                          </a:effectLst>
                        </wps:spPr>
                        <wps:bodyPr rtlCol="0" anchor="ctr"/>
                      </wps:wsp>
                      <wps:wsp>
                        <wps:cNvPr id="155" name="正方形/長方形 9"/>
                        <wps:cNvSpPr/>
                        <wps:spPr>
                          <a:xfrm>
                            <a:off x="3000375" y="857250"/>
                            <a:ext cx="1285884" cy="1928826"/>
                          </a:xfrm>
                          <a:prstGeom prst="rect">
                            <a:avLst/>
                          </a:prstGeom>
                          <a:gradFill flip="none" rotWithShape="1">
                            <a:gsLst>
                              <a:gs pos="0">
                                <a:srgbClr val="118FBF">
                                  <a:alpha val="0"/>
                                </a:srgbClr>
                              </a:gs>
                              <a:gs pos="50000">
                                <a:srgbClr val="118FBF"/>
                              </a:gs>
                              <a:gs pos="100000">
                                <a:srgbClr val="118FBF">
                                  <a:alpha val="0"/>
                                </a:srgbClr>
                              </a:gs>
                            </a:gsLst>
                            <a:lin ang="0" scaled="1"/>
                            <a:tileRect/>
                          </a:gradFill>
                          <a:ln w="12700">
                            <a:noFill/>
                            <a:prstDash val="solid"/>
                          </a:ln>
                          <a:effectLst>
                            <a:outerShdw blurRad="76200" dir="13500000" sy="23000" kx="1200000" algn="br" rotWithShape="0">
                              <a:prstClr val="black">
                                <a:alpha val="20000"/>
                              </a:prstClr>
                            </a:outerShdw>
                          </a:effectLst>
                        </wps:spPr>
                        <wps:bodyPr rtlCol="0" anchor="ctr"/>
                      </wps:wsp>
                      <wps:wsp>
                        <wps:cNvPr id="156" name="左右矢印 16"/>
                        <wps:cNvSpPr/>
                        <wps:spPr>
                          <a:xfrm>
                            <a:off x="5360881" y="1638300"/>
                            <a:ext cx="571505" cy="357191"/>
                          </a:xfrm>
                          <a:prstGeom prst="leftRightArrow">
                            <a:avLst/>
                          </a:prstGeom>
                          <a:solidFill>
                            <a:srgbClr val="E0B602">
                              <a:tint val="100000"/>
                            </a:srgbClr>
                          </a:solidFill>
                          <a:ln w="28100">
                            <a:solidFill>
                              <a:sysClr val="window" lastClr="FFFFFF"/>
                            </a:solidFill>
                            <a:prstDash val="solid"/>
                          </a:ln>
                          <a:effectLst>
                            <a:outerShdw blurRad="39000" dist="25400" dir="5400000">
                              <a:srgbClr val="1A0000">
                                <a:alpha val="35000"/>
                              </a:srgbClr>
                            </a:outerShdw>
                          </a:effectLst>
                        </wps:spPr>
                        <wps:bodyPr rtlCol="0" anchor="ctr"/>
                      </wps:wsp>
                      <wps:wsp>
                        <wps:cNvPr id="157" name="円/楕円 17"/>
                        <wps:cNvSpPr/>
                        <wps:spPr>
                          <a:xfrm>
                            <a:off x="4965744" y="857249"/>
                            <a:ext cx="714381" cy="1928827"/>
                          </a:xfrm>
                          <a:prstGeom prst="ellipse">
                            <a:avLst/>
                          </a:prstGeom>
                          <a:gradFill flip="none" rotWithShape="1">
                            <a:gsLst>
                              <a:gs pos="0">
                                <a:srgbClr val="E0B602">
                                  <a:lumMod val="60000"/>
                                  <a:lumOff val="40000"/>
                                  <a:alpha val="50000"/>
                                </a:srgbClr>
                              </a:gs>
                              <a:gs pos="50000">
                                <a:srgbClr val="E0B602">
                                  <a:lumMod val="40000"/>
                                  <a:lumOff val="60000"/>
                                  <a:alpha val="50000"/>
                                </a:srgbClr>
                              </a:gs>
                              <a:gs pos="100000">
                                <a:srgbClr val="E0B602">
                                  <a:lumMod val="20000"/>
                                  <a:lumOff val="80000"/>
                                  <a:alpha val="50000"/>
                                </a:srgbClr>
                              </a:gs>
                            </a:gsLst>
                            <a:lin ang="18900000" scaled="1"/>
                            <a:tileRect/>
                          </a:gradFill>
                          <a:ln w="12700">
                            <a:solidFill>
                              <a:srgbClr val="E0B602">
                                <a:lumMod val="60000"/>
                                <a:lumOff val="40000"/>
                              </a:srgbClr>
                            </a:solidFill>
                            <a:prstDash val="solid"/>
                          </a:ln>
                          <a:effectLst/>
                        </wps:spPr>
                        <wps:bodyPr rtlCol="0" anchor="ctr"/>
                      </wps:wsp>
                      <wps:wsp>
                        <wps:cNvPr id="158" name="角丸四角形吹き出し 11"/>
                        <wps:cNvSpPr/>
                        <wps:spPr>
                          <a:xfrm>
                            <a:off x="6000750" y="0"/>
                            <a:ext cx="1000132" cy="1022735"/>
                          </a:xfrm>
                          <a:prstGeom prst="wedgeRoundRectCallout">
                            <a:avLst>
                              <a:gd name="adj1" fmla="val -36184"/>
                              <a:gd name="adj2" fmla="val 78739"/>
                              <a:gd name="adj3" fmla="val 16667"/>
                            </a:avLst>
                          </a:prstGeom>
                          <a:solidFill>
                            <a:srgbClr val="C62873">
                              <a:tint val="100000"/>
                              <a:alpha val="78000"/>
                            </a:srgbClr>
                          </a:solidFill>
                          <a:ln w="28100">
                            <a:solidFill>
                              <a:sysClr val="window" lastClr="FFFFFF"/>
                            </a:solidFill>
                            <a:prstDash val="solid"/>
                          </a:ln>
                          <a:effectLst>
                            <a:outerShdw blurRad="50800" dist="63500" dir="2700000" algn="tl" rotWithShape="0">
                              <a:prstClr val="black">
                                <a:alpha val="40000"/>
                              </a:prstClr>
                            </a:outerShdw>
                          </a:effectLst>
                          <a:scene3d>
                            <a:camera prst="orthographicFront"/>
                            <a:lightRig rig="soft" dir="t"/>
                          </a:scene3d>
                          <a:sp3d/>
                        </wps:spPr>
                        <wps:txbx>
                          <w:txbxContent>
                            <w:p w:rsidR="000D2897" w:rsidRPr="00B30510" w:rsidRDefault="000D2897" w:rsidP="00B30510">
                              <w:pPr>
                                <w:pStyle w:val="Web"/>
                                <w:spacing w:before="0" w:beforeAutospacing="0" w:after="0" w:afterAutospacing="0"/>
                                <w:rPr>
                                  <w:sz w:val="28"/>
                                  <w:szCs w:val="28"/>
                                </w:rPr>
                              </w:pPr>
                              <w:r w:rsidRPr="00B30510">
                                <w:rPr>
                                  <w:rFonts w:ascii="メイリオ" w:eastAsia="メイリオ" w:hAnsi="メイリオ" w:cs="メイリオ" w:hint="eastAsia"/>
                                  <w:color w:val="FFFFFF"/>
                                  <w:kern w:val="24"/>
                                  <w:sz w:val="28"/>
                                  <w:szCs w:val="28"/>
                                </w:rPr>
                                <w:t>音!</w:t>
                              </w:r>
                            </w:p>
                          </w:txbxContent>
                        </wps:txbx>
                        <wps:bodyPr rtlCol="0" anchor="ctr"/>
                      </wps:wsp>
                      <wps:wsp>
                        <wps:cNvPr id="159" name="テキスト ボックス 12"/>
                        <wps:cNvSpPr txBox="1"/>
                        <wps:spPr>
                          <a:xfrm>
                            <a:off x="4906895" y="123147"/>
                            <a:ext cx="793116" cy="899588"/>
                          </a:xfrm>
                          <a:prstGeom prst="rect">
                            <a:avLst/>
                          </a:prstGeom>
                          <a:noFill/>
                        </wps:spPr>
                        <wps:txbx>
                          <w:txbxContent>
                            <w:p w:rsidR="000D2897" w:rsidRPr="00B30510" w:rsidRDefault="000D2897" w:rsidP="004A0363">
                              <w:pPr>
                                <w:pStyle w:val="Web"/>
                                <w:spacing w:before="0" w:beforeAutospacing="0" w:after="0" w:afterAutospacing="0"/>
                              </w:pPr>
                              <w:r w:rsidRPr="00B30510">
                                <w:rPr>
                                  <w:rFonts w:ascii="メイリオ" w:eastAsia="メイリオ" w:hAnsi="メイリオ" w:cs="メイリオ" w:hint="eastAsia"/>
                                  <w:color w:val="A88802"/>
                                  <w:kern w:val="24"/>
                                </w:rPr>
                                <w:t>鼓膜</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グループ化 160" o:spid="_x0000_s1034" style="position:absolute;left:0;text-align:left;margin-left:19.2pt;margin-top:7.4pt;width:384pt;height:118.5pt;z-index:251758592;mso-width-relative:margin;mso-height-relative:margin" coordsize="70008,2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">
                <v:rect id="正方形/長方形 7" o:spid="_x0000_s1035" style="position:absolute;top:8572;width:12858;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rDsIA&#10;AADcAAAADwAAAGRycy9kb3ducmV2LnhtbERPS4vCMBC+C/sfwix403QVH1SjLD5A9qJWQY9DM9uW&#10;bSaliVr99RtB8DYf33Om88aU4kq1Kywr+OpGIIhTqwvOFBwP684YhPPIGkvLpOBODuazj9YUY21v&#10;vKdr4jMRQtjFqCD3voqldGlOBl3XVsSB+7W1QR9gnUld4y2Em1L2omgoDRYcGnKsaJFT+pdcjIKR&#10;vm+lX+35dP6xy8ch1bump5VqfzbfExCeGv8Wv9wbHeYP+vB8Jlw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msOwgAAANwAAAAPAAAAAAAAAAAAAAAAAJgCAABkcnMvZG93&#10;bnJldi54bWxQSwUGAAAAAAQABAD1AAAAhwMAAAAA&#10;" fillcolor="#118fbf" stroked="f" strokeweight="1pt">
                  <v:fill opacity="0" color2="#118fbf" rotate="t" angle="90" focus="50%" type="gradient"/>
                  <v:shadow on="t" type="perspective" color="black" opacity="13107f" origin=".5,.5" offset="0,0" matrix=",23853f,,15073f"/>
                </v:rect>
                <v:rect id="正方形/長方形 8" o:spid="_x0000_s1036" style="position:absolute;left:14954;top:8572;width:12859;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esIA&#10;AADcAAAADwAAAGRycy9kb3ducmV2LnhtbERPS4vCMBC+C/sfwix403TFF9Uoiw+QvahV0OPQzLZl&#10;m0lpolZ//UYQvM3H95zpvDGluFLtCssKvroRCOLU6oIzBcfDujMG4TyyxtIyKbiTg/nsozXFWNsb&#10;7+ma+EyEEHYxKsi9r2IpXZqTQde1FXHgfm1t0AdYZ1LXeAvhppS9KBpKgwWHhhwrWuSU/iUXo2Ck&#10;71vpV3s+nX/s8nFI9a7paaXan833BISnxr/FL/dGh/mDPjyfCR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N6wgAAANwAAAAPAAAAAAAAAAAAAAAAAJgCAABkcnMvZG93&#10;bnJldi54bWxQSwUGAAAAAAQABAD1AAAAhwMAAAAA&#10;" fillcolor="#118fbf" stroked="f" strokeweight="1pt">
                  <v:fill opacity="0" color2="#118fbf" rotate="t" angle="90" focus="50%" type="gradient"/>
                  <v:shadow on="t" type="perspective" color="black" opacity="13107f" origin=".5,.5" offset="0,0" matrix=",23853f,,15073f"/>
                </v:rect>
                <v:rect id="正方形/長方形 9" o:spid="_x0000_s1037" style="position:absolute;left:30003;top:8572;width:12859;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NW4cIA&#10;AADcAAAADwAAAGRycy9kb3ducmV2LnhtbERPS2vCQBC+F/wPywje6kbBtkRXEa0gXmxU0OOQHZNg&#10;djZkt3n017uFQm/z8T1nsepMKRqqXWFZwWQcgSBOrS44U3A5714/QDiPrLG0TAp6crBaDl4WGGvb&#10;ckLNyWcihLCLUUHufRVL6dKcDLqxrYgDd7e1QR9gnUldYxvCTSmnUfQmDRYcGnKsaJNT+jh9GwXv&#10;uj9K/5nw9Xaw259zqr+6qVZqNOzWcxCeOv8v/nPvdZg/m8Hv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1bhwgAAANwAAAAPAAAAAAAAAAAAAAAAAJgCAABkcnMvZG93&#10;bnJldi54bWxQSwUGAAAAAAQABAD1AAAAhwMAAAAA&#10;" fillcolor="#118fbf" stroked="f" strokeweight="1pt">
                  <v:fill opacity="0" color2="#118fbf" rotate="t" angle="90" focus="50%" type="gradient"/>
                  <v:shadow on="t" type="perspective" color="black" opacity="13107f" origin=".5,.5" offset="0,0" matrix=",23853f,,15073f"/>
                </v:rect>
                <v:shape id="左右矢印 16" o:spid="_x0000_s1038" type="#_x0000_t69" style="position:absolute;left:53608;top:16383;width:5715;height:3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t/cMA&#10;AADcAAAADwAAAGRycy9kb3ducmV2LnhtbERPTWvCQBC9F/wPywjedGPBNERXkdJKQQs2Fb0O2TEJ&#10;ZmdDdhvjv3cFobd5vM9ZrHpTi45aV1lWMJ1EIIhzqysuFBx+P8cJCOeRNdaWScGNHKyWg5cFptpe&#10;+Ye6zBcihLBLUUHpfZNK6fKSDLqJbYgDd7atQR9gW0jd4jWEm1q+RlEsDVYcGkps6L2k/JL9GQW4&#10;qT523/FplsRv69t+O3XHrk6UGg379RyEp97/i5/uLx3mz2J4PBMu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st/cMAAADcAAAADwAAAAAAAAAAAAAAAACYAgAAZHJzL2Rv&#10;d25yZXYueG1sUEsFBgAAAAAEAAQA9QAAAIgDAAAAAA==&#10;" adj="6750" fillcolor="#e0b602" strokecolor="window" strokeweight=".78056mm">
                  <v:shadow on="t" color="#1a0000" opacity="22937f" origin=",.5" offset="0"/>
                </v:shape>
                <v:oval id="円/楕円 17" o:spid="_x0000_s1039" style="position:absolute;left:49657;top:8572;width:7144;height:19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WmMIA&#10;AADcAAAADwAAAGRycy9kb3ducmV2LnhtbERPTYvCMBC9C/6HMIIXWdMWXaUaZVkQRNmDunsfmrEt&#10;NpOSxNr99xtB2Ns83uest71pREfO15YVpNMEBHFhdc2lgu/L7m0JwgdkjY1lUvBLHrab4WCNubYP&#10;PlF3DqWIIexzVFCF0OZS+qIig35qW+LIXa0zGCJ0pdQOHzHcNDJLkndpsObYUGFLnxUVt/PdKMi6&#10;SZhl6eJ4LNLdj7scviZ3q5Uaj/qPFYhAffgXv9x7HefPF/B8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aYwgAAANwAAAAPAAAAAAAAAAAAAAAAAJgCAABkcnMvZG93&#10;bnJldi54bWxQSwUGAAAAAAQABAD1AAAAhwMAAAAA&#10;" fillcolor="#fdde56" strokecolor="#fdde56" strokeweight="1pt">
                  <v:fill opacity=".5" color2="#fef4c7" o:opacity2=".5" rotate="t" angle="135" colors="0 #fdde56;.5 #fee98e;1 #fef4c7" focus="100%" type="gradient"/>
                </v:oval>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1" o:spid="_x0000_s1040" type="#_x0000_t62" style="position:absolute;left:60007;width:10001;height:10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CdtMYA&#10;AADcAAAADwAAAGRycy9kb3ducmV2LnhtbESPQU8CMRCF7yb8h2ZIvElXBUMWCkETjeFiQA0cJ+2w&#10;Xd1ON9uyrP/eOZh4m8l78943y/UQGtVTl+rIBm4nBShiG13NlYGP9+ebOaiUkR02kcnADyVYr0ZX&#10;SyxdvPCO+n2ulIRwKtGAz7kttU7WU8A0iS2xaKfYBcyydpV2HV4kPDT6rigedMCapcFjS0+e7Pf+&#10;HAy8nR+Pfvrp7/v5drM9vEytnX0lY67Hw2YBKtOQ/81/169O8GdCK8/IB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CdtMYAAADcAAAADwAAAAAAAAAAAAAAAACYAgAAZHJz&#10;L2Rvd25yZXYueG1sUEsFBgAAAAAEAAQA9QAAAIsDAAAAAA==&#10;" adj="2984,27808" fillcolor="#c62873" strokecolor="window" strokeweight=".78056mm">
                  <v:fill opacity="51143f"/>
                  <v:shadow on="t" color="black" opacity="26214f" origin="-.5,-.5" offset="1.24725mm,1.24725mm"/>
                  <v:textbox>
                    <w:txbxContent>
                      <w:p w:rsidR="000D2897" w:rsidRPr="00B30510" w:rsidRDefault="000D2897" w:rsidP="00B30510">
                        <w:pPr>
                          <w:pStyle w:val="Web"/>
                          <w:spacing w:before="0" w:beforeAutospacing="0" w:after="0" w:afterAutospacing="0"/>
                          <w:rPr>
                            <w:sz w:val="28"/>
                            <w:szCs w:val="28"/>
                          </w:rPr>
                        </w:pPr>
                        <w:r w:rsidRPr="00B30510">
                          <w:rPr>
                            <w:rFonts w:ascii="メイリオ" w:eastAsia="メイリオ" w:hAnsi="メイリオ" w:cs="メイリオ" w:hint="eastAsia"/>
                            <w:color w:val="FFFFFF"/>
                            <w:kern w:val="24"/>
                            <w:sz w:val="28"/>
                            <w:szCs w:val="28"/>
                          </w:rPr>
                          <w:t>音!</w:t>
                        </w:r>
                      </w:p>
                    </w:txbxContent>
                  </v:textbox>
                </v:shape>
                <v:shape id="テキスト ボックス 12" o:spid="_x0000_s1041" type="#_x0000_t202" style="position:absolute;left:49068;top:1231;width:7932;height:8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0D2897" w:rsidRPr="00B30510" w:rsidRDefault="000D2897" w:rsidP="004A0363">
                        <w:pPr>
                          <w:pStyle w:val="Web"/>
                          <w:spacing w:before="0" w:beforeAutospacing="0" w:after="0" w:afterAutospacing="0"/>
                        </w:pPr>
                        <w:r w:rsidRPr="00B30510">
                          <w:rPr>
                            <w:rFonts w:ascii="メイリオ" w:eastAsia="メイリオ" w:hAnsi="メイリオ" w:cs="メイリオ" w:hint="eastAsia"/>
                            <w:color w:val="A88802"/>
                            <w:kern w:val="24"/>
                          </w:rPr>
                          <w:t>鼓膜</w:t>
                        </w:r>
                      </w:p>
                    </w:txbxContent>
                  </v:textbox>
                </v:shape>
              </v:group>
            </w:pict>
          </mc:Fallback>
        </mc:AlternateContent>
      </w:r>
    </w:p>
    <w:p w:rsidR="004A0363" w:rsidRDefault="004A0363" w:rsidP="004A0363">
      <w:pPr>
        <w:ind w:left="210" w:firstLineChars="0" w:firstLine="0"/>
        <w:rPr>
          <w:rFonts w:ascii="HG丸ｺﾞｼｯｸM-PRO" w:hAnsi="HG丸ｺﾞｼｯｸM-PRO"/>
        </w:rPr>
      </w:pPr>
    </w:p>
    <w:p w:rsidR="004A0363" w:rsidRDefault="004A0363" w:rsidP="004A0363">
      <w:pPr>
        <w:ind w:left="210" w:firstLineChars="0" w:firstLine="0"/>
        <w:rPr>
          <w:rFonts w:ascii="HG丸ｺﾞｼｯｸM-PRO" w:hAnsi="HG丸ｺﾞｼｯｸM-PRO"/>
        </w:rPr>
      </w:pPr>
    </w:p>
    <w:p w:rsidR="004A0363" w:rsidRDefault="004A0363" w:rsidP="004A0363">
      <w:pPr>
        <w:ind w:left="210" w:firstLineChars="0" w:firstLine="0"/>
        <w:rPr>
          <w:rFonts w:ascii="HG丸ｺﾞｼｯｸM-PRO" w:hAnsi="HG丸ｺﾞｼｯｸM-PRO"/>
        </w:rPr>
      </w:pPr>
    </w:p>
    <w:p w:rsidR="004A0363" w:rsidRDefault="004A0363" w:rsidP="004A0363">
      <w:pPr>
        <w:ind w:left="210" w:firstLineChars="0" w:firstLine="0"/>
        <w:rPr>
          <w:rFonts w:ascii="HG丸ｺﾞｼｯｸM-PRO" w:hAnsi="HG丸ｺﾞｼｯｸM-PRO"/>
        </w:rPr>
      </w:pPr>
    </w:p>
    <w:p w:rsidR="004A0363" w:rsidRDefault="004A0363" w:rsidP="004A0363">
      <w:pPr>
        <w:ind w:left="210" w:firstLineChars="0" w:firstLine="0"/>
        <w:rPr>
          <w:rFonts w:ascii="HG丸ｺﾞｼｯｸM-PRO" w:hAnsi="HG丸ｺﾞｼｯｸM-PRO"/>
        </w:rPr>
      </w:pPr>
    </w:p>
    <w:p w:rsidR="004A0363" w:rsidRDefault="004A0363" w:rsidP="004A0363">
      <w:pPr>
        <w:ind w:left="210" w:firstLineChars="0" w:firstLine="0"/>
        <w:rPr>
          <w:rFonts w:ascii="HG丸ｺﾞｼｯｸM-PRO" w:hAnsi="HG丸ｺﾞｼｯｸM-PRO"/>
        </w:rPr>
      </w:pPr>
    </w:p>
    <w:p w:rsidR="004A0363" w:rsidRDefault="004A0363" w:rsidP="004A0363">
      <w:pPr>
        <w:ind w:left="210" w:firstLineChars="0" w:firstLine="0"/>
        <w:rPr>
          <w:rFonts w:ascii="HG丸ｺﾞｼｯｸM-PRO" w:hAnsi="HG丸ｺﾞｼｯｸM-PRO"/>
        </w:rPr>
      </w:pPr>
    </w:p>
    <w:p w:rsidR="004A0363" w:rsidRDefault="004A0363" w:rsidP="004A0363">
      <w:pPr>
        <w:ind w:left="210" w:firstLineChars="0" w:firstLine="0"/>
        <w:rPr>
          <w:rFonts w:ascii="HG丸ｺﾞｼｯｸM-PRO" w:hAnsi="HG丸ｺﾞｼｯｸM-PRO"/>
        </w:rPr>
      </w:pPr>
    </w:p>
    <w:p w:rsidR="00B30510" w:rsidRPr="004A0363" w:rsidRDefault="00B30510" w:rsidP="008812DE">
      <w:pPr>
        <w:ind w:firstLineChars="0" w:firstLine="0"/>
        <w:rPr>
          <w:rFonts w:ascii="HG丸ｺﾞｼｯｸM-PRO" w:hAnsi="HG丸ｺﾞｼｯｸM-PRO"/>
        </w:rPr>
      </w:pPr>
    </w:p>
    <w:p w:rsidR="009478C9" w:rsidRPr="00315354" w:rsidRDefault="004C0DC5" w:rsidP="009478C9">
      <w:pPr>
        <w:rPr>
          <w:rFonts w:ascii="HG丸ｺﾞｼｯｸM-PRO" w:hAnsi="HG丸ｺﾞｼｯｸM-PRO"/>
        </w:rPr>
      </w:pPr>
      <w:r w:rsidRPr="00315354">
        <w:rPr>
          <w:rFonts w:ascii="HG丸ｺﾞｼｯｸM-PRO" w:hAnsi="HG丸ｺﾞｼｯｸM-PRO" w:hint="eastAsia"/>
        </w:rPr>
        <w:lastRenderedPageBreak/>
        <w:t>音は</w:t>
      </w:r>
      <w:r w:rsidR="009478C9" w:rsidRPr="00315354">
        <w:rPr>
          <w:rFonts w:ascii="HG丸ｺﾞｼｯｸM-PRO" w:hAnsi="HG丸ｺﾞｼｯｸM-PRO" w:hint="eastAsia"/>
        </w:rPr>
        <w:t>その周りの空気を押したり引いたりして空気の疎密を次々と作り出している。</w:t>
      </w:r>
    </w:p>
    <w:p w:rsidR="004C0DC5" w:rsidRPr="00315354" w:rsidRDefault="009478C9" w:rsidP="009478C9">
      <w:pPr>
        <w:rPr>
          <w:rFonts w:ascii="HG丸ｺﾞｼｯｸM-PRO" w:hAnsi="HG丸ｺﾞｼｯｸM-PRO"/>
        </w:rPr>
      </w:pPr>
      <w:r w:rsidRPr="00315354">
        <w:rPr>
          <w:rFonts w:ascii="HG丸ｺﾞｼｯｸM-PRO" w:hAnsi="HG丸ｺﾞｼｯｸM-PRO" w:hint="eastAsia"/>
        </w:rPr>
        <w:t>その疎密が空気中を波のように伝わり、音として鼓膜を振動させる。これを「疎密波」という。音を伝える空気の疎密とは、空気が押されて圧力が高くなったり、引かれて低くなったりすることである。</w:t>
      </w:r>
    </w:p>
    <w:p w:rsidR="009478C9" w:rsidRPr="00315354" w:rsidRDefault="009478C9" w:rsidP="009478C9">
      <w:pPr>
        <w:rPr>
          <w:rFonts w:ascii="HG丸ｺﾞｼｯｸM-PRO" w:hAnsi="HG丸ｺﾞｼｯｸM-PRO"/>
        </w:rPr>
      </w:pPr>
      <w:r w:rsidRPr="00315354">
        <w:rPr>
          <w:rFonts w:ascii="HG丸ｺﾞｼｯｸM-PRO" w:hAnsi="HG丸ｺﾞｼｯｸM-PRO" w:hint="eastAsia"/>
        </w:rPr>
        <w:t>また音の速さは温度によって伝わる速さが異なり、一般的には340ｍとされているが実際には違う</w:t>
      </w:r>
    </w:p>
    <w:p w:rsidR="009478C9" w:rsidRDefault="009478C9" w:rsidP="009478C9">
      <w:pPr>
        <w:rPr>
          <w:rFonts w:ascii="HG丸ｺﾞｼｯｸM-PRO" w:hAnsi="HG丸ｺﾞｼｯｸM-PRO"/>
        </w:rPr>
      </w:pPr>
      <w:r w:rsidRPr="00315354">
        <w:rPr>
          <w:rFonts w:ascii="HG丸ｺﾞｼｯｸM-PRO" w:hAnsi="HG丸ｺﾞｼｯｸM-PRO" w:hint="eastAsia"/>
          <w:highlight w:val="yellow"/>
        </w:rPr>
        <w:t>音の速さ (V)=331.5+0.6 (t)m/秒</w:t>
      </w:r>
    </w:p>
    <w:p w:rsidR="008812DE" w:rsidRDefault="008812DE" w:rsidP="009478C9">
      <w:pPr>
        <w:rPr>
          <w:rFonts w:ascii="HG丸ｺﾞｼｯｸM-PRO" w:hAnsi="HG丸ｺﾞｼｯｸM-PRO"/>
        </w:rPr>
      </w:pPr>
    </w:p>
    <w:p w:rsidR="00B30510" w:rsidRDefault="00B30510" w:rsidP="00B30510">
      <w:pPr>
        <w:pStyle w:val="2"/>
        <w:rPr>
          <w:rFonts w:ascii="HG丸ｺﾞｼｯｸM-PRO" w:hAnsi="HG丸ｺﾞｼｯｸM-PRO"/>
        </w:rPr>
      </w:pPr>
      <w:r w:rsidRPr="00B30510">
        <w:rPr>
          <w:rFonts w:ascii="HG丸ｺﾞｼｯｸM-PRO" w:hAnsi="HG丸ｺﾞｼｯｸM-PRO" w:hint="eastAsia"/>
        </w:rPr>
        <w:t>波形</w:t>
      </w:r>
    </w:p>
    <w:p w:rsidR="008812DE" w:rsidRPr="008812DE" w:rsidRDefault="008812DE" w:rsidP="008812DE"/>
    <w:p w:rsidR="00B30510" w:rsidRDefault="00B30510" w:rsidP="00B30510">
      <w:pPr>
        <w:rPr>
          <w:rFonts w:ascii="HG丸ｺﾞｼｯｸM-PRO" w:hAnsi="HG丸ｺﾞｼｯｸM-PRO"/>
        </w:rPr>
      </w:pPr>
      <w:r w:rsidRPr="00B30510">
        <w:rPr>
          <w:rFonts w:ascii="HG丸ｺﾞｼｯｸM-PRO" w:hAnsi="HG丸ｺﾞｼｯｸM-PRO" w:hint="eastAsia"/>
        </w:rPr>
        <w:t>ダイアフラムが押されたり引かれたりするので、できる電気信号は+と-</w:t>
      </w:r>
      <w:r>
        <w:rPr>
          <w:rFonts w:ascii="HG丸ｺﾞｼｯｸM-PRO" w:hAnsi="HG丸ｺﾞｼｯｸM-PRO" w:hint="eastAsia"/>
        </w:rPr>
        <w:t>を周期的に行ったり来たりする形になる。</w:t>
      </w:r>
    </w:p>
    <w:p w:rsidR="00B30510" w:rsidRDefault="00275311" w:rsidP="00B30510">
      <w:pPr>
        <w:rPr>
          <w:rFonts w:ascii="HG丸ｺﾞｼｯｸM-PRO" w:hAnsi="HG丸ｺﾞｼｯｸM-PRO"/>
        </w:rPr>
      </w:pPr>
      <w:r>
        <w:rPr>
          <w:rFonts w:ascii="HG丸ｺﾞｼｯｸM-PRO" w:hAnsi="HG丸ｺﾞｼｯｸM-PRO" w:hint="eastAsia"/>
          <w:noProof/>
          <w:lang w:bidi="ar-SA"/>
        </w:rPr>
        <mc:AlternateContent>
          <mc:Choice Requires="wpg">
            <w:drawing>
              <wp:anchor distT="0" distB="0" distL="114300" distR="114300" simplePos="0" relativeHeight="251774976" behindDoc="0" locked="0" layoutInCell="1" allowOverlap="1" wp14:anchorId="323CEFA4" wp14:editId="66C2242B">
                <wp:simplePos x="0" y="0"/>
                <wp:positionH relativeFrom="column">
                  <wp:posOffset>-118110</wp:posOffset>
                </wp:positionH>
                <wp:positionV relativeFrom="paragraph">
                  <wp:posOffset>46354</wp:posOffset>
                </wp:positionV>
                <wp:extent cx="5576570" cy="1847851"/>
                <wp:effectExtent l="0" t="0" r="0" b="19050"/>
                <wp:wrapNone/>
                <wp:docPr id="182" name="グループ化 182"/>
                <wp:cNvGraphicFramePr/>
                <a:graphic xmlns:a="http://schemas.openxmlformats.org/drawingml/2006/main">
                  <a:graphicData uri="http://schemas.microsoft.com/office/word/2010/wordprocessingGroup">
                    <wpg:wgp>
                      <wpg:cNvGrpSpPr/>
                      <wpg:grpSpPr>
                        <a:xfrm>
                          <a:off x="0" y="0"/>
                          <a:ext cx="5576570" cy="1847851"/>
                          <a:chOff x="4627" y="-228602"/>
                          <a:chExt cx="5577023" cy="1847852"/>
                        </a:xfrm>
                      </wpg:grpSpPr>
                      <wpg:grpSp>
                        <wpg:cNvPr id="180" name="グループ化 180"/>
                        <wpg:cNvGrpSpPr/>
                        <wpg:grpSpPr>
                          <a:xfrm>
                            <a:off x="4627" y="-228602"/>
                            <a:ext cx="5577023" cy="1847852"/>
                            <a:chOff x="0" y="-243925"/>
                            <a:chExt cx="8799237" cy="2611282"/>
                          </a:xfrm>
                        </wpg:grpSpPr>
                        <wps:wsp>
                          <wps:cNvPr id="161" name="直線コネクタ 17"/>
                          <wps:cNvCnPr/>
                          <wps:spPr>
                            <a:xfrm>
                              <a:off x="0" y="1367225"/>
                              <a:ext cx="8429684" cy="0"/>
                            </a:xfrm>
                            <a:prstGeom prst="line">
                              <a:avLst/>
                            </a:prstGeom>
                            <a:noFill/>
                            <a:ln w="5000">
                              <a:solidFill>
                                <a:srgbClr val="118FBF"/>
                              </a:solidFill>
                              <a:prstDash val="solid"/>
                              <a:tailEnd type="stealth" w="lg" len="lg"/>
                            </a:ln>
                            <a:effectLst/>
                          </wps:spPr>
                          <wps:bodyPr/>
                        </wps:wsp>
                        <wpg:grpSp>
                          <wpg:cNvPr id="162" name="グループ化 6"/>
                          <wpg:cNvGrpSpPr/>
                          <wpg:grpSpPr>
                            <a:xfrm>
                              <a:off x="361950" y="652850"/>
                              <a:ext cx="2571768" cy="1428760"/>
                              <a:chOff x="369332" y="567128"/>
                              <a:chExt cx="2857520" cy="1428760"/>
                            </a:xfrm>
                            <a:effectLst>
                              <a:outerShdw blurRad="50800" dist="38100" dir="2700000" algn="tl" rotWithShape="0">
                                <a:prstClr val="black">
                                  <a:alpha val="40000"/>
                                </a:prstClr>
                              </a:outerShdw>
                            </a:effectLst>
                          </wpg:grpSpPr>
                          <wps:wsp>
                            <wps:cNvPr id="163" name="円弧 163"/>
                            <wps:cNvSpPr/>
                            <wps:spPr>
                              <a:xfrm>
                                <a:off x="369332" y="567128"/>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B30510"/>
                              </w:txbxContent>
                            </wps:txbx>
                            <wps:bodyPr rtlCol="0" anchor="ctr"/>
                          </wps:wsp>
                          <wps:wsp>
                            <wps:cNvPr id="164" name="円弧 164"/>
                            <wps:cNvSpPr/>
                            <wps:spPr>
                              <a:xfrm rot="10800000">
                                <a:off x="1798092" y="567128"/>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B30510"/>
                              </w:txbxContent>
                            </wps:txbx>
                            <wps:bodyPr rtlCol="0" anchor="ctr"/>
                          </wps:wsp>
                        </wpg:grpSp>
                        <wpg:grpSp>
                          <wpg:cNvPr id="165" name="グループ化 9"/>
                          <wpg:cNvGrpSpPr/>
                          <wpg:grpSpPr>
                            <a:xfrm>
                              <a:off x="2933700" y="652850"/>
                              <a:ext cx="2571768" cy="1428760"/>
                              <a:chOff x="2941100" y="567128"/>
                              <a:chExt cx="2857520" cy="1428760"/>
                            </a:xfrm>
                            <a:effectLst>
                              <a:outerShdw blurRad="50800" dist="38100" dir="2700000" algn="tl" rotWithShape="0">
                                <a:prstClr val="black">
                                  <a:alpha val="40000"/>
                                </a:prstClr>
                              </a:outerShdw>
                            </a:effectLst>
                          </wpg:grpSpPr>
                          <wps:wsp>
                            <wps:cNvPr id="166" name="円弧 166"/>
                            <wps:cNvSpPr/>
                            <wps:spPr>
                              <a:xfrm>
                                <a:off x="2941100" y="567128"/>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B30510"/>
                              </w:txbxContent>
                            </wps:txbx>
                            <wps:bodyPr rtlCol="0" anchor="ctr"/>
                          </wps:wsp>
                          <wps:wsp>
                            <wps:cNvPr id="167" name="円弧 167"/>
                            <wps:cNvSpPr/>
                            <wps:spPr>
                              <a:xfrm rot="10800000">
                                <a:off x="4369860" y="567128"/>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B30510"/>
                              </w:txbxContent>
                            </wps:txbx>
                            <wps:bodyPr rtlCol="0" anchor="ctr"/>
                          </wps:wsp>
                        </wpg:grpSp>
                        <wpg:grpSp>
                          <wpg:cNvPr id="168" name="グループ化 13"/>
                          <wpg:cNvGrpSpPr/>
                          <wpg:grpSpPr>
                            <a:xfrm>
                              <a:off x="5505450" y="652850"/>
                              <a:ext cx="2571768" cy="1428760"/>
                              <a:chOff x="5512868" y="567128"/>
                              <a:chExt cx="2857520" cy="1428760"/>
                            </a:xfrm>
                            <a:effectLst>
                              <a:outerShdw blurRad="50800" dist="38100" dir="2700000" algn="tl" rotWithShape="0">
                                <a:prstClr val="black">
                                  <a:alpha val="40000"/>
                                </a:prstClr>
                              </a:outerShdw>
                            </a:effectLst>
                          </wpg:grpSpPr>
                          <wps:wsp>
                            <wps:cNvPr id="169" name="円弧 169"/>
                            <wps:cNvSpPr/>
                            <wps:spPr>
                              <a:xfrm>
                                <a:off x="5512868" y="567128"/>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B30510"/>
                              </w:txbxContent>
                            </wps:txbx>
                            <wps:bodyPr rtlCol="0" anchor="ctr"/>
                          </wps:wsp>
                          <wps:wsp>
                            <wps:cNvPr id="170" name="円弧 170"/>
                            <wps:cNvSpPr/>
                            <wps:spPr>
                              <a:xfrm rot="10800000">
                                <a:off x="6941628" y="567128"/>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B30510"/>
                              </w:txbxContent>
                            </wps:txbx>
                            <wps:bodyPr rtlCol="0" anchor="ctr"/>
                          </wps:wsp>
                        </wpg:grpSp>
                        <wps:wsp>
                          <wps:cNvPr id="171" name="テキスト ボックス 19"/>
                          <wps:cNvSpPr txBox="1"/>
                          <wps:spPr>
                            <a:xfrm>
                              <a:off x="8002741" y="1278382"/>
                              <a:ext cx="796496" cy="750569"/>
                            </a:xfrm>
                            <a:prstGeom prst="rect">
                              <a:avLst/>
                            </a:prstGeom>
                            <a:noFill/>
                          </wps:spPr>
                          <wps:txbx>
                            <w:txbxContent>
                              <w:p w:rsidR="000D2897" w:rsidRPr="00275311" w:rsidRDefault="000D2897" w:rsidP="00275311">
                                <w:pPr>
                                  <w:pStyle w:val="Web"/>
                                  <w:spacing w:before="0" w:beforeAutospacing="0" w:after="0" w:afterAutospacing="0"/>
                                  <w:rPr>
                                    <w:sz w:val="22"/>
                                    <w:szCs w:val="22"/>
                                  </w:rPr>
                                </w:pPr>
                                <w:r w:rsidRPr="00275311">
                                  <w:rPr>
                                    <w:rFonts w:ascii="メイリオ" w:eastAsia="メイリオ" w:hAnsi="メイリオ" w:cs="メイリオ" w:hint="eastAsia"/>
                                    <w:color w:val="118FBF"/>
                                    <w:kern w:val="24"/>
                                    <w:sz w:val="22"/>
                                    <w:szCs w:val="22"/>
                                  </w:rPr>
                                  <w:t>時間</w:t>
                                </w:r>
                              </w:p>
                            </w:txbxContent>
                          </wps:txbx>
                          <wps:bodyPr wrap="square" rtlCol="0">
                            <a:noAutofit/>
                          </wps:bodyPr>
                        </wps:wsp>
                        <wps:wsp>
                          <wps:cNvPr id="172" name="直線コネクタ 20"/>
                          <wps:cNvCnPr/>
                          <wps:spPr>
                            <a:xfrm rot="5400000" flipH="1" flipV="1">
                              <a:off x="-638175" y="1367225"/>
                              <a:ext cx="2000264" cy="0"/>
                            </a:xfrm>
                            <a:prstGeom prst="line">
                              <a:avLst/>
                            </a:prstGeom>
                            <a:noFill/>
                            <a:ln w="5000">
                              <a:solidFill>
                                <a:srgbClr val="118FBF"/>
                              </a:solidFill>
                              <a:prstDash val="solid"/>
                              <a:tailEnd type="stealth" w="lg" len="lg"/>
                            </a:ln>
                            <a:effectLst/>
                          </wps:spPr>
                          <wps:bodyPr/>
                        </wps:wsp>
                        <wps:wsp>
                          <wps:cNvPr id="173" name="テキスト ボックス 23"/>
                          <wps:cNvSpPr txBox="1"/>
                          <wps:spPr>
                            <a:xfrm rot="16200000">
                              <a:off x="20552" y="-16299"/>
                              <a:ext cx="1205821" cy="750570"/>
                            </a:xfrm>
                            <a:prstGeom prst="rect">
                              <a:avLst/>
                            </a:prstGeom>
                            <a:noFill/>
                          </wps:spPr>
                          <wps:txbx>
                            <w:txbxContent>
                              <w:p w:rsidR="000D2897" w:rsidRDefault="000D2897" w:rsidP="00B30510">
                                <w:pPr>
                                  <w:pStyle w:val="Web"/>
                                  <w:spacing w:before="0" w:beforeAutospacing="0" w:after="0" w:afterAutospacing="0"/>
                                  <w:ind w:firstLine="360"/>
                                </w:pPr>
                                <w:r w:rsidRPr="00275311">
                                  <w:rPr>
                                    <w:rFonts w:ascii="メイリオ" w:eastAsia="メイリオ" w:hAnsi="メイリオ" w:cs="メイリオ" w:hint="eastAsia"/>
                                    <w:color w:val="118FBF"/>
                                    <w:kern w:val="24"/>
                                    <w:sz w:val="22"/>
                                    <w:szCs w:val="22"/>
                                  </w:rPr>
                                  <w:t>振幅</w:t>
                                </w:r>
                              </w:p>
                            </w:txbxContent>
                          </wps:txbx>
                          <wps:bodyPr wrap="square" rtlCol="0">
                            <a:noAutofit/>
                          </wps:bodyPr>
                        </wps:wsp>
                        <wps:wsp>
                          <wps:cNvPr id="174" name="テキスト ボックス 21"/>
                          <wps:cNvSpPr txBox="1"/>
                          <wps:spPr>
                            <a:xfrm>
                              <a:off x="781010" y="862287"/>
                              <a:ext cx="741680" cy="750570"/>
                            </a:xfrm>
                            <a:prstGeom prst="rect">
                              <a:avLst/>
                            </a:prstGeom>
                            <a:noFill/>
                          </wps:spPr>
                          <wps:txb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C62873"/>
                                    <w:kern w:val="24"/>
                                    <w:sz w:val="32"/>
                                    <w:szCs w:val="32"/>
                                  </w:rPr>
                                  <w:t>+</w:t>
                                </w:r>
                              </w:p>
                            </w:txbxContent>
                          </wps:txbx>
                          <wps:bodyPr wrap="square" rtlCol="0">
                            <a:noAutofit/>
                          </wps:bodyPr>
                        </wps:wsp>
                        <wps:wsp>
                          <wps:cNvPr id="175" name="テキスト ボックス 22"/>
                          <wps:cNvSpPr txBox="1"/>
                          <wps:spPr>
                            <a:xfrm>
                              <a:off x="3362154" y="862287"/>
                              <a:ext cx="741680" cy="750570"/>
                            </a:xfrm>
                            <a:prstGeom prst="rect">
                              <a:avLst/>
                            </a:prstGeom>
                            <a:noFill/>
                          </wps:spPr>
                          <wps:txb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C62873"/>
                                    <w:kern w:val="24"/>
                                    <w:sz w:val="32"/>
                                    <w:szCs w:val="32"/>
                                  </w:rPr>
                                  <w:t>+</w:t>
                                </w:r>
                              </w:p>
                            </w:txbxContent>
                          </wps:txbx>
                          <wps:bodyPr wrap="square" rtlCol="0">
                            <a:noAutofit/>
                          </wps:bodyPr>
                        </wps:wsp>
                        <wps:wsp>
                          <wps:cNvPr id="177" name="テキスト ボックス 25"/>
                          <wps:cNvSpPr txBox="1"/>
                          <wps:spPr>
                            <a:xfrm>
                              <a:off x="5933773" y="862287"/>
                              <a:ext cx="741680" cy="750570"/>
                            </a:xfrm>
                            <a:prstGeom prst="rect">
                              <a:avLst/>
                            </a:prstGeom>
                            <a:noFill/>
                          </wps:spPr>
                          <wps:txb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C62873"/>
                                    <w:kern w:val="24"/>
                                    <w:sz w:val="32"/>
                                    <w:szCs w:val="32"/>
                                  </w:rPr>
                                  <w:t>+</w:t>
                                </w:r>
                              </w:p>
                            </w:txbxContent>
                          </wps:txbx>
                          <wps:bodyPr wrap="square" rtlCol="0">
                            <a:noAutofit/>
                          </wps:bodyPr>
                        </wps:wsp>
                        <wps:wsp>
                          <wps:cNvPr id="178" name="テキスト ボックス 26"/>
                          <wps:cNvSpPr txBox="1"/>
                          <wps:spPr>
                            <a:xfrm>
                              <a:off x="4654524" y="1334381"/>
                              <a:ext cx="790832" cy="572250"/>
                            </a:xfrm>
                            <a:prstGeom prst="rect">
                              <a:avLst/>
                            </a:prstGeom>
                            <a:noFill/>
                          </wps:spPr>
                          <wps:txb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118FBF"/>
                                    <w:kern w:val="24"/>
                                    <w:sz w:val="32"/>
                                    <w:szCs w:val="32"/>
                                  </w:rPr>
                                  <w:t>-</w:t>
                                </w:r>
                              </w:p>
                            </w:txbxContent>
                          </wps:txbx>
                          <wps:bodyPr wrap="square" rtlCol="0">
                            <a:noAutofit/>
                          </wps:bodyPr>
                        </wps:wsp>
                        <wps:wsp>
                          <wps:cNvPr id="179" name="テキスト ボックス 27"/>
                          <wps:cNvSpPr txBox="1"/>
                          <wps:spPr>
                            <a:xfrm>
                              <a:off x="7286253" y="1384031"/>
                              <a:ext cx="536149" cy="468756"/>
                            </a:xfrm>
                            <a:prstGeom prst="rect">
                              <a:avLst/>
                            </a:prstGeom>
                            <a:noFill/>
                          </wps:spPr>
                          <wps:txb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118FBF"/>
                                    <w:kern w:val="24"/>
                                    <w:sz w:val="32"/>
                                    <w:szCs w:val="32"/>
                                  </w:rPr>
                                  <w:t>-</w:t>
                                </w:r>
                              </w:p>
                            </w:txbxContent>
                          </wps:txbx>
                          <wps:bodyPr wrap="square" rtlCol="0">
                            <a:noAutofit/>
                          </wps:bodyPr>
                        </wps:wsp>
                      </wpg:grpSp>
                      <wps:wsp>
                        <wps:cNvPr id="181" name="テキスト ボックス 26"/>
                        <wps:cNvSpPr txBox="1"/>
                        <wps:spPr>
                          <a:xfrm>
                            <a:off x="1352550" y="914400"/>
                            <a:ext cx="400050" cy="404495"/>
                          </a:xfrm>
                          <a:prstGeom prst="rect">
                            <a:avLst/>
                          </a:prstGeom>
                          <a:noFill/>
                        </wps:spPr>
                        <wps:txb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118FBF"/>
                                  <w:kern w:val="24"/>
                                  <w:sz w:val="32"/>
                                  <w:szCs w:val="32"/>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グループ化 182" o:spid="_x0000_s1042" style="position:absolute;left:0;text-align:left;margin-left:-9.3pt;margin-top:3.65pt;width:439.1pt;height:145.5pt;z-index:251774976;mso-width-relative:margin;mso-height-relative:margin" coordorigin="46,-2286" coordsize="55770,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">
                <v:group id="グループ化 180" o:spid="_x0000_s1043" style="position:absolute;left:46;top:-2286;width:55770;height:18478" coordorigin=",-2439" coordsize="87992,26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line id="直線コネクタ 17" o:spid="_x0000_s1044" style="position:absolute;visibility:visible;mso-wrap-style:square" from="0,13672" to="84296,1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O2JcEAAADcAAAADwAAAGRycy9kb3ducmV2LnhtbERPS4vCMBC+C/6HMII3m9pDWbtGEUEU&#10;WQ8+kD0OzWxbtpmUJGr335sFwdt8fM+ZL3vTijs531hWME1SEMSl1Q1XCi7nzeQDhA/IGlvLpOCP&#10;PCwXw8EcC20ffKT7KVQihrAvUEEdQldI6cuaDPrEdsSR+7HOYIjQVVI7fMRw08osTXNpsOHYUGNH&#10;65rK39PNKPg2h91MfwW6Zs1+i3m2cl1fKTUe9atPEIH68Ba/3Dsd5+dT+H8mXi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M7YlwQAAANwAAAAPAAAAAAAAAAAAAAAA&#10;AKECAABkcnMvZG93bnJldi54bWxQSwUGAAAAAAQABAD5AAAAjwMAAAAA&#10;" strokecolor="#118fbf" strokeweight=".1389mm">
                    <v:stroke endarrow="classic" endarrowwidth="wide" endarrowlength="long"/>
                  </v:line>
                  <v:group id="_x0000_s1045" style="position:absolute;left:3619;top:6528;width:25718;height:14288" coordorigin="3693,5671"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円弧 163" o:spid="_x0000_s1046" style="position:absolute;left:3693;top:5671;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zKsQA&#10;AADcAAAADwAAAGRycy9kb3ducmV2LnhtbERPS2sCMRC+F/wPYQQvRbMqiGyNYhWhBSk+6qG3YTPd&#10;LG4m201c139vhIK3+fieM1u0thQN1b5wrGA4SEAQZ04XnCv4Pm76UxA+IGssHZOCG3lYzDsvM0y1&#10;u/KemkPIRQxhn6ICE0KVSukzQxb9wFXEkft1tcUQYZ1LXeM1httSjpJkIi0WHBsMVrQylJ0PF6tA&#10;vq9OzefXz1/YDk9T87q2u9vIKtXrtss3EIHa8BT/uz90nD8Zw+OZeIG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UMyrEAAAA3AAAAA8AAAAAAAAAAAAAAAAAmAIAAGRycy9k&#10;b3ducmV2LnhtbFBLBQYAAAAABAAEAPUAAACJ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B30510"/>
                        </w:txbxContent>
                      </v:textbox>
                    </v:shape>
                    <v:shape id="円弧 164" o:spid="_x0000_s1047" style="position:absolute;left:17980;top:5671;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8z6cMA&#10;AADcAAAADwAAAGRycy9kb3ducmV2LnhtbERP3WrCMBS+H+wdwhG8KZpOho5qFBkMx/BmdQ9wSI5t&#10;tTkpSbTdnn4RBO/Ox/d7VpvBtuJKPjSOFbxMcxDE2pmGKwU/h4/JG4gQkQ22jknBLwXYrJ+fVlgY&#10;1/M3XctYiRTCoUAFdYxdIWXQNVkMU9cRJ+7ovMWYoK+k8dincNvKWZ7PpcWGU0ONHb3XpM/lxSrY&#10;n/sTbi+Lv6wpT1nW7fTMf2mlxqNhuwQRaYgP8d39adL8+Svcnk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8z6cMAAADcAAAADwAAAAAAAAAAAAAAAACYAgAAZHJzL2Rv&#10;d25yZXYueG1sUEsFBgAAAAAEAAQA9QAAAIg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B30510"/>
                        </w:txbxContent>
                      </v:textbox>
                    </v:shape>
                  </v:group>
                  <v:group id="グループ化 9" o:spid="_x0000_s1048" style="position:absolute;left:29337;top:6528;width:25717;height:14288" coordorigin="29411,5671"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円弧 166" o:spid="_x0000_s1049" style="position:absolute;left:29411;top:5671;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QssUA&#10;AADcAAAADwAAAGRycy9kb3ducmV2LnhtbERPS2vCQBC+F/wPywi9FN3EQ5DoKhoptFBK6+PgbciO&#10;2WB2Ns1uY/z33UKht/n4nrNcD7YRPXW+dqwgnSYgiEuna64UHA/PkzkIH5A1No5JwZ08rFejhyXm&#10;2t34k/p9qEQMYZ+jAhNCm0vpS0MW/dS1xJG7uM5iiLCrpO7wFsNtI2dJkkmLNccGgy0Vhsrr/tsq&#10;kNvi1L++n7/CW3qam6ed/bjPrFKP42GzABFoCP/iP/eLjvOzD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5Cy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B30510"/>
                        </w:txbxContent>
                      </v:textbox>
                    </v:shape>
                    <v:shape id="円弧 167" o:spid="_x0000_s1050" style="position:absolute;left:43698;top:5671;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2tnsIA&#10;AADcAAAADwAAAGRycy9kb3ducmV2LnhtbERPzWoCMRC+C32HMAUvS83Wg5atUUSQSvHitg8wJNPd&#10;1c1kSaK7+vSNIHibj+93FqvBtuJCPjSOFbxPchDE2pmGKwW/P9u3DxAhIhtsHZOCKwVYLV9GCyyM&#10;6/lAlzJWIoVwKFBBHWNXSBl0TRbDxHXEiftz3mJM0FfSeOxTuG3lNM9n0mLDqaHGjjY16VN5tgr2&#10;p/6I6/P8ljXlMcu6Lz3131qp8euw/gQRaYhP8cO9M2n+bA7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a2ewgAAANwAAAAPAAAAAAAAAAAAAAAAAJgCAABkcnMvZG93&#10;bnJldi54bWxQSwUGAAAAAAQABAD1AAAAhw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B30510"/>
                        </w:txbxContent>
                      </v:textbox>
                    </v:shape>
                  </v:group>
                  <v:group id="グループ化 13" o:spid="_x0000_s1051" style="position:absolute;left:55054;top:6528;width:25718;height:14288" coordorigin="55128,5671"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円弧 169" o:spid="_x0000_s1052" style="position:absolute;left:55128;top:5671;width:14288;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EwMQA&#10;AADcAAAADwAAAGRycy9kb3ducmV2LnhtbERPS2sCMRC+C/6HMEIvolk9iG6NYi2FFkR81ENvw2a6&#10;WdxMtpt0Xf+9EQRv8/E9Z75sbSkaqn3hWMFomIAgzpwuOFfwffwYTEH4gKyxdEwKruRhueh25phq&#10;d+E9NYeQixjCPkUFJoQqldJnhiz6oauII/fraoshwjqXusZLDLelHCfJRFosODYYrGhtKDsf/q0C&#10;+bY+NV/bn7+wGZ2mpv9ud9exVeql165eQQRqw1P8cH/qOH8yg/sz8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8BMDEAAAA3AAAAA8AAAAAAAAAAAAAAAAAmAIAAGRycy9k&#10;b3ducmV2LnhtbFBLBQYAAAAABAAEAPUAAACJ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B30510"/>
                        </w:txbxContent>
                      </v:textbox>
                    </v:shape>
                    <v:shape id="円弧 170" o:spid="_x0000_s1053" style="position:absolute;left:69416;top:5671;width:14287;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jN8YA&#10;AADcAAAADwAAAGRycy9kb3ducmV2LnhtbESPQWvDMAyF74P9B6NBL2F12sM6srqlFErL2GXZfoCw&#10;tSRtLAfbbbL9+ukw2E3iPb33ab2dfK9uFFMX2MBiXoIitsF13Bj4/Dg8PoNKGdlhH5gMfFOC7eb+&#10;bo2VCyO/063OjZIQThUaaHMeKq2TbcljmoeBWLSvED1mWWOjXcRRwn2vl2X5pD12LA0tDrRvyV7q&#10;qzfwdhnPuLuufoquPhfFcLTL+GqNmT1MuxdQmab8b/67PjnBXwm+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2jN8YAAADcAAAADwAAAAAAAAAAAAAAAACYAgAAZHJz&#10;L2Rvd25yZXYueG1sUEsFBgAAAAAEAAQA9QAAAIs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B30510"/>
                        </w:txbxContent>
                      </v:textbox>
                    </v:shape>
                  </v:group>
                  <v:shape id="テキスト ボックス 19" o:spid="_x0000_s1054" type="#_x0000_t202" style="position:absolute;left:80027;top:12783;width:7965;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0D2897" w:rsidRPr="00275311" w:rsidRDefault="000D2897" w:rsidP="00275311">
                          <w:pPr>
                            <w:pStyle w:val="Web"/>
                            <w:spacing w:before="0" w:beforeAutospacing="0" w:after="0" w:afterAutospacing="0"/>
                            <w:rPr>
                              <w:sz w:val="22"/>
                              <w:szCs w:val="22"/>
                            </w:rPr>
                          </w:pPr>
                          <w:r w:rsidRPr="00275311">
                            <w:rPr>
                              <w:rFonts w:ascii="メイリオ" w:eastAsia="メイリオ" w:hAnsi="メイリオ" w:cs="メイリオ" w:hint="eastAsia"/>
                              <w:color w:val="118FBF"/>
                              <w:kern w:val="24"/>
                              <w:sz w:val="22"/>
                              <w:szCs w:val="22"/>
                            </w:rPr>
                            <w:t>時間</w:t>
                          </w:r>
                        </w:p>
                      </w:txbxContent>
                    </v:textbox>
                  </v:shape>
                  <v:line id="直線コネクタ 20" o:spid="_x0000_s1055" style="position:absolute;rotation:90;flip:x y;visibility:visible;mso-wrap-style:square" from="-6383,13672" to="13620,1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jgicQAAADcAAAADwAAAGRycy9kb3ducmV2LnhtbERPS2vCQBC+F/oflil4KXWj+CipGxFR&#10;kJ40bWmPQ3aaDcnOxuyq8d93BaG3+fies1j2thFn6nzlWMFomIAgLpyuuFTw+bF9eQXhA7LGxjEp&#10;uJKHZfb4sMBUuwsf6JyHUsQQ9ikqMCG0qZS+MGTRD11LHLlf11kMEXal1B1eYrht5DhJZtJixbHB&#10;YEtrQ0Wdn6wCe5q/55tiavbP6x/51U5m9ffkqNTgqV+9gQjUh3/x3b3Tcf58DLdn4gU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uOCJxAAAANwAAAAPAAAAAAAAAAAA&#10;AAAAAKECAABkcnMvZG93bnJldi54bWxQSwUGAAAAAAQABAD5AAAAkgMAAAAA&#10;" strokecolor="#118fbf" strokeweight=".1389mm">
                    <v:stroke endarrow="classic" endarrowwidth="wide" endarrowlength="long"/>
                  </v:line>
                  <v:shape id="テキスト ボックス 23" o:spid="_x0000_s1056" type="#_x0000_t202" style="position:absolute;left:205;top:-163;width:12057;height:750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xLdb8A&#10;AADcAAAADwAAAGRycy9kb3ducmV2LnhtbERPTWvCQBC9F/wPywi9FN3YUpXoKmopeDXqfciOSTA7&#10;G7KjSf59t1DobR7vc9bb3tXqSW2oPBuYTRNQxLm3FRcGLufvyRJUEGSLtWcyMFCA7Wb0ssbU+o5P&#10;9MykUDGEQ4oGSpEm1TrkJTkMU98QR+7mW4cSYVto22IXw12t35Nkrh1WHBtKbOhQUn7PHs6AfEnl&#10;7fUtuflT97kfjlnQbjDmddzvVqCEevkX/7mPNs5ffMDvM/ECvf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nEt1vwAAANwAAAAPAAAAAAAAAAAAAAAAAJgCAABkcnMvZG93bnJl&#10;di54bWxQSwUGAAAAAAQABAD1AAAAhAMAAAAA&#10;" filled="f" stroked="f">
                    <v:textbox>
                      <w:txbxContent>
                        <w:p w:rsidR="000D2897" w:rsidRDefault="000D2897" w:rsidP="00B30510">
                          <w:pPr>
                            <w:pStyle w:val="Web"/>
                            <w:spacing w:before="0" w:beforeAutospacing="0" w:after="0" w:afterAutospacing="0"/>
                            <w:ind w:firstLine="360"/>
                          </w:pPr>
                          <w:r w:rsidRPr="00275311">
                            <w:rPr>
                              <w:rFonts w:ascii="メイリオ" w:eastAsia="メイリオ" w:hAnsi="メイリオ" w:cs="メイリオ" w:hint="eastAsia"/>
                              <w:color w:val="118FBF"/>
                              <w:kern w:val="24"/>
                              <w:sz w:val="22"/>
                              <w:szCs w:val="22"/>
                            </w:rPr>
                            <w:t>振幅</w:t>
                          </w:r>
                        </w:p>
                      </w:txbxContent>
                    </v:textbox>
                  </v:shape>
                  <v:shape id="テキスト ボックス 21" o:spid="_x0000_s1057" type="#_x0000_t202" style="position:absolute;left:7810;top:8622;width:7416;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C62873"/>
                              <w:kern w:val="24"/>
                              <w:sz w:val="32"/>
                              <w:szCs w:val="32"/>
                            </w:rPr>
                            <w:t>+</w:t>
                          </w:r>
                        </w:p>
                      </w:txbxContent>
                    </v:textbox>
                  </v:shape>
                  <v:shape id="テキスト ボックス 22" o:spid="_x0000_s1058" type="#_x0000_t202" style="position:absolute;left:33621;top:8622;width:7417;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C62873"/>
                              <w:kern w:val="24"/>
                              <w:sz w:val="32"/>
                              <w:szCs w:val="32"/>
                            </w:rPr>
                            <w:t>+</w:t>
                          </w:r>
                        </w:p>
                      </w:txbxContent>
                    </v:textbox>
                  </v:shape>
                  <v:shape id="テキスト ボックス 25" o:spid="_x0000_s1059" type="#_x0000_t202" style="position:absolute;left:59337;top:8622;width:7417;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C62873"/>
                              <w:kern w:val="24"/>
                              <w:sz w:val="32"/>
                              <w:szCs w:val="32"/>
                            </w:rPr>
                            <w:t>+</w:t>
                          </w:r>
                        </w:p>
                      </w:txbxContent>
                    </v:textbox>
                  </v:shape>
                  <v:shape id="テキスト ボックス 26" o:spid="_x0000_s1060" type="#_x0000_t202" style="position:absolute;left:46545;top:13343;width:7908;height:5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gm8UA&#10;AADcAAAADwAAAGRycy9kb3ducmV2LnhtbESPT2vCQBDF70K/wzKCN921qG1TVykVwZNF+wd6G7Jj&#10;EpqdDdnVxG/vHAreZnhv3vvNct37Wl2ojVVgC9OJAUWcB1dxYeHrczt+BhUTssM6MFm4UoT16mGw&#10;xMyFjg90OaZCSQjHDC2UKTWZ1jEvyWOchIZYtFNoPSZZ20K7FjsJ97V+NGahPVYsDSU29F5S/nc8&#10;ewvf+9Pvz8x8FBs/b7rQG83+RVs7GvZvr6AS9elu/r/eOcF/El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GCbxQAAANwAAAAPAAAAAAAAAAAAAAAAAJgCAABkcnMv&#10;ZG93bnJldi54bWxQSwUGAAAAAAQABAD1AAAAigMAAAAA&#10;" filled="f" stroked="f">
                    <v:textbo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118FBF"/>
                              <w:kern w:val="24"/>
                              <w:sz w:val="32"/>
                              <w:szCs w:val="32"/>
                            </w:rPr>
                            <w:t>-</w:t>
                          </w:r>
                        </w:p>
                      </w:txbxContent>
                    </v:textbox>
                  </v:shape>
                  <v:shape id="テキスト ボックス 27" o:spid="_x0000_s1061" type="#_x0000_t202" style="position:absolute;left:72862;top:13840;width:5362;height:4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FAMEA&#10;AADcAAAADwAAAGRycy9kb3ducmV2LnhtbERPTYvCMBC9C/6HMIK3NXFRd+0aZVEET4ruKuxtaMa2&#10;2ExKE23990ZY8DaP9zmzRWtLcaPaF441DAcKBHHqTMGZht+f9dsnCB+QDZaOScOdPCzm3c4ME+Ma&#10;3tPtEDIRQ9gnqCEPoUqk9GlOFv3AVcSRO7vaYoiwzqSpsYnhtpTvSk2kxYJjQ44VLXNKL4er1XDc&#10;nv9OI7XLVnZcNa5Vku1Uat3vtd9fIAK14SX+d29MnP8x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sxQDBAAAA3AAAAA8AAAAAAAAAAAAAAAAAmAIAAGRycy9kb3du&#10;cmV2LnhtbFBLBQYAAAAABAAEAPUAAACGAwAAAAA=&#10;" filled="f" stroked="f">
                    <v:textbo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118FBF"/>
                              <w:kern w:val="24"/>
                              <w:sz w:val="32"/>
                              <w:szCs w:val="32"/>
                            </w:rPr>
                            <w:t>-</w:t>
                          </w:r>
                        </w:p>
                      </w:txbxContent>
                    </v:textbox>
                  </v:shape>
                </v:group>
                <v:shape id="テキスト ボックス 26" o:spid="_x0000_s1062" type="#_x0000_t202" style="position:absolute;left:13525;top:9144;width:4001;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0D2897" w:rsidRPr="00B30510" w:rsidRDefault="000D2897" w:rsidP="00B30510">
                        <w:pPr>
                          <w:pStyle w:val="Web"/>
                          <w:spacing w:before="0" w:beforeAutospacing="0" w:after="0" w:afterAutospacing="0"/>
                          <w:rPr>
                            <w:sz w:val="32"/>
                            <w:szCs w:val="32"/>
                          </w:rPr>
                        </w:pPr>
                        <w:r w:rsidRPr="00B30510">
                          <w:rPr>
                            <w:rFonts w:ascii="メイリオ" w:eastAsia="メイリオ" w:hAnsi="メイリオ" w:cs="メイリオ" w:hint="eastAsia"/>
                            <w:b/>
                            <w:bCs/>
                            <w:color w:val="118FBF"/>
                            <w:kern w:val="24"/>
                            <w:sz w:val="32"/>
                            <w:szCs w:val="32"/>
                          </w:rPr>
                          <w:t>-</w:t>
                        </w:r>
                      </w:p>
                    </w:txbxContent>
                  </v:textbox>
                </v:shape>
              </v:group>
            </w:pict>
          </mc:Fallback>
        </mc:AlternateContent>
      </w:r>
    </w:p>
    <w:p w:rsidR="00B30510" w:rsidRDefault="00B30510" w:rsidP="00B30510">
      <w:pPr>
        <w:rPr>
          <w:rFonts w:ascii="HG丸ｺﾞｼｯｸM-PRO" w:hAnsi="HG丸ｺﾞｼｯｸM-PRO"/>
        </w:rPr>
      </w:pPr>
    </w:p>
    <w:p w:rsidR="00B30510" w:rsidRDefault="00B30510" w:rsidP="00B30510">
      <w:pPr>
        <w:rPr>
          <w:rFonts w:ascii="HG丸ｺﾞｼｯｸM-PRO" w:hAnsi="HG丸ｺﾞｼｯｸM-PRO"/>
        </w:rPr>
      </w:pPr>
    </w:p>
    <w:p w:rsidR="00B30510" w:rsidRDefault="00B30510" w:rsidP="00B30510">
      <w:pPr>
        <w:rPr>
          <w:rFonts w:ascii="HG丸ｺﾞｼｯｸM-PRO" w:hAnsi="HG丸ｺﾞｼｯｸM-PRO"/>
        </w:rPr>
      </w:pPr>
    </w:p>
    <w:p w:rsidR="00B30510" w:rsidRDefault="00B30510" w:rsidP="00B30510">
      <w:pPr>
        <w:rPr>
          <w:rFonts w:ascii="HG丸ｺﾞｼｯｸM-PRO" w:hAnsi="HG丸ｺﾞｼｯｸM-PRO"/>
        </w:rPr>
      </w:pPr>
    </w:p>
    <w:p w:rsidR="00B30510" w:rsidRDefault="00B30510" w:rsidP="00B30510">
      <w:pPr>
        <w:rPr>
          <w:rFonts w:ascii="HG丸ｺﾞｼｯｸM-PRO" w:hAnsi="HG丸ｺﾞｼｯｸM-PRO"/>
        </w:rPr>
      </w:pPr>
    </w:p>
    <w:p w:rsidR="00B30510" w:rsidRDefault="00B30510" w:rsidP="00B30510">
      <w:pPr>
        <w:rPr>
          <w:rFonts w:ascii="HG丸ｺﾞｼｯｸM-PRO" w:hAnsi="HG丸ｺﾞｼｯｸM-PRO"/>
        </w:rPr>
      </w:pPr>
    </w:p>
    <w:p w:rsidR="00B30510" w:rsidRDefault="00B30510" w:rsidP="00B30510">
      <w:pPr>
        <w:rPr>
          <w:rFonts w:ascii="HG丸ｺﾞｼｯｸM-PRO" w:hAnsi="HG丸ｺﾞｼｯｸM-PRO"/>
        </w:rPr>
      </w:pPr>
    </w:p>
    <w:p w:rsidR="00275311" w:rsidRDefault="00275311" w:rsidP="00B30510">
      <w:pPr>
        <w:rPr>
          <w:rFonts w:ascii="HG丸ｺﾞｼｯｸM-PRO" w:hAnsi="HG丸ｺﾞｼｯｸM-PRO"/>
        </w:rPr>
      </w:pPr>
    </w:p>
    <w:p w:rsidR="00275311" w:rsidRDefault="00275311" w:rsidP="00275311">
      <w:pPr>
        <w:pStyle w:val="2"/>
        <w:rPr>
          <w:rFonts w:ascii="HG丸ｺﾞｼｯｸM-PRO" w:hAnsi="HG丸ｺﾞｼｯｸM-PRO"/>
        </w:rPr>
      </w:pPr>
      <w:r w:rsidRPr="00275311">
        <w:rPr>
          <w:rFonts w:ascii="HG丸ｺﾞｼｯｸM-PRO" w:hAnsi="HG丸ｺﾞｼｯｸM-PRO" w:hint="eastAsia"/>
        </w:rPr>
        <w:t>周波数</w:t>
      </w:r>
    </w:p>
    <w:p w:rsidR="008812DE" w:rsidRPr="008812DE" w:rsidRDefault="008812DE" w:rsidP="008812DE"/>
    <w:p w:rsidR="00275311" w:rsidRDefault="00275311" w:rsidP="00275311">
      <w:pPr>
        <w:rPr>
          <w:rFonts w:ascii="HG丸ｺﾞｼｯｸM-PRO" w:hAnsi="HG丸ｺﾞｼｯｸM-PRO"/>
        </w:rPr>
      </w:pPr>
      <w:r>
        <w:rPr>
          <w:rFonts w:ascii="HG丸ｺﾞｼｯｸM-PRO" w:hAnsi="HG丸ｺﾞｼｯｸM-PRO" w:hint="eastAsia"/>
          <w:noProof/>
          <w:lang w:bidi="ar-SA"/>
        </w:rPr>
        <mc:AlternateContent>
          <mc:Choice Requires="wpg">
            <w:drawing>
              <wp:anchor distT="0" distB="0" distL="114300" distR="114300" simplePos="0" relativeHeight="251787264" behindDoc="0" locked="0" layoutInCell="1" allowOverlap="1" wp14:anchorId="7D1E7891" wp14:editId="15044372">
                <wp:simplePos x="0" y="0"/>
                <wp:positionH relativeFrom="column">
                  <wp:posOffset>-365760</wp:posOffset>
                </wp:positionH>
                <wp:positionV relativeFrom="paragraph">
                  <wp:posOffset>116205</wp:posOffset>
                </wp:positionV>
                <wp:extent cx="6252845" cy="2001435"/>
                <wp:effectExtent l="38100" t="0" r="0" b="56515"/>
                <wp:wrapNone/>
                <wp:docPr id="200" name="グループ化 200"/>
                <wp:cNvGraphicFramePr/>
                <a:graphic xmlns:a="http://schemas.openxmlformats.org/drawingml/2006/main">
                  <a:graphicData uri="http://schemas.microsoft.com/office/word/2010/wordprocessingGroup">
                    <wpg:wgp>
                      <wpg:cNvGrpSpPr/>
                      <wpg:grpSpPr>
                        <a:xfrm>
                          <a:off x="0" y="0"/>
                          <a:ext cx="6252845" cy="2001435"/>
                          <a:chOff x="0" y="0"/>
                          <a:chExt cx="8429684" cy="2664075"/>
                        </a:xfrm>
                      </wpg:grpSpPr>
                      <wps:wsp>
                        <wps:cNvPr id="183" name="直線コネクタ 18"/>
                        <wps:cNvCnPr/>
                        <wps:spPr>
                          <a:xfrm rot="5400000">
                            <a:off x="-933450" y="1285884"/>
                            <a:ext cx="2571768" cy="0"/>
                          </a:xfrm>
                          <a:prstGeom prst="line">
                            <a:avLst/>
                          </a:prstGeom>
                          <a:noFill/>
                          <a:ln w="25400">
                            <a:solidFill>
                              <a:srgbClr val="0CA15F"/>
                            </a:solidFill>
                            <a:prstDash val="solid"/>
                          </a:ln>
                          <a:effectLst/>
                        </wps:spPr>
                        <wps:bodyPr/>
                      </wps:wsp>
                      <wps:wsp>
                        <wps:cNvPr id="184" name="直線コネクタ 19"/>
                        <wps:cNvCnPr/>
                        <wps:spPr>
                          <a:xfrm rot="5400000">
                            <a:off x="1638300" y="1285884"/>
                            <a:ext cx="2571768" cy="0"/>
                          </a:xfrm>
                          <a:prstGeom prst="line">
                            <a:avLst/>
                          </a:prstGeom>
                          <a:noFill/>
                          <a:ln w="25400">
                            <a:solidFill>
                              <a:srgbClr val="0CA15F"/>
                            </a:solidFill>
                            <a:prstDash val="solid"/>
                          </a:ln>
                          <a:effectLst/>
                        </wps:spPr>
                        <wps:bodyPr/>
                      </wps:wsp>
                      <wps:wsp>
                        <wps:cNvPr id="185" name="直線コネクタ 20"/>
                        <wps:cNvCnPr/>
                        <wps:spPr>
                          <a:xfrm rot="5400000">
                            <a:off x="4210050" y="1285884"/>
                            <a:ext cx="2571768" cy="0"/>
                          </a:xfrm>
                          <a:prstGeom prst="line">
                            <a:avLst/>
                          </a:prstGeom>
                          <a:noFill/>
                          <a:ln w="25400">
                            <a:solidFill>
                              <a:srgbClr val="0CA15F"/>
                            </a:solidFill>
                            <a:prstDash val="solid"/>
                          </a:ln>
                          <a:effectLst/>
                        </wps:spPr>
                        <wps:bodyPr/>
                      </wps:wsp>
                      <wps:wsp>
                        <wps:cNvPr id="186" name="直線コネクタ 21"/>
                        <wps:cNvCnPr/>
                        <wps:spPr>
                          <a:xfrm rot="5400000">
                            <a:off x="6781800" y="1285884"/>
                            <a:ext cx="2571768" cy="0"/>
                          </a:xfrm>
                          <a:prstGeom prst="line">
                            <a:avLst/>
                          </a:prstGeom>
                          <a:noFill/>
                          <a:ln w="25400">
                            <a:solidFill>
                              <a:srgbClr val="0CA15F"/>
                            </a:solidFill>
                            <a:prstDash val="solid"/>
                          </a:ln>
                          <a:effectLst/>
                        </wps:spPr>
                        <wps:bodyPr/>
                      </wps:wsp>
                      <wps:wsp>
                        <wps:cNvPr id="187" name="直線コネクタ 17"/>
                        <wps:cNvCnPr/>
                        <wps:spPr>
                          <a:xfrm>
                            <a:off x="0" y="1066809"/>
                            <a:ext cx="8429684" cy="0"/>
                          </a:xfrm>
                          <a:prstGeom prst="line">
                            <a:avLst/>
                          </a:prstGeom>
                          <a:noFill/>
                          <a:ln w="5000">
                            <a:solidFill>
                              <a:srgbClr val="118FBF"/>
                            </a:solidFill>
                            <a:prstDash val="solid"/>
                          </a:ln>
                          <a:effectLst/>
                        </wps:spPr>
                        <wps:bodyPr/>
                      </wps:wsp>
                      <wpg:grpSp>
                        <wpg:cNvPr id="188" name="グループ化 6"/>
                        <wpg:cNvGrpSpPr/>
                        <wpg:grpSpPr>
                          <a:xfrm>
                            <a:off x="352425" y="352434"/>
                            <a:ext cx="2571768" cy="1428760"/>
                            <a:chOff x="0" y="0"/>
                            <a:chExt cx="2857520" cy="1428760"/>
                          </a:xfrm>
                          <a:effectLst>
                            <a:outerShdw blurRad="50800" dist="38100" dir="2700000" algn="tl" rotWithShape="0">
                              <a:prstClr val="black">
                                <a:alpha val="40000"/>
                              </a:prstClr>
                            </a:outerShdw>
                          </a:effectLst>
                        </wpg:grpSpPr>
                        <wps:wsp>
                          <wps:cNvPr id="189" name="円弧 189"/>
                          <wps:cNvSpPr/>
                          <wps:spPr>
                            <a:xfrm>
                              <a:off x="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275311"/>
                            </w:txbxContent>
                          </wps:txbx>
                          <wps:bodyPr rtlCol="0" anchor="ctr"/>
                        </wps:wsp>
                        <wps:wsp>
                          <wps:cNvPr id="190" name="円弧 190"/>
                          <wps:cNvSpPr/>
                          <wps:spPr>
                            <a:xfrm rot="10800000">
                              <a:off x="142876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275311"/>
                            </w:txbxContent>
                          </wps:txbx>
                          <wps:bodyPr rtlCol="0" anchor="ctr"/>
                        </wps:wsp>
                      </wpg:grpSp>
                      <wpg:grpSp>
                        <wpg:cNvPr id="191" name="グループ化 9"/>
                        <wpg:cNvGrpSpPr/>
                        <wpg:grpSpPr>
                          <a:xfrm>
                            <a:off x="2924175" y="352434"/>
                            <a:ext cx="2571768" cy="1428760"/>
                            <a:chOff x="2571768" y="0"/>
                            <a:chExt cx="2857520" cy="1428760"/>
                          </a:xfrm>
                          <a:effectLst>
                            <a:outerShdw blurRad="50800" dist="38100" dir="2700000" algn="tl" rotWithShape="0">
                              <a:prstClr val="black">
                                <a:alpha val="40000"/>
                              </a:prstClr>
                            </a:outerShdw>
                          </a:effectLst>
                        </wpg:grpSpPr>
                        <wps:wsp>
                          <wps:cNvPr id="192" name="円弧 192"/>
                          <wps:cNvSpPr/>
                          <wps:spPr>
                            <a:xfrm>
                              <a:off x="2571768"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275311"/>
                            </w:txbxContent>
                          </wps:txbx>
                          <wps:bodyPr rtlCol="0" anchor="ctr"/>
                        </wps:wsp>
                        <wps:wsp>
                          <wps:cNvPr id="193" name="円弧 193"/>
                          <wps:cNvSpPr/>
                          <wps:spPr>
                            <a:xfrm rot="10800000">
                              <a:off x="4000528"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275311"/>
                            </w:txbxContent>
                          </wps:txbx>
                          <wps:bodyPr rtlCol="0" anchor="ctr"/>
                        </wps:wsp>
                      </wpg:grpSp>
                      <wpg:grpSp>
                        <wpg:cNvPr id="194" name="グループ化 194"/>
                        <wpg:cNvGrpSpPr/>
                        <wpg:grpSpPr>
                          <a:xfrm>
                            <a:off x="5495925" y="352434"/>
                            <a:ext cx="2571768" cy="1428760"/>
                            <a:chOff x="5143536" y="0"/>
                            <a:chExt cx="2857520" cy="1428760"/>
                          </a:xfrm>
                          <a:effectLst>
                            <a:outerShdw blurRad="50800" dist="38100" dir="2700000" algn="tl" rotWithShape="0">
                              <a:prstClr val="black">
                                <a:alpha val="40000"/>
                              </a:prstClr>
                            </a:outerShdw>
                          </a:effectLst>
                        </wpg:grpSpPr>
                        <wps:wsp>
                          <wps:cNvPr id="195" name="円弧 195"/>
                          <wps:cNvSpPr/>
                          <wps:spPr>
                            <a:xfrm>
                              <a:off x="5143536"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275311"/>
                            </w:txbxContent>
                          </wps:txbx>
                          <wps:bodyPr rtlCol="0" anchor="ctr"/>
                        </wps:wsp>
                        <wps:wsp>
                          <wps:cNvPr id="196" name="円弧 196"/>
                          <wps:cNvSpPr/>
                          <wps:spPr>
                            <a:xfrm rot="10800000">
                              <a:off x="6572296"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275311"/>
                            </w:txbxContent>
                          </wps:txbx>
                          <wps:bodyPr rtlCol="0" anchor="ctr"/>
                        </wps:wsp>
                      </wpg:grpSp>
                      <wps:wsp>
                        <wps:cNvPr id="197" name="テキスト ボックス 22"/>
                        <wps:cNvSpPr txBox="1"/>
                        <wps:spPr>
                          <a:xfrm>
                            <a:off x="1133459" y="2133214"/>
                            <a:ext cx="824157" cy="530861"/>
                          </a:xfrm>
                          <a:prstGeom prst="rect">
                            <a:avLst/>
                          </a:prstGeom>
                          <a:gradFill flip="none" rotWithShape="1">
                            <a:gsLst>
                              <a:gs pos="0">
                                <a:sysClr val="window" lastClr="FFFFFF"/>
                              </a:gs>
                              <a:gs pos="76000">
                                <a:sysClr val="window" lastClr="FFFFFF">
                                  <a:alpha val="90000"/>
                                </a:sysClr>
                              </a:gs>
                              <a:gs pos="100000">
                                <a:sysClr val="window" lastClr="FFFFFF">
                                  <a:alpha val="50000"/>
                                </a:sysClr>
                              </a:gs>
                            </a:gsLst>
                            <a:path path="rect">
                              <a:fillToRect l="50000" t="50000" r="50000" b="50000"/>
                            </a:path>
                            <a:tileRect/>
                          </a:gradFill>
                          <a:effectLst/>
                          <a:scene3d>
                            <a:camera prst="orthographicFront"/>
                            <a:lightRig rig="soft" dir="t">
                              <a:rot lat="0" lon="0" rev="1800000"/>
                            </a:lightRig>
                          </a:scene3d>
                        </wps:spPr>
                        <wps:txbx>
                          <w:txbxContent>
                            <w:p w:rsidR="000D2897" w:rsidRPr="00275311" w:rsidRDefault="000D2897" w:rsidP="00275311">
                              <w:pPr>
                                <w:pStyle w:val="Web"/>
                                <w:spacing w:before="0" w:beforeAutospacing="0" w:after="0" w:afterAutospacing="0"/>
                                <w:rPr>
                                  <w:sz w:val="22"/>
                                  <w:szCs w:val="22"/>
                                </w:rPr>
                              </w:pPr>
                              <w:r w:rsidRPr="00275311">
                                <w:rPr>
                                  <w:rFonts w:ascii="メイリオ" w:eastAsia="メイリオ" w:hAnsi="メイリオ" w:cs="メイリオ" w:hint="eastAsia"/>
                                  <w:b/>
                                  <w:bCs/>
                                  <w:color w:val="0CA15F"/>
                                  <w:kern w:val="24"/>
                                  <w:sz w:val="22"/>
                                  <w:szCs w:val="22"/>
                                </w:rPr>
                                <w:t>1周期</w:t>
                              </w:r>
                            </w:p>
                          </w:txbxContent>
                        </wps:txbx>
                        <wps:bodyPr wrap="square" rtlCol="0" anchor="ctr" anchorCtr="1">
                          <a:noAutofit/>
                        </wps:bodyPr>
                      </wps:wsp>
                      <wps:wsp>
                        <wps:cNvPr id="198" name="直線矢印コネクタ 24"/>
                        <wps:cNvCnPr/>
                        <wps:spPr>
                          <a:xfrm>
                            <a:off x="352425" y="2066934"/>
                            <a:ext cx="2571768" cy="1588"/>
                          </a:xfrm>
                          <a:prstGeom prst="straightConnector1">
                            <a:avLst/>
                          </a:prstGeom>
                          <a:noFill/>
                          <a:ln w="57150">
                            <a:solidFill>
                              <a:srgbClr val="0CA15F"/>
                            </a:solidFill>
                            <a:prstDash val="solid"/>
                            <a:headEnd type="stealth" w="lg" len="lg"/>
                            <a:tailEnd type="stealth" w="lg" len="lg"/>
                          </a:ln>
                          <a:effectLst>
                            <a:outerShdw blurRad="50800" dist="38100" dir="2700000" algn="tl" rotWithShape="0">
                              <a:prstClr val="black">
                                <a:alpha val="40000"/>
                              </a:prstClr>
                            </a:outerShdw>
                          </a:effectLst>
                          <a:scene3d>
                            <a:camera prst="orthographicFront"/>
                            <a:lightRig rig="threePt" dir="t"/>
                          </a:scene3d>
                          <a:sp3d contourW="25400">
                            <a:contourClr>
                              <a:sysClr val="window" lastClr="FFFFFF"/>
                            </a:contourClr>
                          </a:sp3d>
                        </wps:spPr>
                        <wps:bodyPr/>
                      </wps:wsp>
                      <wps:wsp>
                        <wps:cNvPr id="199" name="テキスト ボックス 26"/>
                        <wps:cNvSpPr txBox="1"/>
                        <wps:spPr>
                          <a:xfrm>
                            <a:off x="3453844" y="2095032"/>
                            <a:ext cx="1680784" cy="530860"/>
                          </a:xfrm>
                          <a:prstGeom prst="rect">
                            <a:avLst/>
                          </a:prstGeom>
                          <a:gradFill flip="none" rotWithShape="1">
                            <a:gsLst>
                              <a:gs pos="0">
                                <a:sysClr val="window" lastClr="FFFFFF"/>
                              </a:gs>
                              <a:gs pos="76000">
                                <a:sysClr val="window" lastClr="FFFFFF">
                                  <a:alpha val="90000"/>
                                </a:sysClr>
                              </a:gs>
                              <a:gs pos="100000">
                                <a:sysClr val="window" lastClr="FFFFFF">
                                  <a:alpha val="50000"/>
                                </a:sysClr>
                              </a:gs>
                            </a:gsLst>
                            <a:path path="rect">
                              <a:fillToRect l="50000" t="50000" r="50000" b="50000"/>
                            </a:path>
                            <a:tileRect/>
                          </a:gradFill>
                          <a:effectLst/>
                          <a:scene3d>
                            <a:camera prst="orthographicFront"/>
                            <a:lightRig rig="soft" dir="t">
                              <a:rot lat="0" lon="0" rev="1800000"/>
                            </a:lightRig>
                          </a:scene3d>
                        </wps:spPr>
                        <wps:txbx>
                          <w:txbxContent>
                            <w:p w:rsidR="000D2897" w:rsidRPr="00275311" w:rsidRDefault="000D2897" w:rsidP="00275311">
                              <w:pPr>
                                <w:pStyle w:val="Web"/>
                                <w:spacing w:before="0" w:beforeAutospacing="0" w:after="0" w:afterAutospacing="0"/>
                                <w:rPr>
                                  <w:sz w:val="22"/>
                                  <w:szCs w:val="22"/>
                                </w:rPr>
                              </w:pPr>
                              <w:r w:rsidRPr="00275311">
                                <w:rPr>
                                  <w:rFonts w:ascii="メイリオ" w:eastAsia="メイリオ" w:hAnsi="メイリオ" w:cs="メイリオ" w:hint="eastAsia"/>
                                  <w:b/>
                                  <w:bCs/>
                                  <w:color w:val="C43D1F"/>
                                  <w:kern w:val="24"/>
                                  <w:sz w:val="22"/>
                                  <w:szCs w:val="22"/>
                                </w:rPr>
                                <w:t>1秒間に何回？</w:t>
                              </w:r>
                            </w:p>
                          </w:txbxContent>
                        </wps:txbx>
                        <wps:bodyPr wrap="square" rtlCol="0" anchor="ctr" anchorCtr="1">
                          <a:noAutofit/>
                        </wps:bodyPr>
                      </wps:wsp>
                    </wpg:wgp>
                  </a:graphicData>
                </a:graphic>
                <wp14:sizeRelH relativeFrom="margin">
                  <wp14:pctWidth>0</wp14:pctWidth>
                </wp14:sizeRelH>
                <wp14:sizeRelV relativeFrom="margin">
                  <wp14:pctHeight>0</wp14:pctHeight>
                </wp14:sizeRelV>
              </wp:anchor>
            </w:drawing>
          </mc:Choice>
          <mc:Fallback>
            <w:pict>
              <v:group id="グループ化 200" o:spid="_x0000_s1063" style="position:absolute;left:0;text-align:left;margin-left:-28.8pt;margin-top:9.15pt;width:492.35pt;height:157.6pt;z-index:251787264;mso-width-relative:margin;mso-height-relative:margin" coordsize="84296,2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">
                <v:line id="直線コネクタ 18" o:spid="_x0000_s1064" style="position:absolute;rotation:90;visibility:visible;mso-wrap-style:square" from="-9335,12859" to="16382,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g48EAAADcAAAADwAAAGRycy9kb3ducmV2LnhtbERP32vCMBB+H+x/CCf4NhMVRDqjiDAR&#10;EZzd2PPRnE21uZQm2vrfm8Fgb/fx/bzFqne1uFMbKs8axiMFgrjwpuJSw/fXx9scRIjIBmvPpOFB&#10;AVbL15cFZsZ3fKJ7HkuRQjhkqMHG2GRShsKSwzDyDXHizr51GBNsS2la7FK4q+VEqZl0WHFqsNjQ&#10;xlJxzW9Ow/7nsM4/x7OTPTdVPbVb1R0vSuvhoF+/g4jUx3/xn3tn0vz5FH6fSRf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gyDjwQAAANwAAAAPAAAAAAAAAAAAAAAA&#10;AKECAABkcnMvZG93bnJldi54bWxQSwUGAAAAAAQABAD5AAAAjwMAAAAA&#10;" strokecolor="#0ca15f" strokeweight="2pt"/>
                <v:line id="直線コネクタ 19" o:spid="_x0000_s1065" style="position:absolute;rotation:90;visibility:visible;mso-wrap-style:square" from="16382,12859" to="42099,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4l8IAAADcAAAADwAAAGRycy9kb3ducmV2LnhtbERP32vCMBB+H/g/hBP2NhOniFSjiLAh&#10;Q9jsxOejOZtqcylNZut/bwaDvd3H9/OW697V4kZtqDxrGI8UCOLCm4pLDcfvt5c5iBCRDdaeScOd&#10;AqxXg6clZsZ3fKBbHkuRQjhkqMHG2GRShsKSwzDyDXHizr51GBNsS2la7FK4q+WrUjPpsOLUYLGh&#10;raXimv84DR+n/Sb/Gs8O9txU9cS+q+7zorR+HvabBYhIffwX/7l3Js2fT+H3mXSB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q4l8IAAADcAAAADwAAAAAAAAAAAAAA&#10;AAChAgAAZHJzL2Rvd25yZXYueG1sUEsFBgAAAAAEAAQA+QAAAJADAAAAAA==&#10;" strokecolor="#0ca15f" strokeweight="2pt"/>
                <v:line id="直線コネクタ 20" o:spid="_x0000_s1066" style="position:absolute;rotation:90;visibility:visible;mso-wrap-style:square" from="42100,12859" to="67817,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YdDMIAAADcAAAADwAAAGRycy9kb3ducmV2LnhtbERP32vCMBB+H/g/hBP2NhMnilSjiLAh&#10;Q9jsxOejOZtqcylNZut/bwaDvd3H9/OW697V4kZtqDxrGI8UCOLCm4pLDcfvt5c5iBCRDdaeScOd&#10;AqxXg6clZsZ3fKBbHkuRQjhkqMHG2GRShsKSwzDyDXHizr51GBNsS2la7FK4q+WrUjPpsOLUYLGh&#10;raXimv84DR+n/Sb/Gs8O9txU9cS+q+7zorR+HvabBYhIffwX/7l3Js2fT+H3mXSB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YdDMIAAADcAAAADwAAAAAAAAAAAAAA&#10;AAChAgAAZHJzL2Rvd25yZXYueG1sUEsFBgAAAAAEAAQA+QAAAJADAAAAAA==&#10;" strokecolor="#0ca15f" strokeweight="2pt"/>
                <v:line id="直線コネクタ 21" o:spid="_x0000_s1067" style="position:absolute;rotation:90;visibility:visible;mso-wrap-style:square" from="67817,12859" to="93534,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De8IAAADcAAAADwAAAGRycy9kb3ducmV2LnhtbERP32vCMBB+H/g/hBP2NhM3KNIZRQbK&#10;kMG0is9Hczbdmktpou3++0UQfLuP7+fNl4NrxJW6UHvWMJ0oEMSlNzVXGo6H9csMRIjIBhvPpOGP&#10;AiwXo6c55sb3vKdrESuRQjjkqMHG2OZShtKSwzDxLXHizr5zGBPsKmk67FO4a+SrUpl0WHNqsNjS&#10;h6Xyt7g4DdvT16rYTbO9Pbd182Y3qv/+UVo/j4fVO4hIQ3yI7+5Pk+bPMrg9ky6Q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De8IAAADcAAAADwAAAAAAAAAAAAAA&#10;AAChAgAAZHJzL2Rvd25yZXYueG1sUEsFBgAAAAAEAAQA+QAAAJADAAAAAA==&#10;" strokecolor="#0ca15f" strokeweight="2pt"/>
                <v:line id="直線コネクタ 17" o:spid="_x0000_s1068" style="position:absolute;visibility:visible;mso-wrap-style:square" from="0,10668" to="84296,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FvlMQAAADcAAAADwAAAGRycy9kb3ducmV2LnhtbERPS2vCQBC+F/wPyxR6KXVjER+pq0ih&#10;4KXVxNTzkJ1mQ7OzMbvV+O+7guBtPr7nLFa9bcSJOl87VjAaJiCIS6drrhQU+4+XGQgfkDU2jknB&#10;hTysloOHBabanTmjUx4qEUPYp6jAhNCmUvrSkEU/dC1x5H5cZzFE2FVSd3iO4baRr0kykRZrjg0G&#10;W3o3VP7mf1bB+Lj7SuamyYttdvj2WaH3z5tPpZ4e+/UbiEB9uItv7o2O82dTuD4TL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QW+UxAAAANwAAAAPAAAAAAAAAAAA&#10;AAAAAKECAABkcnMvZG93bnJldi54bWxQSwUGAAAAAAQABAD5AAAAkgMAAAAA&#10;" strokecolor="#118fbf" strokeweight=".1389mm"/>
                <v:group id="_x0000_s1069" style="position:absolute;left:3524;top:3524;width:25717;height:14287"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shape id="円弧 189" o:spid="_x0000_s1070" style="position:absolute;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DiOsQA&#10;AADcAAAADwAAAGRycy9kb3ducmV2LnhtbERPS2vCQBC+F/wPywi9lLrRQ4mpq/igYEGk1XrobciO&#10;2WB2NmbXGP+9KxR6m4/vOZNZZyvRUuNLxwqGgwQEce50yYWCn/3HawrCB2SNlWNScCMPs2nvaYKZ&#10;dlf+pnYXChFD2GeowIRQZ1L63JBFP3A1ceSOrrEYImwKqRu8xnBbyVGSvEmLJccGgzUtDeWn3cUq&#10;kIvlof3c/p7DZnhIzcvKft1GVqnnfjd/BxGoC//iP/dax/npGB7PxAv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w4jrEAAAA3AAAAA8AAAAAAAAAAAAAAAAAmAIAAGRycy9k&#10;b3ducmV2LnhtbFBLBQYAAAAABAAEAPUAAACJ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275311"/>
                      </w:txbxContent>
                    </v:textbox>
                  </v:shape>
                  <v:shape id="円弧 190" o:spid="_x0000_s1071" style="position:absolute;left:14287;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FzcYA&#10;AADcAAAADwAAAGRycy9kb3ducmV2LnhtbESPQU/DMAyF70j7D5GRuFRbyg7AyrJpmoRAiAtlP8BK&#10;vLZb41RJthZ+PT4gcbP1nt/7vN5OvldXiqkLbOB+UYIitsF13Bg4fL3Mn0CljOywD0wGvinBdjO7&#10;WWPlwsifdK1zoySEU4UG2pyHSutkW/KYFmEgFu0Yoscsa2y0izhKuO/1siwftMeOpaHFgfYt2XN9&#10;8QY+zuMJd5fHn6KrT0UxvNplfLfG3N1Ou2dQmab8b/67fnOCvxJ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FFzcYAAADcAAAADwAAAAAAAAAAAAAAAACYAgAAZHJz&#10;L2Rvd25yZXYueG1sUEsFBgAAAAAEAAQA9QAAAIs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275311"/>
                      </w:txbxContent>
                    </v:textbox>
                  </v:shape>
                </v:group>
                <v:group id="グループ化 9" o:spid="_x0000_s1072" style="position:absolute;left:29241;top:3524;width:25718;height:14287" coordorigin="25717"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円弧 192" o:spid="_x0000_s1073" style="position:absolute;left:25717;width:14288;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3mlsUA&#10;AADcAAAADwAAAGRycy9kb3ducmV2LnhtbERPS2vCQBC+F/wPywi9SN2Yg2jqKj4oVCiljfXQ25Ad&#10;s8HsbMxuY/z33YLQ23x8z1mseluLjlpfOVYwGScgiAunKy4VfB1enmYgfEDWWDsmBTfysFoOHhaY&#10;aXflT+ryUIoYwj5DBSaEJpPSF4Ys+rFriCN3cq3FEGFbSt3iNYbbWqZJMpUWK44NBhvaGirO+Y9V&#10;IDfbY7d//76Et8lxZkY7+3FLrVKPw379DCJQH/7Fd/erjvPnKfw9Ey+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aW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275311"/>
                      </w:txbxContent>
                    </v:textbox>
                  </v:shape>
                  <v:shape id="円弧 193" o:spid="_x0000_s1074" style="position:absolute;left:40005;width:14287;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PbusMA&#10;AADcAAAADwAAAGRycy9kb3ducmV2LnhtbERP3WrCMBS+H/gO4Qy8KTPVwZydUWQwHLIbqw9wSI5t&#10;tTkpSbTdnt4MBrs7H9/vWa4H24ob+dA4VjCd5CCItTMNVwqOh4+nVxAhIhtsHZOCbwqwXo0ellgY&#10;1/OebmWsRArhUKCCOsaukDLomiyGieuIE3dy3mJM0FfSeOxTuG3lLM9fpMWGU0ONHb3XpC/l1Sr4&#10;uvRn3FznP1lTnrOs2+qZ32mlxo/D5g1EpCH+i//cnybNXzzD7zPpAr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PbusMAAADcAAAADwAAAAAAAAAAAAAAAACYAgAAZHJzL2Rv&#10;d25yZXYueG1sUEsFBgAAAAAEAAQA9QAAAIg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275311"/>
                      </w:txbxContent>
                    </v:textbox>
                  </v:shape>
                </v:group>
                <v:group id="グループ化 194" o:spid="_x0000_s1075" style="position:absolute;left:54959;top:3524;width:25717;height:14287" coordorigin="51435"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円弧 195" o:spid="_x0000_s1076" style="position:absolute;left:51435;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4sUA&#10;AADcAAAADwAAAGRycy9kb3ducmV2LnhtbERPTWvCQBC9F/wPywi9FN0oKDa6irUULBSxsR56G7Jj&#10;NpidTbPbGP99tyB4m8f7nMWqs5VoqfGlYwWjYQKCOHe65ELB1+FtMAPhA7LGyjEpuJKH1bL3sMBU&#10;uwt/UpuFQsQQ9ikqMCHUqZQ+N2TRD11NHLmTayyGCJtC6gYvMdxWcpwkU2mx5NhgsKaNofyc/VoF&#10;8mVzbN933z/hY3ScmadXu7+OrVKP/W49BxGoC3fxzb3Vcf7zBP6fiR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H7i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275311"/>
                      </w:txbxContent>
                    </v:textbox>
                  </v:shape>
                  <v:shape id="円弧 196" o:spid="_x0000_s1077" style="position:absolute;left:65722;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4IsMA&#10;AADcAAAADwAAAGRycy9kb3ducmV2LnhtbERPzWoCMRC+F/oOYQQvi2brwdrVKFIoluKlax9gSMbd&#10;1c1kSaK79elNQehtPr7fWW0G24or+dA4VvAyzUEQa2carhT8HD4mCxAhIhtsHZOCXwqwWT8/rbAw&#10;rudvupaxEimEQ4EK6hi7Qsqga7IYpq4jTtzReYsxQV9J47FP4baVszyfS4sNp4YaO3qvSZ/Li1Ww&#10;P/cn3F5eb1lTnrKs2+mZ/9JKjUfDdgki0hD/xQ/3p0nz3+bw90y6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R4IsMAAADcAAAADwAAAAAAAAAAAAAAAACYAgAAZHJzL2Rv&#10;d25yZXYueG1sUEsFBgAAAAAEAAQA9QAAAIg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275311"/>
                      </w:txbxContent>
                    </v:textbox>
                  </v:shape>
                </v:group>
                <v:shape id="テキスト ボックス 22" o:spid="_x0000_s1078" type="#_x0000_t202" style="position:absolute;left:11334;top:21332;width:8242;height:5308;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9XMUA&#10;AADcAAAADwAAAGRycy9kb3ducmV2LnhtbERPTWvCQBC9F/wPywheSt1UrNroKioErF409tDjmB2T&#10;2OxsyK6a/nu3UOhtHu9zZovWVOJGjSstK3jtRyCIM6tLzhV8HpOXCQjnkTVWlknBDzlYzDtPM4y1&#10;vfOBbqnPRQhhF6OCwvs6ltJlBRl0fVsTB+5sG4M+wCaXusF7CDeVHETRSBosOTQUWNO6oOw7vRoF&#10;H9vN5W2/+kqXz8fTxLXDZHdYJUr1uu1yCsJT6//Ff+6NDvPfx/D7TLh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5f1cxQAAANwAAAAPAAAAAAAAAAAAAAAAAJgCAABkcnMv&#10;ZG93bnJldi54bWxQSwUGAAAAAAQABAD1AAAAigMAAAAA&#10;" fillcolor="window" stroked="f">
                  <v:fill opacity=".5" color2="window" rotate="t" focusposition=".5,.5" focussize="" colors="0 window;49807f window;1 window" focus="100%" type="gradientRadial">
                    <o:fill v:ext="view" type="gradientCenter"/>
                  </v:fill>
                  <v:textbox>
                    <w:txbxContent>
                      <w:p w:rsidR="000D2897" w:rsidRPr="00275311" w:rsidRDefault="000D2897" w:rsidP="00275311">
                        <w:pPr>
                          <w:pStyle w:val="Web"/>
                          <w:spacing w:before="0" w:beforeAutospacing="0" w:after="0" w:afterAutospacing="0"/>
                          <w:rPr>
                            <w:sz w:val="22"/>
                            <w:szCs w:val="22"/>
                          </w:rPr>
                        </w:pPr>
                        <w:r w:rsidRPr="00275311">
                          <w:rPr>
                            <w:rFonts w:ascii="メイリオ" w:eastAsia="メイリオ" w:hAnsi="メイリオ" w:cs="メイリオ" w:hint="eastAsia"/>
                            <w:b/>
                            <w:bCs/>
                            <w:color w:val="0CA15F"/>
                            <w:kern w:val="24"/>
                            <w:sz w:val="22"/>
                            <w:szCs w:val="22"/>
                          </w:rPr>
                          <w:t>1周期</w:t>
                        </w:r>
                      </w:p>
                    </w:txbxContent>
                  </v:textbox>
                </v:shape>
                <v:shapetype id="_x0000_t32" coordsize="21600,21600" o:spt="32" o:oned="t" path="m,l21600,21600e" filled="f">
                  <v:path arrowok="t" fillok="f" o:connecttype="none"/>
                  <o:lock v:ext="edit" shapetype="t"/>
                </v:shapetype>
                <v:shape id="直線矢印コネクタ 24" o:spid="_x0000_s1079" type="#_x0000_t32" style="position:absolute;left:3524;top:20669;width:25717;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N8l8IAAADcAAAADwAAAGRycy9kb3ducmV2LnhtbESPQW/CMAyF75P4D5GRuEFKD9MoBDRN&#10;IDHtNODCzWq8plrjVEmg3b/HB6Td/OT3PT9vdqPv1J1iagMbWC4KUMR1sC03Bi7nw/wNVMrIFrvA&#10;ZOCPEuy2k5cNVjYM/E33U26UhHCq0IDLua+0TrUjj2kRemLZ/YToMYuMjbYRBwn3nS6L4lV7bFku&#10;OOzpw1H9e7p5AzoKdg23r/Lo7LAs27z/dNaY2XR8X4PKNOZ/85M+Wqm/krbyjEy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N8l8IAAADcAAAADwAAAAAAAAAAAAAA&#10;AAChAgAAZHJzL2Rvd25yZXYueG1sUEsFBgAAAAAEAAQA+QAAAJADAAAAAA==&#10;" strokecolor="#0ca15f" strokeweight="4.5pt">
                  <v:stroke startarrow="classic" startarrowwidth="wide" startarrowlength="long" endarrow="classic" endarrowwidth="wide" endarrowlength="long"/>
                  <v:shadow on="t" color="black" opacity="26214f" origin="-.5,-.5" offset=".74836mm,.74836mm"/>
                </v:shape>
                <v:shape id="テキスト ボックス 26" o:spid="_x0000_s1080" type="#_x0000_t202" style="position:absolute;left:34538;top:20950;width:16808;height:5308;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MtcUA&#10;AADcAAAADwAAAGRycy9kb3ducmV2LnhtbERPTWvCQBC9F/wPywi9SLNpaUVjVtFCQOtFYw89TrNj&#10;Es3OhuxW47/vFoTe5vE+J130phEX6lxtWcFzFIMgLqyuuVTwecieJiCcR9bYWCYFN3KwmA8eUky0&#10;vfKeLrkvRQhhl6CCyvs2kdIVFRl0kW2JA3e0nUEfYFdK3eE1hJtGvsTxWBqsOTRU2NJ7RcU5/zEK&#10;Nh/r09tu9ZUvR4fvietfs+1+lSn1OOyXMxCeev8vvrvXOsyfTuHvmXCB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Nsy1xQAAANwAAAAPAAAAAAAAAAAAAAAAAJgCAABkcnMv&#10;ZG93bnJldi54bWxQSwUGAAAAAAQABAD1AAAAigMAAAAA&#10;" fillcolor="window" stroked="f">
                  <v:fill opacity=".5" color2="window" rotate="t" focusposition=".5,.5" focussize="" colors="0 window;49807f window;1 window" focus="100%" type="gradientRadial">
                    <o:fill v:ext="view" type="gradientCenter"/>
                  </v:fill>
                  <v:textbox>
                    <w:txbxContent>
                      <w:p w:rsidR="000D2897" w:rsidRPr="00275311" w:rsidRDefault="000D2897" w:rsidP="00275311">
                        <w:pPr>
                          <w:pStyle w:val="Web"/>
                          <w:spacing w:before="0" w:beforeAutospacing="0" w:after="0" w:afterAutospacing="0"/>
                          <w:rPr>
                            <w:sz w:val="22"/>
                            <w:szCs w:val="22"/>
                          </w:rPr>
                        </w:pPr>
                        <w:r w:rsidRPr="00275311">
                          <w:rPr>
                            <w:rFonts w:ascii="メイリオ" w:eastAsia="メイリオ" w:hAnsi="メイリオ" w:cs="メイリオ" w:hint="eastAsia"/>
                            <w:b/>
                            <w:bCs/>
                            <w:color w:val="C43D1F"/>
                            <w:kern w:val="24"/>
                            <w:sz w:val="22"/>
                            <w:szCs w:val="22"/>
                          </w:rPr>
                          <w:t>1秒間に何回？</w:t>
                        </w:r>
                      </w:p>
                    </w:txbxContent>
                  </v:textbox>
                </v:shape>
              </v:group>
            </w:pict>
          </mc:Fallback>
        </mc:AlternateContent>
      </w:r>
    </w:p>
    <w:p w:rsidR="00275311" w:rsidRDefault="00275311" w:rsidP="00275311">
      <w:pPr>
        <w:rPr>
          <w:rFonts w:ascii="HG丸ｺﾞｼｯｸM-PRO" w:hAnsi="HG丸ｺﾞｼｯｸM-PRO"/>
        </w:rPr>
      </w:pPr>
    </w:p>
    <w:p w:rsidR="00275311" w:rsidRDefault="00275311" w:rsidP="00275311">
      <w:pPr>
        <w:rPr>
          <w:rFonts w:ascii="HG丸ｺﾞｼｯｸM-PRO" w:hAnsi="HG丸ｺﾞｼｯｸM-PRO"/>
        </w:rPr>
      </w:pPr>
    </w:p>
    <w:p w:rsidR="00275311" w:rsidRDefault="00275311" w:rsidP="00275311">
      <w:pPr>
        <w:rPr>
          <w:rFonts w:ascii="HG丸ｺﾞｼｯｸM-PRO" w:hAnsi="HG丸ｺﾞｼｯｸM-PRO"/>
        </w:rPr>
      </w:pPr>
    </w:p>
    <w:p w:rsidR="00275311" w:rsidRDefault="00275311" w:rsidP="00275311">
      <w:pPr>
        <w:rPr>
          <w:rFonts w:ascii="HG丸ｺﾞｼｯｸM-PRO" w:hAnsi="HG丸ｺﾞｼｯｸM-PRO"/>
        </w:rPr>
      </w:pPr>
    </w:p>
    <w:p w:rsidR="00275311" w:rsidRDefault="00275311" w:rsidP="00275311">
      <w:pPr>
        <w:rPr>
          <w:rFonts w:ascii="HG丸ｺﾞｼｯｸM-PRO" w:hAnsi="HG丸ｺﾞｼｯｸM-PRO"/>
        </w:rPr>
      </w:pPr>
    </w:p>
    <w:p w:rsidR="00275311" w:rsidRDefault="00275311" w:rsidP="00275311">
      <w:pPr>
        <w:rPr>
          <w:rFonts w:ascii="HG丸ｺﾞｼｯｸM-PRO" w:hAnsi="HG丸ｺﾞｼｯｸM-PRO"/>
        </w:rPr>
      </w:pPr>
    </w:p>
    <w:p w:rsidR="00275311" w:rsidRDefault="00275311" w:rsidP="00275311">
      <w:pPr>
        <w:rPr>
          <w:rFonts w:ascii="HG丸ｺﾞｼｯｸM-PRO" w:hAnsi="HG丸ｺﾞｼｯｸM-PRO"/>
        </w:rPr>
      </w:pPr>
    </w:p>
    <w:p w:rsidR="00275311" w:rsidRDefault="00275311" w:rsidP="00275311">
      <w:pPr>
        <w:rPr>
          <w:rFonts w:ascii="HG丸ｺﾞｼｯｸM-PRO" w:hAnsi="HG丸ｺﾞｼｯｸM-PRO"/>
        </w:rPr>
      </w:pPr>
    </w:p>
    <w:p w:rsidR="00275311" w:rsidRDefault="00275311" w:rsidP="00275311">
      <w:pPr>
        <w:rPr>
          <w:rFonts w:ascii="HG丸ｺﾞｼｯｸM-PRO" w:hAnsi="HG丸ｺﾞｼｯｸM-PRO"/>
        </w:rPr>
      </w:pPr>
    </w:p>
    <w:p w:rsidR="00275311" w:rsidRDefault="00275311" w:rsidP="00841A6E">
      <w:pPr>
        <w:pStyle w:val="af"/>
        <w:numPr>
          <w:ilvl w:val="0"/>
          <w:numId w:val="6"/>
        </w:numPr>
        <w:ind w:leftChars="0" w:firstLineChars="0"/>
        <w:rPr>
          <w:rFonts w:ascii="HG丸ｺﾞｼｯｸM-PRO" w:hAnsi="HG丸ｺﾞｼｯｸM-PRO"/>
        </w:rPr>
      </w:pPr>
      <w:r w:rsidRPr="00275311">
        <w:rPr>
          <w:rFonts w:ascii="HG丸ｺﾞｼｯｸM-PRO" w:hAnsi="HG丸ｺﾞｼｯｸM-PRO" w:hint="eastAsia"/>
        </w:rPr>
        <w:t>+と-が1秒間に何回行ったり来たりするか</w:t>
      </w:r>
    </w:p>
    <w:p w:rsidR="00275311" w:rsidRDefault="00275311" w:rsidP="00841A6E">
      <w:pPr>
        <w:pStyle w:val="af"/>
        <w:numPr>
          <w:ilvl w:val="0"/>
          <w:numId w:val="6"/>
        </w:numPr>
        <w:ind w:leftChars="0" w:firstLineChars="0"/>
        <w:rPr>
          <w:rFonts w:ascii="HG丸ｺﾞｼｯｸM-PRO" w:hAnsi="HG丸ｺﾞｼｯｸM-PRO"/>
        </w:rPr>
      </w:pPr>
      <w:r w:rsidRPr="00275311">
        <w:rPr>
          <w:rFonts w:ascii="HG丸ｺﾞｼｯｸM-PRO" w:hAnsi="HG丸ｺﾞｼｯｸM-PRO" w:hint="eastAsia"/>
        </w:rPr>
        <w:t>単位 : Hz (ヘルツ)</w:t>
      </w:r>
    </w:p>
    <w:p w:rsidR="00275311" w:rsidRDefault="00275311" w:rsidP="00841A6E">
      <w:pPr>
        <w:pStyle w:val="af"/>
        <w:numPr>
          <w:ilvl w:val="1"/>
          <w:numId w:val="6"/>
        </w:numPr>
        <w:ind w:leftChars="0" w:firstLineChars="0"/>
        <w:rPr>
          <w:rFonts w:ascii="HG丸ｺﾞｼｯｸM-PRO" w:hAnsi="HG丸ｺﾞｼｯｸM-PRO"/>
        </w:rPr>
      </w:pPr>
      <w:r w:rsidRPr="00275311">
        <w:rPr>
          <w:rFonts w:ascii="HG丸ｺﾞｼｯｸM-PRO" w:hAnsi="HG丸ｺﾞｼｯｸM-PRO" w:hint="eastAsia"/>
        </w:rPr>
        <w:t>440Hz (ラ) … 1秒間に440回</w:t>
      </w:r>
    </w:p>
    <w:p w:rsidR="00617CE7" w:rsidRDefault="00617CE7" w:rsidP="00841A6E">
      <w:pPr>
        <w:pStyle w:val="af"/>
        <w:numPr>
          <w:ilvl w:val="0"/>
          <w:numId w:val="6"/>
        </w:numPr>
        <w:ind w:leftChars="0" w:firstLineChars="0"/>
        <w:rPr>
          <w:rFonts w:ascii="HG丸ｺﾞｼｯｸM-PRO" w:hAnsi="HG丸ｺﾞｼｯｸM-PRO"/>
        </w:rPr>
      </w:pPr>
      <w:r>
        <w:rPr>
          <w:rFonts w:ascii="HG丸ｺﾞｼｯｸM-PRO" w:hAnsi="HG丸ｺﾞｼｯｸM-PRO" w:hint="eastAsia"/>
        </w:rPr>
        <w:t>周波数が高くなると音は</w:t>
      </w:r>
      <w:r w:rsidRPr="00617CE7">
        <w:rPr>
          <w:rFonts w:ascii="HG丸ｺﾞｼｯｸM-PRO" w:hAnsi="HG丸ｺﾞｼｯｸM-PRO" w:hint="eastAsia"/>
          <w:color w:val="FF0000"/>
        </w:rPr>
        <w:t>高くなる</w:t>
      </w:r>
    </w:p>
    <w:p w:rsidR="00617CE7" w:rsidRPr="008812DE" w:rsidRDefault="00617CE7" w:rsidP="008812DE">
      <w:pPr>
        <w:pStyle w:val="af"/>
        <w:numPr>
          <w:ilvl w:val="0"/>
          <w:numId w:val="6"/>
        </w:numPr>
        <w:ind w:leftChars="0" w:firstLineChars="0"/>
        <w:rPr>
          <w:rFonts w:ascii="HG丸ｺﾞｼｯｸM-PRO" w:hAnsi="HG丸ｺﾞｼｯｸM-PRO"/>
        </w:rPr>
      </w:pPr>
      <w:r>
        <w:rPr>
          <w:rFonts w:ascii="HG丸ｺﾞｼｯｸM-PRO" w:hAnsi="HG丸ｺﾞｼｯｸM-PRO" w:hint="eastAsia"/>
        </w:rPr>
        <w:t>周波数が低くなると音は</w:t>
      </w:r>
      <w:r w:rsidRPr="00617CE7">
        <w:rPr>
          <w:rFonts w:ascii="HG丸ｺﾞｼｯｸM-PRO" w:hAnsi="HG丸ｺﾞｼｯｸM-PRO" w:hint="eastAsia"/>
          <w:color w:val="FF0000"/>
        </w:rPr>
        <w:t>低くなる</w:t>
      </w:r>
    </w:p>
    <w:p w:rsidR="00617CE7" w:rsidRDefault="00617CE7" w:rsidP="00841A6E">
      <w:pPr>
        <w:pStyle w:val="af"/>
        <w:numPr>
          <w:ilvl w:val="0"/>
          <w:numId w:val="6"/>
        </w:numPr>
        <w:ind w:leftChars="0" w:firstLineChars="0"/>
        <w:rPr>
          <w:rFonts w:ascii="HG丸ｺﾞｼｯｸM-PRO" w:hAnsi="HG丸ｺﾞｼｯｸM-PRO"/>
        </w:rPr>
      </w:pPr>
      <w:r>
        <w:rPr>
          <w:rFonts w:ascii="HG丸ｺﾞｼｯｸM-PRO" w:hAnsi="HG丸ｺﾞｼｯｸM-PRO" w:hint="eastAsia"/>
        </w:rPr>
        <w:lastRenderedPageBreak/>
        <w:t>1オクターブ上がると周波数は</w:t>
      </w:r>
      <w:r w:rsidRPr="00617CE7">
        <w:rPr>
          <w:rFonts w:ascii="HG丸ｺﾞｼｯｸM-PRO" w:hAnsi="HG丸ｺﾞｼｯｸM-PRO" w:hint="eastAsia"/>
          <w:color w:val="FF0000"/>
        </w:rPr>
        <w:t>2倍になる</w:t>
      </w:r>
    </w:p>
    <w:p w:rsidR="00617CE7" w:rsidRPr="008812DE" w:rsidRDefault="00617CE7" w:rsidP="00841A6E">
      <w:pPr>
        <w:pStyle w:val="af"/>
        <w:numPr>
          <w:ilvl w:val="0"/>
          <w:numId w:val="6"/>
        </w:numPr>
        <w:ind w:leftChars="0" w:firstLineChars="0"/>
        <w:rPr>
          <w:rFonts w:ascii="HG丸ｺﾞｼｯｸM-PRO" w:hAnsi="HG丸ｺﾞｼｯｸM-PRO"/>
        </w:rPr>
      </w:pPr>
      <w:r>
        <w:rPr>
          <w:rFonts w:ascii="HG丸ｺﾞｼｯｸM-PRO" w:hAnsi="HG丸ｺﾞｼｯｸM-PRO" w:hint="eastAsia"/>
        </w:rPr>
        <w:t>1オクターブ下がると周波数は</w:t>
      </w:r>
      <w:r w:rsidRPr="00617CE7">
        <w:rPr>
          <w:rFonts w:ascii="HG丸ｺﾞｼｯｸM-PRO" w:hAnsi="HG丸ｺﾞｼｯｸM-PRO" w:hint="eastAsia"/>
          <w:color w:val="FF0000"/>
        </w:rPr>
        <w:t>1/2になる</w:t>
      </w:r>
    </w:p>
    <w:p w:rsidR="008812DE" w:rsidRPr="008812DE" w:rsidRDefault="008812DE" w:rsidP="008812DE">
      <w:pPr>
        <w:ind w:firstLineChars="0"/>
        <w:rPr>
          <w:rFonts w:ascii="HG丸ｺﾞｼｯｸM-PRO" w:hAnsi="HG丸ｺﾞｼｯｸM-PRO"/>
        </w:rPr>
      </w:pPr>
    </w:p>
    <w:p w:rsidR="00617CE7" w:rsidRPr="00617CE7" w:rsidRDefault="00617CE7" w:rsidP="00617CE7">
      <w:pPr>
        <w:pStyle w:val="2"/>
        <w:rPr>
          <w:rFonts w:ascii="HG丸ｺﾞｼｯｸM-PRO" w:hAnsi="HG丸ｺﾞｼｯｸM-PRO"/>
        </w:rPr>
      </w:pPr>
      <w:r w:rsidRPr="00617CE7">
        <w:rPr>
          <w:rFonts w:ascii="HG丸ｺﾞｼｯｸM-PRO" w:hAnsi="HG丸ｺﾞｼｯｸM-PRO" w:hint="eastAsia"/>
        </w:rPr>
        <w:t>振幅</w:t>
      </w:r>
    </w:p>
    <w:p w:rsidR="00617CE7" w:rsidRDefault="00617CE7" w:rsidP="00617CE7">
      <w:pPr>
        <w:rPr>
          <w:rFonts w:ascii="HG丸ｺﾞｼｯｸM-PRO" w:hAnsi="HG丸ｺﾞｼｯｸM-PRO"/>
        </w:rPr>
      </w:pPr>
      <w:r>
        <w:rPr>
          <w:rFonts w:ascii="HG丸ｺﾞｼｯｸM-PRO" w:hAnsi="HG丸ｺﾞｼｯｸM-PRO" w:hint="eastAsia"/>
          <w:noProof/>
          <w:lang w:bidi="ar-SA"/>
        </w:rPr>
        <mc:AlternateContent>
          <mc:Choice Requires="wpg">
            <w:drawing>
              <wp:anchor distT="0" distB="0" distL="114300" distR="114300" simplePos="0" relativeHeight="251793408" behindDoc="0" locked="0" layoutInCell="1" allowOverlap="1" wp14:anchorId="703F0328" wp14:editId="3C6915A9">
                <wp:simplePos x="0" y="0"/>
                <wp:positionH relativeFrom="column">
                  <wp:posOffset>291465</wp:posOffset>
                </wp:positionH>
                <wp:positionV relativeFrom="paragraph">
                  <wp:posOffset>184150</wp:posOffset>
                </wp:positionV>
                <wp:extent cx="5000625" cy="1762125"/>
                <wp:effectExtent l="0" t="57150" r="9525" b="123825"/>
                <wp:wrapNone/>
                <wp:docPr id="210" name="グループ化 210"/>
                <wp:cNvGraphicFramePr/>
                <a:graphic xmlns:a="http://schemas.openxmlformats.org/drawingml/2006/main">
                  <a:graphicData uri="http://schemas.microsoft.com/office/word/2010/wordprocessingGroup">
                    <wpg:wgp>
                      <wpg:cNvGrpSpPr/>
                      <wpg:grpSpPr>
                        <a:xfrm>
                          <a:off x="0" y="0"/>
                          <a:ext cx="5000625" cy="1762125"/>
                          <a:chOff x="546109" y="0"/>
                          <a:chExt cx="7351469" cy="2357454"/>
                        </a:xfrm>
                      </wpg:grpSpPr>
                      <wps:wsp>
                        <wps:cNvPr id="201" name="直線コネクタ 17"/>
                        <wps:cNvCnPr/>
                        <wps:spPr>
                          <a:xfrm>
                            <a:off x="546109" y="1143000"/>
                            <a:ext cx="7351469" cy="0"/>
                          </a:xfrm>
                          <a:prstGeom prst="line">
                            <a:avLst/>
                          </a:prstGeom>
                          <a:noFill/>
                          <a:ln w="5000">
                            <a:solidFill>
                              <a:srgbClr val="118FBF"/>
                            </a:solidFill>
                            <a:prstDash val="solid"/>
                          </a:ln>
                          <a:effectLst/>
                        </wps:spPr>
                        <wps:bodyPr/>
                      </wps:wsp>
                      <wpg:grpSp>
                        <wpg:cNvPr id="202" name="グループ化 6"/>
                        <wpg:cNvGrpSpPr/>
                        <wpg:grpSpPr>
                          <a:xfrm>
                            <a:off x="1352550" y="428625"/>
                            <a:ext cx="2571768" cy="1428760"/>
                            <a:chOff x="0" y="428628"/>
                            <a:chExt cx="2857520" cy="1428760"/>
                          </a:xfrm>
                          <a:effectLst>
                            <a:outerShdw blurRad="50800" dist="38100" dir="2700000" algn="tl" rotWithShape="0">
                              <a:prstClr val="black">
                                <a:alpha val="40000"/>
                              </a:prstClr>
                            </a:outerShdw>
                          </a:effectLst>
                        </wpg:grpSpPr>
                        <wps:wsp>
                          <wps:cNvPr id="203" name="円弧 203"/>
                          <wps:cNvSpPr/>
                          <wps:spPr>
                            <a:xfrm>
                              <a:off x="0" y="428628"/>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617CE7"/>
                            </w:txbxContent>
                          </wps:txbx>
                          <wps:bodyPr rtlCol="0" anchor="ctr"/>
                        </wps:wsp>
                        <wps:wsp>
                          <wps:cNvPr id="204" name="円弧 204"/>
                          <wps:cNvSpPr/>
                          <wps:spPr>
                            <a:xfrm rot="10800000">
                              <a:off x="1428760" y="428628"/>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617CE7"/>
                            </w:txbxContent>
                          </wps:txbx>
                          <wps:bodyPr rtlCol="0" anchor="ctr"/>
                        </wps:wsp>
                      </wpg:grpSp>
                      <wpg:grpSp>
                        <wpg:cNvPr id="205" name="グループ化 205"/>
                        <wpg:cNvGrpSpPr/>
                        <wpg:grpSpPr>
                          <a:xfrm>
                            <a:off x="4562475" y="0"/>
                            <a:ext cx="2571768" cy="2357454"/>
                            <a:chOff x="3214710" y="0"/>
                            <a:chExt cx="2857520" cy="1428760"/>
                          </a:xfrm>
                          <a:effectLst>
                            <a:outerShdw blurRad="50800" dist="38100" dir="2700000" algn="tl" rotWithShape="0">
                              <a:prstClr val="black">
                                <a:alpha val="40000"/>
                              </a:prstClr>
                            </a:outerShdw>
                          </a:effectLst>
                        </wpg:grpSpPr>
                        <wps:wsp>
                          <wps:cNvPr id="206" name="円弧 206"/>
                          <wps:cNvSpPr/>
                          <wps:spPr>
                            <a:xfrm>
                              <a:off x="321471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617CE7"/>
                            </w:txbxContent>
                          </wps:txbx>
                          <wps:bodyPr rtlCol="0" anchor="ctr"/>
                        </wps:wsp>
                        <wps:wsp>
                          <wps:cNvPr id="207" name="円弧 207"/>
                          <wps:cNvSpPr/>
                          <wps:spPr>
                            <a:xfrm rot="10800000">
                              <a:off x="464347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617CE7"/>
                            </w:txbxContent>
                          </wps:txbx>
                          <wps:bodyPr rtlCol="0" anchor="ctr"/>
                        </wps:wsp>
                      </wpg:grpSp>
                      <wps:wsp>
                        <wps:cNvPr id="208" name="テキスト ボックス 16"/>
                        <wps:cNvSpPr txBox="1"/>
                        <wps:spPr>
                          <a:xfrm>
                            <a:off x="3080615" y="428573"/>
                            <a:ext cx="1053235" cy="530860"/>
                          </a:xfrm>
                          <a:prstGeom prst="rect">
                            <a:avLst/>
                          </a:prstGeom>
                          <a:gradFill flip="none" rotWithShape="1">
                            <a:gsLst>
                              <a:gs pos="0">
                                <a:sysClr val="window" lastClr="FFFFFF"/>
                              </a:gs>
                              <a:gs pos="76000">
                                <a:sysClr val="window" lastClr="FFFFFF">
                                  <a:alpha val="90000"/>
                                </a:sysClr>
                              </a:gs>
                              <a:gs pos="100000">
                                <a:sysClr val="window" lastClr="FFFFFF">
                                  <a:alpha val="50000"/>
                                </a:sysClr>
                              </a:gs>
                            </a:gsLst>
                            <a:path path="rect">
                              <a:fillToRect l="50000" t="50000" r="50000" b="50000"/>
                            </a:path>
                            <a:tileRect/>
                          </a:gradFill>
                          <a:effectLst/>
                          <a:scene3d>
                            <a:camera prst="orthographicFront"/>
                            <a:lightRig rig="soft" dir="t">
                              <a:rot lat="0" lon="0" rev="1800000"/>
                            </a:lightRig>
                          </a:scene3d>
                        </wps:spPr>
                        <wps:txbx>
                          <w:txbxContent>
                            <w:p w:rsidR="000D2897" w:rsidRPr="00617CE7" w:rsidRDefault="000D2897" w:rsidP="00617CE7">
                              <w:pPr>
                                <w:pStyle w:val="Web"/>
                                <w:spacing w:before="0" w:beforeAutospacing="0" w:after="0" w:afterAutospacing="0"/>
                              </w:pPr>
                              <w:r w:rsidRPr="00617CE7">
                                <w:rPr>
                                  <w:rFonts w:ascii="メイリオ" w:eastAsia="メイリオ" w:hAnsi="メイリオ" w:cs="メイリオ" w:hint="eastAsia"/>
                                  <w:b/>
                                  <w:bCs/>
                                  <w:color w:val="118FBF"/>
                                  <w:kern w:val="24"/>
                                </w:rPr>
                                <w:t>小さい</w:t>
                              </w:r>
                            </w:p>
                          </w:txbxContent>
                        </wps:txbx>
                        <wps:bodyPr wrap="square" rtlCol="0" anchor="ctr" anchorCtr="1">
                          <a:noAutofit/>
                        </wps:bodyPr>
                      </wps:wsp>
                      <wps:wsp>
                        <wps:cNvPr id="209" name="テキスト ボックス 18"/>
                        <wps:cNvSpPr txBox="1"/>
                        <wps:spPr>
                          <a:xfrm>
                            <a:off x="6259250" y="333347"/>
                            <a:ext cx="1075000" cy="530860"/>
                          </a:xfrm>
                          <a:prstGeom prst="rect">
                            <a:avLst/>
                          </a:prstGeom>
                          <a:gradFill flip="none" rotWithShape="1">
                            <a:gsLst>
                              <a:gs pos="0">
                                <a:sysClr val="window" lastClr="FFFFFF"/>
                              </a:gs>
                              <a:gs pos="76000">
                                <a:sysClr val="window" lastClr="FFFFFF">
                                  <a:alpha val="90000"/>
                                </a:sysClr>
                              </a:gs>
                              <a:gs pos="100000">
                                <a:sysClr val="window" lastClr="FFFFFF">
                                  <a:alpha val="50000"/>
                                </a:sysClr>
                              </a:gs>
                            </a:gsLst>
                            <a:path path="rect">
                              <a:fillToRect l="50000" t="50000" r="50000" b="50000"/>
                            </a:path>
                            <a:tileRect/>
                          </a:gradFill>
                          <a:effectLst/>
                          <a:scene3d>
                            <a:camera prst="orthographicFront"/>
                            <a:lightRig rig="soft" dir="t">
                              <a:rot lat="0" lon="0" rev="1800000"/>
                            </a:lightRig>
                          </a:scene3d>
                        </wps:spPr>
                        <wps:txbx>
                          <w:txbxContent>
                            <w:p w:rsidR="000D2897" w:rsidRPr="00617CE7" w:rsidRDefault="000D2897" w:rsidP="00617CE7">
                              <w:pPr>
                                <w:pStyle w:val="Web"/>
                                <w:spacing w:before="0" w:beforeAutospacing="0" w:after="0" w:afterAutospacing="0"/>
                              </w:pPr>
                              <w:r w:rsidRPr="00617CE7">
                                <w:rPr>
                                  <w:rFonts w:ascii="メイリオ" w:eastAsia="メイリオ" w:hAnsi="メイリオ" w:cs="メイリオ" w:hint="eastAsia"/>
                                  <w:b/>
                                  <w:bCs/>
                                  <w:color w:val="C62873"/>
                                  <w:kern w:val="24"/>
                                </w:rPr>
                                <w:t>大きい</w:t>
                              </w:r>
                            </w:p>
                          </w:txbxContent>
                        </wps:txbx>
                        <wps:bodyPr wrap="square" rtlCol="0" anchor="ctr" anchorCtr="1">
                          <a:noAutofit/>
                        </wps:bodyPr>
                      </wps:wsp>
                    </wpg:wgp>
                  </a:graphicData>
                </a:graphic>
                <wp14:sizeRelH relativeFrom="margin">
                  <wp14:pctWidth>0</wp14:pctWidth>
                </wp14:sizeRelH>
                <wp14:sizeRelV relativeFrom="margin">
                  <wp14:pctHeight>0</wp14:pctHeight>
                </wp14:sizeRelV>
              </wp:anchor>
            </w:drawing>
          </mc:Choice>
          <mc:Fallback>
            <w:pict>
              <v:group id="グループ化 210" o:spid="_x0000_s1081" style="position:absolute;left:0;text-align:left;margin-left:22.95pt;margin-top:14.5pt;width:393.75pt;height:138.75pt;z-index:251793408;mso-width-relative:margin;mso-height-relative:margin" coordorigin="5461" coordsize="73514,23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">
                <v:line id="直線コネクタ 17" o:spid="_x0000_s1082" style="position:absolute;visibility:visible;mso-wrap-style:square" from="5461,11430" to="7897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IwXcYAAADcAAAADwAAAGRycy9kb3ducmV2LnhtbESPT0sDMRTE7wW/Q3iCl2KTliK6bVpE&#10;EHpRu3/s+bF5bhY3L+smtttvbwpCj8PM/IZZb0fXiSMNofWsYT5TIIhrb1puNFTl6/0jiBCRDXae&#10;ScOZAmw3N5M1ZsafOKdjERuRIBwy1GBj7DMpQ23JYZj5njh5X35wGJMcGmkGPCW46+RCqQfpsOW0&#10;YLGnF0v1d/HrNCx/9u/qyXZF9ZEfPkNemXK6e9P67nZ8XoGINMZr+L+9MxoWag6XM+kI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SMF3GAAAA3AAAAA8AAAAAAAAA&#10;AAAAAAAAoQIAAGRycy9kb3ducmV2LnhtbFBLBQYAAAAABAAEAPkAAACUAwAAAAA=&#10;" strokecolor="#118fbf" strokeweight=".1389mm"/>
                <v:group id="_x0000_s1083" style="position:absolute;left:13525;top:4286;width:25718;height:14287" coordorigin=",4286"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円弧 203" o:spid="_x0000_s1084" style="position:absolute;top:4286;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639scA&#10;AADcAAAADwAAAGRycy9kb3ducmV2LnhtbESPT2vCQBTE7wW/w/KEXkrdGEEkdRX/UKhQSo310Nsj&#10;+8wGs29jdhvjt+8WhB6HmfkNM1/2thYdtb5yrGA8SkAQF05XXCr4Orw+z0D4gKyxdkwKbuRhuRg8&#10;zDHT7sp76vJQighhn6ECE0KTSekLQxb9yDXE0Tu51mKIsi2lbvEa4baWaZJMpcWK44LBhjaGinP+&#10;YxXI9ebY7T6+L+F9fJyZp639vKVWqcdhv3oBEagP/+F7+00rSJMJ/J2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t/bHAAAA3AAAAA8AAAAAAAAAAAAAAAAAmAIAAGRy&#10;cy9kb3ducmV2LnhtbFBLBQYAAAAABAAEAPUAAACM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617CE7"/>
                      </w:txbxContent>
                    </v:textbox>
                  </v:shape>
                  <v:shape id="円弧 204" o:spid="_x0000_s1085" style="position:absolute;left:14287;top:4286;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3NcUA&#10;AADcAAAADwAAAGRycy9kb3ducmV2LnhtbESPUWvCMBSF34X9h3AHeykzXRluVKPIYGyIL9b9gEty&#10;bavNTUmi7fbrzUDw8XDO+Q5nsRptJy7kQ+tYwcs0B0GsnWm5VvCz/3x+BxEissHOMSn4pQCr5cNk&#10;gaVxA+/oUsVaJAiHEhU0MfallEE3ZDFMXU+cvIPzFmOSvpbG45DgtpNFns+kxZbTQoM9fTSkT9XZ&#10;KtiehiOuz29/WVsds6z/0oXfaKWeHsf1HESkMd7Dt/a3UVDkr/B/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bc1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617CE7"/>
                      </w:txbxContent>
                    </v:textbox>
                  </v:shape>
                </v:group>
                <v:group id="グループ化 205" o:spid="_x0000_s1086" style="position:absolute;left:45624;width:25718;height:23574" coordorigin="32147"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円弧 206" o:spid="_x0000_s1087" style="position:absolute;left:32147;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kUbscA&#10;AADcAAAADwAAAGRycy9kb3ducmV2LnhtbESPS2vDMBCE74X8B7GBXkoix4cQnMgmDwotlNLmccht&#10;sTaWibVyLdVx/n1VKPQ4zMw3zKoYbCN66nztWMFsmoAgLp2uuVJwPDxPFiB8QNbYOCYFd/JQ5KOH&#10;FWba3fiT+n2oRISwz1CBCaHNpPSlIYt+6lri6F1cZzFE2VVSd3iLcNvINEnm0mLNccFgS1tD5XX/&#10;bRXIzfbUv76fv8Lb7LQwTzv7cU+tUo/jYb0EEWgI/+G/9otWkCZz+D0Tj4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ZFG7HAAAA3AAAAA8AAAAAAAAAAAAAAAAAmAIAAGRy&#10;cy9kb3ducmV2LnhtbFBLBQYAAAAABAAEAPUAAACM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617CE7"/>
                      </w:txbxContent>
                    </v:textbox>
                  </v:shape>
                  <v:shape id="円弧 207" o:spid="_x0000_s1088" style="position:absolute;left:46434;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pQsUA&#10;AADcAAAADwAAAGRycy9kb3ducmV2LnhtbESPQWvCQBSE70L/w/KEXkLdNIdaUleRQlHES2N/wGP3&#10;mUSzb8PualJ/vVsoeBxm5htmsRptJ67kQ+tYwessB0GsnWm5VvBz+Hp5BxEissHOMSn4pQCr5dNk&#10;gaVxA3/TtYq1SBAOJSpoYuxLKYNuyGKYuZ44eUfnLcYkfS2NxyHBbSeLPH+TFltOCw329NmQPlcX&#10;q2B/Hk64vsxvWVudsqzf6MLvtFLP03H9ASLSGB/h//bWKCjyOfydS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ylC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617CE7"/>
                      </w:txbxContent>
                    </v:textbox>
                  </v:shape>
                </v:group>
                <v:shape id="テキスト ボックス 16" o:spid="_x0000_s1089" type="#_x0000_t202" style="position:absolute;left:30806;top:4285;width:10532;height:5309;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Wd1cMA&#10;AADcAAAADwAAAGRycy9kb3ducmV2LnhtbERPTYvCMBC9C/sfwix4kTVd0UWqUVQouHrR6sHj2Ixt&#10;3WZSmqzWf28OgsfH+57OW1OJGzWutKzgux+BIM6sLjlXcDwkX2MQziNrrCyTggc5mM8+OlOMtb3z&#10;nm6pz0UIYRejgsL7OpbSZQUZdH1bEwfuYhuDPsAml7rBewg3lRxE0Y80WHJoKLCmVUHZX/pvFPxu&#10;1tfRbnlKF73DeezaYbLdLxOlup/tYgLCU+vf4pd7rRUMor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Wd1cMAAADcAAAADwAAAAAAAAAAAAAAAACYAgAAZHJzL2Rv&#10;d25yZXYueG1sUEsFBgAAAAAEAAQA9QAAAIgDAAAAAA==&#10;" fillcolor="window" stroked="f">
                  <v:fill opacity=".5" color2="window" rotate="t" focusposition=".5,.5" focussize="" colors="0 window;49807f window;1 window" focus="100%" type="gradientRadial">
                    <o:fill v:ext="view" type="gradientCenter"/>
                  </v:fill>
                  <v:textbox>
                    <w:txbxContent>
                      <w:p w:rsidR="000D2897" w:rsidRPr="00617CE7" w:rsidRDefault="000D2897" w:rsidP="00617CE7">
                        <w:pPr>
                          <w:pStyle w:val="Web"/>
                          <w:spacing w:before="0" w:beforeAutospacing="0" w:after="0" w:afterAutospacing="0"/>
                        </w:pPr>
                        <w:r w:rsidRPr="00617CE7">
                          <w:rPr>
                            <w:rFonts w:ascii="メイリオ" w:eastAsia="メイリオ" w:hAnsi="メイリオ" w:cs="メイリオ" w:hint="eastAsia"/>
                            <w:b/>
                            <w:bCs/>
                            <w:color w:val="118FBF"/>
                            <w:kern w:val="24"/>
                          </w:rPr>
                          <w:t>小さい</w:t>
                        </w:r>
                      </w:p>
                    </w:txbxContent>
                  </v:textbox>
                </v:shape>
                <v:shape id="テキスト ボックス 18" o:spid="_x0000_s1090" type="#_x0000_t202" style="position:absolute;left:62592;top:3333;width:10750;height:5309;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4TscA&#10;AADcAAAADwAAAGRycy9kb3ducmV2LnhtbESPQWvCQBSE70L/w/IKXkQ3lbZomo2oENB6qdGDx9fs&#10;a5I2+zZktxr/fbcgeBxm5hsmWfSmEWfqXG1ZwdMkAkFcWF1zqeB4yMYzEM4ja2wsk4IrOVikD4ME&#10;Y20vvKdz7ksRIOxiVFB538ZSuqIig25iW+LgfdnOoA+yK6Xu8BLgppHTKHqVBmsOCxW2tK6o+Ml/&#10;jYLt++b75WN1ypejw+fM9c/Zbr/KlBo+9ss3EJ56fw/f2hutYBrN4f9MOA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ZOE7HAAAA3AAAAA8AAAAAAAAAAAAAAAAAmAIAAGRy&#10;cy9kb3ducmV2LnhtbFBLBQYAAAAABAAEAPUAAACMAwAAAAA=&#10;" fillcolor="window" stroked="f">
                  <v:fill opacity=".5" color2="window" rotate="t" focusposition=".5,.5" focussize="" colors="0 window;49807f window;1 window" focus="100%" type="gradientRadial">
                    <o:fill v:ext="view" type="gradientCenter"/>
                  </v:fill>
                  <v:textbox>
                    <w:txbxContent>
                      <w:p w:rsidR="000D2897" w:rsidRPr="00617CE7" w:rsidRDefault="000D2897" w:rsidP="00617CE7">
                        <w:pPr>
                          <w:pStyle w:val="Web"/>
                          <w:spacing w:before="0" w:beforeAutospacing="0" w:after="0" w:afterAutospacing="0"/>
                        </w:pPr>
                        <w:r w:rsidRPr="00617CE7">
                          <w:rPr>
                            <w:rFonts w:ascii="メイリオ" w:eastAsia="メイリオ" w:hAnsi="メイリオ" w:cs="メイリオ" w:hint="eastAsia"/>
                            <w:b/>
                            <w:bCs/>
                            <w:color w:val="C62873"/>
                            <w:kern w:val="24"/>
                          </w:rPr>
                          <w:t>大きい</w:t>
                        </w:r>
                      </w:p>
                    </w:txbxContent>
                  </v:textbox>
                </v:shape>
              </v:group>
            </w:pict>
          </mc:Fallback>
        </mc:AlternateContent>
      </w:r>
    </w:p>
    <w:p w:rsidR="00617CE7" w:rsidRDefault="00617CE7" w:rsidP="00617CE7">
      <w:pPr>
        <w:rPr>
          <w:rFonts w:ascii="HG丸ｺﾞｼｯｸM-PRO" w:hAnsi="HG丸ｺﾞｼｯｸM-PRO"/>
        </w:rPr>
      </w:pPr>
    </w:p>
    <w:p w:rsidR="00617CE7" w:rsidRDefault="00617CE7" w:rsidP="00617CE7">
      <w:pPr>
        <w:rPr>
          <w:rFonts w:ascii="HG丸ｺﾞｼｯｸM-PRO" w:hAnsi="HG丸ｺﾞｼｯｸM-PRO"/>
        </w:rPr>
      </w:pPr>
    </w:p>
    <w:p w:rsidR="00617CE7" w:rsidRDefault="00617CE7" w:rsidP="00617CE7">
      <w:pPr>
        <w:rPr>
          <w:rFonts w:ascii="HG丸ｺﾞｼｯｸM-PRO" w:hAnsi="HG丸ｺﾞｼｯｸM-PRO"/>
        </w:rPr>
      </w:pPr>
    </w:p>
    <w:p w:rsidR="00617CE7" w:rsidRDefault="00617CE7" w:rsidP="00617CE7">
      <w:pPr>
        <w:rPr>
          <w:rFonts w:ascii="HG丸ｺﾞｼｯｸM-PRO" w:hAnsi="HG丸ｺﾞｼｯｸM-PRO"/>
        </w:rPr>
      </w:pPr>
    </w:p>
    <w:p w:rsidR="00617CE7" w:rsidRDefault="00617CE7" w:rsidP="00617CE7">
      <w:pPr>
        <w:rPr>
          <w:rFonts w:ascii="HG丸ｺﾞｼｯｸM-PRO" w:hAnsi="HG丸ｺﾞｼｯｸM-PRO"/>
        </w:rPr>
      </w:pPr>
    </w:p>
    <w:p w:rsidR="00617CE7" w:rsidRDefault="00617CE7" w:rsidP="00617CE7">
      <w:pPr>
        <w:rPr>
          <w:rFonts w:ascii="HG丸ｺﾞｼｯｸM-PRO" w:hAnsi="HG丸ｺﾞｼｯｸM-PRO"/>
        </w:rPr>
      </w:pPr>
    </w:p>
    <w:p w:rsidR="00617CE7" w:rsidRDefault="00617CE7" w:rsidP="00617CE7">
      <w:pPr>
        <w:rPr>
          <w:rFonts w:ascii="HG丸ｺﾞｼｯｸM-PRO" w:hAnsi="HG丸ｺﾞｼｯｸM-PRO"/>
        </w:rPr>
      </w:pPr>
    </w:p>
    <w:p w:rsidR="00617CE7" w:rsidRDefault="00617CE7" w:rsidP="00096005">
      <w:pPr>
        <w:ind w:firstLineChars="0" w:firstLine="0"/>
        <w:rPr>
          <w:rFonts w:ascii="HG丸ｺﾞｼｯｸM-PRO" w:hAnsi="HG丸ｺﾞｼｯｸM-PRO"/>
        </w:rPr>
      </w:pPr>
    </w:p>
    <w:p w:rsidR="00617CE7" w:rsidRPr="00D2091C" w:rsidRDefault="00617CE7" w:rsidP="00841A6E">
      <w:pPr>
        <w:pStyle w:val="af"/>
        <w:numPr>
          <w:ilvl w:val="0"/>
          <w:numId w:val="7"/>
        </w:numPr>
        <w:ind w:leftChars="0" w:firstLineChars="0"/>
        <w:rPr>
          <w:rFonts w:ascii="HG丸ｺﾞｼｯｸM-PRO" w:hAnsi="HG丸ｺﾞｼｯｸM-PRO"/>
          <w:color w:val="FF0000"/>
        </w:rPr>
      </w:pPr>
      <w:r>
        <w:rPr>
          <w:rFonts w:ascii="HG丸ｺﾞｼｯｸM-PRO" w:hAnsi="HG丸ｺﾞｼｯｸM-PRO" w:hint="eastAsia"/>
        </w:rPr>
        <w:t>振幅が大きくなると音量が</w:t>
      </w:r>
      <w:r w:rsidRPr="00D2091C">
        <w:rPr>
          <w:rFonts w:ascii="HG丸ｺﾞｼｯｸM-PRO" w:hAnsi="HG丸ｺﾞｼｯｸM-PRO" w:hint="eastAsia"/>
          <w:color w:val="FF0000"/>
        </w:rPr>
        <w:t>大きくなる</w:t>
      </w:r>
    </w:p>
    <w:p w:rsidR="00617CE7" w:rsidRPr="00617CE7" w:rsidRDefault="00617CE7" w:rsidP="00841A6E">
      <w:pPr>
        <w:pStyle w:val="af"/>
        <w:numPr>
          <w:ilvl w:val="0"/>
          <w:numId w:val="7"/>
        </w:numPr>
        <w:ind w:leftChars="0" w:firstLineChars="0"/>
        <w:rPr>
          <w:rFonts w:ascii="HG丸ｺﾞｼｯｸM-PRO" w:hAnsi="HG丸ｺﾞｼｯｸM-PRO"/>
        </w:rPr>
      </w:pPr>
      <w:r>
        <w:rPr>
          <w:rFonts w:ascii="HG丸ｺﾞｼｯｸM-PRO" w:hAnsi="HG丸ｺﾞｼｯｸM-PRO" w:hint="eastAsia"/>
        </w:rPr>
        <w:t>振幅が小さくなると音量が</w:t>
      </w:r>
      <w:r w:rsidRPr="00D2091C">
        <w:rPr>
          <w:rFonts w:ascii="HG丸ｺﾞｼｯｸM-PRO" w:hAnsi="HG丸ｺﾞｼｯｸM-PRO" w:hint="eastAsia"/>
          <w:color w:val="FF0000"/>
        </w:rPr>
        <w:t>小さくなる</w:t>
      </w:r>
    </w:p>
    <w:p w:rsidR="00617CE7" w:rsidRPr="00617CE7" w:rsidRDefault="00617CE7" w:rsidP="00D2091C">
      <w:pPr>
        <w:ind w:firstLineChars="0" w:firstLine="0"/>
        <w:rPr>
          <w:rFonts w:ascii="HG丸ｺﾞｼｯｸM-PRO" w:hAnsi="HG丸ｺﾞｼｯｸM-PRO"/>
        </w:rPr>
      </w:pPr>
    </w:p>
    <w:p w:rsidR="009478C9" w:rsidRDefault="009478C9" w:rsidP="009478C9">
      <w:pPr>
        <w:pStyle w:val="2"/>
        <w:rPr>
          <w:rFonts w:ascii="HG丸ｺﾞｼｯｸM-PRO" w:hAnsi="HG丸ｺﾞｼｯｸM-PRO"/>
        </w:rPr>
      </w:pPr>
      <w:r w:rsidRPr="00315354">
        <w:rPr>
          <w:rFonts w:ascii="HG丸ｺﾞｼｯｸM-PRO" w:hAnsi="HG丸ｺﾞｼｯｸM-PRO" w:hint="eastAsia"/>
        </w:rPr>
        <w:t>音の屈折</w:t>
      </w:r>
    </w:p>
    <w:p w:rsidR="008812DE" w:rsidRPr="008812DE" w:rsidRDefault="008812DE" w:rsidP="008812DE">
      <w:pPr>
        <w:ind w:firstLineChars="0" w:firstLine="0"/>
      </w:pPr>
    </w:p>
    <w:p w:rsidR="009478C9" w:rsidRPr="00315354" w:rsidRDefault="009478C9" w:rsidP="009478C9">
      <w:pPr>
        <w:rPr>
          <w:rFonts w:ascii="HG丸ｺﾞｼｯｸM-PRO" w:hAnsi="HG丸ｺﾞｼｯｸM-PRO"/>
        </w:rPr>
      </w:pPr>
      <w:r w:rsidRPr="00315354">
        <w:rPr>
          <w:rFonts w:ascii="HG丸ｺﾞｼｯｸM-PRO" w:hAnsi="HG丸ｺﾞｼｯｸM-PRO" w:hint="eastAsia"/>
        </w:rPr>
        <w:t>高校や中学で物理を習うときに屈折を習うときがあると思う。</w:t>
      </w:r>
    </w:p>
    <w:p w:rsidR="009478C9" w:rsidRPr="00315354" w:rsidRDefault="009478C9" w:rsidP="009478C9">
      <w:pPr>
        <w:rPr>
          <w:rFonts w:ascii="HG丸ｺﾞｼｯｸM-PRO" w:hAnsi="HG丸ｺﾞｼｯｸM-PRO"/>
        </w:rPr>
      </w:pPr>
      <w:r w:rsidRPr="00315354">
        <w:rPr>
          <w:rFonts w:ascii="HG丸ｺﾞｼｯｸM-PRO" w:hAnsi="HG丸ｺﾞｼｯｸM-PRO" w:hint="eastAsia"/>
        </w:rPr>
        <w:t>寒いと音は上の方向へ屈折し、暑いと音は下の方向へ屈折する。</w:t>
      </w:r>
      <w:r w:rsidR="00FD516A" w:rsidRPr="00315354">
        <w:rPr>
          <w:rFonts w:ascii="HG丸ｺﾞｼｯｸM-PRO" w:hAnsi="HG丸ｺﾞｼｯｸM-PRO" w:hint="eastAsia"/>
        </w:rPr>
        <w:t>よく夏の夜には電車の音が聴こえず、冬の夜には電車の音が聴こえるという現象が起きるがこれは音が屈折している現象の一つ。</w:t>
      </w:r>
    </w:p>
    <w:p w:rsidR="00FD516A" w:rsidRDefault="00FD516A" w:rsidP="009478C9">
      <w:pPr>
        <w:rPr>
          <w:rFonts w:ascii="HG丸ｺﾞｼｯｸM-PRO" w:hAnsi="HG丸ｺﾞｼｯｸM-PRO"/>
        </w:rPr>
      </w:pPr>
      <w:r w:rsidRPr="00315354">
        <w:rPr>
          <w:rFonts w:ascii="HG丸ｺﾞｼｯｸM-PRO" w:hAnsi="HG丸ｺﾞｼｯｸM-PRO" w:hint="eastAsia"/>
        </w:rPr>
        <w:t>また、これを利用してイベントのスケジュールを立てたりすることが多い。朝だと、温度がまだ上がっていないが、昼だと温度が最高温度に達するので、近くにいる人でもちゃんと音を届けてくれる。</w:t>
      </w:r>
    </w:p>
    <w:p w:rsidR="008812DE" w:rsidRPr="00315354" w:rsidRDefault="008812DE" w:rsidP="009478C9">
      <w:pPr>
        <w:rPr>
          <w:rFonts w:ascii="HG丸ｺﾞｼｯｸM-PRO" w:hAnsi="HG丸ｺﾞｼｯｸM-PRO"/>
        </w:rPr>
      </w:pPr>
    </w:p>
    <w:p w:rsidR="00FD516A" w:rsidRDefault="00FD516A" w:rsidP="00FD516A">
      <w:pPr>
        <w:pStyle w:val="2"/>
        <w:rPr>
          <w:rFonts w:ascii="HG丸ｺﾞｼｯｸM-PRO" w:hAnsi="HG丸ｺﾞｼｯｸM-PRO"/>
        </w:rPr>
      </w:pPr>
      <w:r w:rsidRPr="00315354">
        <w:rPr>
          <w:rFonts w:ascii="HG丸ｺﾞｼｯｸM-PRO" w:hAnsi="HG丸ｺﾞｼｯｸM-PRO" w:hint="eastAsia"/>
        </w:rPr>
        <w:t>音の回折</w:t>
      </w:r>
    </w:p>
    <w:p w:rsidR="008812DE" w:rsidRPr="008812DE" w:rsidRDefault="008812DE" w:rsidP="008812DE"/>
    <w:p w:rsidR="00FD516A" w:rsidRPr="00315354" w:rsidRDefault="00FD516A" w:rsidP="00FD516A">
      <w:pPr>
        <w:rPr>
          <w:rFonts w:ascii="HG丸ｺﾞｼｯｸM-PRO" w:hAnsi="HG丸ｺﾞｼｯｸM-PRO"/>
        </w:rPr>
      </w:pPr>
      <w:r w:rsidRPr="00315354">
        <w:rPr>
          <w:rFonts w:ascii="HG丸ｺﾞｼｯｸM-PRO" w:hAnsi="HG丸ｺﾞｼｯｸM-PRO" w:hint="eastAsia"/>
        </w:rPr>
        <w:t>これは音の性質で、高音域の周波数は直進性があり、低音域の周波数は広がる性質がある。</w:t>
      </w:r>
    </w:p>
    <w:p w:rsidR="00FD516A" w:rsidRDefault="00FD516A" w:rsidP="00FD516A">
      <w:pPr>
        <w:rPr>
          <w:rFonts w:ascii="HG丸ｺﾞｼｯｸM-PRO" w:hAnsi="HG丸ｺﾞｼｯｸM-PRO"/>
        </w:rPr>
      </w:pPr>
      <w:r w:rsidRPr="00315354">
        <w:rPr>
          <w:rFonts w:ascii="HG丸ｺﾞｼｯｸM-PRO" w:hAnsi="HG丸ｺﾞｼｯｸM-PRO" w:hint="eastAsia"/>
        </w:rPr>
        <w:t>舞台の人は良く経験しているかもしれないが、</w:t>
      </w:r>
      <w:r w:rsidR="00731A4E" w:rsidRPr="00315354">
        <w:rPr>
          <w:rFonts w:ascii="HG丸ｺﾞｼｯｸM-PRO" w:hAnsi="HG丸ｺﾞｼｯｸM-PRO" w:hint="eastAsia"/>
        </w:rPr>
        <w:t>スピーカー</w:t>
      </w:r>
      <w:r w:rsidRPr="00315354">
        <w:rPr>
          <w:rFonts w:ascii="HG丸ｺﾞｼｯｸM-PRO" w:hAnsi="HG丸ｺﾞｼｯｸM-PRO" w:hint="eastAsia"/>
        </w:rPr>
        <w:t>の後ろにいてよく低音だけが聴こえてくることが多いと思うこれは、音が回折して伝わるという現象だ。また、ホールとかでもホールの外にいても低音が伝わるのは音が回折している証拠。</w:t>
      </w:r>
    </w:p>
    <w:p w:rsidR="008812DE" w:rsidRDefault="008812DE" w:rsidP="00FD516A">
      <w:pPr>
        <w:rPr>
          <w:rFonts w:ascii="HG丸ｺﾞｼｯｸM-PRO" w:hAnsi="HG丸ｺﾞｼｯｸM-PRO"/>
        </w:rPr>
      </w:pPr>
    </w:p>
    <w:p w:rsidR="008812DE" w:rsidRDefault="008812DE" w:rsidP="00FD516A">
      <w:pPr>
        <w:rPr>
          <w:rFonts w:ascii="HG丸ｺﾞｼｯｸM-PRO" w:hAnsi="HG丸ｺﾞｼｯｸM-PRO"/>
        </w:rPr>
      </w:pPr>
    </w:p>
    <w:p w:rsidR="008812DE" w:rsidRDefault="008812DE" w:rsidP="00FD516A">
      <w:pPr>
        <w:rPr>
          <w:rFonts w:ascii="HG丸ｺﾞｼｯｸM-PRO" w:hAnsi="HG丸ｺﾞｼｯｸM-PRO"/>
        </w:rPr>
      </w:pPr>
    </w:p>
    <w:p w:rsidR="008812DE" w:rsidRPr="00315354" w:rsidRDefault="008812DE" w:rsidP="00FD516A">
      <w:pPr>
        <w:rPr>
          <w:rFonts w:ascii="HG丸ｺﾞｼｯｸM-PRO" w:hAnsi="HG丸ｺﾞｼｯｸM-PRO"/>
        </w:rPr>
      </w:pPr>
    </w:p>
    <w:p w:rsidR="00FD516A" w:rsidRDefault="00FD516A" w:rsidP="00FD516A">
      <w:pPr>
        <w:pStyle w:val="2"/>
        <w:rPr>
          <w:rFonts w:ascii="HG丸ｺﾞｼｯｸM-PRO" w:hAnsi="HG丸ｺﾞｼｯｸM-PRO"/>
        </w:rPr>
      </w:pPr>
      <w:r w:rsidRPr="00315354">
        <w:rPr>
          <w:rFonts w:ascii="HG丸ｺﾞｼｯｸM-PRO" w:hAnsi="HG丸ｺﾞｼｯｸM-PRO" w:hint="eastAsia"/>
        </w:rPr>
        <w:lastRenderedPageBreak/>
        <w:t>音の吸収</w:t>
      </w:r>
    </w:p>
    <w:p w:rsidR="008812DE" w:rsidRPr="008812DE" w:rsidRDefault="008812DE" w:rsidP="008812DE"/>
    <w:p w:rsidR="00FD516A" w:rsidRPr="00315354" w:rsidRDefault="00FD516A" w:rsidP="00FD516A">
      <w:pPr>
        <w:rPr>
          <w:rFonts w:ascii="HG丸ｺﾞｼｯｸM-PRO" w:hAnsi="HG丸ｺﾞｼｯｸM-PRO"/>
        </w:rPr>
      </w:pPr>
      <w:r w:rsidRPr="00315354">
        <w:rPr>
          <w:rFonts w:ascii="HG丸ｺﾞｼｯｸM-PRO" w:hAnsi="HG丸ｺﾞｼｯｸM-PRO" w:hint="eastAsia"/>
        </w:rPr>
        <w:t>よく音の吸収という言葉を耳にするが、音の吸収ってなんでするのって思う人もいると思う。</w:t>
      </w:r>
    </w:p>
    <w:p w:rsidR="00FD516A" w:rsidRPr="00315354" w:rsidRDefault="00FD516A" w:rsidP="00FD516A">
      <w:pPr>
        <w:rPr>
          <w:rFonts w:ascii="HG丸ｺﾞｼｯｸM-PRO" w:hAnsi="HG丸ｺﾞｼｯｸM-PRO"/>
        </w:rPr>
      </w:pPr>
      <w:r w:rsidRPr="00315354">
        <w:rPr>
          <w:rFonts w:ascii="HG丸ｺﾞｼｯｸM-PRO" w:hAnsi="HG丸ｺﾞｼｯｸM-PRO" w:hint="eastAsia"/>
        </w:rPr>
        <w:t>この音の吸収はお客さんが原因で吸収する。</w:t>
      </w:r>
    </w:p>
    <w:p w:rsidR="00FD516A" w:rsidRPr="00315354" w:rsidRDefault="00FD516A" w:rsidP="00FD516A">
      <w:pPr>
        <w:rPr>
          <w:rFonts w:ascii="HG丸ｺﾞｼｯｸM-PRO" w:hAnsi="HG丸ｺﾞｼｯｸM-PRO"/>
        </w:rPr>
      </w:pPr>
      <w:r w:rsidRPr="00315354">
        <w:rPr>
          <w:rFonts w:ascii="HG丸ｺﾞｼｯｸM-PRO" w:hAnsi="HG丸ｺﾞｼｯｸM-PRO" w:hint="eastAsia"/>
        </w:rPr>
        <w:t>特に冬場はお客さんが厚着なため、低音がかなり吸収されてしまう。</w:t>
      </w:r>
    </w:p>
    <w:p w:rsidR="00FD516A" w:rsidRPr="00315354" w:rsidRDefault="00FD516A" w:rsidP="00FD516A">
      <w:pPr>
        <w:rPr>
          <w:rFonts w:ascii="HG丸ｺﾞｼｯｸM-PRO" w:hAnsi="HG丸ｺﾞｼｯｸM-PRO"/>
        </w:rPr>
      </w:pPr>
      <w:r w:rsidRPr="00315354">
        <w:rPr>
          <w:rFonts w:ascii="HG丸ｺﾞｼｯｸM-PRO" w:hAnsi="HG丸ｺﾞｼｯｸM-PRO" w:hint="eastAsia"/>
        </w:rPr>
        <w:t>余談</w:t>
      </w:r>
    </w:p>
    <w:p w:rsidR="00FD516A" w:rsidRPr="00315354" w:rsidRDefault="00FD516A" w:rsidP="00FD516A">
      <w:pPr>
        <w:rPr>
          <w:rFonts w:ascii="HG丸ｺﾞｼｯｸM-PRO" w:hAnsi="HG丸ｺﾞｼｯｸM-PRO"/>
        </w:rPr>
      </w:pPr>
      <w:r w:rsidRPr="00315354">
        <w:rPr>
          <w:rFonts w:ascii="HG丸ｺﾞｼｯｸM-PRO" w:hAnsi="HG丸ｺﾞｼｯｸM-PRO" w:hint="eastAsia"/>
        </w:rPr>
        <w:t>よく音響を勉強しているとホールは残響約2秒で作られているとよく耳にすることが多いと思う。</w:t>
      </w:r>
    </w:p>
    <w:p w:rsidR="00FD516A" w:rsidRPr="00315354" w:rsidRDefault="00FD516A" w:rsidP="00FD516A">
      <w:pPr>
        <w:rPr>
          <w:rFonts w:ascii="HG丸ｺﾞｼｯｸM-PRO" w:hAnsi="HG丸ｺﾞｼｯｸM-PRO"/>
        </w:rPr>
      </w:pPr>
      <w:r w:rsidRPr="00315354">
        <w:rPr>
          <w:rFonts w:ascii="HG丸ｺﾞｼｯｸM-PRO" w:hAnsi="HG丸ｺﾞｼｯｸM-PRO" w:hint="eastAsia"/>
        </w:rPr>
        <w:t>残響とかは今は考えないでこの2秒というものはどのように作られているのかというと反射板を入れたり、音の吸収を考えたりしている。</w:t>
      </w:r>
    </w:p>
    <w:p w:rsidR="00B30510" w:rsidRDefault="00B30510"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Default="008812DE" w:rsidP="00D2091C">
      <w:pPr>
        <w:ind w:firstLineChars="0" w:firstLine="0"/>
        <w:rPr>
          <w:rFonts w:ascii="HG丸ｺﾞｼｯｸM-PRO" w:hAnsi="HG丸ｺﾞｼｯｸM-PRO"/>
        </w:rPr>
      </w:pPr>
    </w:p>
    <w:p w:rsidR="008812DE" w:rsidRPr="00315354" w:rsidRDefault="008812DE" w:rsidP="00D2091C">
      <w:pPr>
        <w:ind w:firstLineChars="0" w:firstLine="0"/>
        <w:rPr>
          <w:rFonts w:ascii="HG丸ｺﾞｼｯｸM-PRO" w:hAnsi="HG丸ｺﾞｼｯｸM-PRO"/>
        </w:rPr>
      </w:pPr>
    </w:p>
    <w:p w:rsidR="00134F01" w:rsidRDefault="00731A4E" w:rsidP="00134F01">
      <w:pPr>
        <w:pStyle w:val="1"/>
        <w:spacing w:before="173"/>
        <w:rPr>
          <w:rFonts w:ascii="HG丸ｺﾞｼｯｸM-PRO" w:hAnsi="HG丸ｺﾞｼｯｸM-PRO"/>
        </w:rPr>
      </w:pPr>
      <w:r w:rsidRPr="00315354">
        <w:rPr>
          <w:rFonts w:ascii="HG丸ｺﾞｼｯｸM-PRO" w:hAnsi="HG丸ｺﾞｼｯｸM-PRO" w:hint="eastAsia"/>
        </w:rPr>
        <w:lastRenderedPageBreak/>
        <w:t>スピーカー</w:t>
      </w:r>
      <w:r w:rsidR="00134F01" w:rsidRPr="00315354">
        <w:rPr>
          <w:rFonts w:ascii="HG丸ｺﾞｼｯｸM-PRO" w:hAnsi="HG丸ｺﾞｼｯｸM-PRO" w:hint="eastAsia"/>
        </w:rPr>
        <w:t>の設置</w:t>
      </w:r>
    </w:p>
    <w:p w:rsidR="008812DE" w:rsidRPr="008812DE" w:rsidRDefault="008812DE" w:rsidP="008812DE"/>
    <w:p w:rsidR="00FD516A" w:rsidRPr="00315354" w:rsidRDefault="00FD516A" w:rsidP="00FD516A">
      <w:pPr>
        <w:rPr>
          <w:rFonts w:ascii="HG丸ｺﾞｼｯｸM-PRO" w:hAnsi="HG丸ｺﾞｼｯｸM-PRO"/>
        </w:rPr>
      </w:pPr>
      <w:r w:rsidRPr="00315354">
        <w:rPr>
          <w:rFonts w:ascii="HG丸ｺﾞｼｯｸM-PRO" w:hAnsi="HG丸ｺﾞｼｯｸM-PRO" w:hint="eastAsia"/>
        </w:rPr>
        <w:t>見切れ</w:t>
      </w:r>
    </w:p>
    <w:p w:rsidR="00FD516A" w:rsidRPr="00315354" w:rsidRDefault="00FD516A" w:rsidP="00FD516A">
      <w:pPr>
        <w:rPr>
          <w:rFonts w:ascii="HG丸ｺﾞｼｯｸM-PRO" w:hAnsi="HG丸ｺﾞｼｯｸM-PRO"/>
        </w:rPr>
      </w:pPr>
      <w:r w:rsidRPr="00315354">
        <w:rPr>
          <w:rFonts w:ascii="HG丸ｺﾞｼｯｸM-PRO" w:hAnsi="HG丸ｺﾞｼｯｸM-PRO" w:hint="eastAsia"/>
        </w:rPr>
        <w:t>見切れとは、</w:t>
      </w:r>
      <w:r w:rsidR="00731A4E" w:rsidRPr="00315354">
        <w:rPr>
          <w:rFonts w:ascii="HG丸ｺﾞｼｯｸM-PRO" w:hAnsi="HG丸ｺﾞｼｯｸM-PRO" w:hint="eastAsia"/>
        </w:rPr>
        <w:t>スピーカー</w:t>
      </w:r>
      <w:r w:rsidRPr="00315354">
        <w:rPr>
          <w:rFonts w:ascii="HG丸ｺﾞｼｯｸM-PRO" w:hAnsi="HG丸ｺﾞｼｯｸM-PRO" w:hint="eastAsia"/>
        </w:rPr>
        <w:t>があることによってお客さんからアーティストやステージが見えなくなることを指す。それによって客席を少なくしてしまうということがある。でも、</w:t>
      </w:r>
      <w:r w:rsidR="00134F01" w:rsidRPr="00315354">
        <w:rPr>
          <w:rFonts w:ascii="HG丸ｺﾞｼｯｸM-PRO" w:hAnsi="HG丸ｺﾞｼｯｸM-PRO" w:hint="eastAsia"/>
        </w:rPr>
        <w:t>普通のコンサートとかだと絶対したくないですよね。だからよくコンサートではフライングっていって上にスピーカーを吊ってあるんです。それでも3階席とかだと見切れが発生してしまうことがあるので音のことを考えつつなおかつ見切れ、防火シャッターなどのことを考えて、スピーカーの置き方を考えるんです。</w:t>
      </w:r>
    </w:p>
    <w:p w:rsidR="00134F01" w:rsidRPr="00315354" w:rsidRDefault="00134F01" w:rsidP="00FD516A">
      <w:pPr>
        <w:rPr>
          <w:rFonts w:ascii="HG丸ｺﾞｼｯｸM-PRO" w:hAnsi="HG丸ｺﾞｼｯｸM-PRO"/>
        </w:rPr>
      </w:pPr>
      <w:r w:rsidRPr="00315354">
        <w:rPr>
          <w:rFonts w:ascii="HG丸ｺﾞｼｯｸM-PRO" w:hAnsi="HG丸ｺﾞｼｯｸM-PRO" w:hint="eastAsia"/>
        </w:rPr>
        <w:t>また</w:t>
      </w:r>
      <w:r w:rsidR="00731A4E" w:rsidRPr="00315354">
        <w:rPr>
          <w:rFonts w:ascii="HG丸ｺﾞｼｯｸM-PRO" w:hAnsi="HG丸ｺﾞｼｯｸM-PRO" w:hint="eastAsia"/>
        </w:rPr>
        <w:t>スピーカー</w:t>
      </w:r>
      <w:r w:rsidRPr="00315354">
        <w:rPr>
          <w:rFonts w:ascii="HG丸ｺﾞｼｯｸM-PRO" w:hAnsi="HG丸ｺﾞｼｯｸM-PRO" w:hint="eastAsia"/>
        </w:rPr>
        <w:t>の設置ではスタッキング方式とフライング方式とがある</w:t>
      </w:r>
    </w:p>
    <w:p w:rsidR="00134F01" w:rsidRPr="00315354" w:rsidRDefault="00134F01" w:rsidP="00FD516A">
      <w:pPr>
        <w:rPr>
          <w:rFonts w:ascii="HG丸ｺﾞｼｯｸM-PRO" w:hAnsi="HG丸ｺﾞｼｯｸM-PRO"/>
        </w:rPr>
      </w:pPr>
      <w:r w:rsidRPr="00315354">
        <w:rPr>
          <w:rFonts w:ascii="HG丸ｺﾞｼｯｸM-PRO" w:hAnsi="HG丸ｺﾞｼｯｸM-PRO" w:hint="eastAsia"/>
        </w:rPr>
        <w:t>簡単に言うと</w:t>
      </w:r>
    </w:p>
    <w:p w:rsidR="00134F01" w:rsidRPr="00315354" w:rsidRDefault="00134F01" w:rsidP="00FD516A">
      <w:pPr>
        <w:rPr>
          <w:rFonts w:ascii="HG丸ｺﾞｼｯｸM-PRO" w:hAnsi="HG丸ｺﾞｼｯｸM-PRO"/>
        </w:rPr>
      </w:pPr>
      <w:r w:rsidRPr="00315354">
        <w:rPr>
          <w:rFonts w:ascii="HG丸ｺﾞｼｯｸM-PRO" w:hAnsi="HG丸ｺﾞｼｯｸM-PRO" w:hint="eastAsia"/>
        </w:rPr>
        <w:t>スタッキングとは</w:t>
      </w:r>
      <w:r w:rsidR="00731A4E" w:rsidRPr="00315354">
        <w:rPr>
          <w:rFonts w:ascii="HG丸ｺﾞｼｯｸM-PRO" w:hAnsi="HG丸ｺﾞｼｯｸM-PRO" w:hint="eastAsia"/>
        </w:rPr>
        <w:t>スピーカー</w:t>
      </w:r>
      <w:r w:rsidRPr="00315354">
        <w:rPr>
          <w:rFonts w:ascii="HG丸ｺﾞｼｯｸM-PRO" w:hAnsi="HG丸ｺﾞｼｯｸM-PRO" w:hint="eastAsia"/>
        </w:rPr>
        <w:t>を何個も積み上げて行う方式（アドバンでいう学祭のメインステージの</w:t>
      </w:r>
      <w:r w:rsidR="00731A4E" w:rsidRPr="00315354">
        <w:rPr>
          <w:rFonts w:ascii="HG丸ｺﾞｼｯｸM-PRO" w:hAnsi="HG丸ｺﾞｼｯｸM-PRO" w:hint="eastAsia"/>
        </w:rPr>
        <w:t>スピーカー</w:t>
      </w:r>
      <w:r w:rsidRPr="00315354">
        <w:rPr>
          <w:rFonts w:ascii="HG丸ｺﾞｼｯｸM-PRO" w:hAnsi="HG丸ｺﾞｼｯｸM-PRO" w:hint="eastAsia"/>
        </w:rPr>
        <w:t>の置き方）</w:t>
      </w:r>
    </w:p>
    <w:p w:rsidR="00134F01" w:rsidRPr="00315354" w:rsidRDefault="00134F01" w:rsidP="00FD516A">
      <w:pPr>
        <w:rPr>
          <w:rFonts w:ascii="HG丸ｺﾞｼｯｸM-PRO" w:hAnsi="HG丸ｺﾞｼｯｸM-PRO"/>
        </w:rPr>
      </w:pPr>
      <w:r w:rsidRPr="00315354">
        <w:rPr>
          <w:rFonts w:ascii="HG丸ｺﾞｼｯｸM-PRO" w:hAnsi="HG丸ｺﾞｼｯｸM-PRO" w:hint="eastAsia"/>
        </w:rPr>
        <w:t>フライングとは</w:t>
      </w:r>
      <w:r w:rsidR="00731A4E" w:rsidRPr="00315354">
        <w:rPr>
          <w:rFonts w:ascii="HG丸ｺﾞｼｯｸM-PRO" w:hAnsi="HG丸ｺﾞｼｯｸM-PRO" w:hint="eastAsia"/>
        </w:rPr>
        <w:t>スピーカー</w:t>
      </w:r>
      <w:r w:rsidRPr="00315354">
        <w:rPr>
          <w:rFonts w:ascii="HG丸ｺﾞｼｯｸM-PRO" w:hAnsi="HG丸ｺﾞｼｯｸM-PRO" w:hint="eastAsia"/>
        </w:rPr>
        <w:t>を吊る方式</w:t>
      </w:r>
    </w:p>
    <w:p w:rsidR="00134F01" w:rsidRDefault="00731A4E" w:rsidP="00FD516A">
      <w:pPr>
        <w:rPr>
          <w:rFonts w:ascii="HG丸ｺﾞｼｯｸM-PRO" w:hAnsi="HG丸ｺﾞｼｯｸM-PRO"/>
        </w:rPr>
      </w:pPr>
      <w:r w:rsidRPr="00315354">
        <w:rPr>
          <w:rFonts w:ascii="HG丸ｺﾞｼｯｸM-PRO" w:hAnsi="HG丸ｺﾞｼｯｸM-PRO" w:hint="eastAsia"/>
        </w:rPr>
        <w:t>スピーカー</w:t>
      </w:r>
      <w:r w:rsidR="00134F01" w:rsidRPr="00315354">
        <w:rPr>
          <w:rFonts w:ascii="HG丸ｺﾞｼｯｸM-PRO" w:hAnsi="HG丸ｺﾞｼｯｸM-PRO" w:hint="eastAsia"/>
        </w:rPr>
        <w:t>はよくフライングすることが多い（フライングができる場所ではだけど）、スタッキング方式だと、高い場所に席があるとスタッキングだと音が届けられない（アドバンでは絶対できないけど）。</w:t>
      </w:r>
    </w:p>
    <w:p w:rsidR="00A43C4D" w:rsidRPr="00315354" w:rsidRDefault="00A43C4D" w:rsidP="00FD516A">
      <w:pPr>
        <w:rPr>
          <w:rFonts w:ascii="HG丸ｺﾞｼｯｸM-PRO" w:hAnsi="HG丸ｺﾞｼｯｸM-PRO"/>
        </w:rPr>
      </w:pPr>
      <w:r w:rsidRPr="00315354">
        <w:rPr>
          <w:rFonts w:ascii="HG丸ｺﾞｼｯｸM-PRO" w:hAnsi="HG丸ｺﾞｼｯｸM-PRO" w:hint="eastAsia"/>
          <w:noProof/>
          <w:lang w:bidi="ar-SA"/>
        </w:rPr>
        <mc:AlternateContent>
          <mc:Choice Requires="wpg">
            <w:drawing>
              <wp:anchor distT="0" distB="0" distL="114300" distR="114300" simplePos="0" relativeHeight="251663360" behindDoc="0" locked="0" layoutInCell="1" allowOverlap="1" wp14:anchorId="7E0FBE10" wp14:editId="3CFB6CEA">
                <wp:simplePos x="0" y="0"/>
                <wp:positionH relativeFrom="column">
                  <wp:posOffset>3158490</wp:posOffset>
                </wp:positionH>
                <wp:positionV relativeFrom="paragraph">
                  <wp:posOffset>273685</wp:posOffset>
                </wp:positionV>
                <wp:extent cx="2115820" cy="3248025"/>
                <wp:effectExtent l="0" t="0" r="0" b="9525"/>
                <wp:wrapSquare wrapText="bothSides"/>
                <wp:docPr id="10" name="グループ化 10"/>
                <wp:cNvGraphicFramePr/>
                <a:graphic xmlns:a="http://schemas.openxmlformats.org/drawingml/2006/main">
                  <a:graphicData uri="http://schemas.microsoft.com/office/word/2010/wordprocessingGroup">
                    <wpg:wgp>
                      <wpg:cNvGrpSpPr/>
                      <wpg:grpSpPr>
                        <a:xfrm>
                          <a:off x="0" y="0"/>
                          <a:ext cx="2115820" cy="3248025"/>
                          <a:chOff x="0" y="219710"/>
                          <a:chExt cx="2115820" cy="2876550"/>
                        </a:xfrm>
                      </wpg:grpSpPr>
                      <pic:pic xmlns:pic="http://schemas.openxmlformats.org/drawingml/2006/picture">
                        <pic:nvPicPr>
                          <pic:cNvPr id="7" name="図 7" descr="http://www.soundhouse.co.jp/show/musikmesse2006/amp_speaker/jbl-1.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19710"/>
                            <a:ext cx="2114550" cy="2819400"/>
                          </a:xfrm>
                          <a:prstGeom prst="rect">
                            <a:avLst/>
                          </a:prstGeom>
                          <a:noFill/>
                          <a:ln>
                            <a:noFill/>
                          </a:ln>
                        </pic:spPr>
                      </pic:pic>
                      <wps:wsp>
                        <wps:cNvPr id="9" name="テキスト ボックス 9"/>
                        <wps:cNvSpPr txBox="1"/>
                        <wps:spPr>
                          <a:xfrm>
                            <a:off x="0" y="2876550"/>
                            <a:ext cx="2115820" cy="219710"/>
                          </a:xfrm>
                          <a:prstGeom prst="rect">
                            <a:avLst/>
                          </a:prstGeom>
                          <a:solidFill>
                            <a:prstClr val="white"/>
                          </a:solidFill>
                          <a:ln>
                            <a:noFill/>
                          </a:ln>
                          <a:effectLst/>
                        </wps:spPr>
                        <wps:txbx>
                          <w:txbxContent>
                            <w:p w:rsidR="000D2897" w:rsidRPr="00DE4492" w:rsidRDefault="000D2897" w:rsidP="00315354">
                              <w:pPr>
                                <w:pStyle w:val="af2"/>
                                <w:ind w:firstLine="211"/>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1</w:t>
                              </w:r>
                              <w:r>
                                <w:fldChar w:fldCharType="end"/>
                              </w:r>
                              <w:r>
                                <w:rPr>
                                  <w:rFonts w:hint="eastAsia"/>
                                </w:rPr>
                                <w:t xml:space="preserve">　フライング方式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グループ化 10" o:spid="_x0000_s1091" style="position:absolute;left:0;text-align:left;margin-left:248.7pt;margin-top:21.55pt;width:166.6pt;height:255.75pt;z-index:251663360;mso-height-relative:margin" coordorigin=",2197" coordsize="21158,28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XUAAAAAUmdodGxvbmcAAAEY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Ao8P3hwYWNrZXQgZW5kPSd3Jz8+/+IM&#10;WElDQ19QUk9GSUxFAAEBAAAMSExpbm8CEAAAbW50clJHQiBYWVogB84AAgAJAAYAMQAAYWNzcE1T&#10;RlQAAAAASUVDIHNSR0IAAAAAAAAAAAAAAAA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7" o:spid="_x0000_s1092" type="#_x0000_t75" alt="http://www.soundhouse.co.jp/show/musikmesse2006/amp_speaker/jbl-1.jpg" style="position:absolute;top:2197;width:21145;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G7bTEAAAA2gAAAA8AAABkcnMvZG93bnJldi54bWxEj9FqwkAURN8L/YflFnwpdaOUalPXEAUh&#10;UBC0/YBL9jYJyd4Nu2tM/Hq3UOjjMDNnmE02mk4M5HxjWcFinoAgLq1uuFLw/XV4WYPwAVljZ5kU&#10;TOQh2z4+bDDV9sonGs6hEhHCPkUFdQh9KqUvazLo57Ynjt6PdQZDlK6S2uE1wk0nl0nyJg02HBdq&#10;7GlfU9meL0YBrfOwb6fTJ77fno9H7Yqh3b0qNXsa8w8QgcbwH/5rF1rBCn6vxBsgt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G7bTEAAAA2gAAAA8AAAAAAAAAAAAAAAAA&#10;nwIAAGRycy9kb3ducmV2LnhtbFBLBQYAAAAABAAEAPcAAACQAwAAAAA=&#10;">
                  <v:imagedata r:id="rId10" o:title="jbl-1"/>
                  <v:path arrowok="t"/>
                </v:shape>
                <v:shape id="テキスト ボックス 9" o:spid="_x0000_s1093" type="#_x0000_t202" style="position:absolute;top:28765;width:21158;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0D2897" w:rsidRPr="00DE4492" w:rsidRDefault="000D2897" w:rsidP="00315354">
                        <w:pPr>
                          <w:pStyle w:val="af2"/>
                          <w:ind w:firstLine="211"/>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1</w:t>
                        </w:r>
                        <w:r>
                          <w:fldChar w:fldCharType="end"/>
                        </w:r>
                        <w:r>
                          <w:rPr>
                            <w:rFonts w:hint="eastAsia"/>
                          </w:rPr>
                          <w:t xml:space="preserve">　フライング方式</w:t>
                        </w:r>
                      </w:p>
                    </w:txbxContent>
                  </v:textbox>
                </v:shape>
                <w10:wrap type="square"/>
              </v:group>
            </w:pict>
          </mc:Fallback>
        </mc:AlternateContent>
      </w:r>
    </w:p>
    <w:p w:rsidR="00B6793D" w:rsidRDefault="003C50FE" w:rsidP="00B6793D">
      <w:pPr>
        <w:ind w:firstLineChars="0" w:firstLine="0"/>
        <w:rPr>
          <w:rFonts w:ascii="HG丸ｺﾞｼｯｸM-PRO" w:hAnsi="HG丸ｺﾞｼｯｸM-PRO"/>
        </w:rPr>
      </w:pPr>
      <w:r w:rsidRPr="00315354">
        <w:rPr>
          <w:rFonts w:ascii="HG丸ｺﾞｼｯｸM-PRO" w:hAnsi="HG丸ｺﾞｼｯｸM-PRO" w:hint="eastAsia"/>
          <w:noProof/>
          <w:lang w:bidi="ar-SA"/>
        </w:rPr>
        <mc:AlternateContent>
          <mc:Choice Requires="wpg">
            <w:drawing>
              <wp:anchor distT="0" distB="0" distL="114300" distR="114300" simplePos="0" relativeHeight="251660288" behindDoc="0" locked="0" layoutInCell="1" allowOverlap="1" wp14:anchorId="18B4E5A6" wp14:editId="6EDAC920">
                <wp:simplePos x="0" y="0"/>
                <wp:positionH relativeFrom="column">
                  <wp:posOffset>129540</wp:posOffset>
                </wp:positionH>
                <wp:positionV relativeFrom="paragraph">
                  <wp:posOffset>95885</wp:posOffset>
                </wp:positionV>
                <wp:extent cx="2838450" cy="3115310"/>
                <wp:effectExtent l="0" t="0" r="0" b="8890"/>
                <wp:wrapSquare wrapText="bothSides"/>
                <wp:docPr id="6" name="グループ化 6"/>
                <wp:cNvGraphicFramePr/>
                <a:graphic xmlns:a="http://schemas.openxmlformats.org/drawingml/2006/main">
                  <a:graphicData uri="http://schemas.microsoft.com/office/word/2010/wordprocessingGroup">
                    <wpg:wgp>
                      <wpg:cNvGrpSpPr/>
                      <wpg:grpSpPr>
                        <a:xfrm>
                          <a:off x="0" y="0"/>
                          <a:ext cx="2838450" cy="3115310"/>
                          <a:chOff x="0" y="0"/>
                          <a:chExt cx="2838450" cy="3115310"/>
                        </a:xfrm>
                      </wpg:grpSpPr>
                      <pic:pic xmlns:pic="http://schemas.openxmlformats.org/drawingml/2006/picture">
                        <pic:nvPicPr>
                          <pic:cNvPr id="2" name="図 2" descr="http://www.graphica.ne.jp/images/00000322.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wps:wsp>
                        <wps:cNvPr id="5" name="テキスト ボックス 5"/>
                        <wps:cNvSpPr txBox="1"/>
                        <wps:spPr>
                          <a:xfrm>
                            <a:off x="0" y="2895600"/>
                            <a:ext cx="2838450" cy="219710"/>
                          </a:xfrm>
                          <a:prstGeom prst="rect">
                            <a:avLst/>
                          </a:prstGeom>
                          <a:solidFill>
                            <a:prstClr val="white"/>
                          </a:solidFill>
                          <a:ln>
                            <a:noFill/>
                          </a:ln>
                          <a:effectLst/>
                        </wps:spPr>
                        <wps:txbx>
                          <w:txbxContent>
                            <w:p w:rsidR="000D2897" w:rsidRPr="006725B6" w:rsidRDefault="000D2897" w:rsidP="00BC00FC">
                              <w:pPr>
                                <w:pStyle w:val="af2"/>
                                <w:ind w:firstLine="211"/>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2</w:t>
                              </w:r>
                              <w:r>
                                <w:fldChar w:fldCharType="end"/>
                              </w:r>
                              <w:r>
                                <w:rPr>
                                  <w:rFonts w:hint="eastAsia"/>
                                </w:rPr>
                                <w:t>スタッキング方式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グループ化 6" o:spid="_x0000_s1094" style="position:absolute;left:0;text-align:left;margin-left:10.2pt;margin-top:7.55pt;width:223.5pt;height:245.3pt;z-index:251660288" coordsize="28384,311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">
                <v:shape id="図 2" o:spid="_x0000_s1095" type="#_x0000_t75" alt="http://www.graphica.ne.jp/images/00000322.jpg" style="position:absolute;width:28384;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dI/3CAAAA2gAAAA8AAABkcnMvZG93bnJldi54bWxEj0FrwkAUhO8F/8PyBG9104g2RFdRoeBJ&#10;0Nj2+sg+s6HZtyG7NfHfu4WCx2FmvmFWm8E24kadrx0reJsmIIhLp2uuFFyKj9cMhA/IGhvHpOBO&#10;Hjbr0csKc+16PtHtHCoRIexzVGBCaHMpfWnIop+6ljh6V9dZDFF2ldQd9hFuG5kmyUJarDkuGGxp&#10;b6j8Of9aBV+z4vuYnrLde/k5y6qi2Jo590pNxsN2CSLQEJ7h//ZBK0jh70q8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nSP9wgAAANoAAAAPAAAAAAAAAAAAAAAAAJ8C&#10;AABkcnMvZG93bnJldi54bWxQSwUGAAAAAAQABAD3AAAAjgMAAAAA&#10;">
                  <v:imagedata r:id="rId12" o:title="00000322"/>
                  <v:path arrowok="t"/>
                </v:shape>
                <v:shape id="テキスト ボックス 5" o:spid="_x0000_s1096" type="#_x0000_t202" style="position:absolute;top:28956;width:28384;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0D2897" w:rsidRPr="006725B6" w:rsidRDefault="000D2897" w:rsidP="00BC00FC">
                        <w:pPr>
                          <w:pStyle w:val="af2"/>
                          <w:ind w:firstLine="211"/>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2</w:t>
                        </w:r>
                        <w:r>
                          <w:fldChar w:fldCharType="end"/>
                        </w:r>
                        <w:r>
                          <w:rPr>
                            <w:rFonts w:hint="eastAsia"/>
                          </w:rPr>
                          <w:t>スタッキング方式</w:t>
                        </w:r>
                      </w:p>
                    </w:txbxContent>
                  </v:textbox>
                </v:shape>
                <w10:wrap type="square"/>
              </v:group>
            </w:pict>
          </mc:Fallback>
        </mc:AlternateContent>
      </w:r>
    </w:p>
    <w:p w:rsidR="00B6793D" w:rsidRPr="00B6793D" w:rsidRDefault="00B6793D" w:rsidP="00B6793D">
      <w:pPr>
        <w:ind w:firstLineChars="0" w:firstLine="0"/>
        <w:rPr>
          <w:rFonts w:ascii="HG丸ｺﾞｼｯｸM-PRO" w:hAnsi="HG丸ｺﾞｼｯｸM-PRO"/>
        </w:rPr>
      </w:pPr>
      <w:r w:rsidRPr="00315354">
        <w:rPr>
          <w:rFonts w:ascii="HG丸ｺﾞｼｯｸM-PRO" w:hAnsi="HG丸ｺﾞｼｯｸM-PRO" w:hint="eastAsia"/>
          <w:noProof/>
          <w:lang w:bidi="ar-SA"/>
        </w:rPr>
        <w:lastRenderedPageBreak/>
        <w:drawing>
          <wp:inline distT="0" distB="0" distL="0" distR="0" wp14:anchorId="5A62B6D3" wp14:editId="180CB391">
            <wp:extent cx="5257800" cy="4305300"/>
            <wp:effectExtent l="0" t="0" r="0" b="0"/>
            <wp:docPr id="1" name="図 1" descr="C:\Users\m011134690\Pictures\2013-03-20\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011134690\Pictures\2013-03-20\s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05300"/>
                    </a:xfrm>
                    <a:prstGeom prst="rect">
                      <a:avLst/>
                    </a:prstGeom>
                    <a:noFill/>
                    <a:ln>
                      <a:noFill/>
                    </a:ln>
                  </pic:spPr>
                </pic:pic>
              </a:graphicData>
            </a:graphic>
          </wp:inline>
        </w:drawing>
      </w:r>
    </w:p>
    <w:p w:rsidR="008812DE" w:rsidRPr="008812DE" w:rsidRDefault="00B6793D" w:rsidP="008812DE">
      <w:pPr>
        <w:pStyle w:val="1"/>
        <w:spacing w:before="173"/>
        <w:rPr>
          <w:rFonts w:ascii="HG丸ｺﾞｼｯｸM-PRO" w:hAnsi="HG丸ｺﾞｼｯｸM-PRO"/>
        </w:rPr>
      </w:pPr>
      <w:r w:rsidRPr="00B6793D">
        <w:rPr>
          <w:rFonts w:ascii="HG丸ｺﾞｼｯｸM-PRO" w:hAnsi="HG丸ｺﾞｼｯｸM-PRO" w:hint="eastAsia"/>
        </w:rPr>
        <w:t>マイクロフォンについて</w:t>
      </w:r>
    </w:p>
    <w:p w:rsidR="00B6793D" w:rsidRDefault="00B6793D" w:rsidP="00B6793D">
      <w:pPr>
        <w:rPr>
          <w:rFonts w:ascii="HG丸ｺﾞｼｯｸM-PRO" w:hAnsi="HG丸ｺﾞｼｯｸM-PRO"/>
        </w:rPr>
      </w:pPr>
      <w:r w:rsidRPr="00B6793D">
        <w:rPr>
          <w:rFonts w:ascii="HG丸ｺﾞｼｯｸM-PRO" w:hAnsi="HG丸ｺﾞｼｯｸM-PRO" w:hint="eastAsia"/>
        </w:rPr>
        <w:t>マイクは、音（空気の振動）を電気信号に変えるための道具ということをまず覚えてください。マイクは大きく分けて「コンデンサーマイク」、「ダイナミックマイク」、「リボンマイク」の三種類に分けることができます。マイクを選ぶことに考えることは、どれだけの音のレンジ(帯域)が必要か、どれくらいピークのある音か、セッティングはしやすいかなどといった項目です。</w:t>
      </w:r>
    </w:p>
    <w:p w:rsidR="008812DE" w:rsidRPr="00B6793D" w:rsidRDefault="008812DE" w:rsidP="00B6793D">
      <w:pPr>
        <w:rPr>
          <w:rFonts w:ascii="HG丸ｺﾞｼｯｸM-PRO" w:hAnsi="HG丸ｺﾞｼｯｸM-PRO"/>
        </w:rPr>
      </w:pPr>
    </w:p>
    <w:p w:rsidR="00B6793D" w:rsidRPr="00B6793D" w:rsidRDefault="00B6793D" w:rsidP="00B6793D">
      <w:pPr>
        <w:pStyle w:val="2"/>
        <w:rPr>
          <w:rFonts w:ascii="HG丸ｺﾞｼｯｸM-PRO" w:hAnsi="HG丸ｺﾞｼｯｸM-PRO"/>
        </w:rPr>
      </w:pPr>
      <w:r w:rsidRPr="00B6793D">
        <w:rPr>
          <w:rFonts w:ascii="HG丸ｺﾞｼｯｸM-PRO" w:hAnsi="HG丸ｺﾞｼｯｸM-PRO" w:hint="eastAsia"/>
        </w:rPr>
        <w:t>ダイナミックマイク</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このマイクはダイアフラムという振動版を音(空気振動)が揺らし、それにより電磁誘導の原理によって電気信号が発生する構造になっている。ムービング・コイル型ともよばれる。</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構造的には</w:t>
      </w:r>
      <w:r w:rsidR="00731A4E" w:rsidRPr="00B6793D">
        <w:rPr>
          <w:rFonts w:ascii="HG丸ｺﾞｼｯｸM-PRO" w:hAnsi="HG丸ｺﾞｼｯｸM-PRO" w:hint="eastAsia"/>
        </w:rPr>
        <w:t>スピーカー</w:t>
      </w:r>
      <w:r w:rsidRPr="00B6793D">
        <w:rPr>
          <w:rFonts w:ascii="HG丸ｺﾞｼｯｸM-PRO" w:hAnsi="HG丸ｺﾞｼｯｸM-PRO" w:hint="eastAsia"/>
        </w:rPr>
        <w:t>と同じで、役割としては逆になっていると考えてもよい。</w:t>
      </w:r>
    </w:p>
    <w:p w:rsidR="00B6793D" w:rsidRPr="00B6793D" w:rsidRDefault="00B6793D" w:rsidP="00B6793D">
      <w:pPr>
        <w:ind w:leftChars="50" w:left="285" w:hangingChars="100" w:hanging="180"/>
        <w:rPr>
          <w:rFonts w:ascii="HG丸ｺﾞｼｯｸM-PRO" w:hAnsi="HG丸ｺﾞｼｯｸM-PRO"/>
        </w:rPr>
      </w:pPr>
      <w:r w:rsidRPr="00B6793D">
        <w:rPr>
          <w:rFonts w:ascii="HG丸ｺﾞｼｯｸM-PRO" w:hAnsi="HG丸ｺﾞｼｯｸM-PRO" w:hint="eastAsia"/>
          <w:noProof/>
          <w:color w:val="333333"/>
          <w:sz w:val="18"/>
          <w:szCs w:val="18"/>
          <w:lang w:bidi="ar-SA"/>
        </w:rPr>
        <w:drawing>
          <wp:anchor distT="0" distB="0" distL="114300" distR="114300" simplePos="0" relativeHeight="251665408" behindDoc="1" locked="0" layoutInCell="1" allowOverlap="1" wp14:anchorId="5CB4CAFF" wp14:editId="1EDC7F84">
            <wp:simplePos x="0" y="0"/>
            <wp:positionH relativeFrom="column">
              <wp:posOffset>177165</wp:posOffset>
            </wp:positionH>
            <wp:positionV relativeFrom="paragraph">
              <wp:posOffset>433705</wp:posOffset>
            </wp:positionV>
            <wp:extent cx="1714500" cy="857250"/>
            <wp:effectExtent l="0" t="0" r="0" b="0"/>
            <wp:wrapTight wrapText="bothSides">
              <wp:wrapPolygon edited="0">
                <wp:start x="0" y="0"/>
                <wp:lineTo x="0" y="21120"/>
                <wp:lineTo x="21360" y="21120"/>
                <wp:lineTo x="21360" y="0"/>
                <wp:lineTo x="0" y="0"/>
              </wp:wrapPolygon>
            </wp:wrapTight>
            <wp:docPr id="11" name="図 11" descr="SHURE ( シュアー )  / S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URE ( シュアー )  / SM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450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793D">
        <w:rPr>
          <w:rFonts w:ascii="HG丸ｺﾞｼｯｸM-PRO" w:hAnsi="HG丸ｺﾞｼｯｸM-PRO" w:hint="eastAsia"/>
        </w:rPr>
        <w:t>ダイナミックマイクの特徴は、「頑丈である」というのがあげられる。よくみるマイクSHURE　SM58がある↓。声を張り上げたときや息がかかって(これを吹かれと呼ぶ)も大丈夫。</w:t>
      </w:r>
    </w:p>
    <w:p w:rsidR="00B6793D" w:rsidRPr="00B6793D" w:rsidRDefault="00B6793D" w:rsidP="00B6793D">
      <w:pPr>
        <w:ind w:leftChars="50" w:left="315" w:hangingChars="100" w:hanging="210"/>
        <w:rPr>
          <w:rFonts w:ascii="HG丸ｺﾞｼｯｸM-PRO" w:hAnsi="HG丸ｺﾞｼｯｸM-PRO"/>
        </w:rPr>
      </w:pPr>
    </w:p>
    <w:p w:rsidR="00B6793D" w:rsidRPr="00B6793D" w:rsidRDefault="00B6793D" w:rsidP="008812DE">
      <w:pPr>
        <w:ind w:firstLineChars="0" w:firstLine="0"/>
        <w:rPr>
          <w:rFonts w:ascii="HG丸ｺﾞｼｯｸM-PRO" w:hAnsi="HG丸ｺﾞｼｯｸM-PRO"/>
        </w:rPr>
      </w:pPr>
    </w:p>
    <w:p w:rsidR="00B6793D" w:rsidRPr="00B6793D" w:rsidRDefault="00B6793D" w:rsidP="00B6793D">
      <w:pPr>
        <w:ind w:leftChars="50" w:left="315" w:hangingChars="100" w:hanging="210"/>
        <w:rPr>
          <w:rFonts w:ascii="HG丸ｺﾞｼｯｸM-PRO" w:hAnsi="HG丸ｺﾞｼｯｸM-PRO"/>
        </w:rPr>
      </w:pPr>
      <w:r w:rsidRPr="00B6793D">
        <w:rPr>
          <w:rFonts w:ascii="HG丸ｺﾞｼｯｸM-PRO" w:hAnsi="HG丸ｺﾞｼｯｸM-PRO" w:hint="eastAsia"/>
        </w:rPr>
        <w:lastRenderedPageBreak/>
        <w:t>ダイナミックマイクのもうひとつの特徴に、構造に由来することだけれども、収録できる音のレンジが広くないということ。</w:t>
      </w:r>
    </w:p>
    <w:p w:rsidR="00B6793D" w:rsidRPr="00B6793D" w:rsidRDefault="00B6793D" w:rsidP="00B6793D">
      <w:pPr>
        <w:ind w:leftChars="50" w:left="285" w:hangingChars="100" w:hanging="180"/>
        <w:rPr>
          <w:rFonts w:ascii="HG丸ｺﾞｼｯｸM-PRO" w:hAnsi="HG丸ｺﾞｼｯｸM-PRO"/>
        </w:rPr>
      </w:pPr>
      <w:r w:rsidRPr="00B6793D">
        <w:rPr>
          <w:rFonts w:ascii="HG丸ｺﾞｼｯｸM-PRO" w:hAnsi="HG丸ｺﾞｼｯｸM-PRO" w:hint="eastAsia"/>
          <w:noProof/>
          <w:color w:val="333333"/>
          <w:sz w:val="18"/>
          <w:szCs w:val="18"/>
          <w:lang w:bidi="ar-SA"/>
        </w:rPr>
        <w:drawing>
          <wp:anchor distT="0" distB="0" distL="114300" distR="114300" simplePos="0" relativeHeight="251666432" behindDoc="0" locked="0" layoutInCell="1" allowOverlap="1" wp14:anchorId="0C14AD7E" wp14:editId="105079A4">
            <wp:simplePos x="0" y="0"/>
            <wp:positionH relativeFrom="column">
              <wp:posOffset>-13335</wp:posOffset>
            </wp:positionH>
            <wp:positionV relativeFrom="paragraph">
              <wp:posOffset>46990</wp:posOffset>
            </wp:positionV>
            <wp:extent cx="2219325" cy="1109345"/>
            <wp:effectExtent l="0" t="0" r="9525" b="0"/>
            <wp:wrapSquare wrapText="bothSides"/>
            <wp:docPr id="12" name="図 12" descr="SHURE ( シュアー )  / S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URE ( シュアー )  / SM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9325" cy="1109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793D">
        <w:rPr>
          <w:rFonts w:ascii="HG丸ｺﾞｼｯｸM-PRO" w:hAnsi="HG丸ｺﾞｼｯｸM-PRO" w:hint="eastAsia"/>
        </w:rPr>
        <w:t>20Hzから20KHZまでがフラットが必要かというと必ずしもそうではない！</w:t>
      </w:r>
    </w:p>
    <w:p w:rsidR="00B6793D" w:rsidRPr="00B6793D" w:rsidRDefault="00B6793D" w:rsidP="00B6793D">
      <w:pPr>
        <w:ind w:leftChars="50" w:left="315" w:hangingChars="100" w:hanging="210"/>
        <w:rPr>
          <w:rFonts w:ascii="HG丸ｺﾞｼｯｸM-PRO" w:hAnsi="HG丸ｺﾞｼｯｸM-PRO"/>
        </w:rPr>
      </w:pPr>
      <w:r w:rsidRPr="00B6793D">
        <w:rPr>
          <w:rFonts w:ascii="HG丸ｺﾞｼｯｸM-PRO" w:hAnsi="HG丸ｺﾞｼｯｸM-PRO" w:hint="eastAsia"/>
        </w:rPr>
        <w:t>もちろんマイクの周波数特性はある帯域ですっぱり切れるわけではない！</w:t>
      </w:r>
    </w:p>
    <w:p w:rsidR="00B6793D" w:rsidRPr="00B6793D" w:rsidRDefault="00B6793D" w:rsidP="00B6793D">
      <w:pPr>
        <w:ind w:leftChars="50" w:left="315" w:hangingChars="100" w:hanging="210"/>
        <w:rPr>
          <w:rFonts w:ascii="HG丸ｺﾞｼｯｸM-PRO" w:hAnsi="HG丸ｺﾞｼｯｸM-PRO"/>
        </w:rPr>
      </w:pPr>
    </w:p>
    <w:p w:rsidR="00B6793D" w:rsidRPr="00B6793D" w:rsidRDefault="00B6793D" w:rsidP="00B6793D">
      <w:pPr>
        <w:ind w:leftChars="50" w:left="315" w:hangingChars="100" w:hanging="210"/>
        <w:rPr>
          <w:rFonts w:ascii="HG丸ｺﾞｼｯｸM-PRO" w:hAnsi="HG丸ｺﾞｼｯｸM-PRO"/>
        </w:rPr>
      </w:pPr>
    </w:p>
    <w:p w:rsidR="00B6793D" w:rsidRPr="00B6793D" w:rsidRDefault="00B6793D" w:rsidP="00B6793D">
      <w:pPr>
        <w:pStyle w:val="2"/>
        <w:numPr>
          <w:ilvl w:val="0"/>
          <w:numId w:val="0"/>
        </w:numPr>
        <w:rPr>
          <w:rFonts w:ascii="HG丸ｺﾞｼｯｸM-PRO" w:hAnsi="HG丸ｺﾞｼｯｸM-PRO"/>
        </w:rPr>
      </w:pPr>
      <w:r w:rsidRPr="00B6793D">
        <w:rPr>
          <w:rFonts w:ascii="HG丸ｺﾞｼｯｸM-PRO" w:hAnsi="HG丸ｺﾞｼｯｸM-PRO" w:hint="eastAsia"/>
        </w:rPr>
        <w:t>ダイナミックマイクのまとめ</w:t>
      </w:r>
    </w:p>
    <w:p w:rsidR="00B6793D" w:rsidRPr="00B6793D" w:rsidRDefault="00B6793D" w:rsidP="00B6793D">
      <w:pPr>
        <w:ind w:leftChars="50" w:left="315" w:hangingChars="100" w:hanging="210"/>
        <w:rPr>
          <w:rFonts w:ascii="HG丸ｺﾞｼｯｸM-PRO" w:hAnsi="HG丸ｺﾞｼｯｸM-PRO"/>
        </w:rPr>
      </w:pPr>
      <w:r w:rsidRPr="00B6793D">
        <w:rPr>
          <w:rFonts w:ascii="HG丸ｺﾞｼｯｸM-PRO" w:hAnsi="HG丸ｺﾞｼｯｸM-PRO" w:hint="eastAsia"/>
        </w:rPr>
        <w:t>頑丈である</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収録できる周波数帯域が比較的に狭い</w:t>
      </w:r>
    </w:p>
    <w:p w:rsidR="00B6793D" w:rsidRPr="00B6793D" w:rsidRDefault="00B6793D" w:rsidP="00B6793D">
      <w:pPr>
        <w:rPr>
          <w:rFonts w:ascii="HG丸ｺﾞｼｯｸM-PRO" w:hAnsi="HG丸ｺﾞｼｯｸM-PRO"/>
        </w:rPr>
      </w:pPr>
    </w:p>
    <w:p w:rsidR="00134F01" w:rsidRDefault="00B6793D" w:rsidP="00B6793D">
      <w:pPr>
        <w:pStyle w:val="2"/>
        <w:rPr>
          <w:rFonts w:ascii="HG丸ｺﾞｼｯｸM-PRO" w:hAnsi="HG丸ｺﾞｼｯｸM-PRO"/>
          <w:noProof/>
          <w:lang w:bidi="ar-SA"/>
        </w:rPr>
      </w:pPr>
      <w:r w:rsidRPr="00B6793D">
        <w:rPr>
          <w:rFonts w:ascii="HG丸ｺﾞｼｯｸM-PRO" w:hAnsi="HG丸ｺﾞｼｯｸM-PRO" w:hint="eastAsia"/>
          <w:noProof/>
          <w:lang w:bidi="ar-SA"/>
        </w:rPr>
        <w:t>コンデンサーマイク</w:t>
      </w:r>
    </w:p>
    <w:p w:rsidR="008812DE" w:rsidRPr="008812DE" w:rsidRDefault="008812DE" w:rsidP="008812DE">
      <w:pPr>
        <w:rPr>
          <w:lang w:bidi="ar-SA"/>
        </w:rPr>
      </w:pP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ダイナミックマイクに比べて、すべての帯域をフラットに収録できるものが多くなる。</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ここで豆知識、コンデンサーとは蓄電器のことで、電極に直流電流を流すことで、ダイアフラムの動きに応じた電荷の変化を電気信号としているんだってさ！</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マイク本体に増幅回路を含んでいるので、ダイナミックマイクに比べて出力レベルも高くなるが、マイクのモデルにごとに様々で、周波数特性や出力レベルもいろいろ。</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「電極に直流電流を流す」と書いたがこの電流をマイクの外から供給してあげる必要があり、一般的に「ファンタム電源」とよばれる電流を供給してあげなければならない。</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逆にファンタム電源を供給する環境になければコンデンサーマイクを使うことはできない！</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コンデンサーマイクの難点は繊細な構造をしているので衝撃などには弱い、湿気にも弱いということ！</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advanにあるマイクはNT5、BETA87</w:t>
      </w:r>
    </w:p>
    <w:p w:rsidR="00B6793D" w:rsidRPr="00B6793D" w:rsidRDefault="00B6793D" w:rsidP="00B6793D">
      <w:pPr>
        <w:ind w:firstLine="180"/>
        <w:rPr>
          <w:rFonts w:ascii="HG丸ｺﾞｼｯｸM-PRO" w:hAnsi="HG丸ｺﾞｼｯｸM-PRO"/>
        </w:rPr>
      </w:pPr>
      <w:r w:rsidRPr="00B6793D">
        <w:rPr>
          <w:rFonts w:ascii="HG丸ｺﾞｼｯｸM-PRO" w:hAnsi="HG丸ｺﾞｼｯｸM-PRO" w:hint="eastAsia"/>
          <w:noProof/>
          <w:color w:val="333333"/>
          <w:sz w:val="18"/>
          <w:szCs w:val="18"/>
          <w:lang w:bidi="ar-SA"/>
        </w:rPr>
        <w:drawing>
          <wp:inline distT="0" distB="0" distL="0" distR="0" wp14:anchorId="7A574B43" wp14:editId="01EF3C82">
            <wp:extent cx="1428750" cy="714375"/>
            <wp:effectExtent l="0" t="0" r="0" b="9525"/>
            <wp:docPr id="3" name="図 3" descr="RODE ( ロード )  / N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DE ( ロード )  / NT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8750" cy="714375"/>
                    </a:xfrm>
                    <a:prstGeom prst="rect">
                      <a:avLst/>
                    </a:prstGeom>
                    <a:noFill/>
                    <a:ln>
                      <a:noFill/>
                    </a:ln>
                  </pic:spPr>
                </pic:pic>
              </a:graphicData>
            </a:graphic>
          </wp:inline>
        </w:drawing>
      </w:r>
      <w:r w:rsidRPr="00B6793D">
        <w:rPr>
          <w:rFonts w:ascii="HG丸ｺﾞｼｯｸM-PRO" w:hAnsi="HG丸ｺﾞｼｯｸM-PRO" w:hint="eastAsia"/>
          <w:noProof/>
          <w:color w:val="333333"/>
          <w:sz w:val="18"/>
          <w:szCs w:val="18"/>
          <w:lang w:bidi="ar-SA"/>
        </w:rPr>
        <w:drawing>
          <wp:inline distT="0" distB="0" distL="0" distR="0" wp14:anchorId="51F101BF" wp14:editId="25DCD0E9">
            <wp:extent cx="1657350" cy="828675"/>
            <wp:effectExtent l="0" t="0" r="0" b="9525"/>
            <wp:docPr id="4" name="図 4" descr="SHURE ( シュアー )  / BETA8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URE ( シュアー )  / BETA87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0083" cy="830041"/>
                    </a:xfrm>
                    <a:prstGeom prst="rect">
                      <a:avLst/>
                    </a:prstGeom>
                    <a:noFill/>
                    <a:ln>
                      <a:noFill/>
                    </a:ln>
                  </pic:spPr>
                </pic:pic>
              </a:graphicData>
            </a:graphic>
          </wp:inline>
        </w:drawing>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NT5の周波数帯域</w:t>
      </w:r>
    </w:p>
    <w:p w:rsidR="00B6793D" w:rsidRDefault="00B6793D" w:rsidP="00B6793D">
      <w:pPr>
        <w:ind w:firstLine="180"/>
        <w:rPr>
          <w:rFonts w:ascii="HG丸ｺﾞｼｯｸM-PRO" w:hAnsi="HG丸ｺﾞｼｯｸM-PRO"/>
          <w:lang w:bidi="ar-SA"/>
        </w:rPr>
      </w:pPr>
      <w:r w:rsidRPr="00B6793D">
        <w:rPr>
          <w:rFonts w:ascii="HG丸ｺﾞｼｯｸM-PRO" w:hAnsi="HG丸ｺﾞｼｯｸM-PRO" w:hint="eastAsia"/>
          <w:noProof/>
          <w:color w:val="333333"/>
          <w:sz w:val="18"/>
          <w:szCs w:val="18"/>
          <w:lang w:bidi="ar-SA"/>
        </w:rPr>
        <w:drawing>
          <wp:inline distT="0" distB="0" distL="0" distR="0" wp14:anchorId="234740EE" wp14:editId="7F92AC78">
            <wp:extent cx="1733550" cy="866775"/>
            <wp:effectExtent l="0" t="0" r="0" b="9525"/>
            <wp:docPr id="13" name="図 13" descr="RODE ( ロード )  / N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DE ( ロード )  / NT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6409" cy="868204"/>
                    </a:xfrm>
                    <a:prstGeom prst="rect">
                      <a:avLst/>
                    </a:prstGeom>
                    <a:noFill/>
                    <a:ln>
                      <a:noFill/>
                    </a:ln>
                  </pic:spPr>
                </pic:pic>
              </a:graphicData>
            </a:graphic>
          </wp:inline>
        </w:drawing>
      </w:r>
    </w:p>
    <w:p w:rsidR="00CF692D" w:rsidRDefault="00CF692D" w:rsidP="00CF692D">
      <w:pPr>
        <w:rPr>
          <w:rFonts w:ascii="HG丸ｺﾞｼｯｸM-PRO" w:hAnsi="HG丸ｺﾞｼｯｸM-PRO"/>
          <w:lang w:bidi="ar-SA"/>
        </w:rPr>
      </w:pPr>
    </w:p>
    <w:p w:rsidR="00CF692D" w:rsidRPr="00B6793D" w:rsidRDefault="00CF692D" w:rsidP="00CF692D">
      <w:pPr>
        <w:rPr>
          <w:rFonts w:ascii="HG丸ｺﾞｼｯｸM-PRO" w:hAnsi="HG丸ｺﾞｼｯｸM-PRO"/>
          <w:lang w:bidi="ar-SA"/>
        </w:rPr>
      </w:pPr>
    </w:p>
    <w:p w:rsidR="00B6793D" w:rsidRPr="00B6793D" w:rsidRDefault="00B6793D" w:rsidP="00B6793D">
      <w:pPr>
        <w:pStyle w:val="2"/>
        <w:numPr>
          <w:ilvl w:val="0"/>
          <w:numId w:val="0"/>
        </w:numPr>
        <w:rPr>
          <w:rFonts w:ascii="HG丸ｺﾞｼｯｸM-PRO" w:hAnsi="HG丸ｺﾞｼｯｸM-PRO"/>
        </w:rPr>
      </w:pPr>
      <w:r w:rsidRPr="00B6793D">
        <w:rPr>
          <w:rFonts w:ascii="HG丸ｺﾞｼｯｸM-PRO" w:hAnsi="HG丸ｺﾞｼｯｸM-PRO" w:hint="eastAsia"/>
        </w:rPr>
        <w:lastRenderedPageBreak/>
        <w:t>コンデンサーマイクの特徴</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収録できる周波数帯域が広い</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出力レベルが高い</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湿気や衝撃に弱い</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ファンタム電源が必要</w:t>
      </w:r>
    </w:p>
    <w:p w:rsidR="00B6793D" w:rsidRPr="00B6793D" w:rsidRDefault="00B6793D" w:rsidP="00B6793D">
      <w:pPr>
        <w:rPr>
          <w:rFonts w:ascii="HG丸ｺﾞｼｯｸM-PRO" w:hAnsi="HG丸ｺﾞｼｯｸM-PRO"/>
        </w:rPr>
      </w:pPr>
    </w:p>
    <w:p w:rsidR="00B6793D" w:rsidRDefault="00B6793D" w:rsidP="00B6793D">
      <w:pPr>
        <w:pStyle w:val="2"/>
        <w:rPr>
          <w:rFonts w:ascii="HG丸ｺﾞｼｯｸM-PRO" w:hAnsi="HG丸ｺﾞｼｯｸM-PRO"/>
          <w:lang w:bidi="ar-SA"/>
        </w:rPr>
      </w:pPr>
      <w:r w:rsidRPr="00B6793D">
        <w:rPr>
          <w:rFonts w:ascii="HG丸ｺﾞｼｯｸM-PRO" w:hAnsi="HG丸ｺﾞｼｯｸM-PRO" w:hint="eastAsia"/>
          <w:lang w:bidi="ar-SA"/>
        </w:rPr>
        <w:t>リボンマイク</w:t>
      </w:r>
    </w:p>
    <w:p w:rsidR="008812DE" w:rsidRPr="008812DE" w:rsidRDefault="008812DE" w:rsidP="008812DE">
      <w:pPr>
        <w:rPr>
          <w:lang w:bidi="ar-SA"/>
        </w:rPr>
      </w:pP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リボンマイクはマイクの中でも歴史が古いタイプで、磁石のあいだに吊り下げたリボン状の振動帯を空気振動が振るわせることで、電気信号を発生させるという構造になっている。小さなリボンが音に敏感に反応するということで一般的に周波数特性は広いのが特徴。ベロシティ(速度)型とも言われている。極端に「吹かれ」に弱い構造で、ショックによりリボンが切れることも多く、扱いには慎重さが要求されるタイプ</w:t>
      </w:r>
    </w:p>
    <w:p w:rsidR="00B6793D" w:rsidRPr="00B6793D" w:rsidRDefault="00B6793D" w:rsidP="00B6793D">
      <w:pPr>
        <w:rPr>
          <w:rFonts w:ascii="HG丸ｺﾞｼｯｸM-PRO" w:hAnsi="HG丸ｺﾞｼｯｸM-PRO"/>
        </w:rPr>
      </w:pPr>
    </w:p>
    <w:p w:rsidR="00B6793D" w:rsidRPr="00B6793D" w:rsidRDefault="00B6793D" w:rsidP="00B6793D">
      <w:pPr>
        <w:pStyle w:val="2"/>
        <w:numPr>
          <w:ilvl w:val="0"/>
          <w:numId w:val="0"/>
        </w:numPr>
        <w:rPr>
          <w:rFonts w:ascii="HG丸ｺﾞｼｯｸM-PRO" w:hAnsi="HG丸ｺﾞｼｯｸM-PRO"/>
        </w:rPr>
      </w:pPr>
      <w:r w:rsidRPr="00B6793D">
        <w:rPr>
          <w:rFonts w:ascii="HG丸ｺﾞｼｯｸM-PRO" w:hAnsi="HG丸ｺﾞｼｯｸM-PRO" w:hint="eastAsia"/>
        </w:rPr>
        <w:t>リボンマイクの特徴</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収録できる周波数帯域が比較的広い</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吹かれに弱い</w:t>
      </w:r>
    </w:p>
    <w:p w:rsidR="00B6793D" w:rsidRPr="00B6793D" w:rsidRDefault="00B6793D" w:rsidP="00B6793D">
      <w:pPr>
        <w:rPr>
          <w:rFonts w:ascii="HG丸ｺﾞｼｯｸM-PRO" w:hAnsi="HG丸ｺﾞｼｯｸM-PRO"/>
        </w:rPr>
      </w:pPr>
      <w:r w:rsidRPr="00B6793D">
        <w:rPr>
          <w:rFonts w:ascii="HG丸ｺﾞｼｯｸM-PRO" w:hAnsi="HG丸ｺﾞｼｯｸM-PRO" w:hint="eastAsia"/>
        </w:rPr>
        <w:t>現在は現行機種が少ない</w:t>
      </w:r>
    </w:p>
    <w:p w:rsidR="00B6793D" w:rsidRDefault="00731A4E" w:rsidP="00311CE8">
      <w:pPr>
        <w:pStyle w:val="1"/>
        <w:spacing w:before="173"/>
        <w:rPr>
          <w:rFonts w:ascii="HG丸ｺﾞｼｯｸM-PRO" w:hAnsi="HG丸ｺﾞｼｯｸM-PRO"/>
          <w:lang w:bidi="ar-SA"/>
        </w:rPr>
      </w:pPr>
      <w:r w:rsidRPr="00A72DC1">
        <w:rPr>
          <w:rFonts w:ascii="HG丸ｺﾞｼｯｸM-PRO" w:hAnsi="HG丸ｺﾞｼｯｸM-PRO" w:hint="eastAsia"/>
          <w:lang w:bidi="ar-SA"/>
        </w:rPr>
        <w:t>スピーカー</w:t>
      </w:r>
      <w:r w:rsidR="00311CE8" w:rsidRPr="00A72DC1">
        <w:rPr>
          <w:rFonts w:ascii="HG丸ｺﾞｼｯｸM-PRO" w:hAnsi="HG丸ｺﾞｼｯｸM-PRO" w:hint="eastAsia"/>
          <w:lang w:bidi="ar-SA"/>
        </w:rPr>
        <w:t>について</w:t>
      </w:r>
    </w:p>
    <w:p w:rsidR="008812DE" w:rsidRPr="008812DE" w:rsidRDefault="008812DE" w:rsidP="008812DE">
      <w:pPr>
        <w:rPr>
          <w:lang w:bidi="ar-SA"/>
        </w:rPr>
      </w:pPr>
    </w:p>
    <w:p w:rsidR="00311CE8" w:rsidRDefault="00985E9F" w:rsidP="00311CE8">
      <w:pPr>
        <w:rPr>
          <w:rFonts w:ascii="HG丸ｺﾞｼｯｸM-PRO" w:hAnsi="HG丸ｺﾞｼｯｸM-PRO"/>
          <w:lang w:bidi="ar-SA"/>
        </w:rPr>
      </w:pPr>
      <w:r>
        <w:rPr>
          <w:rFonts w:ascii="HG丸ｺﾞｼｯｸM-PRO" w:hAnsi="HG丸ｺﾞｼｯｸM-PRO" w:hint="eastAsia"/>
          <w:lang w:bidi="ar-SA"/>
        </w:rPr>
        <w:t>電気信号を空気振動に変換する機器</w:t>
      </w:r>
      <w:r w:rsidR="00311CE8" w:rsidRPr="00A72DC1">
        <w:rPr>
          <w:rFonts w:ascii="HG丸ｺﾞｼｯｸM-PRO" w:hAnsi="HG丸ｺﾞｼｯｸM-PRO" w:hint="eastAsia"/>
          <w:lang w:bidi="ar-SA"/>
        </w:rPr>
        <w:t xml:space="preserve"> </w:t>
      </w:r>
    </w:p>
    <w:p w:rsidR="00985E9F" w:rsidRDefault="00985E9F" w:rsidP="00311CE8">
      <w:pPr>
        <w:rPr>
          <w:rFonts w:ascii="HG丸ｺﾞｼｯｸM-PRO" w:hAnsi="HG丸ｺﾞｼｯｸM-PRO"/>
          <w:lang w:bidi="ar-SA"/>
        </w:rPr>
      </w:pPr>
    </w:p>
    <w:p w:rsidR="00985E9F" w:rsidRDefault="0054676C" w:rsidP="00311CE8">
      <w:pPr>
        <w:rPr>
          <w:rFonts w:ascii="HG丸ｺﾞｼｯｸM-PRO" w:hAnsi="HG丸ｺﾞｼｯｸM-PRO"/>
          <w:lang w:bidi="ar-SA"/>
        </w:rPr>
      </w:pPr>
      <w:r>
        <w:rPr>
          <w:rFonts w:ascii="HG丸ｺﾞｼｯｸM-PRO" w:hAnsi="HG丸ｺﾞｼｯｸM-PRO" w:hint="eastAsia"/>
          <w:noProof/>
          <w:lang w:bidi="ar-SA"/>
        </w:rPr>
        <mc:AlternateContent>
          <mc:Choice Requires="wpg">
            <w:drawing>
              <wp:anchor distT="0" distB="0" distL="114300" distR="114300" simplePos="0" relativeHeight="251741184" behindDoc="0" locked="0" layoutInCell="1" allowOverlap="1" wp14:anchorId="331D51FC" wp14:editId="06DF042C">
                <wp:simplePos x="0" y="0"/>
                <wp:positionH relativeFrom="column">
                  <wp:posOffset>-51435</wp:posOffset>
                </wp:positionH>
                <wp:positionV relativeFrom="paragraph">
                  <wp:posOffset>186690</wp:posOffset>
                </wp:positionV>
                <wp:extent cx="5505450" cy="1704975"/>
                <wp:effectExtent l="0" t="57150" r="38100" b="123825"/>
                <wp:wrapNone/>
                <wp:docPr id="144" name="グループ化 144"/>
                <wp:cNvGraphicFramePr/>
                <a:graphic xmlns:a="http://schemas.openxmlformats.org/drawingml/2006/main">
                  <a:graphicData uri="http://schemas.microsoft.com/office/word/2010/wordprocessingGroup">
                    <wpg:wgp>
                      <wpg:cNvGrpSpPr/>
                      <wpg:grpSpPr>
                        <a:xfrm>
                          <a:off x="0" y="0"/>
                          <a:ext cx="5505450" cy="1704975"/>
                          <a:chOff x="0" y="0"/>
                          <a:chExt cx="5505450" cy="1704975"/>
                        </a:xfrm>
                      </wpg:grpSpPr>
                      <wpg:grpSp>
                        <wpg:cNvPr id="138" name="グループ化 138"/>
                        <wpg:cNvGrpSpPr/>
                        <wpg:grpSpPr>
                          <a:xfrm>
                            <a:off x="0" y="0"/>
                            <a:ext cx="2162175" cy="971550"/>
                            <a:chOff x="0" y="0"/>
                            <a:chExt cx="2657475" cy="1076325"/>
                          </a:xfrm>
                        </wpg:grpSpPr>
                        <wps:wsp>
                          <wps:cNvPr id="121" name="直線コネクタ 17"/>
                          <wps:cNvCnPr/>
                          <wps:spPr>
                            <a:xfrm>
                              <a:off x="0" y="523875"/>
                              <a:ext cx="2657475" cy="0"/>
                            </a:xfrm>
                            <a:prstGeom prst="line">
                              <a:avLst/>
                            </a:prstGeom>
                            <a:noFill/>
                            <a:ln w="5000">
                              <a:solidFill>
                                <a:srgbClr val="118FBF"/>
                              </a:solidFill>
                              <a:prstDash val="solid"/>
                              <a:tailEnd type="stealth" w="lg" len="lg"/>
                            </a:ln>
                            <a:effectLst/>
                          </wps:spPr>
                          <wps:bodyPr/>
                        </wps:wsp>
                        <wpg:grpSp>
                          <wpg:cNvPr id="122" name="グループ化 6"/>
                          <wpg:cNvGrpSpPr/>
                          <wpg:grpSpPr>
                            <a:xfrm>
                              <a:off x="209550" y="0"/>
                              <a:ext cx="762000" cy="1076325"/>
                              <a:chOff x="0" y="0"/>
                              <a:chExt cx="2857522" cy="1428760"/>
                            </a:xfrm>
                            <a:effectLst>
                              <a:outerShdw blurRad="50800" dist="38100" dir="2700000" algn="tl" rotWithShape="0">
                                <a:prstClr val="black">
                                  <a:alpha val="40000"/>
                                </a:prstClr>
                              </a:outerShdw>
                            </a:effectLst>
                          </wpg:grpSpPr>
                          <wps:wsp>
                            <wps:cNvPr id="123" name="円弧 123"/>
                            <wps:cNvSpPr/>
                            <wps:spPr>
                              <a:xfrm>
                                <a:off x="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985E9F"/>
                              </w:txbxContent>
                            </wps:txbx>
                            <wps:bodyPr rtlCol="0" anchor="ctr"/>
                          </wps:wsp>
                          <wps:wsp>
                            <wps:cNvPr id="124" name="円弧 124"/>
                            <wps:cNvSpPr/>
                            <wps:spPr>
                              <a:xfrm rot="10800000">
                                <a:off x="1428761" y="0"/>
                                <a:ext cx="1428761"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985E9F"/>
                              </w:txbxContent>
                            </wps:txbx>
                            <wps:bodyPr rtlCol="0" anchor="ctr"/>
                          </wps:wsp>
                        </wpg:grpSp>
                        <wpg:grpSp>
                          <wpg:cNvPr id="125" name="グループ化 9"/>
                          <wpg:cNvGrpSpPr/>
                          <wpg:grpSpPr>
                            <a:xfrm>
                              <a:off x="971550" y="0"/>
                              <a:ext cx="723900" cy="1076325"/>
                              <a:chOff x="2571768" y="0"/>
                              <a:chExt cx="2857520" cy="1428760"/>
                            </a:xfrm>
                            <a:effectLst>
                              <a:outerShdw blurRad="50800" dist="38100" dir="2700000" algn="tl" rotWithShape="0">
                                <a:prstClr val="black">
                                  <a:alpha val="40000"/>
                                </a:prstClr>
                              </a:outerShdw>
                            </a:effectLst>
                          </wpg:grpSpPr>
                          <wps:wsp>
                            <wps:cNvPr id="126" name="円弧 126"/>
                            <wps:cNvSpPr/>
                            <wps:spPr>
                              <a:xfrm>
                                <a:off x="2571768"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985E9F"/>
                              </w:txbxContent>
                            </wps:txbx>
                            <wps:bodyPr rtlCol="0" anchor="ctr"/>
                          </wps:wsp>
                          <wps:wsp>
                            <wps:cNvPr id="127" name="円弧 127"/>
                            <wps:cNvSpPr/>
                            <wps:spPr>
                              <a:xfrm rot="10800000">
                                <a:off x="4000528"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985E9F"/>
                              </w:txbxContent>
                            </wps:txbx>
                            <wps:bodyPr rtlCol="0" anchor="ctr"/>
                          </wps:wsp>
                        </wpg:grpSp>
                        <wpg:grpSp>
                          <wpg:cNvPr id="128" name="グループ化 13"/>
                          <wpg:cNvGrpSpPr/>
                          <wpg:grpSpPr>
                            <a:xfrm>
                              <a:off x="1695450" y="0"/>
                              <a:ext cx="762000" cy="1076325"/>
                              <a:chOff x="5143536" y="0"/>
                              <a:chExt cx="2857520" cy="1428760"/>
                            </a:xfrm>
                            <a:effectLst>
                              <a:outerShdw blurRad="50800" dist="38100" dir="2700000" algn="tl" rotWithShape="0">
                                <a:prstClr val="black">
                                  <a:alpha val="40000"/>
                                </a:prstClr>
                              </a:outerShdw>
                            </a:effectLst>
                          </wpg:grpSpPr>
                          <wps:wsp>
                            <wps:cNvPr id="129" name="円弧 129"/>
                            <wps:cNvSpPr/>
                            <wps:spPr>
                              <a:xfrm>
                                <a:off x="5143536"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985E9F"/>
                              </w:txbxContent>
                            </wps:txbx>
                            <wps:bodyPr rtlCol="0" anchor="ctr"/>
                          </wps:wsp>
                          <wps:wsp>
                            <wps:cNvPr id="130" name="円弧 130"/>
                            <wps:cNvSpPr/>
                            <wps:spPr>
                              <a:xfrm rot="10800000">
                                <a:off x="6572296"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985E9F"/>
                              </w:txbxContent>
                            </wps:txbx>
                            <wps:bodyPr rtlCol="0" anchor="ctr"/>
                          </wps:wsp>
                        </wpg:grpSp>
                      </wpg:grpSp>
                      <wpg:grpSp>
                        <wpg:cNvPr id="139" name="グループ化 139"/>
                        <wpg:cNvGrpSpPr/>
                        <wpg:grpSpPr>
                          <a:xfrm>
                            <a:off x="2657475" y="76200"/>
                            <a:ext cx="847725" cy="895350"/>
                            <a:chOff x="0" y="0"/>
                            <a:chExt cx="847725" cy="895350"/>
                          </a:xfrm>
                        </wpg:grpSpPr>
                        <wps:wsp>
                          <wps:cNvPr id="131" name="台形 131"/>
                          <wps:cNvSpPr/>
                          <wps:spPr>
                            <a:xfrm rot="16200000">
                              <a:off x="-142875" y="142875"/>
                              <a:ext cx="895350" cy="609600"/>
                            </a:xfrm>
                            <a:prstGeom prst="trapezoid">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直線コネクタ 132"/>
                          <wps:cNvCnPr/>
                          <wps:spPr>
                            <a:xfrm>
                              <a:off x="666750" y="257175"/>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直線コネクタ 133"/>
                          <wps:cNvCnPr/>
                          <wps:spPr>
                            <a:xfrm>
                              <a:off x="752475" y="104775"/>
                              <a:ext cx="0" cy="6000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直線コネクタ 134"/>
                          <wps:cNvCnPr/>
                          <wps:spPr>
                            <a:xfrm>
                              <a:off x="847725" y="0"/>
                              <a:ext cx="0" cy="8572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0" name="グループ化 140"/>
                        <wpg:cNvGrpSpPr/>
                        <wpg:grpSpPr>
                          <a:xfrm>
                            <a:off x="3981450" y="19050"/>
                            <a:ext cx="1524000" cy="971551"/>
                            <a:chOff x="0" y="0"/>
                            <a:chExt cx="1695450" cy="1066800"/>
                          </a:xfrm>
                        </wpg:grpSpPr>
                        <wps:wsp>
                          <wps:cNvPr id="135" name="正方形/長方形 7"/>
                          <wps:cNvSpPr/>
                          <wps:spPr>
                            <a:xfrm>
                              <a:off x="0" y="0"/>
                              <a:ext cx="581025" cy="1066800"/>
                            </a:xfrm>
                            <a:prstGeom prst="rect">
                              <a:avLst/>
                            </a:prstGeom>
                            <a:gradFill flip="none" rotWithShape="1">
                              <a:gsLst>
                                <a:gs pos="0">
                                  <a:srgbClr val="118FBF">
                                    <a:alpha val="0"/>
                                  </a:srgbClr>
                                </a:gs>
                                <a:gs pos="50000">
                                  <a:srgbClr val="118FBF"/>
                                </a:gs>
                                <a:gs pos="100000">
                                  <a:srgbClr val="118FBF">
                                    <a:alpha val="0"/>
                                  </a:srgbClr>
                                </a:gs>
                              </a:gsLst>
                              <a:lin ang="0" scaled="1"/>
                              <a:tileRect/>
                            </a:gradFill>
                            <a:ln w="12700">
                              <a:noFill/>
                              <a:prstDash val="solid"/>
                            </a:ln>
                            <a:effectLst>
                              <a:outerShdw blurRad="76200" dir="13500000" sy="23000" kx="1200000" algn="br" rotWithShape="0">
                                <a:prstClr val="black">
                                  <a:alpha val="20000"/>
                                </a:prstClr>
                              </a:outerShdw>
                            </a:effectLst>
                          </wps:spPr>
                          <wps:bodyPr rtlCol="0" anchor="ctr"/>
                        </wps:wsp>
                        <wps:wsp>
                          <wps:cNvPr id="136" name="正方形/長方形 7"/>
                          <wps:cNvSpPr/>
                          <wps:spPr>
                            <a:xfrm>
                              <a:off x="523875" y="0"/>
                              <a:ext cx="581025" cy="1066800"/>
                            </a:xfrm>
                            <a:prstGeom prst="rect">
                              <a:avLst/>
                            </a:prstGeom>
                            <a:gradFill flip="none" rotWithShape="1">
                              <a:gsLst>
                                <a:gs pos="0">
                                  <a:srgbClr val="118FBF">
                                    <a:alpha val="0"/>
                                  </a:srgbClr>
                                </a:gs>
                                <a:gs pos="50000">
                                  <a:srgbClr val="118FBF"/>
                                </a:gs>
                                <a:gs pos="100000">
                                  <a:srgbClr val="118FBF">
                                    <a:alpha val="0"/>
                                  </a:srgbClr>
                                </a:gs>
                              </a:gsLst>
                              <a:lin ang="0" scaled="1"/>
                              <a:tileRect/>
                            </a:gradFill>
                            <a:ln w="12700">
                              <a:noFill/>
                              <a:prstDash val="solid"/>
                            </a:ln>
                            <a:effectLst>
                              <a:outerShdw blurRad="76200" dir="13500000" sy="23000" kx="1200000" algn="br" rotWithShape="0">
                                <a:prstClr val="black">
                                  <a:alpha val="20000"/>
                                </a:prstClr>
                              </a:outerShdw>
                            </a:effectLst>
                          </wps:spPr>
                          <wps:bodyPr rtlCol="0" anchor="ctr"/>
                        </wps:wsp>
                        <wps:wsp>
                          <wps:cNvPr id="137" name="正方形/長方形 7"/>
                          <wps:cNvSpPr/>
                          <wps:spPr>
                            <a:xfrm>
                              <a:off x="1114425" y="0"/>
                              <a:ext cx="581025" cy="1066800"/>
                            </a:xfrm>
                            <a:prstGeom prst="rect">
                              <a:avLst/>
                            </a:prstGeom>
                            <a:gradFill flip="none" rotWithShape="1">
                              <a:gsLst>
                                <a:gs pos="0">
                                  <a:srgbClr val="118FBF">
                                    <a:alpha val="0"/>
                                  </a:srgbClr>
                                </a:gs>
                                <a:gs pos="50000">
                                  <a:srgbClr val="118FBF"/>
                                </a:gs>
                                <a:gs pos="100000">
                                  <a:srgbClr val="118FBF">
                                    <a:alpha val="0"/>
                                  </a:srgbClr>
                                </a:gs>
                              </a:gsLst>
                              <a:lin ang="0" scaled="1"/>
                              <a:tileRect/>
                            </a:gradFill>
                            <a:ln w="12700">
                              <a:noFill/>
                              <a:prstDash val="solid"/>
                            </a:ln>
                            <a:effectLst>
                              <a:outerShdw blurRad="76200" dir="13500000" sy="23000" kx="1200000" algn="br" rotWithShape="0">
                                <a:prstClr val="black">
                                  <a:alpha val="20000"/>
                                </a:prstClr>
                              </a:outerShdw>
                            </a:effectLst>
                          </wps:spPr>
                          <wps:bodyPr rtlCol="0" anchor="ctr"/>
                        </wps:wsp>
                      </wpg:grpSp>
                      <wps:wsp>
                        <wps:cNvPr id="141" name="角丸四角形 141"/>
                        <wps:cNvSpPr/>
                        <wps:spPr>
                          <a:xfrm>
                            <a:off x="238125" y="1181100"/>
                            <a:ext cx="1685925" cy="40005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0D2897" w:rsidRPr="0054676C" w:rsidRDefault="000D2897" w:rsidP="0054676C">
                              <w:pPr>
                                <w:ind w:firstLineChars="350" w:firstLine="735"/>
                                <w:rPr>
                                  <w:rFonts w:ascii="HG丸ｺﾞｼｯｸM-PRO" w:hAnsi="HG丸ｺﾞｼｯｸM-PRO"/>
                                </w:rPr>
                              </w:pPr>
                              <w:r w:rsidRPr="0054676C">
                                <w:rPr>
                                  <w:rFonts w:ascii="HG丸ｺﾞｼｯｸM-PRO" w:hAnsi="HG丸ｺﾞｼｯｸM-PRO" w:hint="eastAsia"/>
                                </w:rPr>
                                <w:t>電気信号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右矢印 142"/>
                        <wps:cNvSpPr/>
                        <wps:spPr>
                          <a:xfrm>
                            <a:off x="2190750" y="1095375"/>
                            <a:ext cx="1485900" cy="609600"/>
                          </a:xfrm>
                          <a:prstGeom prst="rightArrow">
                            <a:avLst/>
                          </a:prstGeom>
                        </wps:spPr>
                        <wps:style>
                          <a:lnRef idx="1">
                            <a:schemeClr val="accent6"/>
                          </a:lnRef>
                          <a:fillRef idx="3">
                            <a:schemeClr val="accent6"/>
                          </a:fillRef>
                          <a:effectRef idx="2">
                            <a:schemeClr val="accent6"/>
                          </a:effectRef>
                          <a:fontRef idx="minor">
                            <a:schemeClr val="lt1"/>
                          </a:fontRef>
                        </wps:style>
                        <wps:txbx>
                          <w:txbxContent>
                            <w:p w:rsidR="000D2897" w:rsidRPr="0054676C" w:rsidRDefault="000D2897" w:rsidP="00985E9F">
                              <w:pPr>
                                <w:jc w:val="center"/>
                                <w:rPr>
                                  <w:rFonts w:ascii="HG丸ｺﾞｼｯｸM-PRO" w:hAnsi="HG丸ｺﾞｼｯｸM-PRO"/>
                                </w:rPr>
                              </w:pPr>
                              <w:r w:rsidRPr="0054676C">
                                <w:rPr>
                                  <w:rFonts w:ascii="HG丸ｺﾞｼｯｸM-PRO" w:hAnsi="HG丸ｺﾞｼｯｸM-PRO" w:hint="eastAsia"/>
                                </w:rPr>
                                <w:t>変換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144" o:spid="_x0000_s1097" style="position:absolute;left:0;text-align:left;margin-left:-4.05pt;margin-top:14.7pt;width:433.5pt;height:134.25pt;z-index:251741184" coordsize="55054,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">
                <v:group id="グループ化 138" o:spid="_x0000_s1098" style="position:absolute;width:21621;height:9715" coordsize="26574,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line id="直線コネクタ 17" o:spid="_x0000_s1099" style="position:absolute;visibility:visible;mso-wrap-style:square" from="0,5238" to="26574,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kP5cIAAADcAAAADwAAAGRycy9kb3ducmV2LnhtbERPS2vCQBC+F/wPyxR6q5vkIDZ1lVAQ&#10;Q6kHH0iPQ3ZMgtnZsLvG9N+7gtDbfHzPWaxG04mBnG8tK0inCQjiyuqWawXHw/p9DsIHZI2dZVLw&#10;Rx5Wy8nLAnNtb7yjYR9qEUPY56igCaHPpfRVQwb91PbEkTtbZzBE6GqpHd5iuOlkliQzabDl2NBg&#10;T18NVZf91Sj4NdvyQ/8EOmXt9wZnWeH6sVbq7XUsPkEEGsO/+OkudZyfpfB4Jl4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kP5cIAAADcAAAADwAAAAAAAAAAAAAA&#10;AAChAgAAZHJzL2Rvd25yZXYueG1sUEsFBgAAAAAEAAQA+QAAAJADAAAAAA==&#10;" strokecolor="#118fbf" strokeweight=".1389mm">
                    <v:stroke endarrow="classic" endarrowwidth="wide" endarrowlength="long"/>
                  </v:line>
                  <v:group id="_x0000_s1100" style="position:absolute;left:2095;width:7620;height:10763"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円弧 123" o:spid="_x0000_s1101" style="position:absolute;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6K6sUA&#10;AADcAAAADwAAAGRycy9kb3ducmV2LnhtbERPS2vCQBC+F/wPywi9lLoxgkjqKj4oVCilxnrobciO&#10;2WB2Nma3Mf77bkHobT6+58yXva1FR62vHCsYjxIQxIXTFZcKvg6vzzMQPiBrrB2Tght5WC4GD3PM&#10;tLvynro8lCKGsM9QgQmhyaT0hSGLfuQa4sidXGsxRNiWUrd4jeG2lmmSTKXFimODwYY2hopz/mMV&#10;yPXm2O0+vi/hfXycmaet/bylVqnHYb96ARGoD//iu/tNx/npBP6eiR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orq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985E9F"/>
                        </w:txbxContent>
                      </v:textbox>
                    </v:shape>
                    <v:shape id="円弧 124" o:spid="_x0000_s1102" style="position:absolute;left:14287;width:14288;height:14287;rotation:180;visibility:visible;mso-wrap-style:square;v-text-anchor:middle" coordsize="1428761,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568IA&#10;AADcAAAADwAAAGRycy9kb3ducmV2LnhtbERPS2vCQBC+F/wPywje6qYmlZK6iogF6c1HEW9jdsyG&#10;ZGdDdqvpv3cFobf5+J4zW/S2EVfqfOVYwds4AUFcOF1xqeCw/3r9AOEDssbGMSn4Iw+L+eBlhrl2&#10;N97SdRdKEUPY56jAhNDmUvrCkEU/di1x5C6usxgi7EqpO7zFcNvISZJMpcWKY4PBllaGinr3axVk&#10;aX08/xz1JU2/D/W6zt55aU5KjYb98hNEoD78i5/ujY7zJxk8no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gjnrwgAAANwAAAAPAAAAAAAAAAAAAAAAAJgCAABkcnMvZG93&#10;bnJldi54bWxQSwUGAAAAAAQABAD1AAAAhwMAAAAA&#10;" adj="-11796480,,5400" path="m44,722322nsc-2804,466168,131721,228098,352615,98373,573509,-31352,846953,-32872,1069276,94389v222323,127262,359486,363821,359486,619991l714381,714380,44,722322xem44,722322nfc-2804,466168,131721,228098,352615,98373,573509,-31352,846953,-32872,1069276,94389v222323,127262,359486,363821,359486,619991e" filled="f" strokecolor="#c62873" strokeweight="3pt">
                      <v:stroke joinstyle="miter" endcap="round"/>
                      <v:formulas/>
                      <v:path arrowok="t" o:connecttype="custom" o:connectlocs="44,722322;352615,98373;1069276,94389;1428762,714380" o:connectangles="0,0,0,0" textboxrect="0,0,1428761,1428760"/>
                      <v:textbox>
                        <w:txbxContent>
                          <w:p w:rsidR="000D2897" w:rsidRDefault="000D2897" w:rsidP="00985E9F"/>
                        </w:txbxContent>
                      </v:textbox>
                    </v:shape>
                  </v:group>
                  <v:group id="グループ化 9" o:spid="_x0000_s1103" style="position:absolute;left:9715;width:7239;height:10763" coordorigin="25717"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円弧 126" o:spid="_x0000_s1104" style="position:absolute;left:25717;width:14288;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kpcsMA&#10;AADcAAAADwAAAGRycy9kb3ducmV2LnhtbERPS2vCQBC+F/wPywi9lLoxB5HUVaoitCDF58HbkB2z&#10;odnZmN3G+O/dguBtPr7nTGadrURLjS8dKxgOEhDEudMlFwoO+9X7GIQPyBorx6TgRh5m097LBDPt&#10;rryldhcKEUPYZ6jAhFBnUvrckEU/cDVx5M6usRgibAqpG7zGcFvJNElG0mLJscFgTQtD+e/uzyqQ&#10;88Wx/f45XcJ6eBybt6Xd3FKr1Gu/+/wAEagLT/HD/aXj/HQE/8/EC+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kpcsMAAADcAAAADwAAAAAAAAAAAAAAAACYAgAAZHJzL2Rv&#10;d25yZXYueG1sUEsFBgAAAAAEAAQA9QAAAIg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985E9F"/>
                        </w:txbxContent>
                      </v:textbox>
                    </v:shape>
                    <v:shape id="円弧 127" o:spid="_x0000_s1105" style="position:absolute;left:40005;width:14287;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UXsMA&#10;AADcAAAADwAAAGRycy9kb3ducmV2LnhtbERPzWrCQBC+F3yHZQQvQTfNoUp0FRFKS+ml0QcYdsck&#10;mp0Nu6uJffpuodDbfHy/s9mNthN38qF1rOB5kYMg1s60XCs4HV/nKxAhIhvsHJOCBwXYbSdPGyyN&#10;G/iL7lWsRQrhUKKCJsa+lDLohiyGheuJE3d23mJM0NfSeBxSuO1kkecv0mLLqaHBng4N6Wt1swo+&#10;r8MF97fld9ZWlyzr33ThP7RSs+m4X4OINMZ/8Z/73aT5xRJ+n0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cUXsMAAADcAAAADwAAAAAAAAAAAAAAAACYAgAAZHJzL2Rv&#10;d25yZXYueG1sUEsFBgAAAAAEAAQA9QAAAIg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985E9F"/>
                        </w:txbxContent>
                      </v:textbox>
                    </v:shape>
                  </v:group>
                  <v:group id="グループ化 13" o:spid="_x0000_s1106" style="position:absolute;left:16954;width:7620;height:10763" coordorigin="51435"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円弧 129" o:spid="_x0000_s1107" style="position:absolute;left:51435;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9AMUA&#10;AADcAAAADwAAAGRycy9kb3ducmV2LnhtbERPS2vCQBC+F/wPywi9SN2Yg2jqKj4oVCiljfXQ25Ad&#10;s8HsbMxuY/z33YLQ23x8z1mseluLjlpfOVYwGScgiAunKy4VfB1enmYgfEDWWDsmBTfysFoOHhaY&#10;aXflT+ryUIoYwj5DBSaEJpPSF4Ys+rFriCN3cq3FEGFbSt3iNYbbWqZJMpUWK44NBhvaGirO+Y9V&#10;IDfbY7d//76Et8lxZkY7+3FLrVKPw379DCJQH/7Fd/erjvPTOfw9Ey+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r0A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985E9F"/>
                        </w:txbxContent>
                      </v:textbox>
                    </v:shape>
                    <v:shape id="円弧 130" o:spid="_x0000_s1108" style="position:absolute;left:65722;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a98YA&#10;AADcAAAADwAAAGRycy9kb3ducmV2LnhtbESPQUvDQBCF70L/wzKCl9BurKAldltKQRTxYuwPGHan&#10;SdrsbNjdNtFf7xwEbzO8N+99s95OvldXiqkLbOB+UYIitsF13Bg4fL3MV6BSRnbYByYD35Rgu5nd&#10;rLFyYeRPuta5URLCqUIDbc5DpXWyLXlMizAQi3YM0WOWNTbaRRwl3Pd6WZaP2mPH0tDiQPuW7Lm+&#10;eAMf5/GEu8vTT9HVp6IYXu0yvltj7m6n3TOoTFP+N/9dvznBfxB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ca98YAAADcAAAADwAAAAAAAAAAAAAAAACYAgAAZHJz&#10;L2Rvd25yZXYueG1sUEsFBgAAAAAEAAQA9QAAAIs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985E9F"/>
                        </w:txbxContent>
                      </v:textbox>
                    </v:shape>
                  </v:group>
                </v:group>
                <v:group id="グループ化 139" o:spid="_x0000_s1109" style="position:absolute;left:26574;top:762;width:8478;height:8953" coordsize="8477,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台形 131" o:spid="_x0000_s1110" style="position:absolute;left:-1429;top:1429;width:8953;height:6096;rotation:-90;visibility:visible;mso-wrap-style:square;v-text-anchor:middle" coordsize="89535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688EA&#10;AADcAAAADwAAAGRycy9kb3ducmV2LnhtbERPzWrCQBC+C32HZQq96UalUtJspChKwVOiDzBkx2Sb&#10;7GzIriZ9+65Q8DYf3+9k28l24k6DN44VLBcJCOLKacO1gsv5MP8A4QOyxs4xKfglD9v8ZZZhqt3I&#10;Bd3LUIsYwj5FBU0IfSqlrxqy6BeuJ47c1Q0WQ4RDLfWAYwy3nVwlyUZaNBwbGuxp11DVljeroCo6&#10;szfTfq2vifwZ39tVe7JHpd5ep69PEIGm8BT/u791nL9ewuOZeIH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GevPBAAAA3AAAAA8AAAAAAAAAAAAAAAAAmAIAAGRycy9kb3du&#10;cmV2LnhtbFBLBQYAAAAABAAEAPUAAACGAwAAAAA=&#10;" path="m,609600l152400,,742950,,895350,609600,,609600xe" fillcolor="white [3201]" strokecolor="#4f81bd [3204]" strokeweight="2pt">
                    <v:path arrowok="t" o:connecttype="custom" o:connectlocs="0,609600;152400,0;742950,0;895350,609600;0,609600" o:connectangles="0,0,0,0,0"/>
                  </v:shape>
                  <v:line id="直線コネクタ 132" o:spid="_x0000_s1111" style="position:absolute;visibility:visible;mso-wrap-style:square" from="6667,2571" to="666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RdI8IAAADcAAAADwAAAGRycy9kb3ducmV2LnhtbERPzWrCQBC+F/oOyxR6q5tGFI2uIgVB&#10;2l6qPsCYnSbB7Gy6O2rs07uFgrf5+H5nvuxdq84UYuPZwOsgA0VcettwZWC/W79MQEVBtth6JgNX&#10;irBcPD7MsbD+wl903kqlUgjHAg3UIl2hdSxrchgHviNO3LcPDiXBUGkb8JLCXavzLBtrhw2nhho7&#10;equpPG5PzsDPx+cmXg9tLuPR7/sxrCZTGUZjnp/61QyUUC938b97Y9P8YQ5/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RdI8IAAADcAAAADwAAAAAAAAAAAAAA&#10;AAChAgAAZHJzL2Rvd25yZXYueG1sUEsFBgAAAAAEAAQA+QAAAJADAAAAAA==&#10;" strokecolor="#4579b8 [3044]"/>
                  <v:line id="直線コネクタ 133" o:spid="_x0000_s1112" style="position:absolute;visibility:visible;mso-wrap-style:square" from="7524,1047" to="7524,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j4uMIAAADcAAAADwAAAGRycy9kb3ducmV2LnhtbERPzWrCQBC+C32HZQq96aYGxUZXkUJB&#10;2l7UPsCYnSbB7Gy6O9XYp3cLgrf5+H5nsepdq04UYuPZwPMoA0VcettwZeBr/zacgYqCbLH1TAYu&#10;FGG1fBgssLD+zFs67aRSKYRjgQZqka7QOpY1OYwj3xEn7tsHh5JgqLQNeE7hrtXjLJtqhw2nhho7&#10;eq2pPO5+nYGfj89NvBzasUwnf+/HsJ69SB6NeXrs13NQQr3cxTf3xqb5eQ7/z6QL9P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j4uMIAAADcAAAADwAAAAAAAAAAAAAA&#10;AAChAgAAZHJzL2Rvd25yZXYueG1sUEsFBgAAAAAEAAQA+QAAAJADAAAAAA==&#10;" strokecolor="#4579b8 [3044]"/>
                  <v:line id="直線コネクタ 134" o:spid="_x0000_s1113" style="position:absolute;visibility:visible;mso-wrap-style:square" from="8477,0" to="847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FgzMMAAADcAAAADwAAAGRycy9kb3ducmV2LnhtbERP22oCMRB9L/QfwhR8q9l6Q7dGkUJB&#10;bF9q/YBxM+4ubibbZKqrX98UBN/mcK4zX3auUScKsfZs4KWfgSIuvK25NLD7fn+egoqCbLHxTAYu&#10;FGG5eHyYY279mb/otJVSpRCOORqoRNpc61hU5DD2fUucuIMPDiXBUGob8JzCXaMHWTbRDmtODRW2&#10;9FZRcdz+OgM/H5/reNk3A5mMr5tjWE1nMozG9J661SsooU7u4pt7bdP84Qj+n0kX6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hYMzDAAAA3AAAAA8AAAAAAAAAAAAA&#10;AAAAoQIAAGRycy9kb3ducmV2LnhtbFBLBQYAAAAABAAEAPkAAACRAwAAAAA=&#10;" strokecolor="#4579b8 [3044]"/>
                </v:group>
                <v:group id="グループ化 140" o:spid="_x0000_s1114" style="position:absolute;left:39814;top:190;width:15240;height:9716" coordsize="16954,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rect id="正方形/長方形 7" o:spid="_x0000_s1115" style="position:absolute;width:5810;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zQcIA&#10;AADcAAAADwAAAGRycy9kb3ducmV2LnhtbERPS4vCMBC+C/sfwix403QVH1SjLD5A9qJWQY9DM9uW&#10;bSaliVr99RtB8DYf33Om88aU4kq1Kywr+OpGIIhTqwvOFBwP684YhPPIGkvLpOBODuazj9YUY21v&#10;vKdr4jMRQtjFqCD3voqldGlOBl3XVsSB+7W1QR9gnUld4y2Em1L2omgoDRYcGnKsaJFT+pdcjIKR&#10;vm+lX+35dP6xy8ch1bump5VqfzbfExCeGv8Wv9wbHeb3B/B8Jlw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LNBwgAAANwAAAAPAAAAAAAAAAAAAAAAAJgCAABkcnMvZG93&#10;bnJldi54bWxQSwUGAAAAAAQABAD1AAAAhwMAAAAA&#10;" fillcolor="#118fbf" stroked="f" strokeweight="1pt">
                    <v:fill opacity="0" color2="#118fbf" rotate="t" angle="90" focus="50%" type="gradient"/>
                    <v:shadow on="t" type="perspective" color="black" opacity="13107f" origin=".5,.5" offset="0,0" matrix=",23853f,,15073f"/>
                  </v:rect>
                  <v:rect id="正方形/長方形 7" o:spid="_x0000_s1116" style="position:absolute;left:5238;width:5811;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4tNsIA&#10;AADcAAAADwAAAGRycy9kb3ducmV2LnhtbERPS4vCMBC+L/gfwgh7W1MVXKmmRXzA4sX1AXocmrEt&#10;NpPSRK3+erOw4G0+vudM09ZU4kaNKy0r6PciEMSZ1SXnCg771dcYhPPIGivLpOBBDtKk8zHFWNs7&#10;b+m287kIIexiVFB4X8dSuqwgg65na+LAnW1j0AfY5FI3eA/hppKDKBpJgyWHhgJrmheUXXZXo+Bb&#10;PzbSL7d8PK3t4rnP9G870Ep9dtvZBISn1r/F/+4fHeYPR/D3TLhAJ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Ti02wgAAANwAAAAPAAAAAAAAAAAAAAAAAJgCAABkcnMvZG93&#10;bnJldi54bWxQSwUGAAAAAAQABAD1AAAAhwMAAAAA&#10;" fillcolor="#118fbf" stroked="f" strokeweight="1pt">
                    <v:fill opacity="0" color2="#118fbf" rotate="t" angle="90" focus="50%" type="gradient"/>
                    <v:shadow on="t" type="perspective" color="black" opacity="13107f" origin=".5,.5" offset="0,0" matrix=",23853f,,15073f"/>
                  </v:rect>
                  <v:rect id="正方形/長方形 7" o:spid="_x0000_s1117" style="position:absolute;left:11144;width:5810;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IrcIA&#10;AADcAAAADwAAAGRycy9kb3ducmV2LnhtbERPS4vCMBC+L/gfwgh7W1MVVKppER+weHF9gB6HZmyL&#10;zaQ0Uev++o2w4G0+vufM0tZU4k6NKy0r6PciEMSZ1SXnCo6H9dcEhPPIGivLpOBJDtKk8zHDWNsH&#10;7+i+97kIIexiVFB4X8dSuqwgg65na+LAXWxj0AfY5FI3+AjhppKDKBpJgyWHhgJrWhSUXfc3o2Cs&#10;n1vpVzs+nTd2+XvI9E870Ep9dtv5FISn1r/F/+5vHeYPx/B6Jlwgk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AoitwgAAANwAAAAPAAAAAAAAAAAAAAAAAJgCAABkcnMvZG93&#10;bnJldi54bWxQSwUGAAAAAAQABAD1AAAAhwMAAAAA&#10;" fillcolor="#118fbf" stroked="f" strokeweight="1pt">
                    <v:fill opacity="0" color2="#118fbf" rotate="t" angle="90" focus="50%" type="gradient"/>
                    <v:shadow on="t" type="perspective" color="black" opacity="13107f" origin=".5,.5" offset="0,0" matrix=",23853f,,15073f"/>
                  </v:rect>
                </v:group>
                <v:roundrect id="角丸四角形 141" o:spid="_x0000_s1118" style="position:absolute;left:2381;top:11811;width:16859;height:4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Do8IA&#10;AADcAAAADwAAAGRycy9kb3ducmV2LnhtbERP3WrCMBS+H/gO4Qi7W9OWMUZtFCmIXjhw6gMckmPb&#10;rTkpTdRsT78MBrs7H9/vqVfRDuJGk+8dKyiyHASxdqbnVsH5tHl6BeEDssHBMSn4Ig+r5eyhxsq4&#10;O7/T7RhakULYV6igC2GspPS6I4s+cyNx4i5ushgSnFppJryncDvIMs9fpMWeU0OHIzUd6c/j1SqI&#10;zZvbe623m/hN67K8HD5ce1DqcR7XCxCBYvgX/7l3Js1/LuD3mXSB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4OjwgAAANwAAAAPAAAAAAAAAAAAAAAAAJgCAABkcnMvZG93&#10;bnJldi54bWxQSwUGAAAAAAQABAD1AAAAhwMAAAAA&#10;" fillcolor="#506329 [1638]" stroked="f">
                  <v:fill color2="#93b64c [3014]" rotate="t" angle="180" colors="0 #769535;52429f #9bc348;1 #9cc746" focus="100%" type="gradient">
                    <o:fill v:ext="view" type="gradientUnscaled"/>
                  </v:fill>
                  <v:shadow on="t" color="black" opacity="22937f" origin=",.5" offset="0,.63889mm"/>
                  <v:textbox>
                    <w:txbxContent>
                      <w:p w:rsidR="000D2897" w:rsidRPr="0054676C" w:rsidRDefault="000D2897" w:rsidP="0054676C">
                        <w:pPr>
                          <w:ind w:firstLineChars="350" w:firstLine="735"/>
                          <w:rPr>
                            <w:rFonts w:ascii="HG丸ｺﾞｼｯｸM-PRO" w:hAnsi="HG丸ｺﾞｼｯｸM-PRO"/>
                          </w:rPr>
                        </w:pPr>
                        <w:r w:rsidRPr="0054676C">
                          <w:rPr>
                            <w:rFonts w:ascii="HG丸ｺﾞｼｯｸM-PRO" w:hAnsi="HG丸ｺﾞｼｯｸM-PRO" w:hint="eastAsia"/>
                          </w:rPr>
                          <w:t>電気信号</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42" o:spid="_x0000_s1119" type="#_x0000_t13" style="position:absolute;left:21907;top:10953;width:14859;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VwlMIA&#10;AADcAAAADwAAAGRycy9kb3ducmV2LnhtbERPTWvCQBC9C/6HZQQvwWwqRULMKiotePFgWu9jdkyi&#10;2dmQ3Zr033cLhd7m8T4n346mFU/qXWNZwUucgCAurW64UvD58b5IQTiPrLG1TAq+ycF2M53kmGk7&#10;8Jmeha9ECGGXoYLa+y6T0pU1GXSx7YgDd7O9QR9gX0nd4xDCTSuXSbKSBhsODTV2dKipfBRfRsHp&#10;Xp5Tdx1STg+3aNy3dDm9RUrNZ+NuDcLT6P/Ff+6jDvNfl/D7TLh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XCUwgAAANwAAAAPAAAAAAAAAAAAAAAAAJgCAABkcnMvZG93&#10;bnJldi54bWxQSwUGAAAAAAQABAD1AAAAhwMAAAAA&#10;" adj="17169" fillcolor="#9a4906 [1641]" strokecolor="#f68c36 [3049]">
                  <v:fill color2="#f68a32 [3017]" rotate="t" angle="180" colors="0 #cb6c1d;52429f #ff8f2a;1 #ff8f26" focus="100%" type="gradient">
                    <o:fill v:ext="view" type="gradientUnscaled"/>
                  </v:fill>
                  <v:shadow on="t" color="black" opacity="22937f" origin=",.5" offset="0,.63889mm"/>
                  <v:textbox>
                    <w:txbxContent>
                      <w:p w:rsidR="000D2897" w:rsidRPr="0054676C" w:rsidRDefault="000D2897" w:rsidP="00985E9F">
                        <w:pPr>
                          <w:jc w:val="center"/>
                          <w:rPr>
                            <w:rFonts w:ascii="HG丸ｺﾞｼｯｸM-PRO" w:hAnsi="HG丸ｺﾞｼｯｸM-PRO"/>
                          </w:rPr>
                        </w:pPr>
                        <w:r w:rsidRPr="0054676C">
                          <w:rPr>
                            <w:rFonts w:ascii="HG丸ｺﾞｼｯｸM-PRO" w:hAnsi="HG丸ｺﾞｼｯｸM-PRO" w:hint="eastAsia"/>
                          </w:rPr>
                          <w:t>変換</w:t>
                        </w:r>
                      </w:p>
                    </w:txbxContent>
                  </v:textbox>
                </v:shape>
              </v:group>
            </w:pict>
          </mc:Fallback>
        </mc:AlternateContent>
      </w:r>
    </w:p>
    <w:p w:rsidR="00985E9F" w:rsidRDefault="00985E9F" w:rsidP="00311CE8">
      <w:pPr>
        <w:rPr>
          <w:rFonts w:ascii="HG丸ｺﾞｼｯｸM-PRO" w:hAnsi="HG丸ｺﾞｼｯｸM-PRO"/>
          <w:lang w:bidi="ar-SA"/>
        </w:rPr>
      </w:pPr>
    </w:p>
    <w:p w:rsidR="00985E9F" w:rsidRDefault="00985E9F" w:rsidP="00311CE8">
      <w:pPr>
        <w:rPr>
          <w:rFonts w:ascii="HG丸ｺﾞｼｯｸM-PRO" w:hAnsi="HG丸ｺﾞｼｯｸM-PRO"/>
          <w:lang w:bidi="ar-SA"/>
        </w:rPr>
      </w:pPr>
    </w:p>
    <w:p w:rsidR="00985E9F" w:rsidRDefault="00985E9F" w:rsidP="00311CE8">
      <w:pPr>
        <w:rPr>
          <w:rFonts w:ascii="HG丸ｺﾞｼｯｸM-PRO" w:hAnsi="HG丸ｺﾞｼｯｸM-PRO"/>
          <w:lang w:bidi="ar-SA"/>
        </w:rPr>
      </w:pPr>
    </w:p>
    <w:p w:rsidR="00985E9F" w:rsidRDefault="00985E9F" w:rsidP="00311CE8">
      <w:pPr>
        <w:rPr>
          <w:rFonts w:ascii="HG丸ｺﾞｼｯｸM-PRO" w:hAnsi="HG丸ｺﾞｼｯｸM-PRO"/>
          <w:lang w:bidi="ar-SA"/>
        </w:rPr>
      </w:pPr>
    </w:p>
    <w:p w:rsidR="00985E9F" w:rsidRDefault="00985E9F" w:rsidP="00311CE8">
      <w:pPr>
        <w:rPr>
          <w:rFonts w:ascii="HG丸ｺﾞｼｯｸM-PRO" w:hAnsi="HG丸ｺﾞｼｯｸM-PRO"/>
          <w:lang w:bidi="ar-SA"/>
        </w:rPr>
      </w:pPr>
    </w:p>
    <w:p w:rsidR="00985E9F" w:rsidRDefault="0054676C" w:rsidP="00311CE8">
      <w:pPr>
        <w:rPr>
          <w:rFonts w:ascii="HG丸ｺﾞｼｯｸM-PRO" w:hAnsi="HG丸ｺﾞｼｯｸM-PRO"/>
          <w:lang w:bidi="ar-SA"/>
        </w:rPr>
      </w:pPr>
      <w:r>
        <w:rPr>
          <w:rFonts w:ascii="HG丸ｺﾞｼｯｸM-PRO" w:hAnsi="HG丸ｺﾞｼｯｸM-PRO" w:hint="eastAsia"/>
          <w:noProof/>
          <w:lang w:bidi="ar-SA"/>
        </w:rPr>
        <mc:AlternateContent>
          <mc:Choice Requires="wps">
            <w:drawing>
              <wp:anchor distT="0" distB="0" distL="114300" distR="114300" simplePos="0" relativeHeight="251742208" behindDoc="0" locked="0" layoutInCell="1" allowOverlap="1" wp14:anchorId="34AFB45F" wp14:editId="53A776AE">
                <wp:simplePos x="0" y="0"/>
                <wp:positionH relativeFrom="column">
                  <wp:posOffset>4015740</wp:posOffset>
                </wp:positionH>
                <wp:positionV relativeFrom="paragraph">
                  <wp:posOffset>97155</wp:posOffset>
                </wp:positionV>
                <wp:extent cx="1390650" cy="352425"/>
                <wp:effectExtent l="95250" t="38100" r="95250" b="123825"/>
                <wp:wrapNone/>
                <wp:docPr id="143" name="角丸四角形 143"/>
                <wp:cNvGraphicFramePr/>
                <a:graphic xmlns:a="http://schemas.openxmlformats.org/drawingml/2006/main">
                  <a:graphicData uri="http://schemas.microsoft.com/office/word/2010/wordprocessingShape">
                    <wps:wsp>
                      <wps:cNvSpPr/>
                      <wps:spPr>
                        <a:xfrm>
                          <a:off x="0" y="0"/>
                          <a:ext cx="1390650" cy="3524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0D2897" w:rsidRPr="0054676C" w:rsidRDefault="000D2897" w:rsidP="0054676C">
                            <w:pPr>
                              <w:ind w:firstLineChars="250" w:firstLine="525"/>
                              <w:rPr>
                                <w:rFonts w:ascii="HG丸ｺﾞｼｯｸM-PRO" w:hAnsi="HG丸ｺﾞｼｯｸM-PRO"/>
                              </w:rPr>
                            </w:pPr>
                            <w:r w:rsidRPr="0054676C">
                              <w:rPr>
                                <w:rFonts w:ascii="HG丸ｺﾞｼｯｸM-PRO" w:hAnsi="HG丸ｺﾞｼｯｸM-PRO" w:hint="eastAsia"/>
                              </w:rPr>
                              <w:t>空気振動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143" o:spid="_x0000_s1120" style="position:absolute;left:0;text-align:left;margin-left:316.2pt;margin-top:7.65pt;width:109.5pt;height:27.7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" fillcolor="#215a69 [1640]" stroked="f">
                <v:fill color2="#3da5c1 [3016]" rotate="t" angle="180" colors="0 #2787a0;52429f #36b1d2;1 #34b3d6" focus="100%" type="gradient">
                  <o:fill v:ext="view" type="gradientUnscaled"/>
                </v:fill>
                <v:shadow on="t" color="black" opacity="22937f" origin=",.5" offset="0,.63889mm"/>
                <v:textbox>
                  <w:txbxContent>
                    <w:p w:rsidR="000D2897" w:rsidRPr="0054676C" w:rsidRDefault="000D2897" w:rsidP="0054676C">
                      <w:pPr>
                        <w:ind w:firstLineChars="250" w:firstLine="525"/>
                        <w:rPr>
                          <w:rFonts w:ascii="HG丸ｺﾞｼｯｸM-PRO" w:hAnsi="HG丸ｺﾞｼｯｸM-PRO"/>
                        </w:rPr>
                      </w:pPr>
                      <w:r w:rsidRPr="0054676C">
                        <w:rPr>
                          <w:rFonts w:ascii="HG丸ｺﾞｼｯｸM-PRO" w:hAnsi="HG丸ｺﾞｼｯｸM-PRO" w:hint="eastAsia"/>
                        </w:rPr>
                        <w:t>空気振動</w:t>
                      </w:r>
                    </w:p>
                  </w:txbxContent>
                </v:textbox>
              </v:roundrect>
            </w:pict>
          </mc:Fallback>
        </mc:AlternateContent>
      </w:r>
    </w:p>
    <w:p w:rsidR="00985E9F" w:rsidRPr="00985E9F" w:rsidRDefault="00985E9F" w:rsidP="00311CE8">
      <w:pPr>
        <w:rPr>
          <w:rFonts w:ascii="HG丸ｺﾞｼｯｸM-PRO" w:hAnsi="HG丸ｺﾞｼｯｸM-PRO"/>
          <w:lang w:bidi="ar-SA"/>
        </w:rPr>
      </w:pPr>
    </w:p>
    <w:p w:rsidR="00CF692D" w:rsidRDefault="00CF692D" w:rsidP="00311CE8">
      <w:pPr>
        <w:rPr>
          <w:rFonts w:ascii="HG丸ｺﾞｼｯｸM-PRO" w:hAnsi="HG丸ｺﾞｼｯｸM-PRO"/>
          <w:lang w:bidi="ar-SA"/>
        </w:rPr>
      </w:pPr>
    </w:p>
    <w:p w:rsidR="008812DE" w:rsidRDefault="008812DE" w:rsidP="00311CE8">
      <w:pPr>
        <w:rPr>
          <w:rFonts w:ascii="HG丸ｺﾞｼｯｸM-PRO" w:hAnsi="HG丸ｺﾞｼｯｸM-PRO"/>
          <w:lang w:bidi="ar-SA"/>
        </w:rPr>
      </w:pPr>
    </w:p>
    <w:p w:rsidR="008812DE" w:rsidRPr="008812DE" w:rsidRDefault="008812DE" w:rsidP="00311CE8">
      <w:pPr>
        <w:rPr>
          <w:rFonts w:ascii="HG丸ｺﾞｼｯｸM-PRO" w:hAnsi="HG丸ｺﾞｼｯｸM-PRO"/>
          <w:lang w:bidi="ar-SA"/>
        </w:rPr>
      </w:pPr>
    </w:p>
    <w:p w:rsidR="00311CE8" w:rsidRPr="00A72DC1" w:rsidRDefault="00311CE8" w:rsidP="00311CE8">
      <w:pPr>
        <w:rPr>
          <w:rFonts w:ascii="HG丸ｺﾞｼｯｸM-PRO" w:hAnsi="HG丸ｺﾞｼｯｸM-PRO"/>
          <w:lang w:bidi="ar-SA"/>
        </w:rPr>
      </w:pPr>
      <w:r w:rsidRPr="00A72DC1">
        <w:rPr>
          <w:rFonts w:ascii="HG丸ｺﾞｼｯｸM-PRO" w:hAnsi="HG丸ｺﾞｼｯｸM-PRO" w:hint="eastAsia"/>
          <w:lang w:bidi="ar-SA"/>
        </w:rPr>
        <w:t xml:space="preserve">振動板を押し引きして、空気を動かし、その空気の疎密（気圧の高低）によって音を作り出す装置。 地上に置いてその上に積み上げる物をスタッキング、釣り上げるものをフライング、壁や天井などは埋め込み型と呼ぶ。 </w:t>
      </w:r>
    </w:p>
    <w:p w:rsidR="00311CE8" w:rsidRPr="00A72DC1" w:rsidRDefault="00311CE8" w:rsidP="00311CE8">
      <w:pPr>
        <w:rPr>
          <w:rFonts w:ascii="HG丸ｺﾞｼｯｸM-PRO" w:hAnsi="HG丸ｺﾞｼｯｸM-PRO"/>
          <w:lang w:bidi="ar-SA"/>
        </w:rPr>
      </w:pPr>
      <w:r w:rsidRPr="00A72DC1">
        <w:rPr>
          <w:rFonts w:ascii="HG丸ｺﾞｼｯｸM-PRO" w:hAnsi="HG丸ｺﾞｼｯｸM-PRO" w:hint="eastAsia"/>
          <w:lang w:bidi="ar-SA"/>
        </w:rPr>
        <w:lastRenderedPageBreak/>
        <w:t>すべての周波数帯域を受け持つ</w:t>
      </w:r>
      <w:r w:rsidR="00731A4E" w:rsidRPr="00A72DC1">
        <w:rPr>
          <w:rFonts w:ascii="HG丸ｺﾞｼｯｸM-PRO" w:hAnsi="HG丸ｺﾞｼｯｸM-PRO" w:hint="eastAsia"/>
          <w:lang w:bidi="ar-SA"/>
        </w:rPr>
        <w:t>スピーカー</w:t>
      </w:r>
      <w:r w:rsidRPr="00A72DC1">
        <w:rPr>
          <w:rFonts w:ascii="HG丸ｺﾞｼｯｸM-PRO" w:hAnsi="HG丸ｺﾞｼｯｸM-PRO" w:hint="eastAsia"/>
          <w:lang w:bidi="ar-SA"/>
        </w:rPr>
        <w:t>をフルレンジスピーカーといい、帯域ごとに役割を分担した</w:t>
      </w:r>
      <w:r w:rsidR="00731A4E" w:rsidRPr="00A72DC1">
        <w:rPr>
          <w:rFonts w:ascii="HG丸ｺﾞｼｯｸM-PRO" w:hAnsi="HG丸ｺﾞｼｯｸM-PRO" w:hint="eastAsia"/>
          <w:lang w:bidi="ar-SA"/>
        </w:rPr>
        <w:t>スピーカー</w:t>
      </w:r>
      <w:r w:rsidRPr="00A72DC1">
        <w:rPr>
          <w:rFonts w:ascii="HG丸ｺﾞｼｯｸM-PRO" w:hAnsi="HG丸ｺﾞｼｯｸM-PRO" w:hint="eastAsia"/>
          <w:lang w:bidi="ar-SA"/>
        </w:rPr>
        <w:t xml:space="preserve">をマルチウェイスピーカーと呼び、音の出る部分をユニットと呼ぶ。 </w:t>
      </w:r>
    </w:p>
    <w:p w:rsidR="00311CE8" w:rsidRPr="00A72DC1" w:rsidRDefault="00731A4E" w:rsidP="00311CE8">
      <w:pPr>
        <w:rPr>
          <w:rFonts w:ascii="HG丸ｺﾞｼｯｸM-PRO" w:hAnsi="HG丸ｺﾞｼｯｸM-PRO"/>
          <w:lang w:bidi="ar-SA"/>
        </w:rPr>
      </w:pPr>
      <w:r w:rsidRPr="00A72DC1">
        <w:rPr>
          <w:rFonts w:ascii="HG丸ｺﾞｼｯｸM-PRO" w:hAnsi="HG丸ｺﾞｼｯｸM-PRO" w:hint="eastAsia"/>
          <w:lang w:bidi="ar-SA"/>
        </w:rPr>
        <w:t>スピーカー</w:t>
      </w:r>
      <w:r w:rsidR="00311CE8" w:rsidRPr="00A72DC1">
        <w:rPr>
          <w:rFonts w:ascii="HG丸ｺﾞｼｯｸM-PRO" w:hAnsi="HG丸ｺﾞｼｯｸM-PRO" w:hint="eastAsia"/>
          <w:lang w:bidi="ar-SA"/>
        </w:rPr>
        <w:t>に搭載されているユニットが高域を担当している</w:t>
      </w:r>
      <w:r w:rsidRPr="00A72DC1">
        <w:rPr>
          <w:rFonts w:ascii="HG丸ｺﾞｼｯｸM-PRO" w:hAnsi="HG丸ｺﾞｼｯｸM-PRO" w:hint="eastAsia"/>
          <w:lang w:bidi="ar-SA"/>
        </w:rPr>
        <w:t>スピーカー</w:t>
      </w:r>
      <w:r w:rsidR="00311CE8" w:rsidRPr="00A72DC1">
        <w:rPr>
          <w:rFonts w:ascii="HG丸ｺﾞｼｯｸM-PRO" w:hAnsi="HG丸ｺﾞｼｯｸM-PRO" w:hint="eastAsia"/>
          <w:lang w:bidi="ar-SA"/>
        </w:rPr>
        <w:t>をハイボックス、ハイ箱、低域を担当している</w:t>
      </w:r>
      <w:r w:rsidRPr="00A72DC1">
        <w:rPr>
          <w:rFonts w:ascii="HG丸ｺﾞｼｯｸM-PRO" w:hAnsi="HG丸ｺﾞｼｯｸM-PRO" w:hint="eastAsia"/>
          <w:lang w:bidi="ar-SA"/>
        </w:rPr>
        <w:t>スピーカー</w:t>
      </w:r>
      <w:r w:rsidR="00311CE8" w:rsidRPr="00A72DC1">
        <w:rPr>
          <w:rFonts w:ascii="HG丸ｺﾞｼｯｸM-PRO" w:hAnsi="HG丸ｺﾞｼｯｸM-PRO" w:hint="eastAsia"/>
          <w:lang w:bidi="ar-SA"/>
        </w:rPr>
        <w:t>をローボックス、ロー箱、サブ、サブロー、ウーファーなどという。 また、フライングラインアレイなどにおいては上方の</w:t>
      </w:r>
      <w:r w:rsidRPr="00A72DC1">
        <w:rPr>
          <w:rFonts w:ascii="HG丸ｺﾞｼｯｸM-PRO" w:hAnsi="HG丸ｺﾞｼｯｸM-PRO" w:hint="eastAsia"/>
          <w:lang w:bidi="ar-SA"/>
        </w:rPr>
        <w:t>スピーカー</w:t>
      </w:r>
      <w:r w:rsidR="00311CE8" w:rsidRPr="00A72DC1">
        <w:rPr>
          <w:rFonts w:ascii="HG丸ｺﾞｼｯｸM-PRO" w:hAnsi="HG丸ｺﾞｼｯｸM-PRO" w:hint="eastAsia"/>
          <w:lang w:bidi="ar-SA"/>
        </w:rPr>
        <w:t>をアッパー、下方の</w:t>
      </w:r>
      <w:r w:rsidRPr="00A72DC1">
        <w:rPr>
          <w:rFonts w:ascii="HG丸ｺﾞｼｯｸM-PRO" w:hAnsi="HG丸ｺﾞｼｯｸM-PRO" w:hint="eastAsia"/>
          <w:lang w:bidi="ar-SA"/>
        </w:rPr>
        <w:t>スピーカー</w:t>
      </w:r>
      <w:r w:rsidR="00311CE8" w:rsidRPr="00A72DC1">
        <w:rPr>
          <w:rFonts w:ascii="HG丸ｺﾞｼｯｸM-PRO" w:hAnsi="HG丸ｺﾞｼｯｸM-PRO" w:hint="eastAsia"/>
          <w:lang w:bidi="ar-SA"/>
        </w:rPr>
        <w:t xml:space="preserve">をロワーと表現する。 </w:t>
      </w:r>
    </w:p>
    <w:p w:rsidR="00311CE8" w:rsidRPr="00A72DC1" w:rsidRDefault="00311CE8" w:rsidP="00311CE8">
      <w:pPr>
        <w:rPr>
          <w:rFonts w:ascii="HG丸ｺﾞｼｯｸM-PRO" w:hAnsi="HG丸ｺﾞｼｯｸM-PRO"/>
          <w:lang w:bidi="ar-SA"/>
        </w:rPr>
      </w:pPr>
      <w:r w:rsidRPr="00A72DC1">
        <w:rPr>
          <w:rFonts w:ascii="HG丸ｺﾞｼｯｸM-PRO" w:hAnsi="HG丸ｺﾞｼｯｸM-PRO" w:hint="eastAsia"/>
          <w:lang w:bidi="ar-SA"/>
        </w:rPr>
        <w:t xml:space="preserve">スタッキング等において横に並んでいる場合は、外(端側)、中(内側)、上下(かみしも)などで表現する。 </w:t>
      </w:r>
    </w:p>
    <w:p w:rsidR="00311CE8" w:rsidRPr="00A72DC1" w:rsidRDefault="00311CE8" w:rsidP="00311CE8">
      <w:pPr>
        <w:rPr>
          <w:rFonts w:ascii="HG丸ｺﾞｼｯｸM-PRO" w:hAnsi="HG丸ｺﾞｼｯｸM-PRO"/>
          <w:lang w:bidi="ar-SA"/>
        </w:rPr>
      </w:pPr>
      <w:r w:rsidRPr="00A72DC1">
        <w:rPr>
          <w:rFonts w:ascii="HG丸ｺﾞｼｯｸM-PRO" w:hAnsi="HG丸ｺﾞｼｯｸM-PRO" w:hint="eastAsia"/>
          <w:lang w:bidi="ar-SA"/>
        </w:rPr>
        <w:t xml:space="preserve">サイドフィルはSR,SLと表現するし、SRはStage Right(ステージから見て右手つまり下手)、SLはStage Left(ステージから見て左手つまり上手)で表現する。 </w:t>
      </w:r>
    </w:p>
    <w:p w:rsidR="00311CE8" w:rsidRPr="00A72DC1" w:rsidRDefault="00311CE8" w:rsidP="00311CE8">
      <w:pPr>
        <w:rPr>
          <w:rFonts w:ascii="HG丸ｺﾞｼｯｸM-PRO" w:hAnsi="HG丸ｺﾞｼｯｸM-PRO"/>
          <w:lang w:bidi="ar-SA"/>
        </w:rPr>
      </w:pPr>
      <w:r w:rsidRPr="00A72DC1">
        <w:rPr>
          <w:rFonts w:ascii="HG丸ｺﾞｼｯｸM-PRO" w:hAnsi="HG丸ｺﾞｼｯｸM-PRO" w:hint="eastAsia"/>
          <w:lang w:bidi="ar-SA"/>
        </w:rPr>
        <w:t xml:space="preserve">低域は空気をゆっくり、強く動かす必要がありユニットは大きくなり、高域は早く、細かく動かす必要があるためユニットは小さくなる。 </w:t>
      </w:r>
    </w:p>
    <w:p w:rsidR="00311CE8" w:rsidRPr="00A72DC1" w:rsidRDefault="00311CE8" w:rsidP="00311CE8">
      <w:pPr>
        <w:rPr>
          <w:rFonts w:ascii="HG丸ｺﾞｼｯｸM-PRO" w:hAnsi="HG丸ｺﾞｼｯｸM-PRO"/>
          <w:lang w:bidi="ar-SA"/>
        </w:rPr>
      </w:pPr>
      <w:r w:rsidRPr="00A72DC1">
        <w:rPr>
          <w:rFonts w:ascii="HG丸ｺﾞｼｯｸM-PRO" w:hAnsi="HG丸ｺﾞｼｯｸM-PRO" w:hint="eastAsia"/>
          <w:lang w:bidi="ar-SA"/>
        </w:rPr>
        <w:t>つまり、より低域を再生したい時は大きいユニットを用意し、大出力のパワーアンプが必要になる。比べて高域はより細かく動かせるように小さくする必要があるほか、低域に比べパワーを必要としない。そのためバイアンプ方式の場合出力は低域が一番大きく、高域になるほど出力が小さくなるがそれでもバランスが取れた状態になる。</w:t>
      </w:r>
    </w:p>
    <w:p w:rsidR="00311CE8" w:rsidRPr="00A72DC1" w:rsidRDefault="00311CE8" w:rsidP="00311CE8">
      <w:pPr>
        <w:ind w:firstLine="200"/>
        <w:rPr>
          <w:rFonts w:ascii="HG丸ｺﾞｼｯｸM-PRO" w:hAnsi="HG丸ｺﾞｼｯｸM-PRO"/>
          <w:color w:val="000000"/>
          <w:sz w:val="20"/>
          <w:szCs w:val="20"/>
        </w:rPr>
      </w:pPr>
      <w:r w:rsidRPr="00A72DC1">
        <w:rPr>
          <w:rFonts w:ascii="HG丸ｺﾞｼｯｸM-PRO" w:hAnsi="HG丸ｺﾞｼｯｸM-PRO"/>
          <w:color w:val="000000"/>
          <w:sz w:val="20"/>
          <w:szCs w:val="20"/>
          <w:shd w:val="clear" w:color="auto" w:fill="FFFFFF"/>
        </w:rPr>
        <w:t>例えば、サブ1200W、ロー1000W、ミッド700W、ハイ500Wなどという構成もざらにある。</w:t>
      </w:r>
      <w:r w:rsidRPr="00A72DC1">
        <w:rPr>
          <w:rStyle w:val="apple-converted-space"/>
          <w:rFonts w:ascii="HG丸ｺﾞｼｯｸM-PRO" w:hAnsi="HG丸ｺﾞｼｯｸM-PRO"/>
          <w:color w:val="000000"/>
          <w:sz w:val="20"/>
          <w:szCs w:val="20"/>
          <w:shd w:val="clear" w:color="auto" w:fill="FFFFFF"/>
        </w:rPr>
        <w:t> </w:t>
      </w:r>
    </w:p>
    <w:p w:rsidR="00311CE8" w:rsidRPr="00A72DC1" w:rsidRDefault="00311CE8" w:rsidP="00311CE8">
      <w:pPr>
        <w:ind w:firstLine="200"/>
        <w:rPr>
          <w:rFonts w:ascii="HG丸ｺﾞｼｯｸM-PRO" w:hAnsi="HG丸ｺﾞｼｯｸM-PRO"/>
          <w:color w:val="000000"/>
          <w:sz w:val="20"/>
          <w:szCs w:val="20"/>
          <w:shd w:val="clear" w:color="auto" w:fill="FFFFFF"/>
        </w:rPr>
      </w:pPr>
      <w:r w:rsidRPr="00A72DC1">
        <w:rPr>
          <w:rFonts w:ascii="HG丸ｺﾞｼｯｸM-PRO" w:hAnsi="HG丸ｺﾞｼｯｸM-PRO"/>
          <w:color w:val="000000"/>
          <w:sz w:val="20"/>
          <w:szCs w:val="20"/>
          <w:shd w:val="clear" w:color="auto" w:fill="FFFFFF"/>
        </w:rPr>
        <w:t>また、低域はパワーを必要とするため、より低い低域を再生するためには不要な(再生能力にない、周波数特性外の)音を除去することで、不要な帯域に使っていたパワーを必要な帯域に回せるようになり低域の再生能力が向上する。</w:t>
      </w:r>
    </w:p>
    <w:p w:rsidR="00311CE8" w:rsidRPr="00A72DC1" w:rsidRDefault="00731A4E" w:rsidP="00311CE8">
      <w:pPr>
        <w:ind w:firstLine="200"/>
        <w:rPr>
          <w:rFonts w:ascii="HG丸ｺﾞｼｯｸM-PRO" w:hAnsi="HG丸ｺﾞｼｯｸM-PRO"/>
          <w:color w:val="000000"/>
          <w:sz w:val="20"/>
          <w:szCs w:val="20"/>
          <w:shd w:val="clear" w:color="auto" w:fill="FFFFFF"/>
        </w:rPr>
      </w:pPr>
      <w:r w:rsidRPr="00A72DC1">
        <w:rPr>
          <w:rFonts w:ascii="HG丸ｺﾞｼｯｸM-PRO" w:hAnsi="HG丸ｺﾞｼｯｸM-PRO" w:hint="eastAsia"/>
          <w:color w:val="000000"/>
          <w:sz w:val="20"/>
          <w:szCs w:val="20"/>
          <w:shd w:val="clear" w:color="auto" w:fill="FFFFFF"/>
        </w:rPr>
        <w:t>スピーカー</w:t>
      </w:r>
      <w:r w:rsidR="00311CE8" w:rsidRPr="00A72DC1">
        <w:rPr>
          <w:rFonts w:ascii="HG丸ｺﾞｼｯｸM-PRO" w:hAnsi="HG丸ｺﾞｼｯｸM-PRO"/>
          <w:color w:val="000000"/>
          <w:sz w:val="20"/>
          <w:szCs w:val="20"/>
          <w:shd w:val="clear" w:color="auto" w:fill="FFFFFF"/>
        </w:rPr>
        <w:t>の構造を知ればわかるが、ツイーターはウーファーやスコーカーよりも奥まった位置にある。つまり物理的には高域が一番遅れて出てくる。</w:t>
      </w:r>
    </w:p>
    <w:p w:rsidR="00311CE8" w:rsidRPr="00A72DC1" w:rsidRDefault="00311CE8" w:rsidP="00311CE8">
      <w:pPr>
        <w:ind w:firstLine="200"/>
        <w:rPr>
          <w:rFonts w:ascii="HG丸ｺﾞｼｯｸM-PRO" w:hAnsi="HG丸ｺﾞｼｯｸM-PRO"/>
          <w:color w:val="000000"/>
          <w:sz w:val="20"/>
          <w:szCs w:val="20"/>
          <w:shd w:val="clear" w:color="auto" w:fill="FFFFFF"/>
        </w:rPr>
      </w:pPr>
      <w:r w:rsidRPr="00A72DC1">
        <w:rPr>
          <w:rFonts w:ascii="HG丸ｺﾞｼｯｸM-PRO" w:hAnsi="HG丸ｺﾞｼｯｸM-PRO"/>
          <w:color w:val="000000"/>
          <w:sz w:val="20"/>
          <w:szCs w:val="20"/>
          <w:shd w:val="clear" w:color="auto" w:fill="FFFFFF"/>
        </w:rPr>
        <w:t>しかし、チャンネルデバイダーによって帯域分割すると低域寄りに遅延が生じるため、電気的には高域が一番早く出てくる。</w:t>
      </w:r>
      <w:r w:rsidRPr="00A72DC1">
        <w:rPr>
          <w:rStyle w:val="apple-converted-space"/>
          <w:rFonts w:ascii="HG丸ｺﾞｼｯｸM-PRO" w:hAnsi="HG丸ｺﾞｼｯｸM-PRO"/>
          <w:color w:val="000000"/>
          <w:sz w:val="20"/>
          <w:szCs w:val="20"/>
          <w:shd w:val="clear" w:color="auto" w:fill="FFFFFF"/>
        </w:rPr>
        <w:t> </w:t>
      </w:r>
      <w:r w:rsidRPr="00A72DC1">
        <w:rPr>
          <w:rFonts w:ascii="HG丸ｺﾞｼｯｸM-PRO" w:hAnsi="HG丸ｺﾞｼｯｸM-PRO"/>
          <w:color w:val="000000"/>
          <w:sz w:val="20"/>
          <w:szCs w:val="20"/>
          <w:shd w:val="clear" w:color="auto" w:fill="FFFFFF"/>
        </w:rPr>
        <w:t>このユニットごとの音の時間差を調整することをタイムアライメント調整という。</w:t>
      </w:r>
    </w:p>
    <w:p w:rsidR="00311CE8" w:rsidRDefault="00311CE8" w:rsidP="00311CE8">
      <w:pPr>
        <w:ind w:firstLine="200"/>
        <w:rPr>
          <w:rFonts w:ascii="HG丸ｺﾞｼｯｸM-PRO" w:hAnsi="HG丸ｺﾞｼｯｸM-PRO"/>
          <w:color w:val="000000"/>
          <w:sz w:val="20"/>
          <w:szCs w:val="20"/>
          <w:shd w:val="clear" w:color="auto" w:fill="FFFFFF"/>
        </w:rPr>
      </w:pPr>
      <w:r w:rsidRPr="00A72DC1">
        <w:rPr>
          <w:rFonts w:ascii="HG丸ｺﾞｼｯｸM-PRO" w:hAnsi="HG丸ｺﾞｼｯｸM-PRO"/>
          <w:color w:val="000000"/>
          <w:sz w:val="20"/>
          <w:szCs w:val="20"/>
          <w:shd w:val="clear" w:color="auto" w:fill="FFFFFF"/>
        </w:rPr>
        <w:t>また、チャンネルデバイダーによって帯域分割すると使用するフィルター、ユニット数によって位相特性も変わってくるため、必要に応じて位相反転などの措置が必要である。</w:t>
      </w:r>
    </w:p>
    <w:p w:rsidR="008812DE" w:rsidRPr="00A72DC1" w:rsidRDefault="008812DE" w:rsidP="00311CE8">
      <w:pPr>
        <w:ind w:firstLine="200"/>
        <w:rPr>
          <w:rFonts w:ascii="HG丸ｺﾞｼｯｸM-PRO" w:hAnsi="HG丸ｺﾞｼｯｸM-PRO"/>
          <w:color w:val="000000"/>
          <w:sz w:val="20"/>
          <w:szCs w:val="20"/>
          <w:shd w:val="clear" w:color="auto" w:fill="FFFFFF"/>
        </w:rPr>
      </w:pPr>
    </w:p>
    <w:p w:rsidR="00311CE8" w:rsidRPr="00A72DC1" w:rsidRDefault="00311CE8" w:rsidP="00311CE8">
      <w:pPr>
        <w:pStyle w:val="2"/>
        <w:rPr>
          <w:rFonts w:ascii="HG丸ｺﾞｼｯｸM-PRO" w:hAnsi="HG丸ｺﾞｼｯｸM-PRO"/>
          <w:lang w:bidi="ar-SA"/>
        </w:rPr>
      </w:pPr>
      <w:r w:rsidRPr="00A72DC1">
        <w:rPr>
          <w:rFonts w:ascii="HG丸ｺﾞｼｯｸM-PRO" w:hAnsi="HG丸ｺﾞｼｯｸM-PRO" w:hint="eastAsia"/>
          <w:lang w:bidi="ar-SA"/>
        </w:rPr>
        <w:t>アンプによる分類</w:t>
      </w:r>
    </w:p>
    <w:p w:rsidR="00311CE8" w:rsidRPr="00A72DC1" w:rsidRDefault="00311CE8" w:rsidP="00311CE8">
      <w:pPr>
        <w:ind w:firstLine="241"/>
        <w:rPr>
          <w:rFonts w:ascii="HG丸ｺﾞｼｯｸM-PRO" w:hAnsi="HG丸ｺﾞｼｯｸM-PRO"/>
          <w:b/>
          <w:sz w:val="24"/>
          <w:lang w:bidi="ar-SA"/>
        </w:rPr>
      </w:pPr>
      <w:r w:rsidRPr="00A72DC1">
        <w:rPr>
          <w:rFonts w:ascii="HG丸ｺﾞｼｯｸM-PRO" w:hAnsi="HG丸ｺﾞｼｯｸM-PRO" w:hint="eastAsia"/>
          <w:b/>
          <w:sz w:val="24"/>
          <w:lang w:bidi="ar-SA"/>
        </w:rPr>
        <w:t>パッシブ</w:t>
      </w:r>
    </w:p>
    <w:p w:rsidR="00311CE8" w:rsidRPr="00A72DC1" w:rsidRDefault="00311CE8" w:rsidP="00311CE8">
      <w:pPr>
        <w:ind w:firstLine="200"/>
        <w:rPr>
          <w:rFonts w:ascii="HG丸ｺﾞｼｯｸM-PRO" w:hAnsi="HG丸ｺﾞｼｯｸM-PRO"/>
          <w:color w:val="000000"/>
          <w:sz w:val="20"/>
          <w:szCs w:val="20"/>
          <w:shd w:val="clear" w:color="auto" w:fill="FFFFFF"/>
        </w:rPr>
      </w:pPr>
      <w:r w:rsidRPr="00A72DC1">
        <w:rPr>
          <w:rFonts w:ascii="HG丸ｺﾞｼｯｸM-PRO" w:hAnsi="HG丸ｺﾞｼｯｸM-PRO"/>
          <w:color w:val="000000"/>
          <w:sz w:val="20"/>
          <w:szCs w:val="20"/>
          <w:shd w:val="clear" w:color="auto" w:fill="FFFFFF"/>
        </w:rPr>
        <w:t>アンプを搭載していない</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。アンプを自分で選ぶ事ができるので自由度が高いが躯体が別々のためスペースを取る。</w:t>
      </w:r>
    </w:p>
    <w:p w:rsidR="00311CE8" w:rsidRPr="00A72DC1" w:rsidRDefault="00311CE8" w:rsidP="00311CE8">
      <w:pPr>
        <w:ind w:firstLine="241"/>
        <w:rPr>
          <w:rFonts w:ascii="HG丸ｺﾞｼｯｸM-PRO" w:hAnsi="HG丸ｺﾞｼｯｸM-PRO"/>
          <w:b/>
          <w:sz w:val="24"/>
          <w:lang w:bidi="ar-SA"/>
        </w:rPr>
      </w:pPr>
      <w:r w:rsidRPr="00A72DC1">
        <w:rPr>
          <w:rFonts w:ascii="HG丸ｺﾞｼｯｸM-PRO" w:hAnsi="HG丸ｺﾞｼｯｸM-PRO" w:hint="eastAsia"/>
          <w:b/>
          <w:sz w:val="24"/>
          <w:lang w:bidi="ar-SA"/>
        </w:rPr>
        <w:t>アクティブ</w:t>
      </w:r>
    </w:p>
    <w:p w:rsidR="00311CE8" w:rsidRPr="00A72DC1" w:rsidRDefault="00311CE8" w:rsidP="00311CE8">
      <w:pPr>
        <w:ind w:firstLine="200"/>
        <w:rPr>
          <w:rFonts w:ascii="HG丸ｺﾞｼｯｸM-PRO" w:hAnsi="HG丸ｺﾞｼｯｸM-PRO"/>
          <w:color w:val="000000"/>
          <w:sz w:val="20"/>
          <w:szCs w:val="20"/>
          <w:shd w:val="clear" w:color="auto" w:fill="FFFFFF"/>
        </w:rPr>
      </w:pPr>
      <w:r w:rsidRPr="00A72DC1">
        <w:rPr>
          <w:rFonts w:ascii="HG丸ｺﾞｼｯｸM-PRO" w:hAnsi="HG丸ｺﾞｼｯｸM-PRO"/>
          <w:color w:val="000000"/>
          <w:sz w:val="20"/>
          <w:szCs w:val="20"/>
          <w:shd w:val="clear" w:color="auto" w:fill="FFFFFF"/>
        </w:rPr>
        <w:t>アンプを内蔵している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。パワードスピーカーとも。アンプによる音の変化は変えられないがMeyer Sound社などアンプも含めてユニットを細かく調整されている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もある。１個の重量はパッシブより重くなるがケーブルの乱雑さやスペースが少なくすむ。</w:t>
      </w:r>
    </w:p>
    <w:p w:rsidR="00856D65" w:rsidRPr="00A72DC1" w:rsidRDefault="00856D65" w:rsidP="00856D65">
      <w:pPr>
        <w:pStyle w:val="2"/>
        <w:rPr>
          <w:rFonts w:ascii="HG丸ｺﾞｼｯｸM-PRO" w:hAnsi="HG丸ｺﾞｼｯｸM-PRO"/>
          <w:lang w:bidi="ar-SA"/>
        </w:rPr>
      </w:pPr>
      <w:r w:rsidRPr="00A72DC1">
        <w:rPr>
          <w:rFonts w:ascii="HG丸ｺﾞｼｯｸM-PRO" w:hAnsi="HG丸ｺﾞｼｯｸM-PRO" w:hint="eastAsia"/>
          <w:lang w:bidi="ar-SA"/>
        </w:rPr>
        <w:lastRenderedPageBreak/>
        <w:t>ユニットによる分類</w:t>
      </w:r>
    </w:p>
    <w:p w:rsidR="008954A8" w:rsidRPr="00A72DC1" w:rsidRDefault="008954A8" w:rsidP="008954A8">
      <w:pPr>
        <w:rPr>
          <w:rFonts w:ascii="HG丸ｺﾞｼｯｸM-PRO" w:hAnsi="HG丸ｺﾞｼｯｸM-PRO"/>
          <w:lang w:bidi="ar-SA"/>
        </w:rPr>
      </w:pPr>
    </w:p>
    <w:tbl>
      <w:tblPr>
        <w:tblStyle w:val="af3"/>
        <w:tblW w:w="0" w:type="auto"/>
        <w:tblLook w:val="04A0" w:firstRow="1" w:lastRow="0" w:firstColumn="1" w:lastColumn="0" w:noHBand="0" w:noVBand="1"/>
      </w:tblPr>
      <w:tblGrid>
        <w:gridCol w:w="2376"/>
        <w:gridCol w:w="6326"/>
      </w:tblGrid>
      <w:tr w:rsidR="00856D65" w:rsidRPr="00A72DC1" w:rsidTr="008954A8">
        <w:tc>
          <w:tcPr>
            <w:tcW w:w="2376" w:type="dxa"/>
            <w:vAlign w:val="center"/>
          </w:tcPr>
          <w:p w:rsidR="00856D65" w:rsidRPr="00A72DC1" w:rsidRDefault="00856D65" w:rsidP="00856D65">
            <w:pPr>
              <w:ind w:firstLineChars="0" w:firstLine="0"/>
              <w:jc w:val="center"/>
              <w:rPr>
                <w:rFonts w:ascii="HG丸ｺﾞｼｯｸM-PRO" w:hAnsi="HG丸ｺﾞｼｯｸM-PRO"/>
                <w:b/>
                <w:lang w:bidi="ar-SA"/>
              </w:rPr>
            </w:pPr>
            <w:r w:rsidRPr="00A72DC1">
              <w:rPr>
                <w:rFonts w:ascii="HG丸ｺﾞｼｯｸM-PRO" w:hAnsi="HG丸ｺﾞｼｯｸM-PRO" w:hint="eastAsia"/>
                <w:b/>
                <w:lang w:bidi="ar-SA"/>
              </w:rPr>
              <w:t>フルレンジ</w:t>
            </w:r>
          </w:p>
        </w:tc>
        <w:tc>
          <w:tcPr>
            <w:tcW w:w="6326" w:type="dxa"/>
            <w:vAlign w:val="center"/>
          </w:tcPr>
          <w:p w:rsidR="00856D65" w:rsidRPr="00A72DC1" w:rsidRDefault="00856D65" w:rsidP="00856D65">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１つですべての帯域を受け持つ</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r w:rsidR="00856D65" w:rsidRPr="00A72DC1" w:rsidTr="008954A8">
        <w:tc>
          <w:tcPr>
            <w:tcW w:w="2376" w:type="dxa"/>
            <w:vAlign w:val="center"/>
          </w:tcPr>
          <w:p w:rsidR="00856D65" w:rsidRPr="00A72DC1" w:rsidRDefault="00856D65" w:rsidP="00856D65">
            <w:pPr>
              <w:ind w:firstLineChars="0" w:firstLine="0"/>
              <w:jc w:val="center"/>
              <w:rPr>
                <w:rFonts w:ascii="HG丸ｺﾞｼｯｸM-PRO" w:hAnsi="HG丸ｺﾞｼｯｸM-PRO"/>
                <w:b/>
                <w:lang w:bidi="ar-SA"/>
              </w:rPr>
            </w:pPr>
            <w:r w:rsidRPr="00A72DC1">
              <w:rPr>
                <w:rFonts w:ascii="HG丸ｺﾞｼｯｸM-PRO" w:hAnsi="HG丸ｺﾞｼｯｸM-PRO" w:hint="eastAsia"/>
                <w:b/>
                <w:lang w:bidi="ar-SA"/>
              </w:rPr>
              <w:t>ツイーター(</w:t>
            </w:r>
            <w:r w:rsidRPr="00A72DC1">
              <w:rPr>
                <w:rFonts w:ascii="HG丸ｺﾞｼｯｸM-PRO" w:hAnsi="HG丸ｺﾞｼｯｸM-PRO"/>
                <w:b/>
                <w:lang w:bidi="ar-SA"/>
              </w:rPr>
              <w:t>Tweeter</w:t>
            </w:r>
            <w:r w:rsidRPr="00A72DC1">
              <w:rPr>
                <w:rFonts w:ascii="HG丸ｺﾞｼｯｸM-PRO" w:hAnsi="HG丸ｺﾞｼｯｸM-PRO" w:hint="eastAsia"/>
                <w:b/>
                <w:lang w:bidi="ar-SA"/>
              </w:rPr>
              <w:t>)</w:t>
            </w:r>
          </w:p>
        </w:tc>
        <w:tc>
          <w:tcPr>
            <w:tcW w:w="6326" w:type="dxa"/>
            <w:vAlign w:val="center"/>
          </w:tcPr>
          <w:p w:rsidR="00856D65" w:rsidRPr="00A72DC1" w:rsidRDefault="00856D65" w:rsidP="00856D65">
            <w:pPr>
              <w:ind w:firstLineChars="0" w:firstLine="0"/>
              <w:jc w:val="center"/>
              <w:rPr>
                <w:rFonts w:ascii="HG丸ｺﾞｼｯｸM-PRO" w:hAnsi="HG丸ｺﾞｼｯｸM-PRO"/>
                <w:color w:val="000000"/>
                <w:sz w:val="20"/>
                <w:szCs w:val="20"/>
                <w:shd w:val="clear" w:color="auto" w:fill="FFFFFF"/>
              </w:rPr>
            </w:pPr>
            <w:r w:rsidRPr="00A72DC1">
              <w:rPr>
                <w:rFonts w:ascii="HG丸ｺﾞｼｯｸM-PRO" w:hAnsi="HG丸ｺﾞｼｯｸM-PRO"/>
                <w:color w:val="000000"/>
                <w:sz w:val="20"/>
                <w:szCs w:val="20"/>
                <w:shd w:val="clear" w:color="auto" w:fill="FFFFFF"/>
              </w:rPr>
              <w:t>高音域を受け持つ</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p w:rsidR="00856D65" w:rsidRPr="00856D65" w:rsidRDefault="00856D65" w:rsidP="00856D65">
            <w:pPr>
              <w:widowControl/>
              <w:shd w:val="clear" w:color="auto" w:fill="FFFFFF"/>
              <w:spacing w:line="240" w:lineRule="atLeast"/>
              <w:ind w:firstLineChars="0" w:firstLine="0"/>
              <w:jc w:val="center"/>
              <w:rPr>
                <w:rFonts w:ascii="HG丸ｺﾞｼｯｸM-PRO" w:hAnsi="HG丸ｺﾞｼｯｸM-PRO" w:cs="ＭＳ Ｐゴシック"/>
                <w:color w:val="000000"/>
                <w:kern w:val="0"/>
                <w:sz w:val="20"/>
                <w:szCs w:val="20"/>
                <w:lang w:bidi="ar-SA"/>
              </w:rPr>
            </w:pPr>
            <w:r w:rsidRPr="00856D65">
              <w:rPr>
                <w:rFonts w:ascii="HG丸ｺﾞｼｯｸM-PRO" w:hAnsi="HG丸ｺﾞｼｯｸM-PRO" w:cs="ＭＳ Ｐゴシック"/>
                <w:color w:val="000000"/>
                <w:kern w:val="0"/>
                <w:sz w:val="20"/>
                <w:szCs w:val="20"/>
                <w:lang w:bidi="ar-SA"/>
              </w:rPr>
              <w:t>小鳥などの小動物のさえずりが由来。</w:t>
            </w:r>
          </w:p>
          <w:p w:rsidR="00856D65" w:rsidRPr="00A72DC1" w:rsidRDefault="00856D65" w:rsidP="00856D65">
            <w:pPr>
              <w:widowControl/>
              <w:shd w:val="clear" w:color="auto" w:fill="FFFFFF"/>
              <w:spacing w:line="240" w:lineRule="atLeast"/>
              <w:ind w:firstLineChars="0" w:firstLine="0"/>
              <w:jc w:val="center"/>
              <w:rPr>
                <w:rFonts w:ascii="HG丸ｺﾞｼｯｸM-PRO" w:hAnsi="HG丸ｺﾞｼｯｸM-PRO" w:cs="ＭＳ Ｐゴシック"/>
                <w:color w:val="000000"/>
                <w:kern w:val="0"/>
                <w:sz w:val="20"/>
                <w:szCs w:val="20"/>
                <w:lang w:bidi="ar-SA"/>
              </w:rPr>
            </w:pPr>
            <w:r w:rsidRPr="00856D65">
              <w:rPr>
                <w:rFonts w:ascii="HG丸ｺﾞｼｯｸM-PRO" w:hAnsi="HG丸ｺﾞｼｯｸM-PRO" w:cs="ＭＳ Ｐゴシック"/>
                <w:color w:val="000000"/>
                <w:kern w:val="0"/>
                <w:sz w:val="20"/>
                <w:szCs w:val="20"/>
                <w:lang w:bidi="ar-SA"/>
              </w:rPr>
              <w:t>HF(High Frequency)</w:t>
            </w:r>
            <w:r w:rsidRPr="00A72DC1">
              <w:rPr>
                <w:rFonts w:ascii="HG丸ｺﾞｼｯｸM-PRO" w:hAnsi="HG丸ｺﾞｼｯｸM-PRO" w:cs="ＭＳ Ｐゴシック"/>
                <w:color w:val="000000"/>
                <w:kern w:val="0"/>
                <w:sz w:val="20"/>
                <w:szCs w:val="20"/>
                <w:lang w:bidi="ar-SA"/>
              </w:rPr>
              <w:t>とも呼ばれる</w:t>
            </w:r>
            <w:r w:rsidRPr="00A72DC1">
              <w:rPr>
                <w:rFonts w:ascii="HG丸ｺﾞｼｯｸM-PRO" w:hAnsi="HG丸ｺﾞｼｯｸM-PRO" w:cs="ＭＳ Ｐゴシック" w:hint="eastAsia"/>
                <w:color w:val="000000"/>
                <w:kern w:val="0"/>
                <w:sz w:val="20"/>
                <w:szCs w:val="20"/>
                <w:lang w:bidi="ar-SA"/>
              </w:rPr>
              <w:t>。</w:t>
            </w:r>
          </w:p>
        </w:tc>
      </w:tr>
      <w:tr w:rsidR="00856D65" w:rsidRPr="00A72DC1" w:rsidTr="008954A8">
        <w:tc>
          <w:tcPr>
            <w:tcW w:w="2376" w:type="dxa"/>
            <w:vAlign w:val="center"/>
          </w:tcPr>
          <w:p w:rsidR="00856D65" w:rsidRPr="00A72DC1" w:rsidRDefault="00856D65" w:rsidP="00856D65">
            <w:pPr>
              <w:ind w:firstLineChars="0" w:firstLine="0"/>
              <w:jc w:val="center"/>
              <w:rPr>
                <w:rFonts w:ascii="HG丸ｺﾞｼｯｸM-PRO" w:hAnsi="HG丸ｺﾞｼｯｸM-PRO"/>
                <w:b/>
                <w:lang w:bidi="ar-SA"/>
              </w:rPr>
            </w:pPr>
            <w:r w:rsidRPr="00A72DC1">
              <w:rPr>
                <w:rFonts w:ascii="HG丸ｺﾞｼｯｸM-PRO" w:hAnsi="HG丸ｺﾞｼｯｸM-PRO"/>
                <w:b/>
                <w:bCs/>
                <w:color w:val="000000"/>
                <w:sz w:val="20"/>
                <w:szCs w:val="20"/>
                <w:shd w:val="clear" w:color="auto" w:fill="FFFFFF"/>
              </w:rPr>
              <w:t>スコーカー(Squawker)</w:t>
            </w:r>
          </w:p>
        </w:tc>
        <w:tc>
          <w:tcPr>
            <w:tcW w:w="6326" w:type="dxa"/>
            <w:vAlign w:val="center"/>
          </w:tcPr>
          <w:p w:rsidR="00856D65" w:rsidRPr="00A72DC1" w:rsidRDefault="00856D65" w:rsidP="00856D65">
            <w:pPr>
              <w:ind w:firstLineChars="0" w:firstLine="0"/>
              <w:jc w:val="center"/>
              <w:rPr>
                <w:rFonts w:ascii="HG丸ｺﾞｼｯｸM-PRO" w:hAnsi="HG丸ｺﾞｼｯｸM-PRO"/>
                <w:color w:val="000000"/>
                <w:sz w:val="20"/>
                <w:szCs w:val="20"/>
                <w:shd w:val="clear" w:color="auto" w:fill="FFFFFF"/>
              </w:rPr>
            </w:pPr>
            <w:r w:rsidRPr="00A72DC1">
              <w:rPr>
                <w:rFonts w:ascii="HG丸ｺﾞｼｯｸM-PRO" w:hAnsi="HG丸ｺﾞｼｯｸM-PRO"/>
                <w:color w:val="000000"/>
                <w:sz w:val="20"/>
                <w:szCs w:val="20"/>
                <w:shd w:val="clear" w:color="auto" w:fill="FFFFFF"/>
              </w:rPr>
              <w:t>中音域を受け持つ</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。ミッドレンジとも。カラスやネズミ、リスなどの鳴き声が由来。</w:t>
            </w:r>
          </w:p>
          <w:p w:rsidR="00856D65" w:rsidRPr="00A72DC1" w:rsidRDefault="00856D65" w:rsidP="00856D65">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MF(Middle Frequency)とも呼ばれる。</w:t>
            </w:r>
          </w:p>
        </w:tc>
      </w:tr>
      <w:tr w:rsidR="00856D65" w:rsidRPr="00A72DC1" w:rsidTr="008954A8">
        <w:tc>
          <w:tcPr>
            <w:tcW w:w="2376" w:type="dxa"/>
            <w:vAlign w:val="center"/>
          </w:tcPr>
          <w:p w:rsidR="00856D65" w:rsidRPr="00A72DC1" w:rsidRDefault="00856D65" w:rsidP="00856D65">
            <w:pPr>
              <w:ind w:firstLineChars="0" w:firstLine="0"/>
              <w:jc w:val="center"/>
              <w:rPr>
                <w:rFonts w:ascii="HG丸ｺﾞｼｯｸM-PRO" w:hAnsi="HG丸ｺﾞｼｯｸM-PRO"/>
                <w:b/>
                <w:lang w:bidi="ar-SA"/>
              </w:rPr>
            </w:pPr>
            <w:r w:rsidRPr="00A72DC1">
              <w:rPr>
                <w:rFonts w:ascii="HG丸ｺﾞｼｯｸM-PRO" w:hAnsi="HG丸ｺﾞｼｯｸM-PRO"/>
                <w:b/>
                <w:bCs/>
                <w:color w:val="000000"/>
                <w:sz w:val="20"/>
                <w:szCs w:val="20"/>
                <w:shd w:val="clear" w:color="auto" w:fill="FFFFFF"/>
              </w:rPr>
              <w:t>ウーファー(Woofer)</w:t>
            </w:r>
          </w:p>
        </w:tc>
        <w:tc>
          <w:tcPr>
            <w:tcW w:w="6326" w:type="dxa"/>
            <w:vAlign w:val="center"/>
          </w:tcPr>
          <w:p w:rsidR="00856D65" w:rsidRPr="00A72DC1" w:rsidRDefault="00856D65" w:rsidP="00856D65">
            <w:pPr>
              <w:ind w:firstLineChars="0" w:firstLine="0"/>
              <w:jc w:val="center"/>
              <w:rPr>
                <w:rFonts w:ascii="HG丸ｺﾞｼｯｸM-PRO" w:hAnsi="HG丸ｺﾞｼｯｸM-PRO"/>
                <w:color w:val="000000"/>
                <w:sz w:val="20"/>
                <w:szCs w:val="20"/>
                <w:shd w:val="clear" w:color="auto" w:fill="FFFFFF"/>
              </w:rPr>
            </w:pPr>
            <w:r w:rsidRPr="00A72DC1">
              <w:rPr>
                <w:rFonts w:ascii="HG丸ｺﾞｼｯｸM-PRO" w:hAnsi="HG丸ｺﾞｼｯｸM-PRO"/>
                <w:color w:val="000000"/>
                <w:sz w:val="20"/>
                <w:szCs w:val="20"/>
                <w:shd w:val="clear" w:color="auto" w:fill="FFFFFF"/>
              </w:rPr>
              <w:t>低音域を受け持つ</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。狼や大型犬の唸り声が由来。</w:t>
            </w:r>
          </w:p>
          <w:p w:rsidR="00856D65" w:rsidRPr="00A72DC1" w:rsidRDefault="00856D65" w:rsidP="00856D65">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LF(Low Frequency)とも呼ばれる。</w:t>
            </w:r>
          </w:p>
        </w:tc>
      </w:tr>
      <w:tr w:rsidR="00856D65" w:rsidRPr="00A72DC1" w:rsidTr="008954A8">
        <w:tc>
          <w:tcPr>
            <w:tcW w:w="2376" w:type="dxa"/>
            <w:vAlign w:val="center"/>
          </w:tcPr>
          <w:p w:rsidR="00856D65" w:rsidRPr="00A72DC1" w:rsidRDefault="00856D65" w:rsidP="00856D65">
            <w:pPr>
              <w:ind w:firstLineChars="0" w:firstLine="0"/>
              <w:jc w:val="center"/>
              <w:rPr>
                <w:rFonts w:ascii="HG丸ｺﾞｼｯｸM-PRO" w:hAnsi="HG丸ｺﾞｼｯｸM-PRO"/>
                <w:b/>
                <w:lang w:bidi="ar-SA"/>
              </w:rPr>
            </w:pPr>
            <w:r w:rsidRPr="00A72DC1">
              <w:rPr>
                <w:rFonts w:ascii="HG丸ｺﾞｼｯｸM-PRO" w:hAnsi="HG丸ｺﾞｼｯｸM-PRO"/>
                <w:b/>
                <w:bCs/>
                <w:color w:val="000000"/>
                <w:sz w:val="20"/>
                <w:szCs w:val="20"/>
                <w:shd w:val="clear" w:color="auto" w:fill="FFFFFF"/>
              </w:rPr>
              <w:t>サブウーファー</w:t>
            </w:r>
          </w:p>
        </w:tc>
        <w:tc>
          <w:tcPr>
            <w:tcW w:w="6326" w:type="dxa"/>
            <w:vAlign w:val="center"/>
          </w:tcPr>
          <w:p w:rsidR="00856D65" w:rsidRPr="00A72DC1" w:rsidRDefault="00856D65" w:rsidP="00856D65">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ウーファーより更に下の重低音を受け持つ</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bl>
    <w:p w:rsidR="00856D65" w:rsidRPr="00A72DC1" w:rsidRDefault="00856D65" w:rsidP="00856D65">
      <w:pPr>
        <w:rPr>
          <w:rFonts w:ascii="HG丸ｺﾞｼｯｸM-PRO" w:hAnsi="HG丸ｺﾞｼｯｸM-PRO"/>
          <w:lang w:bidi="ar-SA"/>
        </w:rPr>
      </w:pPr>
    </w:p>
    <w:p w:rsidR="008954A8" w:rsidRPr="00A72DC1" w:rsidRDefault="008954A8" w:rsidP="00856D65">
      <w:pPr>
        <w:rPr>
          <w:rFonts w:ascii="HG丸ｺﾞｼｯｸM-PRO" w:hAnsi="HG丸ｺﾞｼｯｸM-PRO"/>
          <w:lang w:bidi="ar-SA"/>
        </w:rPr>
      </w:pPr>
    </w:p>
    <w:p w:rsidR="00856D65" w:rsidRPr="00A72DC1" w:rsidRDefault="00856D65" w:rsidP="00856D65">
      <w:pPr>
        <w:pStyle w:val="2"/>
        <w:rPr>
          <w:rFonts w:ascii="HG丸ｺﾞｼｯｸM-PRO" w:hAnsi="HG丸ｺﾞｼｯｸM-PRO"/>
          <w:lang w:bidi="ar-SA"/>
        </w:rPr>
      </w:pPr>
      <w:r w:rsidRPr="00A72DC1">
        <w:rPr>
          <w:rFonts w:ascii="HG丸ｺﾞｼｯｸM-PRO" w:hAnsi="HG丸ｺﾞｼｯｸM-PRO" w:hint="eastAsia"/>
          <w:lang w:bidi="ar-SA"/>
        </w:rPr>
        <w:t>エンクロージャーによる分類</w:t>
      </w:r>
    </w:p>
    <w:p w:rsidR="008954A8" w:rsidRPr="00A72DC1" w:rsidRDefault="008954A8" w:rsidP="008954A8">
      <w:pPr>
        <w:rPr>
          <w:rFonts w:ascii="HG丸ｺﾞｼｯｸM-PRO" w:hAnsi="HG丸ｺﾞｼｯｸM-PRO"/>
          <w:lang w:bidi="ar-SA"/>
        </w:rPr>
      </w:pPr>
    </w:p>
    <w:tbl>
      <w:tblPr>
        <w:tblStyle w:val="af3"/>
        <w:tblW w:w="0" w:type="auto"/>
        <w:tblLook w:val="04A0" w:firstRow="1" w:lastRow="0" w:firstColumn="1" w:lastColumn="0" w:noHBand="0" w:noVBand="1"/>
      </w:tblPr>
      <w:tblGrid>
        <w:gridCol w:w="2802"/>
        <w:gridCol w:w="5900"/>
      </w:tblGrid>
      <w:tr w:rsidR="00856D65" w:rsidRPr="00A72DC1" w:rsidTr="008954A8">
        <w:tc>
          <w:tcPr>
            <w:tcW w:w="2802" w:type="dxa"/>
            <w:vAlign w:val="center"/>
          </w:tcPr>
          <w:p w:rsidR="00856D65" w:rsidRPr="00A72DC1" w:rsidRDefault="00856D65" w:rsidP="00856D65">
            <w:pPr>
              <w:ind w:firstLineChars="0" w:firstLine="0"/>
              <w:jc w:val="center"/>
              <w:rPr>
                <w:rFonts w:ascii="HG丸ｺﾞｼｯｸM-PRO" w:hAnsi="HG丸ｺﾞｼｯｸM-PRO"/>
                <w:b/>
                <w:lang w:bidi="ar-SA"/>
              </w:rPr>
            </w:pPr>
            <w:r w:rsidRPr="00A72DC1">
              <w:rPr>
                <w:rFonts w:ascii="HG丸ｺﾞｼｯｸM-PRO" w:hAnsi="HG丸ｺﾞｼｯｸM-PRO" w:hint="eastAsia"/>
                <w:b/>
                <w:lang w:bidi="ar-SA"/>
              </w:rPr>
              <w:t>密閉型</w:t>
            </w:r>
          </w:p>
        </w:tc>
        <w:tc>
          <w:tcPr>
            <w:tcW w:w="5900" w:type="dxa"/>
            <w:vAlign w:val="center"/>
          </w:tcPr>
          <w:p w:rsidR="00856D65" w:rsidRPr="00A72DC1" w:rsidRDefault="00856D65" w:rsidP="00856D65">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マーシャルのキャビネット(1960Aなど）に代表される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r w:rsidR="00856D65" w:rsidRPr="00A72DC1" w:rsidTr="008954A8">
        <w:tc>
          <w:tcPr>
            <w:tcW w:w="2802" w:type="dxa"/>
            <w:vAlign w:val="center"/>
          </w:tcPr>
          <w:p w:rsidR="00856D65" w:rsidRPr="00A72DC1" w:rsidRDefault="00856D65" w:rsidP="00856D65">
            <w:pPr>
              <w:ind w:firstLineChars="0" w:firstLine="0"/>
              <w:jc w:val="center"/>
              <w:rPr>
                <w:rFonts w:ascii="HG丸ｺﾞｼｯｸM-PRO" w:hAnsi="HG丸ｺﾞｼｯｸM-PRO"/>
                <w:b/>
                <w:lang w:bidi="ar-SA"/>
              </w:rPr>
            </w:pPr>
            <w:r w:rsidRPr="00A72DC1">
              <w:rPr>
                <w:rFonts w:ascii="HG丸ｺﾞｼｯｸM-PRO" w:hAnsi="HG丸ｺﾞｼｯｸM-PRO"/>
                <w:b/>
                <w:bCs/>
                <w:color w:val="000000"/>
                <w:sz w:val="20"/>
                <w:szCs w:val="20"/>
                <w:shd w:val="clear" w:color="auto" w:fill="FFFFFF"/>
              </w:rPr>
              <w:t>バスレフレックス型</w:t>
            </w:r>
          </w:p>
        </w:tc>
        <w:tc>
          <w:tcPr>
            <w:tcW w:w="5900" w:type="dxa"/>
            <w:vAlign w:val="center"/>
          </w:tcPr>
          <w:p w:rsidR="00856D65" w:rsidRPr="00A72DC1" w:rsidRDefault="00856D65" w:rsidP="00856D65">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バスレフ型とも。エンクロージャーによって背面の低音の位相を反転しダクトを通し前面に放出することで低域を増幅させる構造の</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r w:rsidR="00856D65" w:rsidRPr="00A72DC1" w:rsidTr="008954A8">
        <w:tc>
          <w:tcPr>
            <w:tcW w:w="2802" w:type="dxa"/>
            <w:vAlign w:val="center"/>
          </w:tcPr>
          <w:p w:rsidR="00856D65" w:rsidRPr="00A72DC1" w:rsidRDefault="00856D65" w:rsidP="00856D65">
            <w:pPr>
              <w:ind w:firstLineChars="0" w:firstLine="0"/>
              <w:jc w:val="center"/>
              <w:rPr>
                <w:rFonts w:ascii="HG丸ｺﾞｼｯｸM-PRO" w:hAnsi="HG丸ｺﾞｼｯｸM-PRO"/>
                <w:b/>
                <w:lang w:bidi="ar-SA"/>
              </w:rPr>
            </w:pPr>
            <w:r w:rsidRPr="00A72DC1">
              <w:rPr>
                <w:rFonts w:ascii="HG丸ｺﾞｼｯｸM-PRO" w:hAnsi="HG丸ｺﾞｼｯｸM-PRO"/>
                <w:b/>
                <w:bCs/>
                <w:color w:val="000000"/>
                <w:sz w:val="20"/>
                <w:szCs w:val="20"/>
                <w:shd w:val="clear" w:color="auto" w:fill="FFFFFF"/>
              </w:rPr>
              <w:t>平面バッフル、後面開口型</w:t>
            </w:r>
          </w:p>
        </w:tc>
        <w:tc>
          <w:tcPr>
            <w:tcW w:w="5900" w:type="dxa"/>
            <w:vAlign w:val="center"/>
          </w:tcPr>
          <w:p w:rsidR="00856D65" w:rsidRPr="00A72DC1" w:rsidRDefault="00856D65" w:rsidP="00856D65">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JC-120等に代表される背面が開放されているタイプの</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r w:rsidR="00856D65" w:rsidRPr="00A72DC1" w:rsidTr="008954A8">
        <w:tc>
          <w:tcPr>
            <w:tcW w:w="2802" w:type="dxa"/>
            <w:vAlign w:val="center"/>
          </w:tcPr>
          <w:p w:rsidR="00856D65" w:rsidRPr="00A72DC1" w:rsidRDefault="00856D65" w:rsidP="00856D65">
            <w:pPr>
              <w:ind w:firstLineChars="0" w:firstLine="0"/>
              <w:jc w:val="center"/>
              <w:rPr>
                <w:rFonts w:ascii="HG丸ｺﾞｼｯｸM-PRO" w:hAnsi="HG丸ｺﾞｼｯｸM-PRO"/>
                <w:b/>
                <w:lang w:bidi="ar-SA"/>
              </w:rPr>
            </w:pPr>
            <w:r w:rsidRPr="00A72DC1">
              <w:rPr>
                <w:rFonts w:ascii="HG丸ｺﾞｼｯｸM-PRO" w:hAnsi="HG丸ｺﾞｼｯｸM-PRO"/>
                <w:b/>
                <w:bCs/>
                <w:color w:val="000000"/>
                <w:sz w:val="20"/>
                <w:szCs w:val="20"/>
                <w:shd w:val="clear" w:color="auto" w:fill="FFFFFF"/>
              </w:rPr>
              <w:t>ホーン型</w:t>
            </w:r>
          </w:p>
        </w:tc>
        <w:tc>
          <w:tcPr>
            <w:tcW w:w="5900" w:type="dxa"/>
            <w:vAlign w:val="center"/>
          </w:tcPr>
          <w:p w:rsidR="00856D65" w:rsidRPr="00A72DC1" w:rsidRDefault="00856D65" w:rsidP="00856D65">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ホーンによって特定の帯域を増幅するタイプの</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。ツイーターも一種のホーン型。トラメガなども。</w:t>
            </w:r>
          </w:p>
        </w:tc>
      </w:tr>
    </w:tbl>
    <w:p w:rsidR="00856D65" w:rsidRPr="00A72DC1" w:rsidRDefault="00A72DC1" w:rsidP="00856D65">
      <w:pPr>
        <w:rPr>
          <w:rFonts w:ascii="HG丸ｺﾞｼｯｸM-PRO" w:hAnsi="HG丸ｺﾞｼｯｸM-PRO"/>
          <w:lang w:bidi="ar-SA"/>
        </w:rPr>
      </w:pPr>
      <w:r w:rsidRPr="00A72DC1">
        <w:rPr>
          <w:rFonts w:ascii="HG丸ｺﾞｼｯｸM-PRO" w:hAnsi="HG丸ｺﾞｼｯｸM-PRO" w:hint="eastAsia"/>
          <w:noProof/>
          <w:lang w:bidi="ar-SA"/>
        </w:rPr>
        <mc:AlternateContent>
          <mc:Choice Requires="wpg">
            <w:drawing>
              <wp:anchor distT="0" distB="0" distL="114300" distR="114300" simplePos="0" relativeHeight="251721728" behindDoc="0" locked="0" layoutInCell="1" allowOverlap="1" wp14:anchorId="361B0614" wp14:editId="45C509CD">
                <wp:simplePos x="0" y="0"/>
                <wp:positionH relativeFrom="column">
                  <wp:posOffset>2872740</wp:posOffset>
                </wp:positionH>
                <wp:positionV relativeFrom="paragraph">
                  <wp:posOffset>271145</wp:posOffset>
                </wp:positionV>
                <wp:extent cx="2352675" cy="2114550"/>
                <wp:effectExtent l="0" t="0" r="9525" b="0"/>
                <wp:wrapTopAndBottom/>
                <wp:docPr id="107" name="グループ化 107"/>
                <wp:cNvGraphicFramePr/>
                <a:graphic xmlns:a="http://schemas.openxmlformats.org/drawingml/2006/main">
                  <a:graphicData uri="http://schemas.microsoft.com/office/word/2010/wordprocessingGroup">
                    <wpg:wgp>
                      <wpg:cNvGrpSpPr/>
                      <wpg:grpSpPr>
                        <a:xfrm>
                          <a:off x="0" y="0"/>
                          <a:ext cx="2352675" cy="2114550"/>
                          <a:chOff x="0" y="0"/>
                          <a:chExt cx="2869565" cy="2791460"/>
                        </a:xfrm>
                      </wpg:grpSpPr>
                      <pic:pic xmlns:pic="http://schemas.openxmlformats.org/drawingml/2006/picture">
                        <pic:nvPicPr>
                          <pic:cNvPr id="105" name="図 105" descr="http://www.roland.co.jp/products/jp/JC-120/images/top_L.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7025" cy="2514600"/>
                          </a:xfrm>
                          <a:prstGeom prst="rect">
                            <a:avLst/>
                          </a:prstGeom>
                          <a:noFill/>
                          <a:ln>
                            <a:noFill/>
                          </a:ln>
                        </pic:spPr>
                      </pic:pic>
                      <wps:wsp>
                        <wps:cNvPr id="106" name="テキスト ボックス 106"/>
                        <wps:cNvSpPr txBox="1"/>
                        <wps:spPr>
                          <a:xfrm>
                            <a:off x="0" y="2571750"/>
                            <a:ext cx="2869565" cy="219710"/>
                          </a:xfrm>
                          <a:prstGeom prst="rect">
                            <a:avLst/>
                          </a:prstGeom>
                          <a:solidFill>
                            <a:prstClr val="white"/>
                          </a:solidFill>
                          <a:ln>
                            <a:noFill/>
                          </a:ln>
                          <a:effectLst/>
                        </wps:spPr>
                        <wps:txbx>
                          <w:txbxContent>
                            <w:p w:rsidR="000D2897" w:rsidRPr="00F066C3" w:rsidRDefault="000D2897" w:rsidP="008954A8">
                              <w:pPr>
                                <w:pStyle w:val="af2"/>
                                <w:ind w:firstLine="211"/>
                                <w:rPr>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3</w:t>
                              </w:r>
                              <w:r>
                                <w:fldChar w:fldCharType="end"/>
                              </w:r>
                              <w:r>
                                <w:rPr>
                                  <w:rFonts w:hint="eastAsia"/>
                                </w:rPr>
                                <w:t xml:space="preserve">　</w:t>
                              </w:r>
                              <w:r>
                                <w:rPr>
                                  <w:rFonts w:hint="eastAsia"/>
                                </w:rPr>
                                <w:t>JC120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107" o:spid="_x0000_s1121" style="position:absolute;left:0;text-align:left;margin-left:226.2pt;margin-top:21.35pt;width:185.25pt;height:166.5pt;z-index:251721728;mso-width-relative:margin;mso-height-relative:margin" coordsize="28695,27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">
                <v:shape id="図 105" o:spid="_x0000_s1122" type="#_x0000_t75" alt="http://www.roland.co.jp/products/jp/JC-120/images/top_L.jpg" style="position:absolute;width:28670;height:25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z2rvEAAAA3AAAAA8AAABkcnMvZG93bnJldi54bWxET0trwkAQvgv9D8sIvelG0VrSrFIL0pJT&#10;faS0tyE7TYLZ2ZBdk/jvuwXB23x8z0k2g6lFR62rLCuYTSMQxLnVFRcKTsfd5BmE88gaa8uk4EoO&#10;NuuHUYKxtj3vqTv4QoQQdjEqKL1vYildXpJBN7UNceB+bWvQB9gWUrfYh3BTy3kUPUmDFYeGEht6&#10;Kyk/Hy5Gwe49TRdZ9pnuz8UXH7c/35dVtVDqcTy8voDwNPi7+Ob+0GF+tIT/Z8IFc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Zz2rvEAAAA3AAAAA8AAAAAAAAAAAAAAAAA&#10;nwIAAGRycy9kb3ducmV2LnhtbFBLBQYAAAAABAAEAPcAAACQAwAAAAA=&#10;">
                  <v:imagedata r:id="rId20" o:title="top_L"/>
                  <v:path arrowok="t"/>
                </v:shape>
                <v:shape id="テキスト ボックス 106" o:spid="_x0000_s1123" type="#_x0000_t202" style="position:absolute;top:25717;width:28695;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L5MMA&#10;AADcAAAADwAAAGRycy9kb3ducmV2LnhtbERPO2vDMBDeC/kP4gJdSizHgymOldAmKWRohzzIfFhX&#10;29Q6GUmJ7X8fFQrd7uN7XrkZTSfu5HxrWcEySUEQV1a3XCu4nD8WryB8QNbYWSYFE3nYrGdPJRba&#10;Dnyk+ynUIoawL1BBE0JfSOmrhgz6xPbEkfu2zmCI0NVSOxxiuOlklqa5NNhybGiwp21D1c/pZhTk&#10;O3cbjrx92V32n/jV19n1fboq9Twf31YgAo3hX/znPug4P83h95l4gV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L5MMAAADcAAAADwAAAAAAAAAAAAAAAACYAgAAZHJzL2Rv&#10;d25yZXYueG1sUEsFBgAAAAAEAAQA9QAAAIgDAAAAAA==&#10;" stroked="f">
                  <v:textbox inset="0,0,0,0">
                    <w:txbxContent>
                      <w:p w:rsidR="000D2897" w:rsidRPr="00F066C3" w:rsidRDefault="000D2897" w:rsidP="008954A8">
                        <w:pPr>
                          <w:pStyle w:val="af2"/>
                          <w:ind w:firstLine="211"/>
                          <w:rPr>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3</w:t>
                        </w:r>
                        <w:r>
                          <w:fldChar w:fldCharType="end"/>
                        </w:r>
                        <w:r>
                          <w:rPr>
                            <w:rFonts w:hint="eastAsia"/>
                          </w:rPr>
                          <w:t xml:space="preserve">　</w:t>
                        </w:r>
                        <w:r>
                          <w:rPr>
                            <w:rFonts w:hint="eastAsia"/>
                          </w:rPr>
                          <w:t>JC120</w:t>
                        </w:r>
                      </w:p>
                    </w:txbxContent>
                  </v:textbox>
                </v:shape>
                <w10:wrap type="topAndBottom"/>
              </v:group>
            </w:pict>
          </mc:Fallback>
        </mc:AlternateContent>
      </w:r>
      <w:r w:rsidRPr="00A72DC1">
        <w:rPr>
          <w:rFonts w:ascii="HG丸ｺﾞｼｯｸM-PRO" w:hAnsi="HG丸ｺﾞｼｯｸM-PRO" w:hint="eastAsia"/>
          <w:noProof/>
          <w:lang w:bidi="ar-SA"/>
        </w:rPr>
        <mc:AlternateContent>
          <mc:Choice Requires="wpg">
            <w:drawing>
              <wp:anchor distT="0" distB="0" distL="114300" distR="114300" simplePos="0" relativeHeight="251718656" behindDoc="0" locked="0" layoutInCell="1" allowOverlap="1" wp14:anchorId="3315E3D3" wp14:editId="69D1F422">
                <wp:simplePos x="0" y="0"/>
                <wp:positionH relativeFrom="column">
                  <wp:posOffset>-41910</wp:posOffset>
                </wp:positionH>
                <wp:positionV relativeFrom="paragraph">
                  <wp:posOffset>280670</wp:posOffset>
                </wp:positionV>
                <wp:extent cx="2562225" cy="1819275"/>
                <wp:effectExtent l="0" t="0" r="9525" b="9525"/>
                <wp:wrapTopAndBottom/>
                <wp:docPr id="104" name="グループ化 104"/>
                <wp:cNvGraphicFramePr/>
                <a:graphic xmlns:a="http://schemas.openxmlformats.org/drawingml/2006/main">
                  <a:graphicData uri="http://schemas.microsoft.com/office/word/2010/wordprocessingGroup">
                    <wpg:wgp>
                      <wpg:cNvGrpSpPr/>
                      <wpg:grpSpPr>
                        <a:xfrm>
                          <a:off x="0" y="0"/>
                          <a:ext cx="2562225" cy="1819275"/>
                          <a:chOff x="0" y="0"/>
                          <a:chExt cx="2819400" cy="1686560"/>
                        </a:xfrm>
                      </wpg:grpSpPr>
                      <pic:pic xmlns:pic="http://schemas.openxmlformats.org/drawingml/2006/picture">
                        <pic:nvPicPr>
                          <pic:cNvPr id="102" name="図 102" descr="http://www.soundhouse.co.jp/shop/prod_img/1/1960a.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409700"/>
                          </a:xfrm>
                          <a:prstGeom prst="rect">
                            <a:avLst/>
                          </a:prstGeom>
                          <a:noFill/>
                          <a:ln>
                            <a:noFill/>
                          </a:ln>
                        </pic:spPr>
                      </pic:pic>
                      <wps:wsp>
                        <wps:cNvPr id="103" name="テキスト ボックス 103"/>
                        <wps:cNvSpPr txBox="1"/>
                        <wps:spPr>
                          <a:xfrm>
                            <a:off x="0" y="1466850"/>
                            <a:ext cx="2819400" cy="219710"/>
                          </a:xfrm>
                          <a:prstGeom prst="rect">
                            <a:avLst/>
                          </a:prstGeom>
                          <a:solidFill>
                            <a:prstClr val="white"/>
                          </a:solidFill>
                          <a:ln>
                            <a:noFill/>
                          </a:ln>
                          <a:effectLst/>
                        </wps:spPr>
                        <wps:txbx>
                          <w:txbxContent>
                            <w:p w:rsidR="000D2897" w:rsidRPr="00A57AB7" w:rsidRDefault="000D2897" w:rsidP="008954A8">
                              <w:pPr>
                                <w:pStyle w:val="af2"/>
                                <w:ind w:firstLine="211"/>
                                <w:rPr>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4</w:t>
                              </w:r>
                              <w:r>
                                <w:fldChar w:fldCharType="end"/>
                              </w:r>
                              <w:r>
                                <w:rPr>
                                  <w:rFonts w:hint="eastAsia"/>
                                </w:rPr>
                                <w:t xml:space="preserve">　マーシャルキャビネット</w:t>
                              </w:r>
                              <w:r>
                                <w:rPr>
                                  <w:rFonts w:hint="eastAsia"/>
                                </w:rPr>
                                <w:t>1960A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104" o:spid="_x0000_s1124" style="position:absolute;left:0;text-align:left;margin-left:-3.3pt;margin-top:22.1pt;width:201.75pt;height:143.25pt;z-index:251718656;mso-width-relative:margin;mso-height-relative:margin" coordsize="28194,168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">
                <v:shape id="図 102" o:spid="_x0000_s1125" type="#_x0000_t75" alt="http://www.soundhouse.co.jp/shop/prod_img/1/1960a.jpg" style="position:absolute;width:28194;height:14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xQtXBAAAA3AAAAA8AAABkcnMvZG93bnJldi54bWxET0trAjEQvgv9D2EK3jRRQWRrFC0URC8+&#10;SnudbqabpZvJkkTd9tcbQehtPr7nzJeda8SFQqw9axgNFQji0puaKw3vp7fBDERMyAYbz6ThlyIs&#10;F0+9ORbGX/lAl2OqRA7hWKAGm1JbSBlLSw7j0LfEmfv2wWHKMFTSBLzmcNfIsVJT6bDm3GCxpVdL&#10;5c/x7DT4SXP6wJn7s2vVbtVnWFVfu73W/edu9QIiUZf+xQ/3xuT5agz3Z/IFcnE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QxQtXBAAAA3AAAAA8AAAAAAAAAAAAAAAAAnwIA&#10;AGRycy9kb3ducmV2LnhtbFBLBQYAAAAABAAEAPcAAACNAwAAAAA=&#10;">
                  <v:imagedata r:id="rId22" o:title="1960a"/>
                  <v:path arrowok="t"/>
                </v:shape>
                <v:shape id="テキスト ボックス 103" o:spid="_x0000_s1126" type="#_x0000_t202" style="position:absolute;top:14668;width:28194;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ofMMA&#10;AADcAAAADwAAAGRycy9kb3ducmV2LnhtbERPS2vCQBC+C/0PyxR6kbppCk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UofMMAAADcAAAADwAAAAAAAAAAAAAAAACYAgAAZHJzL2Rv&#10;d25yZXYueG1sUEsFBgAAAAAEAAQA9QAAAIgDAAAAAA==&#10;" stroked="f">
                  <v:textbox inset="0,0,0,0">
                    <w:txbxContent>
                      <w:p w:rsidR="000D2897" w:rsidRPr="00A57AB7" w:rsidRDefault="000D2897" w:rsidP="008954A8">
                        <w:pPr>
                          <w:pStyle w:val="af2"/>
                          <w:ind w:firstLine="211"/>
                          <w:rPr>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4</w:t>
                        </w:r>
                        <w:r>
                          <w:fldChar w:fldCharType="end"/>
                        </w:r>
                        <w:r>
                          <w:rPr>
                            <w:rFonts w:hint="eastAsia"/>
                          </w:rPr>
                          <w:t xml:space="preserve">　マーシャルキャビネット</w:t>
                        </w:r>
                        <w:r>
                          <w:rPr>
                            <w:rFonts w:hint="eastAsia"/>
                          </w:rPr>
                          <w:t>1960A</w:t>
                        </w:r>
                      </w:p>
                    </w:txbxContent>
                  </v:textbox>
                </v:shape>
                <w10:wrap type="topAndBottom"/>
              </v:group>
            </w:pict>
          </mc:Fallback>
        </mc:AlternateContent>
      </w:r>
    </w:p>
    <w:p w:rsidR="008954A8" w:rsidRPr="00A72DC1" w:rsidRDefault="008954A8" w:rsidP="00856D65">
      <w:pPr>
        <w:rPr>
          <w:rFonts w:ascii="HG丸ｺﾞｼｯｸM-PRO" w:hAnsi="HG丸ｺﾞｼｯｸM-PRO"/>
          <w:lang w:bidi="ar-SA"/>
        </w:rPr>
      </w:pPr>
    </w:p>
    <w:p w:rsidR="008954A8" w:rsidRDefault="008954A8" w:rsidP="008954A8">
      <w:pPr>
        <w:pStyle w:val="2"/>
        <w:rPr>
          <w:rFonts w:ascii="HG丸ｺﾞｼｯｸM-PRO" w:hAnsi="HG丸ｺﾞｼｯｸM-PRO"/>
          <w:lang w:bidi="ar-SA"/>
        </w:rPr>
      </w:pPr>
      <w:r w:rsidRPr="00A72DC1">
        <w:rPr>
          <w:rFonts w:ascii="HG丸ｺﾞｼｯｸM-PRO" w:hAnsi="HG丸ｺﾞｼｯｸM-PRO" w:hint="eastAsia"/>
          <w:lang w:bidi="ar-SA"/>
        </w:rPr>
        <w:lastRenderedPageBreak/>
        <w:t>用途による分類</w:t>
      </w:r>
    </w:p>
    <w:p w:rsidR="004D3718" w:rsidRPr="004D3718" w:rsidRDefault="004D3718" w:rsidP="004D3718">
      <w:pPr>
        <w:rPr>
          <w:lang w:bidi="ar-SA"/>
        </w:rPr>
      </w:pPr>
    </w:p>
    <w:tbl>
      <w:tblPr>
        <w:tblStyle w:val="af3"/>
        <w:tblpPr w:leftFromText="142" w:rightFromText="142" w:vertAnchor="text" w:horzAnchor="margin" w:tblpY="71"/>
        <w:tblW w:w="0" w:type="auto"/>
        <w:tblLook w:val="04A0" w:firstRow="1" w:lastRow="0" w:firstColumn="1" w:lastColumn="0" w:noHBand="0" w:noVBand="1"/>
      </w:tblPr>
      <w:tblGrid>
        <w:gridCol w:w="2518"/>
        <w:gridCol w:w="6184"/>
      </w:tblGrid>
      <w:tr w:rsidR="004D3718" w:rsidRPr="00A72DC1" w:rsidTr="004D3718">
        <w:tc>
          <w:tcPr>
            <w:tcW w:w="2518" w:type="dxa"/>
            <w:vAlign w:val="center"/>
          </w:tcPr>
          <w:p w:rsidR="004D3718" w:rsidRPr="00A72DC1" w:rsidRDefault="004D3718" w:rsidP="004D3718">
            <w:pPr>
              <w:ind w:firstLineChars="0" w:firstLine="0"/>
              <w:jc w:val="center"/>
              <w:rPr>
                <w:rFonts w:ascii="HG丸ｺﾞｼｯｸM-PRO" w:hAnsi="HG丸ｺﾞｼｯｸM-PRO"/>
                <w:b/>
                <w:lang w:bidi="ar-SA"/>
              </w:rPr>
            </w:pPr>
            <w:r w:rsidRPr="00A72DC1">
              <w:rPr>
                <w:rFonts w:ascii="HG丸ｺﾞｼｯｸM-PRO" w:hAnsi="HG丸ｺﾞｼｯｸM-PRO"/>
                <w:b/>
                <w:bCs/>
                <w:color w:val="000000"/>
                <w:sz w:val="20"/>
                <w:szCs w:val="20"/>
                <w:shd w:val="clear" w:color="auto" w:fill="FFFFFF"/>
              </w:rPr>
              <w:t>PA,SR用</w:t>
            </w:r>
          </w:p>
        </w:tc>
        <w:tc>
          <w:tcPr>
            <w:tcW w:w="6184" w:type="dxa"/>
            <w:vAlign w:val="center"/>
          </w:tcPr>
          <w:p w:rsidR="004D3718" w:rsidRPr="00A72DC1" w:rsidRDefault="004D3718" w:rsidP="004D3718">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PA,SRの外音を目的とした用途。</w:t>
            </w:r>
          </w:p>
        </w:tc>
      </w:tr>
      <w:tr w:rsidR="004D3718" w:rsidRPr="00A72DC1" w:rsidTr="004D3718">
        <w:tc>
          <w:tcPr>
            <w:tcW w:w="2518" w:type="dxa"/>
            <w:vAlign w:val="center"/>
          </w:tcPr>
          <w:p w:rsidR="004D3718" w:rsidRPr="00A72DC1" w:rsidRDefault="004D3718" w:rsidP="004D3718">
            <w:pPr>
              <w:ind w:firstLineChars="0" w:firstLine="0"/>
              <w:jc w:val="center"/>
              <w:rPr>
                <w:rFonts w:ascii="HG丸ｺﾞｼｯｸM-PRO" w:hAnsi="HG丸ｺﾞｼｯｸM-PRO"/>
                <w:b/>
                <w:lang w:bidi="ar-SA"/>
              </w:rPr>
            </w:pPr>
            <w:r w:rsidRPr="00A72DC1">
              <w:rPr>
                <w:rFonts w:ascii="HG丸ｺﾞｼｯｸM-PRO" w:hAnsi="HG丸ｺﾞｼｯｸM-PRO"/>
                <w:b/>
                <w:bCs/>
                <w:color w:val="000000"/>
                <w:sz w:val="20"/>
                <w:szCs w:val="20"/>
                <w:shd w:val="clear" w:color="auto" w:fill="FFFFFF"/>
              </w:rPr>
              <w:t>モニタースピーカー</w:t>
            </w:r>
          </w:p>
        </w:tc>
        <w:tc>
          <w:tcPr>
            <w:tcW w:w="6184" w:type="dxa"/>
            <w:vAlign w:val="center"/>
          </w:tcPr>
          <w:p w:rsidR="004D3718" w:rsidRPr="00A72DC1" w:rsidRDefault="004D3718" w:rsidP="004D3718">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レコーディングのモニタリングまたは、PA,SRにおいてのフットスピーカーの用途。</w:t>
            </w:r>
          </w:p>
        </w:tc>
      </w:tr>
      <w:tr w:rsidR="004D3718" w:rsidRPr="00A72DC1" w:rsidTr="004D3718">
        <w:tc>
          <w:tcPr>
            <w:tcW w:w="2518" w:type="dxa"/>
            <w:vAlign w:val="center"/>
          </w:tcPr>
          <w:p w:rsidR="004D3718" w:rsidRPr="00A72DC1" w:rsidRDefault="004D3718" w:rsidP="004D3718">
            <w:pPr>
              <w:ind w:firstLineChars="0" w:firstLine="0"/>
              <w:jc w:val="center"/>
              <w:rPr>
                <w:rFonts w:ascii="HG丸ｺﾞｼｯｸM-PRO" w:hAnsi="HG丸ｺﾞｼｯｸM-PRO"/>
                <w:b/>
                <w:lang w:bidi="ar-SA"/>
              </w:rPr>
            </w:pPr>
            <w:r w:rsidRPr="00A72DC1">
              <w:rPr>
                <w:rFonts w:ascii="HG丸ｺﾞｼｯｸM-PRO" w:hAnsi="HG丸ｺﾞｼｯｸM-PRO"/>
                <w:b/>
                <w:bCs/>
                <w:color w:val="000000"/>
                <w:sz w:val="20"/>
                <w:szCs w:val="20"/>
                <w:shd w:val="clear" w:color="auto" w:fill="FFFFFF"/>
              </w:rPr>
              <w:t>楽器用</w:t>
            </w:r>
          </w:p>
        </w:tc>
        <w:tc>
          <w:tcPr>
            <w:tcW w:w="6184" w:type="dxa"/>
            <w:vAlign w:val="center"/>
          </w:tcPr>
          <w:p w:rsidR="004D3718" w:rsidRPr="00A72DC1" w:rsidRDefault="004D3718" w:rsidP="004D3718">
            <w:pPr>
              <w:ind w:firstLineChars="0" w:firstLine="0"/>
              <w:jc w:val="center"/>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楽器の音を増幅することを目的とした用途。</w:t>
            </w:r>
          </w:p>
        </w:tc>
      </w:tr>
    </w:tbl>
    <w:p w:rsidR="00A72DC1" w:rsidRPr="00A72DC1" w:rsidRDefault="00A72DC1" w:rsidP="00A72DC1">
      <w:pPr>
        <w:rPr>
          <w:lang w:bidi="ar-SA"/>
        </w:rPr>
      </w:pPr>
    </w:p>
    <w:p w:rsidR="00A72DC1" w:rsidRDefault="00A72DC1" w:rsidP="00A72DC1">
      <w:pPr>
        <w:pStyle w:val="2"/>
        <w:rPr>
          <w:rFonts w:ascii="HG丸ｺﾞｼｯｸM-PRO" w:hAnsi="HG丸ｺﾞｼｯｸM-PRO"/>
          <w:lang w:bidi="ar-SA"/>
        </w:rPr>
      </w:pPr>
      <w:r w:rsidRPr="00A72DC1">
        <w:rPr>
          <w:rFonts w:ascii="HG丸ｺﾞｼｯｸM-PRO" w:hAnsi="HG丸ｺﾞｼｯｸM-PRO" w:hint="eastAsia"/>
          <w:lang w:bidi="ar-SA"/>
        </w:rPr>
        <w:t>その他</w:t>
      </w:r>
    </w:p>
    <w:p w:rsidR="008812DE" w:rsidRPr="008812DE" w:rsidRDefault="008812DE" w:rsidP="008812DE">
      <w:pPr>
        <w:rPr>
          <w:lang w:bidi="ar-SA"/>
        </w:rPr>
      </w:pPr>
    </w:p>
    <w:p w:rsidR="00A72DC1" w:rsidRPr="00A72DC1" w:rsidRDefault="00A72DC1" w:rsidP="00A72DC1">
      <w:pPr>
        <w:ind w:firstLine="241"/>
        <w:rPr>
          <w:rFonts w:ascii="HG丸ｺﾞｼｯｸM-PRO" w:hAnsi="HG丸ｺﾞｼｯｸM-PRO"/>
          <w:b/>
          <w:bCs/>
          <w:color w:val="000000"/>
          <w:sz w:val="24"/>
          <w:shd w:val="clear" w:color="auto" w:fill="FFFFFF"/>
        </w:rPr>
      </w:pPr>
      <w:r w:rsidRPr="00A72DC1">
        <w:rPr>
          <w:rFonts w:ascii="HG丸ｺﾞｼｯｸM-PRO" w:hAnsi="HG丸ｺﾞｼｯｸM-PRO"/>
          <w:b/>
          <w:bCs/>
          <w:color w:val="000000"/>
          <w:sz w:val="24"/>
          <w:shd w:val="clear" w:color="auto" w:fill="FFFFFF"/>
        </w:rPr>
        <w:t>ラインアレイ</w:t>
      </w:r>
    </w:p>
    <w:p w:rsidR="00A72DC1" w:rsidRPr="00A72DC1" w:rsidRDefault="00A72DC1" w:rsidP="00A72DC1">
      <w:pPr>
        <w:ind w:firstLine="20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直線上に設置し、垂直の指向性を狭く、水平の指向性を広く取り、</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１つあたりの効率を上げパワーを下げる方式。タイムアライメント、位相、指向性等様々な制御が行われている。</w:t>
      </w:r>
    </w:p>
    <w:p w:rsidR="00A72DC1" w:rsidRPr="00A72DC1" w:rsidRDefault="00A72DC1" w:rsidP="00A72DC1">
      <w:pPr>
        <w:ind w:firstLine="241"/>
        <w:rPr>
          <w:rFonts w:ascii="HG丸ｺﾞｼｯｸM-PRO" w:hAnsi="HG丸ｺﾞｼｯｸM-PRO"/>
          <w:sz w:val="24"/>
          <w:lang w:bidi="ar-SA"/>
        </w:rPr>
      </w:pPr>
      <w:r w:rsidRPr="00A72DC1">
        <w:rPr>
          <w:rFonts w:ascii="HG丸ｺﾞｼｯｸM-PRO" w:hAnsi="HG丸ｺﾞｼｯｸM-PRO"/>
          <w:b/>
          <w:bCs/>
          <w:color w:val="000000"/>
          <w:sz w:val="24"/>
          <w:shd w:val="clear" w:color="auto" w:fill="FFFFFF"/>
        </w:rPr>
        <w:t>トーンゾイレ</w:t>
      </w:r>
    </w:p>
    <w:p w:rsidR="00A72DC1" w:rsidRDefault="00A72DC1" w:rsidP="00A72DC1">
      <w:pPr>
        <w:ind w:firstLine="200"/>
        <w:rPr>
          <w:rFonts w:ascii="HG丸ｺﾞｼｯｸM-PRO" w:hAnsi="HG丸ｺﾞｼｯｸM-PRO"/>
          <w:color w:val="000000"/>
          <w:sz w:val="20"/>
          <w:szCs w:val="20"/>
          <w:shd w:val="clear" w:color="auto" w:fill="FFFFFF"/>
        </w:rPr>
      </w:pPr>
      <w:r w:rsidRPr="00A72DC1">
        <w:rPr>
          <w:rFonts w:ascii="HG丸ｺﾞｼｯｸM-PRO" w:hAnsi="HG丸ｺﾞｼｯｸM-PRO"/>
          <w:color w:val="000000"/>
          <w:sz w:val="20"/>
          <w:szCs w:val="20"/>
          <w:shd w:val="clear" w:color="auto" w:fill="FFFFFF"/>
        </w:rPr>
        <w:t>ラインアレイの原型となったタイプで、フルレンジの</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が搭載されている。タイムアライメント、位相、指向性の制御がされていないため音質が狂いやすい。教室や体育館などの細長い</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がそれ。</w:t>
      </w:r>
    </w:p>
    <w:p w:rsidR="008812DE" w:rsidRPr="00A72DC1" w:rsidRDefault="008812DE" w:rsidP="008812DE">
      <w:pPr>
        <w:rPr>
          <w:rFonts w:ascii="HG丸ｺﾞｼｯｸM-PRO" w:hAnsi="HG丸ｺﾞｼｯｸM-PRO"/>
          <w:lang w:bidi="ar-SA"/>
        </w:rPr>
      </w:pPr>
    </w:p>
    <w:p w:rsidR="00A72DC1" w:rsidRDefault="00A72DC1" w:rsidP="00A72DC1">
      <w:pPr>
        <w:pStyle w:val="2"/>
        <w:rPr>
          <w:rFonts w:ascii="HG丸ｺﾞｼｯｸM-PRO" w:hAnsi="HG丸ｺﾞｼｯｸM-PRO"/>
          <w:lang w:bidi="ar-SA"/>
        </w:rPr>
      </w:pPr>
      <w:r w:rsidRPr="00A72DC1">
        <w:rPr>
          <w:rFonts w:ascii="HG丸ｺﾞｼｯｸM-PRO" w:hAnsi="HG丸ｺﾞｼｯｸM-PRO" w:hint="eastAsia"/>
          <w:lang w:bidi="ar-SA"/>
        </w:rPr>
        <w:t>SR</w:t>
      </w:r>
      <w:r w:rsidR="00731A4E" w:rsidRPr="00A72DC1">
        <w:rPr>
          <w:rFonts w:ascii="HG丸ｺﾞｼｯｸM-PRO" w:hAnsi="HG丸ｺﾞｼｯｸM-PRO" w:hint="eastAsia"/>
          <w:lang w:bidi="ar-SA"/>
        </w:rPr>
        <w:t>スピーカー</w:t>
      </w:r>
      <w:r w:rsidRPr="00A72DC1">
        <w:rPr>
          <w:rFonts w:ascii="HG丸ｺﾞｼｯｸM-PRO" w:hAnsi="HG丸ｺﾞｼｯｸM-PRO" w:hint="eastAsia"/>
          <w:lang w:bidi="ar-SA"/>
        </w:rPr>
        <w:t>の位置における呼称</w:t>
      </w:r>
    </w:p>
    <w:p w:rsidR="00A72DC1" w:rsidRPr="00A72DC1" w:rsidRDefault="00A72DC1" w:rsidP="00A72DC1">
      <w:pPr>
        <w:rPr>
          <w:lang w:bidi="ar-SA"/>
        </w:rPr>
      </w:pPr>
    </w:p>
    <w:tbl>
      <w:tblPr>
        <w:tblStyle w:val="af3"/>
        <w:tblW w:w="0" w:type="auto"/>
        <w:tblLook w:val="04A0" w:firstRow="1" w:lastRow="0" w:firstColumn="1" w:lastColumn="0" w:noHBand="0" w:noVBand="1"/>
      </w:tblPr>
      <w:tblGrid>
        <w:gridCol w:w="3085"/>
        <w:gridCol w:w="5617"/>
      </w:tblGrid>
      <w:tr w:rsidR="00A72DC1" w:rsidRPr="00A72DC1" w:rsidTr="00A72DC1">
        <w:tc>
          <w:tcPr>
            <w:tcW w:w="3085" w:type="dxa"/>
          </w:tcPr>
          <w:p w:rsidR="00A72DC1" w:rsidRPr="00A72DC1" w:rsidRDefault="00A72DC1" w:rsidP="00A72DC1">
            <w:pPr>
              <w:ind w:firstLineChars="0" w:firstLine="0"/>
              <w:rPr>
                <w:rFonts w:ascii="HG丸ｺﾞｼｯｸM-PRO" w:hAnsi="HG丸ｺﾞｼｯｸM-PRO"/>
                <w:szCs w:val="21"/>
                <w:lang w:bidi="ar-SA"/>
              </w:rPr>
            </w:pPr>
            <w:r w:rsidRPr="00A72DC1">
              <w:rPr>
                <w:rFonts w:ascii="HG丸ｺﾞｼｯｸM-PRO" w:hAnsi="HG丸ｺﾞｼｯｸM-PRO"/>
                <w:b/>
                <w:bCs/>
                <w:color w:val="000000"/>
                <w:szCs w:val="21"/>
                <w:shd w:val="clear" w:color="auto" w:fill="FFFFFF"/>
              </w:rPr>
              <w:t>メイン</w:t>
            </w:r>
          </w:p>
        </w:tc>
        <w:tc>
          <w:tcPr>
            <w:tcW w:w="5617" w:type="dxa"/>
          </w:tcPr>
          <w:p w:rsidR="00A72DC1" w:rsidRPr="00A72DC1" w:rsidRDefault="00A72DC1" w:rsidP="00A72DC1">
            <w:pPr>
              <w:ind w:firstLineChars="0" w:firstLine="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名の通りメインスピーカー、外音担当。</w:t>
            </w:r>
          </w:p>
        </w:tc>
      </w:tr>
      <w:tr w:rsidR="00A72DC1" w:rsidRPr="00A72DC1" w:rsidTr="00A72DC1">
        <w:tc>
          <w:tcPr>
            <w:tcW w:w="3085" w:type="dxa"/>
          </w:tcPr>
          <w:p w:rsidR="00A72DC1" w:rsidRPr="00A72DC1" w:rsidRDefault="00A72DC1" w:rsidP="00A72DC1">
            <w:pPr>
              <w:ind w:firstLineChars="0" w:firstLine="0"/>
              <w:rPr>
                <w:rFonts w:ascii="HG丸ｺﾞｼｯｸM-PRO" w:hAnsi="HG丸ｺﾞｼｯｸM-PRO"/>
                <w:szCs w:val="21"/>
                <w:lang w:bidi="ar-SA"/>
              </w:rPr>
            </w:pPr>
            <w:r w:rsidRPr="00A72DC1">
              <w:rPr>
                <w:rFonts w:ascii="HG丸ｺﾞｼｯｸM-PRO" w:hAnsi="HG丸ｺﾞｼｯｸM-PRO"/>
                <w:b/>
                <w:bCs/>
                <w:color w:val="000000"/>
                <w:szCs w:val="21"/>
                <w:shd w:val="clear" w:color="auto" w:fill="FFFFFF"/>
              </w:rPr>
              <w:t>インフィル</w:t>
            </w:r>
          </w:p>
        </w:tc>
        <w:tc>
          <w:tcPr>
            <w:tcW w:w="5617" w:type="dxa"/>
          </w:tcPr>
          <w:p w:rsidR="00A72DC1" w:rsidRPr="00A72DC1" w:rsidRDefault="00A72DC1" w:rsidP="00A72DC1">
            <w:pPr>
              <w:ind w:firstLineChars="0" w:firstLine="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メインのカバー範囲外の内側を担当する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r w:rsidR="00A72DC1" w:rsidRPr="00A72DC1" w:rsidTr="00A72DC1">
        <w:tc>
          <w:tcPr>
            <w:tcW w:w="3085" w:type="dxa"/>
          </w:tcPr>
          <w:p w:rsidR="00A72DC1" w:rsidRPr="00A72DC1" w:rsidRDefault="00A72DC1" w:rsidP="00A72DC1">
            <w:pPr>
              <w:ind w:firstLineChars="0" w:firstLine="0"/>
              <w:rPr>
                <w:rFonts w:ascii="HG丸ｺﾞｼｯｸM-PRO" w:hAnsi="HG丸ｺﾞｼｯｸM-PRO"/>
                <w:szCs w:val="21"/>
                <w:lang w:bidi="ar-SA"/>
              </w:rPr>
            </w:pPr>
            <w:r w:rsidRPr="00A72DC1">
              <w:rPr>
                <w:rFonts w:ascii="HG丸ｺﾞｼｯｸM-PRO" w:hAnsi="HG丸ｺﾞｼｯｸM-PRO"/>
                <w:b/>
                <w:bCs/>
                <w:color w:val="000000"/>
                <w:szCs w:val="21"/>
                <w:shd w:val="clear" w:color="auto" w:fill="FFFFFF"/>
              </w:rPr>
              <w:t>アウトフィル</w:t>
            </w:r>
          </w:p>
        </w:tc>
        <w:tc>
          <w:tcPr>
            <w:tcW w:w="5617" w:type="dxa"/>
          </w:tcPr>
          <w:p w:rsidR="00A72DC1" w:rsidRPr="00A72DC1" w:rsidRDefault="00A72DC1" w:rsidP="00A72DC1">
            <w:pPr>
              <w:ind w:firstLineChars="0" w:firstLine="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メインのカバー範囲外の外側を担当する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r w:rsidR="00A72DC1" w:rsidRPr="00A72DC1" w:rsidTr="00A72DC1">
        <w:tc>
          <w:tcPr>
            <w:tcW w:w="3085" w:type="dxa"/>
          </w:tcPr>
          <w:p w:rsidR="00A72DC1" w:rsidRPr="00A72DC1" w:rsidRDefault="00A72DC1" w:rsidP="00A72DC1">
            <w:pPr>
              <w:ind w:firstLineChars="0" w:firstLine="0"/>
              <w:rPr>
                <w:rFonts w:ascii="HG丸ｺﾞｼｯｸM-PRO" w:hAnsi="HG丸ｺﾞｼｯｸM-PRO"/>
                <w:szCs w:val="21"/>
                <w:lang w:bidi="ar-SA"/>
              </w:rPr>
            </w:pPr>
            <w:r w:rsidRPr="00A72DC1">
              <w:rPr>
                <w:rFonts w:ascii="HG丸ｺﾞｼｯｸM-PRO" w:hAnsi="HG丸ｺﾞｼｯｸM-PRO"/>
                <w:b/>
                <w:bCs/>
                <w:color w:val="000000"/>
                <w:szCs w:val="21"/>
                <w:shd w:val="clear" w:color="auto" w:fill="FFFFFF"/>
              </w:rPr>
              <w:t>センター</w:t>
            </w:r>
          </w:p>
        </w:tc>
        <w:tc>
          <w:tcPr>
            <w:tcW w:w="5617" w:type="dxa"/>
          </w:tcPr>
          <w:p w:rsidR="00A72DC1" w:rsidRPr="00A72DC1" w:rsidRDefault="00A72DC1" w:rsidP="00A72DC1">
            <w:pPr>
              <w:ind w:firstLineChars="0" w:firstLine="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間口の広い会場においてメインのカバー範囲外であるセンターをカバーする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r w:rsidR="00A72DC1" w:rsidRPr="00A72DC1" w:rsidTr="00A72DC1">
        <w:tc>
          <w:tcPr>
            <w:tcW w:w="3085" w:type="dxa"/>
          </w:tcPr>
          <w:p w:rsidR="00A72DC1" w:rsidRPr="00A72DC1" w:rsidRDefault="00A72DC1" w:rsidP="00A72DC1">
            <w:pPr>
              <w:ind w:firstLineChars="0" w:firstLine="0"/>
              <w:rPr>
                <w:rFonts w:ascii="HG丸ｺﾞｼｯｸM-PRO" w:hAnsi="HG丸ｺﾞｼｯｸM-PRO"/>
                <w:szCs w:val="21"/>
                <w:lang w:bidi="ar-SA"/>
              </w:rPr>
            </w:pPr>
            <w:r w:rsidRPr="00A72DC1">
              <w:rPr>
                <w:rFonts w:ascii="HG丸ｺﾞｼｯｸM-PRO" w:hAnsi="HG丸ｺﾞｼｯｸM-PRO"/>
                <w:b/>
                <w:bCs/>
                <w:color w:val="000000"/>
                <w:szCs w:val="21"/>
                <w:shd w:val="clear" w:color="auto" w:fill="FFFFFF"/>
              </w:rPr>
              <w:t>サイドフィル、サイド</w:t>
            </w:r>
          </w:p>
        </w:tc>
        <w:tc>
          <w:tcPr>
            <w:tcW w:w="5617" w:type="dxa"/>
          </w:tcPr>
          <w:p w:rsidR="00A72DC1" w:rsidRPr="00A72DC1" w:rsidRDefault="00A72DC1" w:rsidP="00A72DC1">
            <w:pPr>
              <w:ind w:firstLineChars="0" w:firstLine="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メインスピーカーの後ろにあり、上下からステージ上をカバーする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r w:rsidR="00A72DC1" w:rsidRPr="00A72DC1" w:rsidTr="00A72DC1">
        <w:tc>
          <w:tcPr>
            <w:tcW w:w="3085" w:type="dxa"/>
          </w:tcPr>
          <w:p w:rsidR="00A72DC1" w:rsidRPr="00A72DC1" w:rsidRDefault="00A72DC1" w:rsidP="00A72DC1">
            <w:pPr>
              <w:ind w:firstLineChars="0" w:firstLine="0"/>
              <w:rPr>
                <w:rFonts w:ascii="HG丸ｺﾞｼｯｸM-PRO" w:hAnsi="HG丸ｺﾞｼｯｸM-PRO"/>
                <w:szCs w:val="21"/>
                <w:lang w:bidi="ar-SA"/>
              </w:rPr>
            </w:pPr>
            <w:r w:rsidRPr="00A72DC1">
              <w:rPr>
                <w:rFonts w:ascii="HG丸ｺﾞｼｯｸM-PRO" w:hAnsi="HG丸ｺﾞｼｯｸM-PRO"/>
                <w:b/>
                <w:bCs/>
                <w:color w:val="000000"/>
                <w:szCs w:val="21"/>
                <w:shd w:val="clear" w:color="auto" w:fill="FFFFFF"/>
              </w:rPr>
              <w:t>バックサイド</w:t>
            </w:r>
          </w:p>
        </w:tc>
        <w:tc>
          <w:tcPr>
            <w:tcW w:w="5617" w:type="dxa"/>
          </w:tcPr>
          <w:p w:rsidR="00A72DC1" w:rsidRPr="00A72DC1" w:rsidRDefault="00A72DC1" w:rsidP="00A72DC1">
            <w:pPr>
              <w:ind w:firstLineChars="0" w:firstLine="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サイドの更に舞台奥をカバーする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w:t>
            </w:r>
          </w:p>
        </w:tc>
      </w:tr>
      <w:tr w:rsidR="00A72DC1" w:rsidRPr="00A72DC1" w:rsidTr="00A72DC1">
        <w:tc>
          <w:tcPr>
            <w:tcW w:w="3085" w:type="dxa"/>
          </w:tcPr>
          <w:p w:rsidR="00A72DC1" w:rsidRPr="00A72DC1" w:rsidRDefault="00A72DC1" w:rsidP="00A72DC1">
            <w:pPr>
              <w:ind w:firstLineChars="0" w:firstLine="0"/>
              <w:rPr>
                <w:rFonts w:ascii="HG丸ｺﾞｼｯｸM-PRO" w:hAnsi="HG丸ｺﾞｼｯｸM-PRO"/>
                <w:szCs w:val="21"/>
                <w:lang w:bidi="ar-SA"/>
              </w:rPr>
            </w:pPr>
            <w:r w:rsidRPr="00A72DC1">
              <w:rPr>
                <w:rFonts w:ascii="HG丸ｺﾞｼｯｸM-PRO" w:hAnsi="HG丸ｺﾞｼｯｸM-PRO"/>
                <w:b/>
                <w:bCs/>
                <w:color w:val="000000"/>
                <w:szCs w:val="21"/>
                <w:shd w:val="clear" w:color="auto" w:fill="FFFFFF"/>
              </w:rPr>
              <w:t>フット、ウェッジ、コロガシ</w:t>
            </w:r>
          </w:p>
        </w:tc>
        <w:tc>
          <w:tcPr>
            <w:tcW w:w="5617" w:type="dxa"/>
          </w:tcPr>
          <w:p w:rsidR="00A72DC1" w:rsidRPr="00A72DC1" w:rsidRDefault="00A72DC1" w:rsidP="00A72DC1">
            <w:pPr>
              <w:ind w:firstLineChars="0" w:firstLine="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演者個人をカバーする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。１つのものをシングル、２つパラってあるものをダブルという。</w:t>
            </w:r>
          </w:p>
        </w:tc>
      </w:tr>
      <w:tr w:rsidR="00A72DC1" w:rsidRPr="00A72DC1" w:rsidTr="00A72DC1">
        <w:tc>
          <w:tcPr>
            <w:tcW w:w="3085" w:type="dxa"/>
          </w:tcPr>
          <w:p w:rsidR="00A72DC1" w:rsidRPr="00A72DC1" w:rsidRDefault="00A72DC1" w:rsidP="00A72DC1">
            <w:pPr>
              <w:ind w:firstLineChars="0" w:firstLine="0"/>
              <w:rPr>
                <w:rFonts w:ascii="HG丸ｺﾞｼｯｸM-PRO" w:hAnsi="HG丸ｺﾞｼｯｸM-PRO"/>
                <w:szCs w:val="21"/>
                <w:lang w:bidi="ar-SA"/>
              </w:rPr>
            </w:pPr>
            <w:r w:rsidRPr="00A72DC1">
              <w:rPr>
                <w:rFonts w:ascii="HG丸ｺﾞｼｯｸM-PRO" w:hAnsi="HG丸ｺﾞｼｯｸM-PRO"/>
                <w:b/>
                <w:bCs/>
                <w:color w:val="000000"/>
                <w:szCs w:val="21"/>
                <w:shd w:val="clear" w:color="auto" w:fill="FFFFFF"/>
              </w:rPr>
              <w:t>ディレイ、ディレイタワー</w:t>
            </w:r>
          </w:p>
        </w:tc>
        <w:tc>
          <w:tcPr>
            <w:tcW w:w="5617" w:type="dxa"/>
          </w:tcPr>
          <w:p w:rsidR="00A72DC1" w:rsidRPr="00A72DC1" w:rsidRDefault="00A72DC1" w:rsidP="00A72DC1">
            <w:pPr>
              <w:ind w:firstLineChars="0" w:firstLine="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大規模会場においてメインから離れた遠方をカバーする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。ディレイがかけられている。</w:t>
            </w:r>
          </w:p>
        </w:tc>
      </w:tr>
      <w:tr w:rsidR="00A72DC1" w:rsidRPr="00A72DC1" w:rsidTr="00A72DC1">
        <w:tc>
          <w:tcPr>
            <w:tcW w:w="3085" w:type="dxa"/>
          </w:tcPr>
          <w:p w:rsidR="00A72DC1" w:rsidRPr="00A72DC1" w:rsidRDefault="00A72DC1" w:rsidP="00A72DC1">
            <w:pPr>
              <w:ind w:firstLineChars="0" w:firstLine="0"/>
              <w:rPr>
                <w:rFonts w:ascii="HG丸ｺﾞｼｯｸM-PRO" w:hAnsi="HG丸ｺﾞｼｯｸM-PRO"/>
                <w:szCs w:val="21"/>
                <w:lang w:bidi="ar-SA"/>
              </w:rPr>
            </w:pPr>
            <w:r w:rsidRPr="00A72DC1">
              <w:rPr>
                <w:rFonts w:ascii="HG丸ｺﾞｼｯｸM-PRO" w:hAnsi="HG丸ｺﾞｼｯｸM-PRO"/>
                <w:b/>
                <w:bCs/>
                <w:color w:val="000000"/>
                <w:szCs w:val="21"/>
                <w:shd w:val="clear" w:color="auto" w:fill="FFFFFF"/>
              </w:rPr>
              <w:t>カバー</w:t>
            </w:r>
          </w:p>
        </w:tc>
        <w:tc>
          <w:tcPr>
            <w:tcW w:w="5617" w:type="dxa"/>
          </w:tcPr>
          <w:p w:rsidR="00A72DC1" w:rsidRPr="00A72DC1" w:rsidRDefault="00A72DC1" w:rsidP="00A72DC1">
            <w:pPr>
              <w:ind w:firstLineChars="0" w:firstLine="0"/>
              <w:rPr>
                <w:rFonts w:ascii="HG丸ｺﾞｼｯｸM-PRO" w:hAnsi="HG丸ｺﾞｼｯｸM-PRO"/>
                <w:lang w:bidi="ar-SA"/>
              </w:rPr>
            </w:pPr>
            <w:r w:rsidRPr="00A72DC1">
              <w:rPr>
                <w:rFonts w:ascii="HG丸ｺﾞｼｯｸM-PRO" w:hAnsi="HG丸ｺﾞｼｯｸM-PRO"/>
                <w:color w:val="000000"/>
                <w:sz w:val="20"/>
                <w:szCs w:val="20"/>
                <w:shd w:val="clear" w:color="auto" w:fill="FFFFFF"/>
              </w:rPr>
              <w:t>その他、音場の範囲外をカバーする</w:t>
            </w:r>
            <w:r w:rsidR="00731A4E" w:rsidRPr="00A72DC1">
              <w:rPr>
                <w:rFonts w:ascii="HG丸ｺﾞｼｯｸM-PRO" w:hAnsi="HG丸ｺﾞｼｯｸM-PRO" w:hint="eastAsia"/>
                <w:color w:val="000000"/>
                <w:sz w:val="20"/>
                <w:szCs w:val="20"/>
                <w:shd w:val="clear" w:color="auto" w:fill="FFFFFF"/>
              </w:rPr>
              <w:t>スピーカー</w:t>
            </w:r>
            <w:r w:rsidRPr="00A72DC1">
              <w:rPr>
                <w:rFonts w:ascii="HG丸ｺﾞｼｯｸM-PRO" w:hAnsi="HG丸ｺﾞｼｯｸM-PRO"/>
                <w:color w:val="000000"/>
                <w:sz w:val="20"/>
                <w:szCs w:val="20"/>
                <w:shd w:val="clear" w:color="auto" w:fill="FFFFFF"/>
              </w:rPr>
              <w:t>。システムによって違う。呼び方も様々。</w:t>
            </w:r>
          </w:p>
        </w:tc>
      </w:tr>
    </w:tbl>
    <w:p w:rsidR="00A72DC1" w:rsidRDefault="00A72DC1" w:rsidP="00A72DC1">
      <w:pPr>
        <w:ind w:firstLineChars="0" w:firstLine="0"/>
        <w:rPr>
          <w:lang w:bidi="ar-SA"/>
        </w:rPr>
      </w:pPr>
    </w:p>
    <w:p w:rsidR="0054676C" w:rsidRDefault="0054676C" w:rsidP="00A72DC1">
      <w:pPr>
        <w:ind w:firstLineChars="0" w:firstLine="0"/>
        <w:rPr>
          <w:lang w:bidi="ar-SA"/>
        </w:rPr>
      </w:pPr>
    </w:p>
    <w:p w:rsidR="0054676C" w:rsidRDefault="0054676C" w:rsidP="00A72DC1">
      <w:pPr>
        <w:ind w:firstLineChars="0" w:firstLine="0"/>
        <w:rPr>
          <w:lang w:bidi="ar-SA"/>
        </w:rPr>
      </w:pPr>
    </w:p>
    <w:p w:rsidR="0054676C" w:rsidRPr="008954A8" w:rsidRDefault="0054676C" w:rsidP="00A72DC1">
      <w:pPr>
        <w:ind w:firstLineChars="0" w:firstLine="0"/>
        <w:rPr>
          <w:lang w:bidi="ar-SA"/>
        </w:rPr>
      </w:pPr>
    </w:p>
    <w:p w:rsidR="00B6793D" w:rsidRDefault="00B6793D" w:rsidP="00B6793D">
      <w:pPr>
        <w:pStyle w:val="1"/>
        <w:spacing w:before="173"/>
        <w:rPr>
          <w:rFonts w:ascii="HG丸ｺﾞｼｯｸM-PRO" w:hAnsi="HG丸ｺﾞｼｯｸM-PRO"/>
          <w:lang w:bidi="ar-SA"/>
        </w:rPr>
      </w:pPr>
      <w:r w:rsidRPr="00515EA3">
        <w:rPr>
          <w:rFonts w:ascii="HG丸ｺﾞｼｯｸM-PRO" w:hAnsi="HG丸ｺﾞｼｯｸM-PRO" w:hint="eastAsia"/>
          <w:lang w:bidi="ar-SA"/>
        </w:rPr>
        <w:lastRenderedPageBreak/>
        <w:t>指向性について</w:t>
      </w:r>
    </w:p>
    <w:p w:rsidR="008812DE" w:rsidRPr="008812DE" w:rsidRDefault="008812DE" w:rsidP="008812DE">
      <w:pPr>
        <w:rPr>
          <w:lang w:bidi="ar-SA"/>
        </w:rPr>
      </w:pPr>
    </w:p>
    <w:p w:rsidR="00B6793D" w:rsidRPr="00515EA3" w:rsidRDefault="00B6793D" w:rsidP="00B6793D">
      <w:pPr>
        <w:rPr>
          <w:rFonts w:ascii="HG丸ｺﾞｼｯｸM-PRO" w:hAnsi="HG丸ｺﾞｼｯｸM-PRO"/>
        </w:rPr>
      </w:pPr>
      <w:r w:rsidRPr="00515EA3">
        <w:rPr>
          <w:rFonts w:ascii="HG丸ｺﾞｼｯｸM-PRO" w:hAnsi="HG丸ｺﾞｼｯｸM-PRO" w:hint="eastAsia"/>
        </w:rPr>
        <w:t>指向性とは、マイクの向きによる感度のことです。この指向性は大まかに言って単一指向性(cardioid)、双指向性(figure-8)、無指向性(omnidirectional)の3パターンがあります。</w:t>
      </w:r>
    </w:p>
    <w:p w:rsidR="00B6793D" w:rsidRPr="008812DE" w:rsidRDefault="00B6793D" w:rsidP="00B6793D">
      <w:pPr>
        <w:rPr>
          <w:rFonts w:ascii="HG丸ｺﾞｼｯｸM-PRO" w:hAnsi="HG丸ｺﾞｼｯｸM-PRO"/>
          <w:lang w:bidi="ar-SA"/>
        </w:rPr>
      </w:pPr>
    </w:p>
    <w:p w:rsidR="00B6793D" w:rsidRDefault="00B6793D" w:rsidP="00B6793D">
      <w:pPr>
        <w:pStyle w:val="2"/>
        <w:rPr>
          <w:rFonts w:ascii="HG丸ｺﾞｼｯｸM-PRO" w:hAnsi="HG丸ｺﾞｼｯｸM-PRO"/>
          <w:lang w:bidi="ar-SA"/>
        </w:rPr>
      </w:pPr>
      <w:r w:rsidRPr="00515EA3">
        <w:rPr>
          <w:rFonts w:ascii="HG丸ｺﾞｼｯｸM-PRO" w:hAnsi="HG丸ｺﾞｼｯｸM-PRO" w:hint="eastAsia"/>
          <w:lang w:bidi="ar-SA"/>
        </w:rPr>
        <w:t>単一指向性</w:t>
      </w:r>
    </w:p>
    <w:p w:rsidR="008812DE" w:rsidRPr="008812DE" w:rsidRDefault="008812DE" w:rsidP="008812DE">
      <w:pPr>
        <w:rPr>
          <w:lang w:bidi="ar-SA"/>
        </w:rPr>
      </w:pPr>
    </w:p>
    <w:p w:rsidR="00B6793D" w:rsidRPr="00515EA3" w:rsidRDefault="00B6793D" w:rsidP="00B6793D">
      <w:pPr>
        <w:rPr>
          <w:rFonts w:ascii="HG丸ｺﾞｼｯｸM-PRO" w:hAnsi="HG丸ｺﾞｼｯｸM-PRO"/>
        </w:rPr>
      </w:pPr>
      <w:r w:rsidRPr="00515EA3">
        <w:rPr>
          <w:rFonts w:ascii="HG丸ｺﾞｼｯｸM-PRO" w:hAnsi="HG丸ｺﾞｼｯｸM-PRO" w:hint="eastAsia"/>
        </w:rPr>
        <w:t>単一指向性は基本的にマイクの正面の音を一番収録し、背面の音はほとんど収録しない目的の楽器の音だけを収録する際には有利な指向性。他の楽器の音や部屋の反射音がマイクに入り込む(かぶりと呼ぶ)のをある程度防ぐことができる。</w:t>
      </w:r>
    </w:p>
    <w:p w:rsidR="00B6793D" w:rsidRPr="00515EA3" w:rsidRDefault="00B6793D" w:rsidP="00B6793D">
      <w:pPr>
        <w:rPr>
          <w:rFonts w:ascii="HG丸ｺﾞｼｯｸM-PRO" w:hAnsi="HG丸ｺﾞｼｯｸM-PRO"/>
        </w:rPr>
      </w:pPr>
      <w:r w:rsidRPr="00515EA3">
        <w:rPr>
          <w:rFonts w:ascii="HG丸ｺﾞｼｯｸM-PRO" w:hAnsi="HG丸ｺﾞｼｯｸM-PRO" w:hint="eastAsia"/>
          <w:noProof/>
          <w:lang w:bidi="ar-SA"/>
        </w:rPr>
        <mc:AlternateContent>
          <mc:Choice Requires="wpg">
            <w:drawing>
              <wp:anchor distT="0" distB="0" distL="114300" distR="114300" simplePos="0" relativeHeight="251670528" behindDoc="0" locked="0" layoutInCell="1" allowOverlap="1" wp14:anchorId="7DF244F9" wp14:editId="524D04BC">
                <wp:simplePos x="0" y="0"/>
                <wp:positionH relativeFrom="column">
                  <wp:posOffset>3920490</wp:posOffset>
                </wp:positionH>
                <wp:positionV relativeFrom="paragraph">
                  <wp:posOffset>540385</wp:posOffset>
                </wp:positionV>
                <wp:extent cx="1895475" cy="1571625"/>
                <wp:effectExtent l="0" t="0" r="9525" b="9525"/>
                <wp:wrapNone/>
                <wp:docPr id="14" name="グループ化 14"/>
                <wp:cNvGraphicFramePr/>
                <a:graphic xmlns:a="http://schemas.openxmlformats.org/drawingml/2006/main">
                  <a:graphicData uri="http://schemas.microsoft.com/office/word/2010/wordprocessingGroup">
                    <wpg:wgp>
                      <wpg:cNvGrpSpPr/>
                      <wpg:grpSpPr>
                        <a:xfrm>
                          <a:off x="0" y="0"/>
                          <a:ext cx="1895475" cy="1571625"/>
                          <a:chOff x="0" y="0"/>
                          <a:chExt cx="1895475" cy="1571625"/>
                        </a:xfrm>
                      </wpg:grpSpPr>
                      <pic:pic xmlns:pic="http://schemas.openxmlformats.org/drawingml/2006/picture">
                        <pic:nvPicPr>
                          <pic:cNvPr id="15" name="il_fi" descr="http://image.rakuten.co.jp/gakkiwatanabe/cabinet/01475500/01475513/ae6100-9.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3075" cy="1304925"/>
                          </a:xfrm>
                          <a:prstGeom prst="rect">
                            <a:avLst/>
                          </a:prstGeom>
                          <a:noFill/>
                          <a:ln>
                            <a:noFill/>
                          </a:ln>
                        </pic:spPr>
                      </pic:pic>
                      <wps:wsp>
                        <wps:cNvPr id="16" name="テキスト ボックス 16"/>
                        <wps:cNvSpPr txBox="1"/>
                        <wps:spPr>
                          <a:xfrm>
                            <a:off x="0" y="1285875"/>
                            <a:ext cx="1895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Default="000D2897" w:rsidP="00B6793D">
                              <w:r>
                                <w:rPr>
                                  <w:rFonts w:hint="eastAsia"/>
                                </w:rPr>
                                <w:t>ハイパー・カーディオイド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14" o:spid="_x0000_s1127" style="position:absolute;left:0;text-align:left;margin-left:308.7pt;margin-top:42.55pt;width:149.25pt;height:123.75pt;z-index:251670528" coordsize="18954,157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">
                <v:shape id="il_fi" o:spid="_x0000_s1128" type="#_x0000_t75" alt="http://image.rakuten.co.jp/gakkiwatanabe/cabinet/01475500/01475513/ae6100-9.jpg" style="position:absolute;width:17430;height:1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5NfrCAAAA2wAAAA8AAABkcnMvZG93bnJldi54bWxET81KAzEQvhd8hzCCF2mzCtXttmkRUWjx&#10;0tY+wLCZbpZuJjGJu+vbG0HobT6+31ltRtuJnkJsHSt4mBUgiGunW24UnD7fpyWImJA1do5JwQ9F&#10;2KxvJiustBv4QP0xNSKHcKxQgUnJV1LG2pDFOHOeOHNnFyymDEMjdcAhh9tOPhbFk7TYcm4w6OnV&#10;UH05flsFw/OhvGAfP/a73f0inEpv3r68Une348sSRKIxXcX/7q3O8+fw90s+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eTX6wgAAANsAAAAPAAAAAAAAAAAAAAAAAJ8C&#10;AABkcnMvZG93bnJldi54bWxQSwUGAAAAAAQABAD3AAAAjgMAAAAA&#10;">
                  <v:imagedata r:id="rId24" o:title="ae6100-9"/>
                  <v:path arrowok="t"/>
                </v:shape>
                <v:shape id="テキスト ボックス 16" o:spid="_x0000_s1129" type="#_x0000_t202" style="position:absolute;top:12858;width:1895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0D2897" w:rsidRDefault="000D2897" w:rsidP="00B6793D">
                        <w:r>
                          <w:rPr>
                            <w:rFonts w:hint="eastAsia"/>
                          </w:rPr>
                          <w:t>ハイパー・カーディオイド</w:t>
                        </w:r>
                      </w:p>
                    </w:txbxContent>
                  </v:textbox>
                </v:shape>
              </v:group>
            </w:pict>
          </mc:Fallback>
        </mc:AlternateContent>
      </w:r>
      <w:r w:rsidRPr="00515EA3">
        <w:rPr>
          <w:rFonts w:ascii="HG丸ｺﾞｼｯｸM-PRO" w:hAnsi="HG丸ｺﾞｼｯｸM-PRO" w:hint="eastAsia"/>
          <w:noProof/>
          <w:lang w:bidi="ar-SA"/>
        </w:rPr>
        <mc:AlternateContent>
          <mc:Choice Requires="wpg">
            <w:drawing>
              <wp:anchor distT="0" distB="0" distL="114300" distR="114300" simplePos="0" relativeHeight="251668480" behindDoc="0" locked="0" layoutInCell="1" allowOverlap="1" wp14:anchorId="6FBB78EF" wp14:editId="061B6476">
                <wp:simplePos x="0" y="0"/>
                <wp:positionH relativeFrom="column">
                  <wp:posOffset>5715</wp:posOffset>
                </wp:positionH>
                <wp:positionV relativeFrom="paragraph">
                  <wp:posOffset>540385</wp:posOffset>
                </wp:positionV>
                <wp:extent cx="1466850" cy="1571625"/>
                <wp:effectExtent l="0" t="0" r="0" b="9525"/>
                <wp:wrapNone/>
                <wp:docPr id="17" name="グループ化 17"/>
                <wp:cNvGraphicFramePr/>
                <a:graphic xmlns:a="http://schemas.openxmlformats.org/drawingml/2006/main">
                  <a:graphicData uri="http://schemas.microsoft.com/office/word/2010/wordprocessingGroup">
                    <wpg:wgp>
                      <wpg:cNvGrpSpPr/>
                      <wpg:grpSpPr>
                        <a:xfrm>
                          <a:off x="0" y="0"/>
                          <a:ext cx="1466850" cy="1571625"/>
                          <a:chOff x="0" y="0"/>
                          <a:chExt cx="1466850" cy="1571625"/>
                        </a:xfrm>
                      </wpg:grpSpPr>
                      <pic:pic xmlns:pic="http://schemas.openxmlformats.org/drawingml/2006/picture">
                        <pic:nvPicPr>
                          <pic:cNvPr id="18" name="図 18" descr="ファイル:Cardioidpattern.svg">
                            <a:hlinkClick r:id="rId25"/>
                          </pic:cNvPr>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5250" y="0"/>
                            <a:ext cx="1276350" cy="1276350"/>
                          </a:xfrm>
                          <a:prstGeom prst="rect">
                            <a:avLst/>
                          </a:prstGeom>
                          <a:noFill/>
                          <a:ln>
                            <a:noFill/>
                          </a:ln>
                        </pic:spPr>
                      </pic:pic>
                      <wps:wsp>
                        <wps:cNvPr id="19" name="テキスト ボックス 19"/>
                        <wps:cNvSpPr txBox="1"/>
                        <wps:spPr>
                          <a:xfrm>
                            <a:off x="0" y="1209675"/>
                            <a:ext cx="146685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Default="000D2897" w:rsidP="00B6793D">
                              <w:r>
                                <w:rPr>
                                  <w:rFonts w:hint="eastAsia"/>
                                </w:rPr>
                                <w:t>カーディオイド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17" o:spid="_x0000_s1130" style="position:absolute;left:0;text-align:left;margin-left:.45pt;margin-top:42.55pt;width:115.5pt;height:123.75pt;z-index:251668480" coordsize="14668,15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">
                <v:shape id="図 18" o:spid="_x0000_s1131" type="#_x0000_t75" alt="ファイル:Cardioidpattern.svg" href="http://upload.wikimedia.org/wikipedia/commons/e/e4/Cardioidpattern.svg" style="position:absolute;left:952;width:12764;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sIxDGAAAA2wAAAA8AAABkcnMvZG93bnJldi54bWxEj0trAkEQhO+B/IehA7kEnU0OQVZHEVH0&#10;EALxgR7bnd6H7vRsdia6/vv0QfDWTVVXfT2adK5WF2pD5dnAez8BRZx5W3FhYLtZ9AagQkS2WHsm&#10;AzcKMBk/P40wtf7KP3RZx0JJCIcUDZQxNqnWISvJYej7hli03LcOo6xtoW2LVwl3tf5Ikk/tsGJp&#10;KLGhWUnZef3nDHzvd/PNYnnDrwNWh2J+zH/fTrkxry/ddAgqUhcf5vv1ygq+wMovMoAe/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KwjEMYAAADbAAAADwAAAAAAAAAAAAAA&#10;AACfAgAAZHJzL2Rvd25yZXYueG1sUEsFBgAAAAAEAAQA9wAAAJIDAAAAAA==&#10;" o:button="t">
                  <v:fill o:detectmouseclick="t"/>
                  <v:imagedata r:id="rId27" o:title="Cardioidpattern"/>
                  <v:path arrowok="t"/>
                </v:shape>
                <v:shape id="テキスト ボックス 19" o:spid="_x0000_s1132" type="#_x0000_t202" style="position:absolute;top:12096;width:1466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rsidR="000D2897" w:rsidRDefault="000D2897" w:rsidP="00B6793D">
                        <w:r>
                          <w:rPr>
                            <w:rFonts w:hint="eastAsia"/>
                          </w:rPr>
                          <w:t>カーディオイド</w:t>
                        </w:r>
                      </w:p>
                    </w:txbxContent>
                  </v:textbox>
                </v:shape>
              </v:group>
            </w:pict>
          </mc:Fallback>
        </mc:AlternateContent>
      </w:r>
      <w:r w:rsidRPr="00515EA3">
        <w:rPr>
          <w:rFonts w:ascii="HG丸ｺﾞｼｯｸM-PRO" w:hAnsi="HG丸ｺﾞｼｯｸM-PRO" w:hint="eastAsia"/>
          <w:noProof/>
          <w:lang w:bidi="ar-SA"/>
        </w:rPr>
        <mc:AlternateContent>
          <mc:Choice Requires="wpg">
            <w:drawing>
              <wp:anchor distT="0" distB="0" distL="114300" distR="114300" simplePos="0" relativeHeight="251669504" behindDoc="0" locked="0" layoutInCell="1" allowOverlap="1" wp14:anchorId="63E9AB1A" wp14:editId="1655F30B">
                <wp:simplePos x="0" y="0"/>
                <wp:positionH relativeFrom="column">
                  <wp:posOffset>1796415</wp:posOffset>
                </wp:positionH>
                <wp:positionV relativeFrom="paragraph">
                  <wp:posOffset>540385</wp:posOffset>
                </wp:positionV>
                <wp:extent cx="1943100" cy="1552575"/>
                <wp:effectExtent l="0" t="0" r="0" b="9525"/>
                <wp:wrapNone/>
                <wp:docPr id="20" name="グループ化 20"/>
                <wp:cNvGraphicFramePr/>
                <a:graphic xmlns:a="http://schemas.openxmlformats.org/drawingml/2006/main">
                  <a:graphicData uri="http://schemas.microsoft.com/office/word/2010/wordprocessingGroup">
                    <wpg:wgp>
                      <wpg:cNvGrpSpPr/>
                      <wpg:grpSpPr>
                        <a:xfrm>
                          <a:off x="0" y="0"/>
                          <a:ext cx="1943100" cy="1552575"/>
                          <a:chOff x="0" y="0"/>
                          <a:chExt cx="1943100" cy="1552575"/>
                        </a:xfrm>
                      </wpg:grpSpPr>
                      <pic:pic xmlns:pic="http://schemas.openxmlformats.org/drawingml/2006/picture">
                        <pic:nvPicPr>
                          <pic:cNvPr id="21" name="図 21" descr="http://www.ceres.dti.ne.jp/~ko-suke/soundgif/59_1.GIF"/>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61925" y="0"/>
                            <a:ext cx="1228725" cy="1209675"/>
                          </a:xfrm>
                          <a:prstGeom prst="rect">
                            <a:avLst/>
                          </a:prstGeom>
                          <a:noFill/>
                          <a:ln>
                            <a:noFill/>
                          </a:ln>
                        </pic:spPr>
                      </pic:pic>
                      <wps:wsp>
                        <wps:cNvPr id="22" name="テキスト ボックス 22"/>
                        <wps:cNvSpPr txBox="1"/>
                        <wps:spPr>
                          <a:xfrm>
                            <a:off x="0" y="1257300"/>
                            <a:ext cx="19431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Default="000D2897" w:rsidP="00B6793D">
                              <w:r>
                                <w:rPr>
                                  <w:rFonts w:hint="eastAsia"/>
                                </w:rPr>
                                <w:t>スーパー・カーディオイド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20" o:spid="_x0000_s1133" style="position:absolute;left:0;text-align:left;margin-left:141.45pt;margin-top:42.55pt;width:153pt;height:122.25pt;z-index:251669504" coordsize="19431,1552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">
                <v:shape id="図 21" o:spid="_x0000_s1134" type="#_x0000_t75" alt="http://www.ceres.dti.ne.jp/~ko-suke/soundgif/59_1.GIF" style="position:absolute;left:1619;width:1228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Wbe7GAAAA2wAAAA8AAABkcnMvZG93bnJldi54bWxEj09rAjEUxO+FfofwhN5qVhEpW6MUtVbx&#10;IP479Pa6eW6Wbl62m7iu394IBY/DzPyGGU1aW4qGal84VtDrJiCIM6cLzhUc9p+vbyB8QNZYOiYF&#10;V/IwGT8/jTDV7sJbanYhFxHCPkUFJoQqldJnhiz6rquIo3dytcUQZZ1LXeMlwm0p+0kylBYLjgsG&#10;K5oayn53Z6vg+L06DI9fc7MJzenP5ouf2XKwVuql0368gwjUhkf4v73UCvo9uH+JP0C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pZt7sYAAADbAAAADwAAAAAAAAAAAAAA&#10;AACfAgAAZHJzL2Rvd25yZXYueG1sUEsFBgAAAAAEAAQA9wAAAJIDAAAAAA==&#10;">
                  <v:imagedata r:id="rId29" o:title="59_1"/>
                  <v:path arrowok="t"/>
                </v:shape>
                <v:shape id="テキスト ボックス 22" o:spid="_x0000_s1135" type="#_x0000_t202" style="position:absolute;top:12573;width:19431;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0D2897" w:rsidRDefault="000D2897" w:rsidP="00B6793D">
                        <w:r>
                          <w:rPr>
                            <w:rFonts w:hint="eastAsia"/>
                          </w:rPr>
                          <w:t>スーパー・カーディオイド</w:t>
                        </w:r>
                      </w:p>
                    </w:txbxContent>
                  </v:textbox>
                </v:shape>
              </v:group>
            </w:pict>
          </mc:Fallback>
        </mc:AlternateContent>
      </w:r>
      <w:r w:rsidRPr="00515EA3">
        <w:rPr>
          <w:rFonts w:ascii="HG丸ｺﾞｼｯｸM-PRO" w:hAnsi="HG丸ｺﾞｼｯｸM-PRO" w:hint="eastAsia"/>
        </w:rPr>
        <w:t>単一指向性には、特性をさらに鋭くしたスーパー・カーディオイド、それをさらに鋭くしたハイパー・カーディオイドがある</w:t>
      </w: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ind w:firstLineChars="0" w:firstLine="0"/>
        <w:rPr>
          <w:rFonts w:ascii="HG丸ｺﾞｼｯｸM-PRO" w:hAnsi="HG丸ｺﾞｼｯｸM-PRO"/>
        </w:rPr>
      </w:pPr>
    </w:p>
    <w:p w:rsidR="00B6793D" w:rsidRDefault="00B6793D" w:rsidP="00B6793D">
      <w:pPr>
        <w:pStyle w:val="2"/>
        <w:rPr>
          <w:rFonts w:ascii="HG丸ｺﾞｼｯｸM-PRO" w:hAnsi="HG丸ｺﾞｼｯｸM-PRO"/>
          <w:lang w:bidi="ar-SA"/>
        </w:rPr>
      </w:pPr>
      <w:r w:rsidRPr="00515EA3">
        <w:rPr>
          <w:rFonts w:ascii="HG丸ｺﾞｼｯｸM-PRO" w:hAnsi="HG丸ｺﾞｼｯｸM-PRO" w:hint="eastAsia"/>
          <w:lang w:bidi="ar-SA"/>
        </w:rPr>
        <w:t>双指向性</w:t>
      </w:r>
    </w:p>
    <w:p w:rsidR="008812DE" w:rsidRPr="008812DE" w:rsidRDefault="008812DE" w:rsidP="008812DE">
      <w:pPr>
        <w:rPr>
          <w:lang w:bidi="ar-SA"/>
        </w:rPr>
      </w:pPr>
    </w:p>
    <w:p w:rsidR="00B6793D" w:rsidRPr="00515EA3" w:rsidRDefault="00B6793D" w:rsidP="00B6793D">
      <w:pPr>
        <w:rPr>
          <w:rFonts w:ascii="HG丸ｺﾞｼｯｸM-PRO" w:hAnsi="HG丸ｺﾞｼｯｸM-PRO"/>
        </w:rPr>
      </w:pPr>
      <w:r w:rsidRPr="00515EA3">
        <w:rPr>
          <w:rFonts w:ascii="HG丸ｺﾞｼｯｸM-PRO" w:hAnsi="HG丸ｺﾞｼｯｸM-PRO" w:hint="eastAsia"/>
        </w:rPr>
        <w:t>両指向性とも呼ばれる。</w:t>
      </w:r>
    </w:p>
    <w:p w:rsidR="00B6793D" w:rsidRPr="00515EA3" w:rsidRDefault="00B6793D" w:rsidP="00B6793D">
      <w:pPr>
        <w:rPr>
          <w:rFonts w:ascii="HG丸ｺﾞｼｯｸM-PRO" w:hAnsi="HG丸ｺﾞｼｯｸM-PRO"/>
        </w:rPr>
      </w:pPr>
      <w:r w:rsidRPr="00515EA3">
        <w:rPr>
          <w:rFonts w:ascii="HG丸ｺﾞｼｯｸM-PRO" w:hAnsi="HG丸ｺﾞｼｯｸM-PRO" w:hint="eastAsia"/>
        </w:rPr>
        <w:t>マイクの前面と背面が等しく感度が高いという指向性。一般的な使い方としては2人のコーラスがどうしても一緒に歌いたいといった場合などに、一本のマイクに立って歌ってもらうといったことが考えられる。</w:t>
      </w:r>
    </w:p>
    <w:p w:rsidR="00B6793D" w:rsidRPr="00515EA3" w:rsidRDefault="00B6793D" w:rsidP="00B6793D">
      <w:pPr>
        <w:rPr>
          <w:rFonts w:ascii="HG丸ｺﾞｼｯｸM-PRO" w:hAnsi="HG丸ｺﾞｼｯｸM-PRO"/>
        </w:rPr>
      </w:pPr>
      <w:r w:rsidRPr="00515EA3">
        <w:rPr>
          <w:rFonts w:ascii="HG丸ｺﾞｼｯｸM-PRO" w:hAnsi="HG丸ｺﾞｼｯｸM-PRO" w:hint="eastAsia"/>
          <w:noProof/>
          <w:lang w:bidi="ar-SA"/>
        </w:rPr>
        <mc:AlternateContent>
          <mc:Choice Requires="wpg">
            <w:drawing>
              <wp:anchor distT="0" distB="0" distL="114300" distR="114300" simplePos="0" relativeHeight="251672576" behindDoc="0" locked="0" layoutInCell="1" allowOverlap="1" wp14:anchorId="7A59A45D" wp14:editId="5C038CE7">
                <wp:simplePos x="0" y="0"/>
                <wp:positionH relativeFrom="column">
                  <wp:posOffset>129540</wp:posOffset>
                </wp:positionH>
                <wp:positionV relativeFrom="paragraph">
                  <wp:posOffset>635</wp:posOffset>
                </wp:positionV>
                <wp:extent cx="1828800" cy="1704975"/>
                <wp:effectExtent l="0" t="0" r="0" b="9525"/>
                <wp:wrapNone/>
                <wp:docPr id="23" name="グループ化 23"/>
                <wp:cNvGraphicFramePr/>
                <a:graphic xmlns:a="http://schemas.openxmlformats.org/drawingml/2006/main">
                  <a:graphicData uri="http://schemas.microsoft.com/office/word/2010/wordprocessingGroup">
                    <wpg:wgp>
                      <wpg:cNvGrpSpPr/>
                      <wpg:grpSpPr>
                        <a:xfrm>
                          <a:off x="0" y="0"/>
                          <a:ext cx="1828800" cy="1704975"/>
                          <a:chOff x="0" y="0"/>
                          <a:chExt cx="1828800" cy="1704975"/>
                        </a:xfrm>
                      </wpg:grpSpPr>
                      <wps:wsp>
                        <wps:cNvPr id="24" name="テキスト ボックス 24"/>
                        <wps:cNvSpPr txBox="1"/>
                        <wps:spPr>
                          <a:xfrm>
                            <a:off x="361950" y="1400175"/>
                            <a:ext cx="1066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Default="000D2897" w:rsidP="00B6793D">
                              <w:r>
                                <w:rPr>
                                  <w:rFonts w:hint="eastAsia"/>
                                </w:rPr>
                                <w:t>双指向性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il_fi" descr="http://www.sanden-shoji.co.jp/image/mic/sennheiser/mkh30spec1.jp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314450"/>
                          </a:xfrm>
                          <a:prstGeom prst="rect">
                            <a:avLst/>
                          </a:prstGeom>
                          <a:noFill/>
                          <a:ln>
                            <a:noFill/>
                          </a:ln>
                        </pic:spPr>
                      </pic:pic>
                    </wpg:wgp>
                  </a:graphicData>
                </a:graphic>
              </wp:anchor>
            </w:drawing>
          </mc:Choice>
          <mc:Fallback>
            <w:pict>
              <v:group id="グループ化 23" o:spid="_x0000_s1136" style="position:absolute;left:0;text-align:left;margin-left:10.2pt;margin-top:.05pt;width:2in;height:134.25pt;z-index:251672576" coordsize="18288,17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">
                <v:shape id="テキスト ボックス 24" o:spid="_x0000_s1137" type="#_x0000_t202" style="position:absolute;left:3619;top:14001;width:1066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0D2897" w:rsidRDefault="000D2897" w:rsidP="00B6793D">
                        <w:r>
                          <w:rPr>
                            <w:rFonts w:hint="eastAsia"/>
                          </w:rPr>
                          <w:t>双指向性</w:t>
                        </w:r>
                      </w:p>
                    </w:txbxContent>
                  </v:textbox>
                </v:shape>
                <v:shape id="il_fi" o:spid="_x0000_s1138" type="#_x0000_t75" alt="http://www.sanden-shoji.co.jp/image/mic/sennheiser/mkh30spec1.jpg" style="position:absolute;width:18288;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NGOrFAAAA2wAAAA8AAABkcnMvZG93bnJldi54bWxEj09rg0AUxO+FfoflFXpr1hoiqclGpFTw&#10;0B7y59DcHu6LSt234m7UfvtuoJDjMDO/YbbZbDox0uBaywpeFxEI4srqlmsFp2PxsgbhPLLGzjIp&#10;+CUH2e7xYYupthPvaTz4WgQIuxQVNN73qZSuasigW9ieOHgXOxj0QQ611ANOAW46GUdRIg22HBYa&#10;7Om9oerncDUKivjjm5d4Sr7a+bM4X8r8DZNcqeenOd+A8DT7e/i/XWoF8QpuX8IPkL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zRjqxQAAANsAAAAPAAAAAAAAAAAAAAAA&#10;AJ8CAABkcnMvZG93bnJldi54bWxQSwUGAAAAAAQABAD3AAAAkQMAAAAA&#10;">
                  <v:imagedata r:id="rId31" o:title="mkh30spec1"/>
                  <v:path arrowok="t"/>
                </v:shape>
              </v:group>
            </w:pict>
          </mc:Fallback>
        </mc:AlternateContent>
      </w: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lang w:bidi="ar-SA"/>
        </w:rPr>
      </w:pPr>
    </w:p>
    <w:p w:rsidR="00B6793D" w:rsidRDefault="00B6793D" w:rsidP="00B6793D">
      <w:pPr>
        <w:rPr>
          <w:rFonts w:ascii="HG丸ｺﾞｼｯｸM-PRO" w:hAnsi="HG丸ｺﾞｼｯｸM-PRO"/>
          <w:lang w:bidi="ar-SA"/>
        </w:rPr>
      </w:pPr>
    </w:p>
    <w:p w:rsidR="0054676C" w:rsidRDefault="0054676C" w:rsidP="00B6793D">
      <w:pPr>
        <w:rPr>
          <w:rFonts w:ascii="HG丸ｺﾞｼｯｸM-PRO" w:hAnsi="HG丸ｺﾞｼｯｸM-PRO"/>
          <w:lang w:bidi="ar-SA"/>
        </w:rPr>
      </w:pPr>
    </w:p>
    <w:p w:rsidR="00CF692D" w:rsidRPr="00515EA3" w:rsidRDefault="00CF692D" w:rsidP="008812DE">
      <w:pPr>
        <w:ind w:firstLineChars="0" w:firstLine="0"/>
        <w:rPr>
          <w:rFonts w:ascii="HG丸ｺﾞｼｯｸM-PRO" w:hAnsi="HG丸ｺﾞｼｯｸM-PRO"/>
          <w:lang w:bidi="ar-SA"/>
        </w:rPr>
      </w:pPr>
    </w:p>
    <w:p w:rsidR="00B6793D" w:rsidRDefault="00B6793D" w:rsidP="00B6793D">
      <w:pPr>
        <w:pStyle w:val="2"/>
        <w:rPr>
          <w:rFonts w:ascii="HG丸ｺﾞｼｯｸM-PRO" w:hAnsi="HG丸ｺﾞｼｯｸM-PRO"/>
          <w:lang w:bidi="ar-SA"/>
        </w:rPr>
      </w:pPr>
      <w:r w:rsidRPr="00515EA3">
        <w:rPr>
          <w:rFonts w:ascii="HG丸ｺﾞｼｯｸM-PRO" w:hAnsi="HG丸ｺﾞｼｯｸM-PRO" w:hint="eastAsia"/>
          <w:lang w:bidi="ar-SA"/>
        </w:rPr>
        <w:lastRenderedPageBreak/>
        <w:t>全指向性(無指向性)</w:t>
      </w:r>
    </w:p>
    <w:p w:rsidR="008812DE" w:rsidRPr="008812DE" w:rsidRDefault="008812DE" w:rsidP="008812DE">
      <w:pPr>
        <w:rPr>
          <w:lang w:bidi="ar-SA"/>
        </w:rPr>
      </w:pPr>
    </w:p>
    <w:p w:rsidR="00B6793D" w:rsidRPr="00515EA3" w:rsidRDefault="00B6793D" w:rsidP="00B6793D">
      <w:pPr>
        <w:rPr>
          <w:rFonts w:ascii="HG丸ｺﾞｼｯｸM-PRO" w:hAnsi="HG丸ｺﾞｼｯｸM-PRO"/>
        </w:rPr>
      </w:pPr>
      <w:r w:rsidRPr="00515EA3">
        <w:rPr>
          <w:rFonts w:ascii="HG丸ｺﾞｼｯｸM-PRO" w:hAnsi="HG丸ｺﾞｼｯｸM-PRO" w:hint="eastAsia"/>
          <w:noProof/>
          <w:lang w:bidi="ar-SA"/>
        </w:rPr>
        <mc:AlternateContent>
          <mc:Choice Requires="wpg">
            <w:drawing>
              <wp:anchor distT="0" distB="0" distL="114300" distR="114300" simplePos="0" relativeHeight="251674624" behindDoc="0" locked="0" layoutInCell="1" allowOverlap="1" wp14:anchorId="0F416332" wp14:editId="5A873082">
                <wp:simplePos x="0" y="0"/>
                <wp:positionH relativeFrom="column">
                  <wp:posOffset>129540</wp:posOffset>
                </wp:positionH>
                <wp:positionV relativeFrom="paragraph">
                  <wp:posOffset>224155</wp:posOffset>
                </wp:positionV>
                <wp:extent cx="1752600" cy="2162175"/>
                <wp:effectExtent l="0" t="0" r="0" b="9525"/>
                <wp:wrapNone/>
                <wp:docPr id="26" name="グループ化 26"/>
                <wp:cNvGraphicFramePr/>
                <a:graphic xmlns:a="http://schemas.openxmlformats.org/drawingml/2006/main">
                  <a:graphicData uri="http://schemas.microsoft.com/office/word/2010/wordprocessingGroup">
                    <wpg:wgp>
                      <wpg:cNvGrpSpPr/>
                      <wpg:grpSpPr>
                        <a:xfrm>
                          <a:off x="0" y="0"/>
                          <a:ext cx="1752600" cy="2162175"/>
                          <a:chOff x="0" y="0"/>
                          <a:chExt cx="1752600" cy="2162175"/>
                        </a:xfrm>
                      </wpg:grpSpPr>
                      <pic:pic xmlns:pic="http://schemas.openxmlformats.org/drawingml/2006/picture">
                        <pic:nvPicPr>
                          <pic:cNvPr id="27" name="図 27" descr="http://en.audiofanzine.com/dossiers_v3/mics/600px-Polar_pattern_omni.svg.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wps:wsp>
                        <wps:cNvPr id="28" name="テキスト ボックス 28"/>
                        <wps:cNvSpPr txBox="1"/>
                        <wps:spPr>
                          <a:xfrm>
                            <a:off x="419100" y="1895475"/>
                            <a:ext cx="8953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Default="000D2897" w:rsidP="00B6793D">
                              <w:r>
                                <w:rPr>
                                  <w:rFonts w:hint="eastAsia"/>
                                </w:rPr>
                                <w:t>無指向性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26" o:spid="_x0000_s1139" style="position:absolute;left:0;text-align:left;margin-left:10.2pt;margin-top:17.65pt;width:138pt;height:170.25pt;z-index:251674624" coordsize="17526,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">
                <v:shape id="図 27" o:spid="_x0000_s1140" type="#_x0000_t75" alt="http://en.audiofanzine.com/dossiers_v3/mics/600px-Polar_pattern_omni.svg.png" style="position:absolute;width:17526;height:17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4d3vCAAAA2wAAAA8AAABkcnMvZG93bnJldi54bWxEj0FrAjEUhO8F/0N4greadQ9WV6OIRfAi&#10;pavo9ZE8N4ubl+0m6vbfN4VCj8PMfMMs171rxIO6UHtWMBlnIIi1NzVXCk7H3esMRIjIBhvPpOCb&#10;AqxXg5clFsY/+ZMeZaxEgnAoUIGNsS2kDNqSwzD2LXHyrr5zGJPsKmk6fCa4a2SeZVPpsOa0YLGl&#10;rSV9K+9OwczNP4J+zw9fF3sr9f2M9jhFpUbDfrMAEamP/+G/9t4oyN/g90v6AXL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uHd7wgAAANsAAAAPAAAAAAAAAAAAAAAAAJ8C&#10;AABkcnMvZG93bnJldi54bWxQSwUGAAAAAAQABAD3AAAAjgMAAAAA&#10;">
                  <v:imagedata r:id="rId33" o:title="600px-Polar_pattern_omni.svg"/>
                  <v:path arrowok="t"/>
                </v:shape>
                <v:shape id="テキスト ボックス 28" o:spid="_x0000_s1141" type="#_x0000_t202" style="position:absolute;left:4191;top:18954;width:89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0D2897" w:rsidRDefault="000D2897" w:rsidP="00B6793D">
                        <w:r>
                          <w:rPr>
                            <w:rFonts w:hint="eastAsia"/>
                          </w:rPr>
                          <w:t>無指向性</w:t>
                        </w:r>
                      </w:p>
                    </w:txbxContent>
                  </v:textbox>
                </v:shape>
              </v:group>
            </w:pict>
          </mc:Fallback>
        </mc:AlternateContent>
      </w:r>
      <w:r w:rsidRPr="00515EA3">
        <w:rPr>
          <w:rFonts w:ascii="HG丸ｺﾞｼｯｸM-PRO" w:hAnsi="HG丸ｺﾞｼｯｸM-PRO" w:hint="eastAsia"/>
        </w:rPr>
        <w:t>全方向に対して感度を持つ指向性。</w:t>
      </w: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ind w:firstLineChars="0" w:firstLine="0"/>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Pr="00515EA3" w:rsidRDefault="00B6793D" w:rsidP="00B6793D">
      <w:pPr>
        <w:rPr>
          <w:rFonts w:ascii="HG丸ｺﾞｼｯｸM-PRO" w:hAnsi="HG丸ｺﾞｼｯｸM-PRO"/>
        </w:rPr>
      </w:pPr>
    </w:p>
    <w:p w:rsidR="00B6793D" w:rsidRDefault="00B6793D" w:rsidP="00B6793D">
      <w:pPr>
        <w:ind w:firstLineChars="0" w:firstLine="0"/>
        <w:rPr>
          <w:rFonts w:ascii="HG丸ｺﾞｼｯｸM-PRO" w:hAnsi="HG丸ｺﾞｼｯｸM-PRO"/>
        </w:rPr>
      </w:pPr>
    </w:p>
    <w:p w:rsidR="0054676C" w:rsidRDefault="0054676C" w:rsidP="00B6793D">
      <w:pPr>
        <w:ind w:firstLineChars="0" w:firstLine="0"/>
        <w:rPr>
          <w:rFonts w:ascii="HG丸ｺﾞｼｯｸM-PRO" w:hAnsi="HG丸ｺﾞｼｯｸM-PRO"/>
        </w:rPr>
      </w:pPr>
    </w:p>
    <w:p w:rsidR="0054676C" w:rsidRDefault="0054676C" w:rsidP="00B6793D">
      <w:pPr>
        <w:ind w:firstLineChars="0" w:firstLine="0"/>
        <w:rPr>
          <w:rFonts w:ascii="HG丸ｺﾞｼｯｸM-PRO" w:hAnsi="HG丸ｺﾞｼｯｸM-PRO"/>
        </w:rPr>
      </w:pPr>
    </w:p>
    <w:p w:rsidR="0054676C" w:rsidRDefault="0054676C" w:rsidP="00B6793D">
      <w:pPr>
        <w:ind w:firstLineChars="0" w:firstLine="0"/>
        <w:rPr>
          <w:rFonts w:ascii="HG丸ｺﾞｼｯｸM-PRO" w:hAnsi="HG丸ｺﾞｼｯｸM-PRO"/>
        </w:rPr>
      </w:pPr>
    </w:p>
    <w:p w:rsidR="0054676C" w:rsidRPr="00515EA3" w:rsidRDefault="0054676C" w:rsidP="00B6793D">
      <w:pPr>
        <w:ind w:firstLineChars="0" w:firstLine="0"/>
        <w:rPr>
          <w:rFonts w:ascii="HG丸ｺﾞｼｯｸM-PRO" w:hAnsi="HG丸ｺﾞｼｯｸM-PRO"/>
        </w:rPr>
      </w:pPr>
    </w:p>
    <w:p w:rsidR="00B6793D" w:rsidRDefault="00B6793D" w:rsidP="00515EA3">
      <w:pPr>
        <w:pStyle w:val="2"/>
        <w:rPr>
          <w:rFonts w:ascii="HG丸ｺﾞｼｯｸM-PRO" w:hAnsi="HG丸ｺﾞｼｯｸM-PRO"/>
          <w:lang w:bidi="ar-SA"/>
        </w:rPr>
      </w:pPr>
      <w:r w:rsidRPr="00515EA3">
        <w:rPr>
          <w:rFonts w:ascii="HG丸ｺﾞｼｯｸM-PRO" w:hAnsi="HG丸ｺﾞｼｯｸM-PRO" w:hint="eastAsia"/>
          <w:lang w:bidi="ar-SA"/>
        </w:rPr>
        <w:t>指向性と周波数特性(F特性)</w:t>
      </w:r>
    </w:p>
    <w:p w:rsidR="008812DE" w:rsidRPr="008812DE" w:rsidRDefault="008812DE" w:rsidP="008812DE">
      <w:pPr>
        <w:rPr>
          <w:lang w:bidi="ar-SA"/>
        </w:rPr>
      </w:pPr>
    </w:p>
    <w:p w:rsidR="00B6793D" w:rsidRPr="00515EA3" w:rsidRDefault="00B6793D" w:rsidP="00B6793D">
      <w:pPr>
        <w:rPr>
          <w:rFonts w:ascii="HG丸ｺﾞｼｯｸM-PRO" w:hAnsi="HG丸ｺﾞｼｯｸM-PRO"/>
        </w:rPr>
      </w:pPr>
      <w:r w:rsidRPr="00515EA3">
        <w:rPr>
          <w:rFonts w:ascii="HG丸ｺﾞｼｯｸM-PRO" w:hAnsi="HG丸ｺﾞｼｯｸM-PRO" w:hint="eastAsia"/>
        </w:rPr>
        <w:t>指向性を変えれば音質(周波数特性)も変わる</w:t>
      </w:r>
    </w:p>
    <w:p w:rsidR="00B6793D" w:rsidRPr="00515EA3" w:rsidRDefault="00B6793D" w:rsidP="00B6793D">
      <w:pPr>
        <w:rPr>
          <w:rFonts w:ascii="HG丸ｺﾞｼｯｸM-PRO" w:hAnsi="HG丸ｺﾞｼｯｸM-PRO"/>
        </w:rPr>
      </w:pPr>
      <w:r w:rsidRPr="00515EA3">
        <w:rPr>
          <w:rFonts w:ascii="HG丸ｺﾞｼｯｸM-PRO" w:hAnsi="HG丸ｺﾞｼｯｸM-PRO" w:hint="eastAsia"/>
        </w:rPr>
        <w:t>同じ周波数特性のまま、指向性が変化することはありえない</w:t>
      </w:r>
    </w:p>
    <w:p w:rsidR="00B6793D" w:rsidRDefault="00B6793D" w:rsidP="00B6793D">
      <w:pPr>
        <w:rPr>
          <w:rFonts w:ascii="HG丸ｺﾞｼｯｸM-PRO" w:hAnsi="HG丸ｺﾞｼｯｸM-PRO"/>
        </w:rPr>
      </w:pPr>
      <w:r w:rsidRPr="00515EA3">
        <w:rPr>
          <w:rFonts w:ascii="HG丸ｺﾞｼｯｸM-PRO" w:hAnsi="HG丸ｺﾞｼｯｸM-PRO" w:hint="eastAsia"/>
        </w:rPr>
        <w:t>指向性を変化させるのは、ケーブル類は接続したままでOK(ファンタム電源が入っていてもOK)。変更時には衝撃があるので、ミュートをするのが基本！</w:t>
      </w:r>
    </w:p>
    <w:p w:rsidR="0054676C" w:rsidRDefault="0054676C" w:rsidP="00B6793D">
      <w:pPr>
        <w:rPr>
          <w:rFonts w:ascii="HG丸ｺﾞｼｯｸM-PRO" w:hAnsi="HG丸ｺﾞｼｯｸM-PRO"/>
        </w:rPr>
      </w:pPr>
    </w:p>
    <w:p w:rsidR="0054676C" w:rsidRDefault="0054676C" w:rsidP="00B6793D">
      <w:pPr>
        <w:rPr>
          <w:rFonts w:ascii="HG丸ｺﾞｼｯｸM-PRO" w:hAnsi="HG丸ｺﾞｼｯｸM-PRO"/>
        </w:rPr>
      </w:pPr>
    </w:p>
    <w:p w:rsidR="0054676C" w:rsidRDefault="0054676C" w:rsidP="00B6793D">
      <w:pPr>
        <w:rPr>
          <w:rFonts w:ascii="HG丸ｺﾞｼｯｸM-PRO" w:hAnsi="HG丸ｺﾞｼｯｸM-PRO"/>
        </w:rPr>
      </w:pPr>
    </w:p>
    <w:p w:rsidR="0054676C" w:rsidRPr="00515EA3" w:rsidRDefault="0054676C" w:rsidP="00B6793D">
      <w:pPr>
        <w:rPr>
          <w:rFonts w:ascii="HG丸ｺﾞｼｯｸM-PRO" w:hAnsi="HG丸ｺﾞｼｯｸM-PRO"/>
        </w:rPr>
      </w:pPr>
    </w:p>
    <w:p w:rsidR="00B6793D" w:rsidRDefault="005B447A" w:rsidP="005B447A">
      <w:pPr>
        <w:pStyle w:val="1"/>
        <w:spacing w:before="173"/>
        <w:rPr>
          <w:rFonts w:ascii="HG丸ｺﾞｼｯｸM-PRO" w:hAnsi="HG丸ｺﾞｼｯｸM-PRO"/>
          <w:lang w:bidi="ar-SA"/>
        </w:rPr>
      </w:pPr>
      <w:r w:rsidRPr="0054676C">
        <w:rPr>
          <w:rFonts w:ascii="HG丸ｺﾞｼｯｸM-PRO" w:hAnsi="HG丸ｺﾞｼｯｸM-PRO" w:hint="eastAsia"/>
          <w:lang w:bidi="ar-SA"/>
        </w:rPr>
        <w:t>ダイレクトボックス(DI / Direct Injection Box)について</w:t>
      </w:r>
    </w:p>
    <w:p w:rsidR="008812DE" w:rsidRPr="008812DE" w:rsidRDefault="008812DE" w:rsidP="008812DE">
      <w:pPr>
        <w:rPr>
          <w:lang w:bidi="ar-SA"/>
        </w:rPr>
      </w:pPr>
    </w:p>
    <w:p w:rsidR="00515EA3" w:rsidRDefault="005B447A" w:rsidP="00B6793D">
      <w:pPr>
        <w:ind w:firstLineChars="0" w:firstLine="0"/>
        <w:rPr>
          <w:rFonts w:ascii="HG丸ｺﾞｼｯｸM-PRO" w:hAnsi="HG丸ｺﾞｼｯｸM-PRO"/>
          <w:lang w:bidi="ar-SA"/>
        </w:rPr>
      </w:pPr>
      <w:r>
        <w:rPr>
          <w:rFonts w:ascii="HG丸ｺﾞｼｯｸM-PRO" w:hAnsi="HG丸ｺﾞｼｯｸM-PRO" w:hint="eastAsia"/>
          <w:lang w:bidi="ar-SA"/>
        </w:rPr>
        <w:t>Ba,アコギ,Keyなどライン録りするときに使う。本名はDirect Injection Boxと呼ばれるが、長いのでDI（ディーアイ）と呼ぶ。このDIの役割は2つで、</w:t>
      </w:r>
      <w:r w:rsidRPr="005B447A">
        <w:rPr>
          <w:rFonts w:ascii="HG丸ｺﾞｼｯｸM-PRO" w:hAnsi="HG丸ｺﾞｼｯｸM-PRO" w:hint="eastAsia"/>
          <w:color w:val="FF0000"/>
          <w:lang w:bidi="ar-SA"/>
        </w:rPr>
        <w:t>ハイインピーダンスをローインピーダンスに変換する事と、アンバランス転送をバランス転送に変換する事</w:t>
      </w:r>
      <w:r>
        <w:rPr>
          <w:rFonts w:ascii="HG丸ｺﾞｼｯｸM-PRO" w:hAnsi="HG丸ｺﾞｼｯｸM-PRO" w:hint="eastAsia"/>
          <w:lang w:bidi="ar-SA"/>
        </w:rPr>
        <w:t>だ。</w:t>
      </w:r>
    </w:p>
    <w:p w:rsidR="00515EA3" w:rsidRDefault="00515EA3" w:rsidP="00B6793D">
      <w:pPr>
        <w:ind w:firstLineChars="0" w:firstLine="0"/>
        <w:rPr>
          <w:rFonts w:ascii="HG丸ｺﾞｼｯｸM-PRO" w:hAnsi="HG丸ｺﾞｼｯｸM-PRO"/>
          <w:lang w:bidi="ar-SA"/>
        </w:rPr>
      </w:pPr>
    </w:p>
    <w:p w:rsidR="00515EA3" w:rsidRDefault="00D61B48" w:rsidP="00B6793D">
      <w:pPr>
        <w:ind w:firstLineChars="0" w:firstLine="0"/>
        <w:rPr>
          <w:rFonts w:ascii="HG丸ｺﾞｼｯｸM-PRO" w:hAnsi="HG丸ｺﾞｼｯｸM-PRO"/>
          <w:lang w:bidi="ar-SA"/>
        </w:rPr>
      </w:pPr>
      <w:r>
        <w:rPr>
          <w:rFonts w:ascii="HG丸ｺﾞｼｯｸM-PRO" w:hAnsi="HG丸ｺﾞｼｯｸM-PRO" w:hint="eastAsia"/>
          <w:lang w:bidi="ar-SA"/>
        </w:rPr>
        <w:t>アドバンではBOSSのDI-1が使われている。</w:t>
      </w:r>
    </w:p>
    <w:p w:rsidR="00515EA3" w:rsidRDefault="00D61B48" w:rsidP="00B6793D">
      <w:pPr>
        <w:ind w:firstLineChars="0" w:firstLine="0"/>
        <w:rPr>
          <w:rFonts w:ascii="HG丸ｺﾞｼｯｸM-PRO" w:hAnsi="HG丸ｺﾞｼｯｸM-PRO"/>
          <w:lang w:bidi="ar-SA"/>
        </w:rPr>
      </w:pPr>
      <w:r w:rsidRPr="00D61B48">
        <w:rPr>
          <w:rFonts w:ascii="HG丸ｺﾞｼｯｸM-PRO" w:hAnsi="HG丸ｺﾞｼｯｸM-PRO"/>
          <w:noProof/>
          <w:lang w:bidi="ar-SA"/>
        </w:rPr>
        <w:drawing>
          <wp:inline distT="0" distB="0" distL="0" distR="0" wp14:anchorId="0F5CBFAD" wp14:editId="7431F828">
            <wp:extent cx="2000250" cy="1000125"/>
            <wp:effectExtent l="0" t="0" r="0" b="9525"/>
            <wp:docPr id="108" name="図 108" descr="http://www.soundhouse.co.jp/shop/prod_img/b/boss_di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undhouse.co.jp/shop/prod_img/b/boss_di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3548" cy="1001774"/>
                    </a:xfrm>
                    <a:prstGeom prst="rect">
                      <a:avLst/>
                    </a:prstGeom>
                    <a:noFill/>
                    <a:ln>
                      <a:noFill/>
                    </a:ln>
                  </pic:spPr>
                </pic:pic>
              </a:graphicData>
            </a:graphic>
          </wp:inline>
        </w:drawing>
      </w:r>
    </w:p>
    <w:p w:rsidR="00515EA3" w:rsidRDefault="00D61B48" w:rsidP="00B6793D">
      <w:pPr>
        <w:ind w:firstLineChars="0" w:firstLine="0"/>
        <w:rPr>
          <w:rFonts w:ascii="HG丸ｺﾞｼｯｸM-PRO" w:hAnsi="HG丸ｺﾞｼｯｸM-PRO"/>
          <w:lang w:bidi="ar-SA"/>
        </w:rPr>
      </w:pPr>
      <w:r w:rsidRPr="00D61B48">
        <w:rPr>
          <w:rFonts w:ascii="HG丸ｺﾞｼｯｸM-PRO" w:hAnsi="HG丸ｺﾞｼｯｸM-PRO"/>
          <w:noProof/>
          <w:lang w:bidi="ar-SA"/>
        </w:rPr>
        <w:lastRenderedPageBreak/>
        <w:drawing>
          <wp:inline distT="0" distB="0" distL="0" distR="0" wp14:anchorId="3C0A0C18" wp14:editId="687ECE68">
            <wp:extent cx="2438399" cy="1219200"/>
            <wp:effectExtent l="0" t="0" r="635" b="0"/>
            <wp:docPr id="109" name="図 109" descr="http://www.soundhouse.co.jp/shop/prod_img/b/boss_di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undhouse.co.jp/shop/prod_img/b/boss_di1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2421" cy="1221211"/>
                    </a:xfrm>
                    <a:prstGeom prst="rect">
                      <a:avLst/>
                    </a:prstGeom>
                    <a:noFill/>
                    <a:ln>
                      <a:noFill/>
                    </a:ln>
                  </pic:spPr>
                </pic:pic>
              </a:graphicData>
            </a:graphic>
          </wp:inline>
        </w:drawing>
      </w:r>
    </w:p>
    <w:p w:rsidR="004D3718" w:rsidRDefault="004D3718" w:rsidP="00B6793D">
      <w:pPr>
        <w:ind w:firstLineChars="0" w:firstLine="0"/>
        <w:rPr>
          <w:rFonts w:ascii="HG丸ｺﾞｼｯｸM-PRO" w:hAnsi="HG丸ｺﾞｼｯｸM-PRO"/>
          <w:lang w:bidi="ar-SA"/>
        </w:rPr>
      </w:pPr>
    </w:p>
    <w:tbl>
      <w:tblPr>
        <w:tblStyle w:val="af3"/>
        <w:tblW w:w="0" w:type="auto"/>
        <w:tblLook w:val="04A0" w:firstRow="1" w:lastRow="0" w:firstColumn="1" w:lastColumn="0" w:noHBand="0" w:noVBand="1"/>
      </w:tblPr>
      <w:tblGrid>
        <w:gridCol w:w="2376"/>
        <w:gridCol w:w="6326"/>
      </w:tblGrid>
      <w:tr w:rsidR="00D61B48" w:rsidTr="00E73ED9">
        <w:tc>
          <w:tcPr>
            <w:tcW w:w="2376" w:type="dxa"/>
            <w:vAlign w:val="center"/>
          </w:tcPr>
          <w:p w:rsidR="00D61B48" w:rsidRDefault="00D61B48"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UNBALANCE OUT</w:t>
            </w:r>
          </w:p>
        </w:tc>
        <w:tc>
          <w:tcPr>
            <w:tcW w:w="6326" w:type="dxa"/>
            <w:vAlign w:val="center"/>
          </w:tcPr>
          <w:p w:rsidR="00D61B48" w:rsidRDefault="00AD129E" w:rsidP="00E73ED9">
            <w:pPr>
              <w:ind w:firstLineChars="0" w:firstLine="0"/>
              <w:jc w:val="center"/>
              <w:rPr>
                <w:rFonts w:ascii="HG丸ｺﾞｼｯｸM-PRO" w:hAnsi="HG丸ｺﾞｼｯｸM-PRO"/>
                <w:lang w:bidi="ar-SA"/>
              </w:rPr>
            </w:pPr>
            <w:r w:rsidRPr="00AD129E">
              <w:rPr>
                <w:rFonts w:ascii="HG丸ｺﾞｼｯｸM-PRO" w:hAnsi="HG丸ｺﾞｼｯｸM-PRO" w:hint="eastAsia"/>
                <w:lang w:bidi="ar-SA"/>
              </w:rPr>
              <w:t>これは単純な入力のパラではなく、内部回路を通ってインピーダンス変換をしてからの出力。</w:t>
            </w:r>
            <w:r>
              <w:rPr>
                <w:rFonts w:ascii="HG丸ｺﾞｼｯｸM-PRO" w:hAnsi="HG丸ｺﾞｼｯｸM-PRO" w:hint="eastAsia"/>
                <w:lang w:bidi="ar-SA"/>
              </w:rPr>
              <w:t>だから後述のATTも当然有効</w:t>
            </w:r>
            <w:r w:rsidRPr="00AD129E">
              <w:rPr>
                <w:rFonts w:ascii="HG丸ｺﾞｼｯｸM-PRO" w:hAnsi="HG丸ｺﾞｼｯｸM-PRO" w:hint="eastAsia"/>
                <w:lang w:bidi="ar-SA"/>
              </w:rPr>
              <w:t>。</w:t>
            </w:r>
          </w:p>
        </w:tc>
      </w:tr>
      <w:tr w:rsidR="00D61B48" w:rsidTr="00E73ED9">
        <w:tc>
          <w:tcPr>
            <w:tcW w:w="2376" w:type="dxa"/>
            <w:vAlign w:val="center"/>
          </w:tcPr>
          <w:p w:rsidR="00D61B48" w:rsidRDefault="00D61B48"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PARA OUT</w:t>
            </w:r>
          </w:p>
        </w:tc>
        <w:tc>
          <w:tcPr>
            <w:tcW w:w="6326" w:type="dxa"/>
            <w:vAlign w:val="center"/>
          </w:tcPr>
          <w:p w:rsidR="00D61B48" w:rsidRDefault="00AD129E" w:rsidP="00E73ED9">
            <w:pPr>
              <w:ind w:firstLineChars="0" w:firstLine="0"/>
              <w:jc w:val="center"/>
              <w:rPr>
                <w:rFonts w:ascii="HG丸ｺﾞｼｯｸM-PRO" w:hAnsi="HG丸ｺﾞｼｯｸM-PRO"/>
                <w:lang w:bidi="ar-SA"/>
              </w:rPr>
            </w:pPr>
            <w:r w:rsidRPr="00AD129E">
              <w:rPr>
                <w:rFonts w:ascii="HG丸ｺﾞｼｯｸM-PRO" w:hAnsi="HG丸ｺﾞｼｯｸM-PRO" w:hint="eastAsia"/>
                <w:lang w:bidi="ar-SA"/>
              </w:rPr>
              <w:t>入力のパラ出力</w:t>
            </w:r>
          </w:p>
        </w:tc>
      </w:tr>
      <w:tr w:rsidR="00D61B48" w:rsidTr="00E73ED9">
        <w:tc>
          <w:tcPr>
            <w:tcW w:w="2376" w:type="dxa"/>
            <w:vAlign w:val="center"/>
          </w:tcPr>
          <w:p w:rsidR="00D61B48" w:rsidRDefault="00D61B48"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INPUT</w:t>
            </w:r>
          </w:p>
        </w:tc>
        <w:tc>
          <w:tcPr>
            <w:tcW w:w="6326" w:type="dxa"/>
            <w:vAlign w:val="center"/>
          </w:tcPr>
          <w:p w:rsidR="00D61B48" w:rsidRDefault="00AD129E" w:rsidP="00E73ED9">
            <w:pPr>
              <w:ind w:firstLineChars="0" w:firstLine="0"/>
              <w:jc w:val="center"/>
              <w:rPr>
                <w:rFonts w:ascii="HG丸ｺﾞｼｯｸM-PRO" w:hAnsi="HG丸ｺﾞｼｯｸM-PRO"/>
                <w:lang w:bidi="ar-SA"/>
              </w:rPr>
            </w:pPr>
            <w:r w:rsidRPr="00AD129E">
              <w:rPr>
                <w:rFonts w:ascii="HG丸ｺﾞｼｯｸM-PRO" w:hAnsi="HG丸ｺﾞｼｯｸM-PRO" w:hint="eastAsia"/>
                <w:lang w:bidi="ar-SA"/>
              </w:rPr>
              <w:t>入力</w:t>
            </w:r>
          </w:p>
        </w:tc>
      </w:tr>
      <w:tr w:rsidR="00D61B48" w:rsidTr="00E73ED9">
        <w:tc>
          <w:tcPr>
            <w:tcW w:w="2376" w:type="dxa"/>
            <w:vAlign w:val="center"/>
          </w:tcPr>
          <w:p w:rsidR="00D61B48" w:rsidRDefault="00AD129E"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POWER</w:t>
            </w:r>
          </w:p>
        </w:tc>
        <w:tc>
          <w:tcPr>
            <w:tcW w:w="6326" w:type="dxa"/>
            <w:vAlign w:val="center"/>
          </w:tcPr>
          <w:p w:rsidR="00D61B48" w:rsidRDefault="00AD129E" w:rsidP="00E73ED9">
            <w:pPr>
              <w:ind w:firstLineChars="0" w:firstLine="0"/>
              <w:jc w:val="center"/>
              <w:rPr>
                <w:rFonts w:ascii="HG丸ｺﾞｼｯｸM-PRO" w:hAnsi="HG丸ｺﾞｼｯｸM-PRO"/>
                <w:lang w:bidi="ar-SA"/>
              </w:rPr>
            </w:pPr>
            <w:r w:rsidRPr="00AD129E">
              <w:rPr>
                <w:rFonts w:ascii="HG丸ｺﾞｼｯｸM-PRO" w:hAnsi="HG丸ｺﾞｼｯｸM-PRO" w:hint="eastAsia"/>
                <w:lang w:bidi="ar-SA"/>
              </w:rPr>
              <w:t>「AUTO」と「ON」があるけどこれは必ず「ON」側にしておく。「ON」側にしておいても「INPUT」に</w:t>
            </w:r>
            <w:r>
              <w:rPr>
                <w:rFonts w:ascii="HG丸ｺﾞｼｯｸM-PRO" w:hAnsi="HG丸ｺﾞｼｯｸM-PRO" w:hint="eastAsia"/>
                <w:lang w:bidi="ar-SA"/>
              </w:rPr>
              <w:t>フォン</w:t>
            </w:r>
            <w:r w:rsidRPr="00AD129E">
              <w:rPr>
                <w:rFonts w:ascii="HG丸ｺﾞｼｯｸM-PRO" w:hAnsi="HG丸ｺﾞｼｯｸM-PRO" w:hint="eastAsia"/>
                <w:lang w:bidi="ar-SA"/>
              </w:rPr>
              <w:t>を挿さない限り電源が入る事はない。じゃあ「AUTO」というのは何かというと、入力信号が入ってきた時に電源を入れ、入力信号がとぎれたら電源を切るといういわば「省エネモード」だ。このモードは電源が入ったり切れたりする事によって、ノイズがでてしまうので使いにくい。</w:t>
            </w:r>
          </w:p>
        </w:tc>
      </w:tr>
      <w:tr w:rsidR="00AD129E" w:rsidTr="00E73ED9">
        <w:tc>
          <w:tcPr>
            <w:tcW w:w="2376" w:type="dxa"/>
            <w:vAlign w:val="center"/>
          </w:tcPr>
          <w:p w:rsidR="00AD129E" w:rsidRDefault="00AD129E"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ATT</w:t>
            </w:r>
          </w:p>
        </w:tc>
        <w:tc>
          <w:tcPr>
            <w:tcW w:w="6326" w:type="dxa"/>
            <w:vAlign w:val="center"/>
          </w:tcPr>
          <w:p w:rsidR="00AD129E" w:rsidRPr="00AD129E" w:rsidRDefault="00AD129E"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アッテネーターと呼ぶ。信号のレベルを下げる</w:t>
            </w:r>
            <w:r w:rsidR="00E73ED9">
              <w:rPr>
                <w:rFonts w:ascii="HG丸ｺﾞｼｯｸM-PRO" w:hAnsi="HG丸ｺﾞｼｯｸM-PRO" w:hint="eastAsia"/>
                <w:lang w:bidi="ar-SA"/>
              </w:rPr>
              <w:t>(減衰させる)もの</w:t>
            </w:r>
          </w:p>
        </w:tc>
      </w:tr>
    </w:tbl>
    <w:p w:rsidR="00D61B48" w:rsidRDefault="00D61B48" w:rsidP="00B6793D">
      <w:pPr>
        <w:ind w:firstLineChars="0" w:firstLine="0"/>
        <w:rPr>
          <w:rFonts w:ascii="HG丸ｺﾞｼｯｸM-PRO" w:hAnsi="HG丸ｺﾞｼｯｸM-PRO"/>
          <w:lang w:bidi="ar-SA"/>
        </w:rPr>
      </w:pPr>
    </w:p>
    <w:p w:rsidR="004D3718" w:rsidRDefault="00D61B48" w:rsidP="00B6793D">
      <w:pPr>
        <w:ind w:firstLineChars="0" w:firstLine="0"/>
        <w:rPr>
          <w:rFonts w:ascii="HG丸ｺﾞｼｯｸM-PRO" w:hAnsi="HG丸ｺﾞｼｯｸM-PRO"/>
          <w:lang w:bidi="ar-SA"/>
        </w:rPr>
      </w:pPr>
      <w:r w:rsidRPr="00D61B48">
        <w:rPr>
          <w:rFonts w:ascii="HG丸ｺﾞｼｯｸM-PRO" w:hAnsi="HG丸ｺﾞｼｯｸM-PRO"/>
          <w:noProof/>
          <w:lang w:bidi="ar-SA"/>
        </w:rPr>
        <w:drawing>
          <wp:inline distT="0" distB="0" distL="0" distR="0" wp14:anchorId="63C155E1" wp14:editId="0B087A60">
            <wp:extent cx="2552700" cy="1276350"/>
            <wp:effectExtent l="0" t="0" r="0" b="0"/>
            <wp:docPr id="110" name="図 110" descr="http://www.soundhouse.co.jp/shop/prod_img/b/boss_di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undhouse.co.jp/shop/prod_img/b/boss_di1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6910" cy="1278455"/>
                    </a:xfrm>
                    <a:prstGeom prst="rect">
                      <a:avLst/>
                    </a:prstGeom>
                    <a:noFill/>
                    <a:ln>
                      <a:noFill/>
                    </a:ln>
                  </pic:spPr>
                </pic:pic>
              </a:graphicData>
            </a:graphic>
          </wp:inline>
        </w:drawing>
      </w:r>
    </w:p>
    <w:p w:rsidR="004D3718" w:rsidRDefault="004D3718" w:rsidP="00B6793D">
      <w:pPr>
        <w:ind w:firstLineChars="0" w:firstLine="0"/>
        <w:rPr>
          <w:rFonts w:ascii="HG丸ｺﾞｼｯｸM-PRO" w:hAnsi="HG丸ｺﾞｼｯｸM-PRO"/>
          <w:lang w:bidi="ar-SA"/>
        </w:rPr>
      </w:pPr>
    </w:p>
    <w:tbl>
      <w:tblPr>
        <w:tblStyle w:val="af3"/>
        <w:tblW w:w="0" w:type="auto"/>
        <w:tblLook w:val="04A0" w:firstRow="1" w:lastRow="0" w:firstColumn="1" w:lastColumn="0" w:noHBand="0" w:noVBand="1"/>
      </w:tblPr>
      <w:tblGrid>
        <w:gridCol w:w="2093"/>
        <w:gridCol w:w="6609"/>
      </w:tblGrid>
      <w:tr w:rsidR="00E73ED9" w:rsidTr="00E73ED9">
        <w:tc>
          <w:tcPr>
            <w:tcW w:w="2093" w:type="dxa"/>
            <w:vAlign w:val="center"/>
          </w:tcPr>
          <w:p w:rsidR="00E73ED9" w:rsidRDefault="00E73ED9"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BALANCE OUT</w:t>
            </w:r>
          </w:p>
        </w:tc>
        <w:tc>
          <w:tcPr>
            <w:tcW w:w="6609" w:type="dxa"/>
            <w:vAlign w:val="center"/>
          </w:tcPr>
          <w:p w:rsidR="00E73ED9" w:rsidRDefault="00E73ED9" w:rsidP="00E73ED9">
            <w:pPr>
              <w:ind w:firstLineChars="0" w:firstLine="0"/>
              <w:jc w:val="center"/>
              <w:rPr>
                <w:rFonts w:ascii="HG丸ｺﾞｼｯｸM-PRO" w:hAnsi="HG丸ｺﾞｼｯｸM-PRO"/>
                <w:lang w:bidi="ar-SA"/>
              </w:rPr>
            </w:pPr>
            <w:r w:rsidRPr="00E73ED9">
              <w:rPr>
                <w:rFonts w:ascii="HG丸ｺﾞｼｯｸM-PRO" w:hAnsi="HG丸ｺﾞｼｯｸM-PRO" w:hint="eastAsia"/>
                <w:lang w:bidi="ar-SA"/>
              </w:rPr>
              <w:t>バランス出力</w:t>
            </w:r>
          </w:p>
        </w:tc>
      </w:tr>
      <w:tr w:rsidR="00E73ED9" w:rsidTr="00E73ED9">
        <w:tc>
          <w:tcPr>
            <w:tcW w:w="2093" w:type="dxa"/>
            <w:vAlign w:val="center"/>
          </w:tcPr>
          <w:p w:rsidR="00E73ED9" w:rsidRDefault="00E73ED9"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φフェイズ</w:t>
            </w:r>
          </w:p>
        </w:tc>
        <w:tc>
          <w:tcPr>
            <w:tcW w:w="6609" w:type="dxa"/>
            <w:vAlign w:val="center"/>
          </w:tcPr>
          <w:p w:rsidR="00E73ED9" w:rsidRDefault="00E73ED9"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位相反転スイッチ</w:t>
            </w:r>
          </w:p>
        </w:tc>
      </w:tr>
      <w:tr w:rsidR="00E73ED9" w:rsidTr="00E73ED9">
        <w:tc>
          <w:tcPr>
            <w:tcW w:w="2093" w:type="dxa"/>
            <w:vAlign w:val="center"/>
          </w:tcPr>
          <w:p w:rsidR="00E73ED9" w:rsidRDefault="00E73ED9" w:rsidP="00E73ED9">
            <w:pPr>
              <w:ind w:firstLineChars="0" w:firstLine="0"/>
              <w:jc w:val="center"/>
              <w:rPr>
                <w:rFonts w:ascii="HG丸ｺﾞｼｯｸM-PRO" w:hAnsi="HG丸ｺﾞｼｯｸM-PRO"/>
                <w:lang w:bidi="ar-SA"/>
              </w:rPr>
            </w:pPr>
            <w:r>
              <w:rPr>
                <w:rFonts w:ascii="HG丸ｺﾞｼｯｸM-PRO" w:hAnsi="HG丸ｺﾞｼｯｸM-PRO" w:hint="eastAsia"/>
                <w:lang w:bidi="ar-SA"/>
              </w:rPr>
              <w:t>グランドリフト</w:t>
            </w:r>
          </w:p>
        </w:tc>
        <w:tc>
          <w:tcPr>
            <w:tcW w:w="6609" w:type="dxa"/>
            <w:vAlign w:val="center"/>
          </w:tcPr>
          <w:p w:rsidR="00E73ED9" w:rsidRDefault="00E73ED9" w:rsidP="00E73ED9">
            <w:pPr>
              <w:ind w:firstLineChars="0" w:firstLine="0"/>
              <w:jc w:val="center"/>
              <w:rPr>
                <w:rFonts w:ascii="HG丸ｺﾞｼｯｸM-PRO" w:hAnsi="HG丸ｺﾞｼｯｸM-PRO"/>
                <w:lang w:bidi="ar-SA"/>
              </w:rPr>
            </w:pPr>
            <w:r w:rsidRPr="00E73ED9">
              <w:rPr>
                <w:rFonts w:ascii="HG丸ｺﾞｼｯｸM-PRO" w:hAnsi="HG丸ｺﾞｼｯｸM-PRO" w:hint="eastAsia"/>
                <w:lang w:bidi="ar-SA"/>
              </w:rPr>
              <w:t>ノイズがでている場合、このスイッチを現状と逆の方にするとノイズが消える事もある。通常はどっちでもいい。</w:t>
            </w:r>
            <w:r w:rsidRPr="00E73ED9">
              <w:rPr>
                <w:rFonts w:ascii="HG丸ｺﾞｼｯｸM-PRO" w:hAnsi="HG丸ｺﾞｼｯｸM-PRO" w:hint="eastAsia"/>
                <w:color w:val="000000" w:themeColor="text1"/>
                <w:lang w:bidi="ar-SA"/>
              </w:rPr>
              <w:t>ただし</w:t>
            </w:r>
            <w:r w:rsidRPr="00E73ED9">
              <w:rPr>
                <w:rFonts w:ascii="HG丸ｺﾞｼｯｸM-PRO" w:hAnsi="HG丸ｺﾞｼｯｸM-PRO" w:hint="eastAsia"/>
                <w:color w:val="FF0000"/>
                <w:lang w:bidi="ar-SA"/>
              </w:rPr>
              <w:t>ファントム電源を使用している時に、グランドリフトをLIFT側にするとファントム電源から電源を供給できなくなってしまうので注意</w:t>
            </w:r>
            <w:r w:rsidRPr="00E73ED9">
              <w:rPr>
                <w:rFonts w:ascii="HG丸ｺﾞｼｯｸM-PRO" w:hAnsi="HG丸ｺﾞｼｯｸM-PRO" w:hint="eastAsia"/>
                <w:lang w:bidi="ar-SA"/>
              </w:rPr>
              <w:t>。</w:t>
            </w:r>
          </w:p>
        </w:tc>
      </w:tr>
    </w:tbl>
    <w:p w:rsidR="00E73ED9" w:rsidRDefault="00E73ED9" w:rsidP="00B6793D">
      <w:pPr>
        <w:ind w:firstLineChars="0" w:firstLine="0"/>
        <w:rPr>
          <w:rFonts w:ascii="HG丸ｺﾞｼｯｸM-PRO" w:hAnsi="HG丸ｺﾞｼｯｸM-PRO"/>
          <w:lang w:bidi="ar-SA"/>
        </w:rPr>
      </w:pPr>
    </w:p>
    <w:p w:rsidR="0054676C" w:rsidRDefault="0054676C" w:rsidP="00B6793D">
      <w:pPr>
        <w:ind w:firstLineChars="0" w:firstLine="0"/>
        <w:rPr>
          <w:rFonts w:ascii="HG丸ｺﾞｼｯｸM-PRO" w:hAnsi="HG丸ｺﾞｼｯｸM-PRO"/>
          <w:lang w:bidi="ar-SA"/>
        </w:rPr>
      </w:pPr>
    </w:p>
    <w:p w:rsidR="0054676C" w:rsidRDefault="0054676C" w:rsidP="00B6793D">
      <w:pPr>
        <w:ind w:firstLineChars="0" w:firstLine="0"/>
        <w:rPr>
          <w:rFonts w:ascii="HG丸ｺﾞｼｯｸM-PRO" w:hAnsi="HG丸ｺﾞｼｯｸM-PRO"/>
          <w:lang w:bidi="ar-SA"/>
        </w:rPr>
      </w:pPr>
    </w:p>
    <w:p w:rsidR="00DF0694" w:rsidRDefault="00DF0694" w:rsidP="00B6793D">
      <w:pPr>
        <w:ind w:firstLineChars="0" w:firstLine="0"/>
        <w:rPr>
          <w:rFonts w:ascii="HG丸ｺﾞｼｯｸM-PRO" w:hAnsi="HG丸ｺﾞｼｯｸM-PRO"/>
          <w:lang w:bidi="ar-SA"/>
        </w:rPr>
      </w:pPr>
    </w:p>
    <w:p w:rsidR="00DF0694" w:rsidRDefault="00DF0694" w:rsidP="00DF0694">
      <w:pPr>
        <w:pStyle w:val="1"/>
        <w:spacing w:before="173"/>
        <w:rPr>
          <w:lang w:bidi="ar-SA"/>
        </w:rPr>
      </w:pPr>
      <w:r>
        <w:rPr>
          <w:rFonts w:hint="eastAsia"/>
          <w:lang w:bidi="ar-SA"/>
        </w:rPr>
        <w:lastRenderedPageBreak/>
        <w:t>アンプ</w:t>
      </w:r>
      <w:r>
        <w:rPr>
          <w:rFonts w:hint="eastAsia"/>
          <w:lang w:bidi="ar-SA"/>
        </w:rPr>
        <w:t>(Amplifier)</w:t>
      </w:r>
      <w:r>
        <w:rPr>
          <w:rFonts w:hint="eastAsia"/>
          <w:lang w:bidi="ar-SA"/>
        </w:rPr>
        <w:t>について</w:t>
      </w:r>
    </w:p>
    <w:p w:rsidR="008812DE" w:rsidRPr="008812DE" w:rsidRDefault="008812DE" w:rsidP="008812DE">
      <w:pPr>
        <w:rPr>
          <w:lang w:bidi="ar-SA"/>
        </w:rPr>
      </w:pPr>
    </w:p>
    <w:p w:rsidR="00DF0694" w:rsidRDefault="00D5464C" w:rsidP="00DF0694">
      <w:pPr>
        <w:rPr>
          <w:lang w:bidi="ar-SA"/>
        </w:rPr>
      </w:pPr>
      <w:r>
        <w:rPr>
          <w:rFonts w:hint="eastAsia"/>
          <w:lang w:bidi="ar-SA"/>
        </w:rPr>
        <w:t>アンプは入力された電気信号を増幅し出力する。ようは、増幅器のこと。一般にアンプと呼ばれる。</w:t>
      </w:r>
      <w:r w:rsidR="009C6E22">
        <w:rPr>
          <w:rFonts w:hint="eastAsia"/>
          <w:lang w:bidi="ar-SA"/>
        </w:rPr>
        <w:t>音響においては</w:t>
      </w:r>
      <w:r w:rsidR="00731A4E">
        <w:rPr>
          <w:rFonts w:hint="eastAsia"/>
          <w:lang w:bidi="ar-SA"/>
        </w:rPr>
        <w:t>スピーカー</w:t>
      </w:r>
      <w:r w:rsidR="009C6E22">
        <w:rPr>
          <w:rFonts w:hint="eastAsia"/>
          <w:lang w:bidi="ar-SA"/>
        </w:rPr>
        <w:t>などを駆動する目的で使われる。アンプにもさまざまなものがありヘッドホンアンプ、</w:t>
      </w:r>
      <w:r w:rsidR="009C6E22">
        <w:rPr>
          <w:rFonts w:hint="eastAsia"/>
          <w:lang w:bidi="ar-SA"/>
        </w:rPr>
        <w:t>AV</w:t>
      </w:r>
      <w:r w:rsidR="009C6E22">
        <w:rPr>
          <w:rFonts w:hint="eastAsia"/>
          <w:lang w:bidi="ar-SA"/>
        </w:rPr>
        <w:t>アンプ、パワーアンプ…などがある。</w:t>
      </w:r>
    </w:p>
    <w:p w:rsidR="009C6E22" w:rsidRDefault="009C6E22" w:rsidP="00DF0694">
      <w:pPr>
        <w:rPr>
          <w:lang w:bidi="ar-SA"/>
        </w:rPr>
      </w:pPr>
      <w:r>
        <w:rPr>
          <w:rFonts w:hint="eastAsia"/>
          <w:lang w:bidi="ar-SA"/>
        </w:rPr>
        <w:t>アドバンで使われているのは、パワーアンプと呼ばれる種類のアンプ。</w:t>
      </w:r>
    </w:p>
    <w:p w:rsidR="00EF4D7B" w:rsidRDefault="00EF4D7B" w:rsidP="00DF0694">
      <w:pPr>
        <w:rPr>
          <w:lang w:bidi="ar-SA"/>
        </w:rPr>
      </w:pPr>
      <w:r>
        <w:rPr>
          <w:rFonts w:hint="eastAsia"/>
          <w:lang w:bidi="ar-SA"/>
        </w:rPr>
        <w:t>アドバンで主に使われているアンプは</w:t>
      </w:r>
    </w:p>
    <w:p w:rsidR="008812DE" w:rsidRDefault="008812DE" w:rsidP="00DF0694">
      <w:pPr>
        <w:rPr>
          <w:lang w:bidi="ar-SA"/>
        </w:rPr>
      </w:pPr>
    </w:p>
    <w:tbl>
      <w:tblPr>
        <w:tblStyle w:val="af3"/>
        <w:tblW w:w="0" w:type="auto"/>
        <w:tblInd w:w="2504" w:type="dxa"/>
        <w:tblLook w:val="04A0" w:firstRow="1" w:lastRow="0" w:firstColumn="1" w:lastColumn="0" w:noHBand="0" w:noVBand="1"/>
      </w:tblPr>
      <w:tblGrid>
        <w:gridCol w:w="1526"/>
        <w:gridCol w:w="1984"/>
      </w:tblGrid>
      <w:tr w:rsidR="00EF4D7B" w:rsidTr="00EF4D7B">
        <w:tc>
          <w:tcPr>
            <w:tcW w:w="1526" w:type="dxa"/>
          </w:tcPr>
          <w:p w:rsidR="00EF4D7B" w:rsidRDefault="00EF4D7B" w:rsidP="00EF4D7B">
            <w:pPr>
              <w:ind w:firstLineChars="0" w:firstLine="0"/>
              <w:jc w:val="center"/>
              <w:rPr>
                <w:lang w:bidi="ar-SA"/>
              </w:rPr>
            </w:pPr>
            <w:r>
              <w:rPr>
                <w:rFonts w:hint="eastAsia"/>
                <w:lang w:bidi="ar-SA"/>
              </w:rPr>
              <w:t>名称</w:t>
            </w:r>
          </w:p>
        </w:tc>
        <w:tc>
          <w:tcPr>
            <w:tcW w:w="1984" w:type="dxa"/>
          </w:tcPr>
          <w:p w:rsidR="00EF4D7B" w:rsidRDefault="00EF4D7B" w:rsidP="00EF4D7B">
            <w:pPr>
              <w:ind w:firstLineChars="0" w:firstLine="0"/>
              <w:jc w:val="center"/>
              <w:rPr>
                <w:lang w:bidi="ar-SA"/>
              </w:rPr>
            </w:pPr>
            <w:r>
              <w:rPr>
                <w:rFonts w:hint="eastAsia"/>
                <w:lang w:bidi="ar-SA"/>
              </w:rPr>
              <w:t>出力：消費電力</w:t>
            </w:r>
          </w:p>
        </w:tc>
      </w:tr>
      <w:tr w:rsidR="00EF4D7B" w:rsidTr="00EF4D7B">
        <w:tc>
          <w:tcPr>
            <w:tcW w:w="1526" w:type="dxa"/>
          </w:tcPr>
          <w:p w:rsidR="00EF4D7B" w:rsidRDefault="00EF4D7B" w:rsidP="00EF4D7B">
            <w:pPr>
              <w:ind w:firstLineChars="0" w:firstLine="0"/>
              <w:jc w:val="center"/>
              <w:rPr>
                <w:lang w:bidi="ar-SA"/>
              </w:rPr>
            </w:pPr>
            <w:r>
              <w:rPr>
                <w:rFonts w:hint="eastAsia"/>
                <w:lang w:bidi="ar-SA"/>
              </w:rPr>
              <w:t>P2500S</w:t>
            </w:r>
          </w:p>
        </w:tc>
        <w:tc>
          <w:tcPr>
            <w:tcW w:w="1984" w:type="dxa"/>
          </w:tcPr>
          <w:p w:rsidR="00EF4D7B" w:rsidRDefault="00EF4D7B" w:rsidP="00EF4D7B">
            <w:pPr>
              <w:ind w:firstLineChars="0" w:firstLine="0"/>
              <w:jc w:val="center"/>
              <w:rPr>
                <w:lang w:bidi="ar-SA"/>
              </w:rPr>
            </w:pPr>
            <w:r>
              <w:rPr>
                <w:rFonts w:hint="eastAsia"/>
                <w:lang w:bidi="ar-SA"/>
              </w:rPr>
              <w:t>250W:320W</w:t>
            </w:r>
          </w:p>
        </w:tc>
      </w:tr>
      <w:tr w:rsidR="00EF4D7B" w:rsidTr="00EF4D7B">
        <w:tc>
          <w:tcPr>
            <w:tcW w:w="1526" w:type="dxa"/>
          </w:tcPr>
          <w:p w:rsidR="00EF4D7B" w:rsidRDefault="00EF4D7B" w:rsidP="00EF4D7B">
            <w:pPr>
              <w:ind w:firstLineChars="0" w:firstLine="0"/>
              <w:jc w:val="center"/>
              <w:rPr>
                <w:lang w:bidi="ar-SA"/>
              </w:rPr>
            </w:pPr>
            <w:r>
              <w:rPr>
                <w:rFonts w:hint="eastAsia"/>
                <w:lang w:bidi="ar-SA"/>
              </w:rPr>
              <w:t>PC3500</w:t>
            </w:r>
          </w:p>
        </w:tc>
        <w:tc>
          <w:tcPr>
            <w:tcW w:w="1984" w:type="dxa"/>
          </w:tcPr>
          <w:p w:rsidR="00EF4D7B" w:rsidRDefault="00EF4D7B" w:rsidP="00EF4D7B">
            <w:pPr>
              <w:ind w:firstLineChars="0" w:firstLine="0"/>
              <w:jc w:val="center"/>
              <w:rPr>
                <w:lang w:bidi="ar-SA"/>
              </w:rPr>
            </w:pPr>
            <w:r>
              <w:rPr>
                <w:rFonts w:hint="eastAsia"/>
                <w:lang w:bidi="ar-SA"/>
              </w:rPr>
              <w:t>350W:450W</w:t>
            </w:r>
          </w:p>
        </w:tc>
      </w:tr>
      <w:tr w:rsidR="00EF4D7B" w:rsidTr="00EF4D7B">
        <w:tc>
          <w:tcPr>
            <w:tcW w:w="1526" w:type="dxa"/>
          </w:tcPr>
          <w:p w:rsidR="00EF4D7B" w:rsidRDefault="00EF4D7B" w:rsidP="00EF4D7B">
            <w:pPr>
              <w:ind w:firstLineChars="0" w:firstLine="0"/>
              <w:jc w:val="center"/>
              <w:rPr>
                <w:lang w:bidi="ar-SA"/>
              </w:rPr>
            </w:pPr>
            <w:r>
              <w:rPr>
                <w:rFonts w:hint="eastAsia"/>
                <w:lang w:bidi="ar-SA"/>
              </w:rPr>
              <w:t>P5000S</w:t>
            </w:r>
          </w:p>
        </w:tc>
        <w:tc>
          <w:tcPr>
            <w:tcW w:w="1984" w:type="dxa"/>
          </w:tcPr>
          <w:p w:rsidR="00EF4D7B" w:rsidRDefault="00EF4D7B" w:rsidP="00EF4D7B">
            <w:pPr>
              <w:ind w:firstLineChars="0" w:firstLine="0"/>
              <w:jc w:val="center"/>
              <w:rPr>
                <w:lang w:bidi="ar-SA"/>
              </w:rPr>
            </w:pPr>
            <w:r>
              <w:rPr>
                <w:rFonts w:hint="eastAsia"/>
                <w:lang w:bidi="ar-SA"/>
              </w:rPr>
              <w:t>500W:500W</w:t>
            </w:r>
          </w:p>
        </w:tc>
      </w:tr>
      <w:tr w:rsidR="00EF4D7B" w:rsidTr="00EF4D7B">
        <w:tc>
          <w:tcPr>
            <w:tcW w:w="1526" w:type="dxa"/>
          </w:tcPr>
          <w:p w:rsidR="00EF4D7B" w:rsidRDefault="00EF4D7B" w:rsidP="00EF4D7B">
            <w:pPr>
              <w:ind w:firstLineChars="0" w:firstLine="0"/>
              <w:jc w:val="center"/>
              <w:rPr>
                <w:lang w:bidi="ar-SA"/>
              </w:rPr>
            </w:pPr>
            <w:r>
              <w:rPr>
                <w:rFonts w:hint="eastAsia"/>
                <w:lang w:bidi="ar-SA"/>
              </w:rPr>
              <w:t>P7000S</w:t>
            </w:r>
          </w:p>
        </w:tc>
        <w:tc>
          <w:tcPr>
            <w:tcW w:w="1984" w:type="dxa"/>
          </w:tcPr>
          <w:p w:rsidR="00EF4D7B" w:rsidRDefault="00EF4D7B" w:rsidP="00EF4D7B">
            <w:pPr>
              <w:ind w:firstLineChars="0" w:firstLine="0"/>
              <w:jc w:val="center"/>
              <w:rPr>
                <w:lang w:bidi="ar-SA"/>
              </w:rPr>
            </w:pPr>
            <w:r>
              <w:rPr>
                <w:rFonts w:hint="eastAsia"/>
                <w:lang w:bidi="ar-SA"/>
              </w:rPr>
              <w:t>700W:650W</w:t>
            </w:r>
          </w:p>
        </w:tc>
      </w:tr>
    </w:tbl>
    <w:p w:rsidR="00F94CD3" w:rsidRDefault="006607D1" w:rsidP="00F94CD3">
      <w:pPr>
        <w:rPr>
          <w:lang w:bidi="ar-SA"/>
        </w:rPr>
      </w:pPr>
      <w:r>
        <w:rPr>
          <w:rFonts w:hint="eastAsia"/>
          <w:noProof/>
          <w:lang w:bidi="ar-SA"/>
        </w:rPr>
        <w:drawing>
          <wp:anchor distT="0" distB="0" distL="114300" distR="114300" simplePos="0" relativeHeight="251955200" behindDoc="0" locked="0" layoutInCell="1" allowOverlap="1" wp14:anchorId="2EFB27EE" wp14:editId="7437B2E5">
            <wp:simplePos x="0" y="0"/>
            <wp:positionH relativeFrom="column">
              <wp:posOffset>-480060</wp:posOffset>
            </wp:positionH>
            <wp:positionV relativeFrom="paragraph">
              <wp:posOffset>282575</wp:posOffset>
            </wp:positionV>
            <wp:extent cx="5962650" cy="1533525"/>
            <wp:effectExtent l="0" t="0" r="0" b="9525"/>
            <wp:wrapSquare wrapText="bothSides"/>
            <wp:docPr id="732" name="図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4D7B">
        <w:rPr>
          <w:rFonts w:hint="eastAsia"/>
          <w:lang w:bidi="ar-SA"/>
        </w:rPr>
        <w:t>ほかにもアドバンにはアンプがあるが、上記のものがほとんど使われる。</w:t>
      </w:r>
    </w:p>
    <w:p w:rsidR="009C6E22" w:rsidRDefault="00EF4D7B" w:rsidP="00DF0694">
      <w:pPr>
        <w:rPr>
          <w:lang w:bidi="ar-SA"/>
        </w:rPr>
      </w:pPr>
      <w:r>
        <w:rPr>
          <w:rFonts w:hint="eastAsia"/>
          <w:lang w:bidi="ar-SA"/>
        </w:rPr>
        <w:t>P7000S</w:t>
      </w:r>
      <w:r>
        <w:rPr>
          <w:rFonts w:hint="eastAsia"/>
          <w:lang w:bidi="ar-SA"/>
        </w:rPr>
        <w:t>のアンプを例に、アンプに搭載されている機能を説明する。</w:t>
      </w:r>
    </w:p>
    <w:p w:rsidR="00EF4D7B" w:rsidRPr="006607D1" w:rsidRDefault="00F94CD3" w:rsidP="00DF0694">
      <w:pPr>
        <w:rPr>
          <w:lang w:bidi="ar-SA"/>
        </w:rPr>
      </w:pPr>
      <w:r>
        <w:rPr>
          <w:rFonts w:hint="eastAsia"/>
          <w:lang w:bidi="ar-SA"/>
        </w:rPr>
        <w:t>まずは、フロントパネルから</w:t>
      </w:r>
      <w:r w:rsidR="006607D1">
        <w:rPr>
          <w:rFonts w:hint="eastAsia"/>
          <w:lang w:bidi="ar-SA"/>
        </w:rPr>
        <w:t>(</w:t>
      </w:r>
      <w:r w:rsidR="006607D1">
        <w:rPr>
          <w:rFonts w:hint="eastAsia"/>
          <w:lang w:bidi="ar-SA"/>
        </w:rPr>
        <w:t>⑧は除く</w:t>
      </w:r>
      <w:r w:rsidR="006607D1">
        <w:rPr>
          <w:rFonts w:hint="eastAsia"/>
          <w:lang w:bidi="ar-SA"/>
        </w:rPr>
        <w:t>)</w:t>
      </w:r>
    </w:p>
    <w:tbl>
      <w:tblPr>
        <w:tblStyle w:val="af3"/>
        <w:tblW w:w="0" w:type="auto"/>
        <w:tblLook w:val="04A0" w:firstRow="1" w:lastRow="0" w:firstColumn="1" w:lastColumn="0" w:noHBand="0" w:noVBand="1"/>
      </w:tblPr>
      <w:tblGrid>
        <w:gridCol w:w="4077"/>
        <w:gridCol w:w="4625"/>
      </w:tblGrid>
      <w:tr w:rsidR="00F94CD3" w:rsidTr="00F94CD3">
        <w:tc>
          <w:tcPr>
            <w:tcW w:w="4077" w:type="dxa"/>
          </w:tcPr>
          <w:p w:rsidR="00F94CD3" w:rsidRDefault="00F94CD3" w:rsidP="00841A6E">
            <w:pPr>
              <w:pStyle w:val="af"/>
              <w:numPr>
                <w:ilvl w:val="0"/>
                <w:numId w:val="12"/>
              </w:numPr>
              <w:ind w:leftChars="0" w:firstLineChars="0"/>
              <w:rPr>
                <w:lang w:bidi="ar-SA"/>
              </w:rPr>
            </w:pPr>
            <w:r w:rsidRPr="00F94CD3">
              <w:rPr>
                <w:rFonts w:hint="eastAsia"/>
                <w:lang w:bidi="ar-SA"/>
              </w:rPr>
              <w:t xml:space="preserve">POWER </w:t>
            </w:r>
            <w:r w:rsidRPr="00F94CD3">
              <w:rPr>
                <w:rFonts w:hint="eastAsia"/>
                <w:lang w:bidi="ar-SA"/>
              </w:rPr>
              <w:t>スイッチ</w:t>
            </w:r>
            <w:r w:rsidRPr="00F94CD3">
              <w:rPr>
                <w:rFonts w:hint="eastAsia"/>
                <w:lang w:bidi="ar-SA"/>
              </w:rPr>
              <w:t xml:space="preserve"> / </w:t>
            </w:r>
            <w:r w:rsidRPr="00F94CD3">
              <w:rPr>
                <w:rFonts w:hint="eastAsia"/>
                <w:lang w:bidi="ar-SA"/>
              </w:rPr>
              <w:t>インジケーター</w:t>
            </w:r>
          </w:p>
        </w:tc>
        <w:tc>
          <w:tcPr>
            <w:tcW w:w="4625" w:type="dxa"/>
          </w:tcPr>
          <w:p w:rsidR="00F94CD3" w:rsidRDefault="00F94CD3" w:rsidP="00DF0694">
            <w:pPr>
              <w:ind w:firstLineChars="0" w:firstLine="0"/>
              <w:rPr>
                <w:lang w:bidi="ar-SA"/>
              </w:rPr>
            </w:pPr>
            <w:r w:rsidRPr="00F94CD3">
              <w:rPr>
                <w:rFonts w:hint="eastAsia"/>
                <w:lang w:bidi="ar-SA"/>
              </w:rPr>
              <w:t>オン</w:t>
            </w:r>
            <w:r w:rsidRPr="00F94CD3">
              <w:rPr>
                <w:rFonts w:hint="eastAsia"/>
                <w:lang w:bidi="ar-SA"/>
              </w:rPr>
              <w:t xml:space="preserve"> / </w:t>
            </w:r>
            <w:r w:rsidRPr="00F94CD3">
              <w:rPr>
                <w:rFonts w:hint="eastAsia"/>
                <w:lang w:bidi="ar-SA"/>
              </w:rPr>
              <w:t>オフするスイッチ</w:t>
            </w:r>
          </w:p>
        </w:tc>
      </w:tr>
      <w:tr w:rsidR="00F94CD3" w:rsidTr="00F94CD3">
        <w:tc>
          <w:tcPr>
            <w:tcW w:w="4077" w:type="dxa"/>
          </w:tcPr>
          <w:p w:rsidR="00F94CD3" w:rsidRDefault="00F94CD3" w:rsidP="00841A6E">
            <w:pPr>
              <w:pStyle w:val="af"/>
              <w:numPr>
                <w:ilvl w:val="0"/>
                <w:numId w:val="12"/>
              </w:numPr>
              <w:ind w:leftChars="0" w:firstLineChars="0"/>
              <w:rPr>
                <w:lang w:bidi="ar-SA"/>
              </w:rPr>
            </w:pPr>
            <w:r w:rsidRPr="00F94CD3">
              <w:rPr>
                <w:rFonts w:hint="eastAsia"/>
                <w:lang w:bidi="ar-SA"/>
              </w:rPr>
              <w:t xml:space="preserve"> TEMP </w:t>
            </w:r>
            <w:r w:rsidRPr="00F94CD3">
              <w:rPr>
                <w:rFonts w:hint="eastAsia"/>
                <w:lang w:bidi="ar-SA"/>
              </w:rPr>
              <w:t>インジケーター</w:t>
            </w:r>
          </w:p>
        </w:tc>
        <w:tc>
          <w:tcPr>
            <w:tcW w:w="4625" w:type="dxa"/>
          </w:tcPr>
          <w:p w:rsidR="00F94CD3" w:rsidRDefault="00F94CD3" w:rsidP="00F94CD3">
            <w:pPr>
              <w:ind w:firstLineChars="0" w:firstLine="0"/>
              <w:rPr>
                <w:lang w:bidi="ar-SA"/>
              </w:rPr>
            </w:pPr>
            <w:r>
              <w:rPr>
                <w:rFonts w:hint="eastAsia"/>
                <w:lang w:bidi="ar-SA"/>
              </w:rPr>
              <w:t>ヒートシンクの温度が摂氏</w:t>
            </w:r>
            <w:r>
              <w:rPr>
                <w:rFonts w:hint="eastAsia"/>
                <w:lang w:bidi="ar-SA"/>
              </w:rPr>
              <w:t xml:space="preserve"> 85</w:t>
            </w:r>
            <w:r>
              <w:rPr>
                <w:rFonts w:hint="eastAsia"/>
                <w:lang w:bidi="ar-SA"/>
              </w:rPr>
              <w:t>度を超えると、インジケーターが赤色に点灯</w:t>
            </w:r>
          </w:p>
        </w:tc>
      </w:tr>
      <w:tr w:rsidR="00F94CD3" w:rsidTr="00F94CD3">
        <w:tc>
          <w:tcPr>
            <w:tcW w:w="4077" w:type="dxa"/>
          </w:tcPr>
          <w:p w:rsidR="00F94CD3" w:rsidRPr="00F94CD3" w:rsidRDefault="00F94CD3" w:rsidP="00841A6E">
            <w:pPr>
              <w:pStyle w:val="af"/>
              <w:numPr>
                <w:ilvl w:val="0"/>
                <w:numId w:val="12"/>
              </w:numPr>
              <w:ind w:leftChars="0" w:firstLineChars="0"/>
              <w:rPr>
                <w:lang w:bidi="ar-SA"/>
              </w:rPr>
            </w:pPr>
            <w:r>
              <w:rPr>
                <w:rFonts w:hint="eastAsia"/>
                <w:lang w:bidi="ar-SA"/>
              </w:rPr>
              <w:t>PROTECTION</w:t>
            </w:r>
            <w:r w:rsidRPr="00F94CD3">
              <w:rPr>
                <w:rFonts w:hint="eastAsia"/>
                <w:lang w:bidi="ar-SA"/>
              </w:rPr>
              <w:t xml:space="preserve"> </w:t>
            </w:r>
            <w:r w:rsidRPr="00F94CD3">
              <w:rPr>
                <w:rFonts w:hint="eastAsia"/>
                <w:lang w:bidi="ar-SA"/>
              </w:rPr>
              <w:t>インジケーター</w:t>
            </w:r>
          </w:p>
        </w:tc>
        <w:tc>
          <w:tcPr>
            <w:tcW w:w="4625" w:type="dxa"/>
          </w:tcPr>
          <w:p w:rsidR="00F94CD3" w:rsidRPr="00F94CD3" w:rsidRDefault="00F94CD3" w:rsidP="00F94CD3">
            <w:pPr>
              <w:ind w:firstLineChars="0" w:firstLine="0"/>
              <w:rPr>
                <w:lang w:bidi="ar-SA"/>
              </w:rPr>
            </w:pPr>
            <w:r>
              <w:rPr>
                <w:rFonts w:hint="eastAsia"/>
                <w:lang w:bidi="ar-SA"/>
              </w:rPr>
              <w:t>アンプ出力端子に</w:t>
            </w:r>
            <w:r>
              <w:rPr>
                <w:rFonts w:hint="eastAsia"/>
                <w:lang w:bidi="ar-SA"/>
              </w:rPr>
              <w:t xml:space="preserve"> DC </w:t>
            </w:r>
            <w:r>
              <w:rPr>
                <w:rFonts w:hint="eastAsia"/>
                <w:lang w:bidi="ar-SA"/>
              </w:rPr>
              <w:t>電圧が出力されている場合やヒートシンクが過熱状態の場合に、保護回路が作動しインジケーターが赤色に点灯</w:t>
            </w:r>
          </w:p>
        </w:tc>
      </w:tr>
      <w:tr w:rsidR="00F94CD3" w:rsidTr="00F94CD3">
        <w:tc>
          <w:tcPr>
            <w:tcW w:w="4077" w:type="dxa"/>
          </w:tcPr>
          <w:p w:rsidR="00F94CD3" w:rsidRDefault="00F94CD3" w:rsidP="00841A6E">
            <w:pPr>
              <w:pStyle w:val="af"/>
              <w:numPr>
                <w:ilvl w:val="0"/>
                <w:numId w:val="12"/>
              </w:numPr>
              <w:ind w:leftChars="0" w:firstLineChars="0"/>
              <w:rPr>
                <w:lang w:bidi="ar-SA"/>
              </w:rPr>
            </w:pPr>
            <w:r w:rsidRPr="00F94CD3">
              <w:rPr>
                <w:rFonts w:hint="eastAsia"/>
                <w:lang w:bidi="ar-SA"/>
              </w:rPr>
              <w:t xml:space="preserve">CLIP </w:t>
            </w:r>
            <w:r w:rsidRPr="00F94CD3">
              <w:rPr>
                <w:rFonts w:hint="eastAsia"/>
                <w:lang w:bidi="ar-SA"/>
              </w:rPr>
              <w:t>インジケーター</w:t>
            </w:r>
          </w:p>
        </w:tc>
        <w:tc>
          <w:tcPr>
            <w:tcW w:w="4625" w:type="dxa"/>
          </w:tcPr>
          <w:p w:rsidR="00F94CD3" w:rsidRDefault="00F94CD3" w:rsidP="00F94CD3">
            <w:pPr>
              <w:ind w:firstLineChars="0" w:firstLine="0"/>
              <w:rPr>
                <w:lang w:bidi="ar-SA"/>
              </w:rPr>
            </w:pPr>
            <w:r>
              <w:rPr>
                <w:rFonts w:hint="eastAsia"/>
                <w:lang w:bidi="ar-SA"/>
              </w:rPr>
              <w:t>出力信号が歪むとインジケーターが赤く点灯します。アンプに過大入力が加わり、クリップしていることを示す。</w:t>
            </w:r>
          </w:p>
        </w:tc>
      </w:tr>
      <w:tr w:rsidR="00F94CD3" w:rsidTr="00F94CD3">
        <w:tc>
          <w:tcPr>
            <w:tcW w:w="4077" w:type="dxa"/>
          </w:tcPr>
          <w:p w:rsidR="00F94CD3" w:rsidRDefault="00F94CD3" w:rsidP="00841A6E">
            <w:pPr>
              <w:pStyle w:val="af"/>
              <w:numPr>
                <w:ilvl w:val="0"/>
                <w:numId w:val="12"/>
              </w:numPr>
              <w:ind w:leftChars="0" w:firstLineChars="0"/>
              <w:rPr>
                <w:lang w:bidi="ar-SA"/>
              </w:rPr>
            </w:pPr>
            <w:r w:rsidRPr="00F94CD3">
              <w:rPr>
                <w:rFonts w:hint="eastAsia"/>
                <w:lang w:bidi="ar-SA"/>
              </w:rPr>
              <w:t xml:space="preserve">SIGNAL </w:t>
            </w:r>
            <w:r w:rsidRPr="00F94CD3">
              <w:rPr>
                <w:rFonts w:hint="eastAsia"/>
                <w:lang w:bidi="ar-SA"/>
              </w:rPr>
              <w:t>インジケーター</w:t>
            </w:r>
          </w:p>
        </w:tc>
        <w:tc>
          <w:tcPr>
            <w:tcW w:w="4625" w:type="dxa"/>
          </w:tcPr>
          <w:p w:rsidR="00F94CD3" w:rsidRDefault="006607D1" w:rsidP="00DF0694">
            <w:pPr>
              <w:ind w:firstLineChars="0" w:firstLine="0"/>
              <w:rPr>
                <w:lang w:bidi="ar-SA"/>
              </w:rPr>
            </w:pPr>
            <w:r>
              <w:rPr>
                <w:rFonts w:hint="eastAsia"/>
                <w:lang w:bidi="ar-SA"/>
              </w:rPr>
              <w:t>出力レベルが一定を超えると、緑色に点灯</w:t>
            </w:r>
          </w:p>
        </w:tc>
      </w:tr>
      <w:tr w:rsidR="00F94CD3" w:rsidTr="00F94CD3">
        <w:tc>
          <w:tcPr>
            <w:tcW w:w="4077" w:type="dxa"/>
          </w:tcPr>
          <w:p w:rsidR="00F94CD3" w:rsidRDefault="00F94CD3" w:rsidP="00841A6E">
            <w:pPr>
              <w:pStyle w:val="af"/>
              <w:numPr>
                <w:ilvl w:val="0"/>
                <w:numId w:val="12"/>
              </w:numPr>
              <w:ind w:leftChars="0" w:firstLineChars="0"/>
              <w:rPr>
                <w:lang w:bidi="ar-SA"/>
              </w:rPr>
            </w:pPr>
            <w:r w:rsidRPr="00F94CD3">
              <w:rPr>
                <w:rFonts w:hint="eastAsia"/>
                <w:lang w:bidi="ar-SA"/>
              </w:rPr>
              <w:t>ボリューム</w:t>
            </w:r>
          </w:p>
        </w:tc>
        <w:tc>
          <w:tcPr>
            <w:tcW w:w="4625" w:type="dxa"/>
          </w:tcPr>
          <w:p w:rsidR="00F94CD3" w:rsidRDefault="006607D1" w:rsidP="00DF0694">
            <w:pPr>
              <w:ind w:firstLineChars="0" w:firstLine="0"/>
              <w:rPr>
                <w:lang w:bidi="ar-SA"/>
              </w:rPr>
            </w:pPr>
            <w:r w:rsidRPr="006607D1">
              <w:rPr>
                <w:lang w:bidi="ar-SA"/>
              </w:rPr>
              <w:t>−</w:t>
            </w:r>
            <w:r w:rsidRPr="006607D1">
              <w:rPr>
                <w:rFonts w:hint="eastAsia"/>
                <w:lang w:bidi="ar-SA"/>
              </w:rPr>
              <w:t>∞</w:t>
            </w:r>
            <w:r w:rsidRPr="006607D1">
              <w:rPr>
                <w:lang w:bidi="ar-SA"/>
              </w:rPr>
              <w:t xml:space="preserve"> dB</w:t>
            </w:r>
            <w:r w:rsidRPr="006607D1">
              <w:rPr>
                <w:rFonts w:hint="eastAsia"/>
                <w:lang w:bidi="ar-SA"/>
              </w:rPr>
              <w:t>から</w:t>
            </w:r>
            <w:r w:rsidRPr="006607D1">
              <w:rPr>
                <w:lang w:bidi="ar-SA"/>
              </w:rPr>
              <w:t xml:space="preserve"> 0 dB </w:t>
            </w:r>
            <w:r w:rsidRPr="006607D1">
              <w:rPr>
                <w:rFonts w:hint="eastAsia"/>
                <w:lang w:bidi="ar-SA"/>
              </w:rPr>
              <w:t>まで、</w:t>
            </w:r>
            <w:r w:rsidRPr="006607D1">
              <w:rPr>
                <w:lang w:bidi="ar-SA"/>
              </w:rPr>
              <w:t>31</w:t>
            </w:r>
            <w:r w:rsidRPr="006607D1">
              <w:rPr>
                <w:rFonts w:hint="eastAsia"/>
                <w:lang w:bidi="ar-SA"/>
              </w:rPr>
              <w:t>段階の音量調節</w:t>
            </w:r>
          </w:p>
        </w:tc>
      </w:tr>
      <w:tr w:rsidR="00F94CD3" w:rsidTr="00F94CD3">
        <w:tc>
          <w:tcPr>
            <w:tcW w:w="4077" w:type="dxa"/>
          </w:tcPr>
          <w:p w:rsidR="00F94CD3" w:rsidRDefault="00F94CD3" w:rsidP="00841A6E">
            <w:pPr>
              <w:pStyle w:val="af"/>
              <w:numPr>
                <w:ilvl w:val="0"/>
                <w:numId w:val="12"/>
              </w:numPr>
              <w:ind w:leftChars="0" w:firstLineChars="0"/>
              <w:rPr>
                <w:lang w:bidi="ar-SA"/>
              </w:rPr>
            </w:pPr>
            <w:r>
              <w:rPr>
                <w:rFonts w:hint="eastAsia"/>
                <w:lang w:bidi="ar-SA"/>
              </w:rPr>
              <w:t>YS Processing</w:t>
            </w:r>
            <w:r w:rsidRPr="00F94CD3">
              <w:rPr>
                <w:rFonts w:hint="eastAsia"/>
                <w:lang w:bidi="ar-SA"/>
              </w:rPr>
              <w:t>インジケーター</w:t>
            </w:r>
          </w:p>
        </w:tc>
        <w:tc>
          <w:tcPr>
            <w:tcW w:w="4625" w:type="dxa"/>
          </w:tcPr>
          <w:p w:rsidR="00F94CD3" w:rsidRDefault="006607D1" w:rsidP="006607D1">
            <w:pPr>
              <w:ind w:firstLineChars="0" w:firstLine="0"/>
              <w:rPr>
                <w:lang w:bidi="ar-SA"/>
              </w:rPr>
            </w:pPr>
            <w:r>
              <w:rPr>
                <w:rFonts w:hint="eastAsia"/>
                <w:lang w:bidi="ar-SA"/>
              </w:rPr>
              <w:t>リアパネルの</w:t>
            </w:r>
            <w:r>
              <w:rPr>
                <w:rFonts w:hint="eastAsia"/>
                <w:lang w:bidi="ar-SA"/>
              </w:rPr>
              <w:t xml:space="preserve">YS PROCESSING </w:t>
            </w:r>
            <w:r>
              <w:rPr>
                <w:rFonts w:hint="eastAsia"/>
                <w:lang w:bidi="ar-SA"/>
              </w:rPr>
              <w:t xml:space="preserve">切り替えスイッチ　</w:t>
            </w:r>
            <w:r>
              <w:rPr>
                <w:rFonts w:hint="eastAsia"/>
                <w:lang w:bidi="ar-SA"/>
              </w:rPr>
              <w:t>ON</w:t>
            </w:r>
            <w:r>
              <w:rPr>
                <w:rFonts w:hint="eastAsia"/>
                <w:lang w:bidi="ar-SA"/>
              </w:rPr>
              <w:t>にすると黄色に点灯</w:t>
            </w:r>
          </w:p>
        </w:tc>
      </w:tr>
    </w:tbl>
    <w:p w:rsidR="00CF692D" w:rsidRDefault="00CF692D" w:rsidP="008812DE">
      <w:pPr>
        <w:ind w:firstLineChars="0" w:firstLine="0"/>
        <w:rPr>
          <w:lang w:bidi="ar-SA"/>
        </w:rPr>
      </w:pPr>
    </w:p>
    <w:p w:rsidR="00F94CD3" w:rsidRDefault="006607D1" w:rsidP="00DF0694">
      <w:pPr>
        <w:rPr>
          <w:lang w:bidi="ar-SA"/>
        </w:rPr>
      </w:pPr>
      <w:r>
        <w:rPr>
          <w:rFonts w:hint="eastAsia"/>
          <w:lang w:bidi="ar-SA"/>
        </w:rPr>
        <w:t>次にリアパネル</w:t>
      </w:r>
    </w:p>
    <w:p w:rsidR="006607D1" w:rsidRDefault="006607D1" w:rsidP="00DF0694">
      <w:pPr>
        <w:rPr>
          <w:lang w:bidi="ar-SA"/>
        </w:rPr>
      </w:pPr>
      <w:r>
        <w:rPr>
          <w:noProof/>
          <w:lang w:bidi="ar-SA"/>
        </w:rPr>
        <w:drawing>
          <wp:inline distT="0" distB="0" distL="0" distR="0" wp14:anchorId="17D6E871" wp14:editId="2A9FE416">
            <wp:extent cx="5564886" cy="1876425"/>
            <wp:effectExtent l="0" t="0" r="0" b="0"/>
            <wp:docPr id="733" name="図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5518" cy="1876638"/>
                    </a:xfrm>
                    <a:prstGeom prst="rect">
                      <a:avLst/>
                    </a:prstGeom>
                    <a:noFill/>
                    <a:ln>
                      <a:noFill/>
                    </a:ln>
                  </pic:spPr>
                </pic:pic>
              </a:graphicData>
            </a:graphic>
          </wp:inline>
        </w:drawing>
      </w:r>
    </w:p>
    <w:p w:rsidR="004D3718" w:rsidRDefault="004D3718" w:rsidP="00DF0694">
      <w:pPr>
        <w:rPr>
          <w:lang w:bidi="ar-SA"/>
        </w:rPr>
      </w:pPr>
    </w:p>
    <w:tbl>
      <w:tblPr>
        <w:tblStyle w:val="af3"/>
        <w:tblpPr w:leftFromText="142" w:rightFromText="142" w:vertAnchor="text" w:horzAnchor="margin" w:tblpY="31"/>
        <w:tblW w:w="0" w:type="auto"/>
        <w:tblLook w:val="04A0" w:firstRow="1" w:lastRow="0" w:firstColumn="1" w:lastColumn="0" w:noHBand="0" w:noVBand="1"/>
      </w:tblPr>
      <w:tblGrid>
        <w:gridCol w:w="3936"/>
        <w:gridCol w:w="4766"/>
      </w:tblGrid>
      <w:tr w:rsidR="004D3718" w:rsidTr="004D3718">
        <w:tc>
          <w:tcPr>
            <w:tcW w:w="3936" w:type="dxa"/>
          </w:tcPr>
          <w:p w:rsidR="004D3718" w:rsidRDefault="004D3718" w:rsidP="004D3718">
            <w:pPr>
              <w:pStyle w:val="af"/>
              <w:numPr>
                <w:ilvl w:val="0"/>
                <w:numId w:val="13"/>
              </w:numPr>
              <w:ind w:leftChars="0" w:firstLineChars="0"/>
              <w:rPr>
                <w:lang w:bidi="ar-SA"/>
              </w:rPr>
            </w:pPr>
            <w:r w:rsidRPr="006607D1">
              <w:rPr>
                <w:rFonts w:hint="eastAsia"/>
                <w:lang w:bidi="ar-SA"/>
              </w:rPr>
              <w:t xml:space="preserve">FILTER </w:t>
            </w:r>
            <w:r w:rsidRPr="006607D1">
              <w:rPr>
                <w:rFonts w:hint="eastAsia"/>
                <w:lang w:bidi="ar-SA"/>
              </w:rPr>
              <w:t>スイッチ、</w:t>
            </w:r>
            <w:r w:rsidRPr="006607D1">
              <w:rPr>
                <w:rFonts w:hint="eastAsia"/>
                <w:lang w:bidi="ar-SA"/>
              </w:rPr>
              <w:t xml:space="preserve">FREQUENCY </w:t>
            </w:r>
            <w:r w:rsidRPr="006607D1">
              <w:rPr>
                <w:rFonts w:hint="eastAsia"/>
                <w:lang w:bidi="ar-SA"/>
              </w:rPr>
              <w:t>調整つまみ</w:t>
            </w:r>
          </w:p>
        </w:tc>
        <w:tc>
          <w:tcPr>
            <w:tcW w:w="4766" w:type="dxa"/>
          </w:tcPr>
          <w:p w:rsidR="004D3718" w:rsidRPr="00C904ED" w:rsidRDefault="004D3718" w:rsidP="004D3718">
            <w:pPr>
              <w:ind w:firstLineChars="0" w:firstLine="0"/>
              <w:rPr>
                <w:lang w:bidi="ar-SA"/>
              </w:rPr>
            </w:pPr>
            <w:r>
              <w:rPr>
                <w:rFonts w:hint="eastAsia"/>
                <w:lang w:bidi="ar-SA"/>
              </w:rPr>
              <w:t>チャンネル</w:t>
            </w:r>
            <w:r>
              <w:rPr>
                <w:rFonts w:hint="eastAsia"/>
                <w:lang w:bidi="ar-SA"/>
              </w:rPr>
              <w:t xml:space="preserve"> A</w:t>
            </w:r>
            <w:r>
              <w:rPr>
                <w:rFonts w:hint="eastAsia"/>
                <w:lang w:bidi="ar-SA"/>
              </w:rPr>
              <w:t>、チャンネル</w:t>
            </w:r>
            <w:r>
              <w:rPr>
                <w:rFonts w:hint="eastAsia"/>
                <w:lang w:bidi="ar-SA"/>
              </w:rPr>
              <w:t xml:space="preserve"> B </w:t>
            </w:r>
            <w:r>
              <w:rPr>
                <w:rFonts w:hint="eastAsia"/>
                <w:lang w:bidi="ar-SA"/>
              </w:rPr>
              <w:t>それぞれでフィルターのタイプを選択し、カットオフ周波数を調節することができる。詳細は後述</w:t>
            </w:r>
          </w:p>
        </w:tc>
      </w:tr>
      <w:tr w:rsidR="004D3718" w:rsidTr="004D3718">
        <w:tc>
          <w:tcPr>
            <w:tcW w:w="3936" w:type="dxa"/>
          </w:tcPr>
          <w:p w:rsidR="004D3718" w:rsidRDefault="004D3718" w:rsidP="004D3718">
            <w:pPr>
              <w:pStyle w:val="af"/>
              <w:numPr>
                <w:ilvl w:val="0"/>
                <w:numId w:val="13"/>
              </w:numPr>
              <w:ind w:leftChars="0" w:firstLineChars="0"/>
              <w:rPr>
                <w:lang w:bidi="ar-SA"/>
              </w:rPr>
            </w:pPr>
            <w:r>
              <w:rPr>
                <w:rFonts w:hint="eastAsia"/>
                <w:lang w:bidi="ar-SA"/>
              </w:rPr>
              <w:t>YS Processing</w:t>
            </w:r>
            <w:r>
              <w:rPr>
                <w:rFonts w:hint="eastAsia"/>
                <w:lang w:bidi="ar-SA"/>
              </w:rPr>
              <w:t>切り替えスイッチ</w:t>
            </w:r>
          </w:p>
        </w:tc>
        <w:tc>
          <w:tcPr>
            <w:tcW w:w="4766" w:type="dxa"/>
          </w:tcPr>
          <w:p w:rsidR="004D3718" w:rsidRDefault="004D3718" w:rsidP="004D3718">
            <w:pPr>
              <w:ind w:firstLineChars="0" w:firstLine="0"/>
              <w:rPr>
                <w:lang w:bidi="ar-SA"/>
              </w:rPr>
            </w:pPr>
            <w:r w:rsidRPr="00C904ED">
              <w:rPr>
                <w:rFonts w:hint="eastAsia"/>
                <w:lang w:bidi="ar-SA"/>
              </w:rPr>
              <w:t>スピーカーの低音域を補正します。オンしたときの低域</w:t>
            </w:r>
            <w:r>
              <w:rPr>
                <w:rFonts w:hint="eastAsia"/>
                <w:lang w:bidi="ar-SA"/>
              </w:rPr>
              <w:t>のバランスは、使用されるスピーカーによって異なる。フィルター切り替えスイッチで</w:t>
            </w:r>
            <w:r>
              <w:rPr>
                <w:rFonts w:hint="eastAsia"/>
                <w:lang w:bidi="ar-SA"/>
              </w:rPr>
              <w:t>OFF</w:t>
            </w:r>
            <w:r>
              <w:rPr>
                <w:rFonts w:hint="eastAsia"/>
                <w:lang w:bidi="ar-SA"/>
              </w:rPr>
              <w:t>が選択されているときだけに有効。</w:t>
            </w:r>
          </w:p>
        </w:tc>
      </w:tr>
      <w:tr w:rsidR="004D3718" w:rsidTr="004D3718">
        <w:tc>
          <w:tcPr>
            <w:tcW w:w="3936" w:type="dxa"/>
          </w:tcPr>
          <w:p w:rsidR="004D3718" w:rsidRDefault="004D3718" w:rsidP="004D3718">
            <w:pPr>
              <w:pStyle w:val="af"/>
              <w:numPr>
                <w:ilvl w:val="0"/>
                <w:numId w:val="13"/>
              </w:numPr>
              <w:ind w:leftChars="0" w:firstLineChars="0"/>
              <w:rPr>
                <w:lang w:bidi="ar-SA"/>
              </w:rPr>
            </w:pPr>
            <w:r w:rsidRPr="00C904ED">
              <w:rPr>
                <w:rFonts w:hint="eastAsia"/>
                <w:lang w:bidi="ar-SA"/>
              </w:rPr>
              <w:t xml:space="preserve">INPUT </w:t>
            </w:r>
            <w:r w:rsidRPr="00C904ED">
              <w:rPr>
                <w:rFonts w:hint="eastAsia"/>
                <w:lang w:bidi="ar-SA"/>
              </w:rPr>
              <w:t>端子（チャンネル</w:t>
            </w:r>
            <w:r w:rsidRPr="00C904ED">
              <w:rPr>
                <w:rFonts w:hint="eastAsia"/>
                <w:lang w:bidi="ar-SA"/>
              </w:rPr>
              <w:t xml:space="preserve"> A</w:t>
            </w:r>
            <w:r w:rsidRPr="00C904ED">
              <w:rPr>
                <w:rFonts w:hint="eastAsia"/>
                <w:lang w:bidi="ar-SA"/>
              </w:rPr>
              <w:t>、</w:t>
            </w:r>
            <w:r w:rsidRPr="00C904ED">
              <w:rPr>
                <w:rFonts w:hint="eastAsia"/>
                <w:lang w:bidi="ar-SA"/>
              </w:rPr>
              <w:t>B</w:t>
            </w:r>
            <w:r w:rsidRPr="00C904ED">
              <w:rPr>
                <w:rFonts w:hint="eastAsia"/>
                <w:lang w:bidi="ar-SA"/>
              </w:rPr>
              <w:t>）</w:t>
            </w:r>
          </w:p>
        </w:tc>
        <w:tc>
          <w:tcPr>
            <w:tcW w:w="4766" w:type="dxa"/>
          </w:tcPr>
          <w:p w:rsidR="004D3718" w:rsidRDefault="004D3718" w:rsidP="004D3718">
            <w:pPr>
              <w:ind w:firstLineChars="0" w:firstLine="0"/>
              <w:rPr>
                <w:lang w:bidi="ar-SA"/>
              </w:rPr>
            </w:pPr>
            <w:r>
              <w:rPr>
                <w:rFonts w:hint="eastAsia"/>
                <w:lang w:bidi="ar-SA"/>
              </w:rPr>
              <w:t>入力端子</w:t>
            </w:r>
            <w:r>
              <w:rPr>
                <w:rFonts w:hint="eastAsia"/>
                <w:lang w:bidi="ar-SA"/>
              </w:rPr>
              <w:t>XLR,TRS</w:t>
            </w:r>
            <w:r>
              <w:rPr>
                <w:rFonts w:hint="eastAsia"/>
                <w:lang w:bidi="ar-SA"/>
              </w:rPr>
              <w:t>フォーン端子入力可</w:t>
            </w:r>
          </w:p>
        </w:tc>
      </w:tr>
      <w:tr w:rsidR="004D3718" w:rsidTr="004D3718">
        <w:tc>
          <w:tcPr>
            <w:tcW w:w="3936" w:type="dxa"/>
          </w:tcPr>
          <w:p w:rsidR="004D3718" w:rsidRDefault="004D3718" w:rsidP="004D3718">
            <w:pPr>
              <w:pStyle w:val="af"/>
              <w:numPr>
                <w:ilvl w:val="0"/>
                <w:numId w:val="13"/>
              </w:numPr>
              <w:ind w:leftChars="0" w:firstLineChars="0"/>
              <w:rPr>
                <w:lang w:bidi="ar-SA"/>
              </w:rPr>
            </w:pPr>
            <w:r>
              <w:rPr>
                <w:rFonts w:hint="eastAsia"/>
                <w:lang w:bidi="ar-SA"/>
              </w:rPr>
              <w:t xml:space="preserve"> STEREO/PARALLEL/BRIDGE </w:t>
            </w:r>
            <w:r>
              <w:rPr>
                <w:rFonts w:hint="eastAsia"/>
                <w:lang w:bidi="ar-SA"/>
              </w:rPr>
              <w:t>モード切り替えスイッチ</w:t>
            </w:r>
          </w:p>
        </w:tc>
        <w:tc>
          <w:tcPr>
            <w:tcW w:w="4766" w:type="dxa"/>
          </w:tcPr>
          <w:p w:rsidR="004D3718" w:rsidRDefault="004D3718" w:rsidP="004D3718">
            <w:pPr>
              <w:ind w:firstLineChars="0" w:firstLine="0"/>
              <w:rPr>
                <w:lang w:bidi="ar-SA"/>
              </w:rPr>
            </w:pPr>
            <w:r>
              <w:rPr>
                <w:rFonts w:hint="eastAsia"/>
                <w:lang w:bidi="ar-SA"/>
              </w:rPr>
              <w:t>STEREO</w:t>
            </w:r>
            <w:r>
              <w:rPr>
                <w:rFonts w:hint="eastAsia"/>
                <w:lang w:bidi="ar-SA"/>
              </w:rPr>
              <w:t>、</w:t>
            </w:r>
            <w:r>
              <w:rPr>
                <w:rFonts w:hint="eastAsia"/>
                <w:lang w:bidi="ar-SA"/>
              </w:rPr>
              <w:t>PARALLEL</w:t>
            </w:r>
            <w:r>
              <w:rPr>
                <w:rFonts w:hint="eastAsia"/>
                <w:lang w:bidi="ar-SA"/>
              </w:rPr>
              <w:t>、</w:t>
            </w:r>
            <w:r>
              <w:rPr>
                <w:rFonts w:hint="eastAsia"/>
                <w:lang w:bidi="ar-SA"/>
              </w:rPr>
              <w:t xml:space="preserve">BRIDGE </w:t>
            </w:r>
            <w:r>
              <w:rPr>
                <w:rFonts w:hint="eastAsia"/>
                <w:lang w:bidi="ar-SA"/>
              </w:rPr>
              <w:t>の各モードの切り替えスイッチ。詳細は後述</w:t>
            </w:r>
          </w:p>
        </w:tc>
      </w:tr>
      <w:tr w:rsidR="004D3718" w:rsidTr="004D3718">
        <w:tc>
          <w:tcPr>
            <w:tcW w:w="3936" w:type="dxa"/>
          </w:tcPr>
          <w:p w:rsidR="004D3718" w:rsidRDefault="004D3718" w:rsidP="004D3718">
            <w:pPr>
              <w:pStyle w:val="af"/>
              <w:numPr>
                <w:ilvl w:val="0"/>
                <w:numId w:val="13"/>
              </w:numPr>
              <w:ind w:leftChars="0" w:firstLineChars="0"/>
              <w:rPr>
                <w:lang w:bidi="ar-SA"/>
              </w:rPr>
            </w:pPr>
            <w:r>
              <w:rPr>
                <w:rFonts w:hint="eastAsia"/>
                <w:lang w:bidi="ar-SA"/>
              </w:rPr>
              <w:t xml:space="preserve"> </w:t>
            </w:r>
            <w:r w:rsidRPr="00C904ED">
              <w:rPr>
                <w:rFonts w:hint="eastAsia"/>
                <w:lang w:bidi="ar-SA"/>
              </w:rPr>
              <w:t xml:space="preserve">SPEAKERS </w:t>
            </w:r>
            <w:r w:rsidRPr="00C904ED">
              <w:rPr>
                <w:rFonts w:hint="eastAsia"/>
                <w:lang w:bidi="ar-SA"/>
              </w:rPr>
              <w:t>端子</w:t>
            </w:r>
          </w:p>
        </w:tc>
        <w:tc>
          <w:tcPr>
            <w:tcW w:w="4766" w:type="dxa"/>
          </w:tcPr>
          <w:p w:rsidR="004D3718" w:rsidRDefault="004D3718" w:rsidP="004D3718">
            <w:pPr>
              <w:ind w:firstLineChars="0" w:firstLine="0"/>
              <w:rPr>
                <w:lang w:bidi="ar-SA"/>
              </w:rPr>
            </w:pPr>
            <w:r>
              <w:rPr>
                <w:rFonts w:hint="eastAsia"/>
                <w:lang w:bidi="ar-SA"/>
              </w:rPr>
              <w:t>スピーカーへ出力する端子</w:t>
            </w:r>
          </w:p>
        </w:tc>
      </w:tr>
      <w:tr w:rsidR="004D3718" w:rsidTr="004D3718">
        <w:tc>
          <w:tcPr>
            <w:tcW w:w="3936" w:type="dxa"/>
          </w:tcPr>
          <w:p w:rsidR="004D3718" w:rsidRDefault="004D3718" w:rsidP="004D3718">
            <w:pPr>
              <w:pStyle w:val="af"/>
              <w:numPr>
                <w:ilvl w:val="0"/>
                <w:numId w:val="13"/>
              </w:numPr>
              <w:ind w:leftChars="0" w:firstLineChars="0"/>
              <w:rPr>
                <w:lang w:bidi="ar-SA"/>
              </w:rPr>
            </w:pPr>
            <w:r w:rsidRPr="00C904ED">
              <w:rPr>
                <w:rFonts w:hint="eastAsia"/>
                <w:lang w:bidi="ar-SA"/>
              </w:rPr>
              <w:t xml:space="preserve">GND </w:t>
            </w:r>
            <w:r w:rsidRPr="00C904ED">
              <w:rPr>
                <w:rFonts w:hint="eastAsia"/>
                <w:lang w:bidi="ar-SA"/>
              </w:rPr>
              <w:t>端子</w:t>
            </w:r>
          </w:p>
        </w:tc>
        <w:tc>
          <w:tcPr>
            <w:tcW w:w="4766" w:type="dxa"/>
          </w:tcPr>
          <w:p w:rsidR="004D3718" w:rsidRDefault="004D3718" w:rsidP="004D3718">
            <w:pPr>
              <w:ind w:firstLineChars="0" w:firstLine="0"/>
              <w:rPr>
                <w:lang w:bidi="ar-SA"/>
              </w:rPr>
            </w:pPr>
            <w:r>
              <w:rPr>
                <w:rFonts w:hint="eastAsia"/>
                <w:lang w:bidi="ar-SA"/>
              </w:rPr>
              <w:t>アース用のネジです。ハムや雑音が生じる場合には、この端子から大地アースを施すか、ミキサーかプリアンプなどのシャーシと接続してみてください</w:t>
            </w:r>
          </w:p>
        </w:tc>
      </w:tr>
    </w:tbl>
    <w:p w:rsidR="004D3718" w:rsidRDefault="004D3718" w:rsidP="00DF0694">
      <w:pPr>
        <w:rPr>
          <w:lang w:bidi="ar-SA"/>
        </w:rPr>
      </w:pPr>
    </w:p>
    <w:p w:rsidR="006607D1" w:rsidRDefault="00C904ED" w:rsidP="00841A6E">
      <w:pPr>
        <w:pStyle w:val="af"/>
        <w:numPr>
          <w:ilvl w:val="1"/>
          <w:numId w:val="13"/>
        </w:numPr>
        <w:ind w:leftChars="0" w:firstLineChars="0"/>
        <w:rPr>
          <w:lang w:bidi="ar-SA"/>
        </w:rPr>
      </w:pPr>
      <w:r>
        <w:rPr>
          <w:rFonts w:hint="eastAsia"/>
          <w:lang w:bidi="ar-SA"/>
        </w:rPr>
        <w:t>の詳細</w:t>
      </w:r>
    </w:p>
    <w:p w:rsidR="00C904ED" w:rsidRDefault="00C904ED" w:rsidP="00C904ED">
      <w:pPr>
        <w:pStyle w:val="af"/>
        <w:ind w:leftChars="0" w:left="360" w:firstLineChars="0" w:firstLine="0"/>
        <w:rPr>
          <w:lang w:bidi="ar-SA"/>
        </w:rPr>
      </w:pPr>
      <w:r>
        <w:rPr>
          <w:lang w:bidi="ar-SA"/>
        </w:rPr>
        <w:t>O</w:t>
      </w:r>
      <w:r>
        <w:rPr>
          <w:rFonts w:hint="eastAsia"/>
          <w:lang w:bidi="ar-SA"/>
        </w:rPr>
        <w:t>ff</w:t>
      </w:r>
      <w:r>
        <w:rPr>
          <w:rFonts w:hint="eastAsia"/>
          <w:lang w:bidi="ar-SA"/>
        </w:rPr>
        <w:t>…</w:t>
      </w:r>
      <w:r w:rsidRPr="006607D1">
        <w:rPr>
          <w:rFonts w:hint="eastAsia"/>
          <w:lang w:bidi="ar-SA"/>
        </w:rPr>
        <w:t>フィルターの設定をオフにします。</w:t>
      </w:r>
    </w:p>
    <w:p w:rsidR="00C904ED" w:rsidRDefault="00C904ED" w:rsidP="00C904ED">
      <w:pPr>
        <w:pStyle w:val="af"/>
        <w:ind w:leftChars="0" w:left="360" w:firstLineChars="0" w:firstLine="0"/>
        <w:rPr>
          <w:lang w:bidi="ar-SA"/>
        </w:rPr>
      </w:pPr>
      <w:r w:rsidRPr="006607D1">
        <w:rPr>
          <w:lang w:bidi="ar-SA"/>
        </w:rPr>
        <w:t>SUB WOOFER</w:t>
      </w:r>
      <w:r>
        <w:rPr>
          <w:rFonts w:hint="eastAsia"/>
          <w:lang w:bidi="ar-SA"/>
        </w:rPr>
        <w:t>…ローパスフィルターが有効になります。</w:t>
      </w:r>
      <w:r>
        <w:rPr>
          <w:rFonts w:hint="eastAsia"/>
          <w:lang w:bidi="ar-SA"/>
        </w:rPr>
        <w:t xml:space="preserve">FREQUENCY </w:t>
      </w:r>
      <w:r>
        <w:rPr>
          <w:rFonts w:hint="eastAsia"/>
          <w:lang w:bidi="ar-SA"/>
        </w:rPr>
        <w:t>調整つまみで指定した周波数以下の信号を、サブウーハースピーカーへ出力します。</w:t>
      </w:r>
    </w:p>
    <w:p w:rsidR="00C904ED" w:rsidRDefault="00C904ED" w:rsidP="00C904ED">
      <w:pPr>
        <w:pStyle w:val="af"/>
        <w:ind w:leftChars="0" w:left="360" w:firstLineChars="0" w:firstLine="0"/>
        <w:rPr>
          <w:lang w:bidi="ar-SA"/>
        </w:rPr>
      </w:pPr>
      <w:r w:rsidRPr="00C904ED">
        <w:rPr>
          <w:lang w:bidi="ar-SA"/>
        </w:rPr>
        <w:t>LOW CUT</w:t>
      </w:r>
      <w:r>
        <w:rPr>
          <w:rFonts w:hint="eastAsia"/>
          <w:lang w:bidi="ar-SA"/>
        </w:rPr>
        <w:t>…ハイパスフィルターが有効になります。サブソニックなどの不要な低域をカットします。</w:t>
      </w:r>
    </w:p>
    <w:p w:rsidR="00C904ED" w:rsidRDefault="00C904ED" w:rsidP="00C904ED">
      <w:pPr>
        <w:pStyle w:val="af"/>
        <w:ind w:leftChars="0" w:left="360" w:firstLineChars="0" w:firstLine="0"/>
        <w:rPr>
          <w:lang w:bidi="ar-SA"/>
        </w:rPr>
      </w:pPr>
      <w:r>
        <w:rPr>
          <w:rFonts w:hint="eastAsia"/>
          <w:lang w:bidi="ar-SA"/>
        </w:rPr>
        <w:t xml:space="preserve">SUB WOOFER </w:t>
      </w:r>
      <w:r>
        <w:rPr>
          <w:rFonts w:hint="eastAsia"/>
          <w:lang w:bidi="ar-SA"/>
        </w:rPr>
        <w:t>もしくは</w:t>
      </w:r>
      <w:r>
        <w:rPr>
          <w:rFonts w:hint="eastAsia"/>
          <w:lang w:bidi="ar-SA"/>
        </w:rPr>
        <w:t xml:space="preserve"> LOW CUT</w:t>
      </w:r>
      <w:r>
        <w:rPr>
          <w:rFonts w:hint="eastAsia"/>
          <w:lang w:bidi="ar-SA"/>
        </w:rPr>
        <w:t>を選択しているとき、</w:t>
      </w:r>
      <w:r>
        <w:rPr>
          <w:lang w:bidi="ar-SA"/>
        </w:rPr>
        <w:t>FREQUENCY</w:t>
      </w:r>
      <w:r>
        <w:rPr>
          <w:rFonts w:hint="eastAsia"/>
          <w:lang w:bidi="ar-SA"/>
        </w:rPr>
        <w:t>調整つまみでカットオフ周波数を</w:t>
      </w:r>
      <w:r>
        <w:rPr>
          <w:lang w:bidi="ar-SA"/>
        </w:rPr>
        <w:t xml:space="preserve"> 25 Hz </w:t>
      </w:r>
      <w:r>
        <w:rPr>
          <w:rFonts w:hint="eastAsia"/>
          <w:lang w:bidi="ar-SA"/>
        </w:rPr>
        <w:t>〜</w:t>
      </w:r>
      <w:r>
        <w:rPr>
          <w:rFonts w:hint="eastAsia"/>
          <w:lang w:bidi="ar-SA"/>
        </w:rPr>
        <w:t>150 Hz</w:t>
      </w:r>
      <w:r>
        <w:rPr>
          <w:rFonts w:hint="eastAsia"/>
          <w:lang w:bidi="ar-SA"/>
        </w:rPr>
        <w:t>の間で調節できます。</w:t>
      </w:r>
    </w:p>
    <w:p w:rsidR="00F6109E" w:rsidRDefault="00F6109E" w:rsidP="008812DE">
      <w:pPr>
        <w:ind w:firstLineChars="0" w:firstLine="0"/>
        <w:rPr>
          <w:lang w:bidi="ar-SA"/>
        </w:rPr>
      </w:pPr>
    </w:p>
    <w:p w:rsidR="00C904ED" w:rsidRDefault="00C904ED" w:rsidP="00841A6E">
      <w:pPr>
        <w:pStyle w:val="af"/>
        <w:numPr>
          <w:ilvl w:val="1"/>
          <w:numId w:val="13"/>
        </w:numPr>
        <w:ind w:leftChars="0" w:firstLineChars="0"/>
        <w:rPr>
          <w:lang w:bidi="ar-SA"/>
        </w:rPr>
      </w:pPr>
      <w:r>
        <w:rPr>
          <w:rFonts w:hint="eastAsia"/>
          <w:lang w:bidi="ar-SA"/>
        </w:rPr>
        <w:lastRenderedPageBreak/>
        <w:t>の詳細</w:t>
      </w:r>
    </w:p>
    <w:p w:rsidR="00C904ED" w:rsidRDefault="00C904ED" w:rsidP="00F6109E">
      <w:pPr>
        <w:ind w:left="420" w:firstLineChars="0" w:firstLine="0"/>
        <w:rPr>
          <w:lang w:bidi="ar-SA"/>
        </w:rPr>
      </w:pPr>
      <w:r w:rsidRPr="00C904ED">
        <w:rPr>
          <w:rFonts w:hint="eastAsia"/>
          <w:lang w:bidi="ar-SA"/>
        </w:rPr>
        <w:t>STEREO</w:t>
      </w:r>
      <w:r w:rsidRPr="00C904ED">
        <w:rPr>
          <w:rFonts w:hint="eastAsia"/>
          <w:lang w:bidi="ar-SA"/>
        </w:rPr>
        <w:t>モード</w:t>
      </w:r>
      <w:r>
        <w:rPr>
          <w:rFonts w:hint="eastAsia"/>
          <w:lang w:bidi="ar-SA"/>
        </w:rPr>
        <w:t>…</w:t>
      </w:r>
      <w:r w:rsidR="00F6109E">
        <w:rPr>
          <w:rFonts w:hint="eastAsia"/>
          <w:lang w:bidi="ar-SA"/>
        </w:rPr>
        <w:t>STEREO</w:t>
      </w:r>
      <w:r w:rsidR="00F6109E">
        <w:rPr>
          <w:rFonts w:hint="eastAsia"/>
          <w:lang w:bidi="ar-SA"/>
        </w:rPr>
        <w:t>モードでは、チャンネル</w:t>
      </w:r>
      <w:r w:rsidR="00F6109E">
        <w:rPr>
          <w:rFonts w:hint="eastAsia"/>
          <w:lang w:bidi="ar-SA"/>
        </w:rPr>
        <w:t xml:space="preserve"> A</w:t>
      </w:r>
      <w:r w:rsidR="00F6109E">
        <w:rPr>
          <w:rFonts w:hint="eastAsia"/>
          <w:lang w:bidi="ar-SA"/>
        </w:rPr>
        <w:t>と</w:t>
      </w:r>
      <w:r w:rsidR="00F6109E">
        <w:rPr>
          <w:rFonts w:hint="eastAsia"/>
          <w:lang w:bidi="ar-SA"/>
        </w:rPr>
        <w:t xml:space="preserve"> B</w:t>
      </w:r>
      <w:r w:rsidR="00F6109E">
        <w:rPr>
          <w:rFonts w:hint="eastAsia"/>
          <w:lang w:bidi="ar-SA"/>
        </w:rPr>
        <w:t>が別々に駆動する（一般的なステレオアンプとなる）チャンネル</w:t>
      </w:r>
      <w:r w:rsidR="00F6109E">
        <w:rPr>
          <w:rFonts w:hint="eastAsia"/>
          <w:lang w:bidi="ar-SA"/>
        </w:rPr>
        <w:t xml:space="preserve">A </w:t>
      </w:r>
      <w:r w:rsidR="00F6109E">
        <w:rPr>
          <w:rFonts w:hint="eastAsia"/>
          <w:lang w:bidi="ar-SA"/>
        </w:rPr>
        <w:t>の入力信号がチャンネル</w:t>
      </w:r>
      <w:r w:rsidR="00F6109E">
        <w:rPr>
          <w:rFonts w:hint="eastAsia"/>
          <w:lang w:bidi="ar-SA"/>
        </w:rPr>
        <w:t xml:space="preserve"> A </w:t>
      </w:r>
      <w:r w:rsidR="00F6109E">
        <w:rPr>
          <w:rFonts w:hint="eastAsia"/>
          <w:lang w:bidi="ar-SA"/>
        </w:rPr>
        <w:t>の出力端子から、チャンネル</w:t>
      </w:r>
      <w:r w:rsidR="00F6109E">
        <w:rPr>
          <w:rFonts w:hint="eastAsia"/>
          <w:lang w:bidi="ar-SA"/>
        </w:rPr>
        <w:t xml:space="preserve"> B</w:t>
      </w:r>
      <w:r w:rsidR="00F6109E">
        <w:rPr>
          <w:rFonts w:hint="eastAsia"/>
          <w:lang w:bidi="ar-SA"/>
        </w:rPr>
        <w:t>の入力信号がチャンネル</w:t>
      </w:r>
      <w:r w:rsidR="00F6109E">
        <w:rPr>
          <w:rFonts w:hint="eastAsia"/>
          <w:lang w:bidi="ar-SA"/>
        </w:rPr>
        <w:t xml:space="preserve"> B</w:t>
      </w:r>
      <w:r w:rsidR="00F6109E">
        <w:rPr>
          <w:rFonts w:hint="eastAsia"/>
          <w:lang w:bidi="ar-SA"/>
        </w:rPr>
        <w:t>の出力端子からそれぞれ出力される。</w:t>
      </w:r>
    </w:p>
    <w:p w:rsidR="00F6109E" w:rsidRDefault="00F6109E" w:rsidP="00F6109E">
      <w:pPr>
        <w:ind w:left="420" w:firstLineChars="0" w:firstLine="0"/>
        <w:rPr>
          <w:lang w:bidi="ar-SA"/>
        </w:rPr>
      </w:pPr>
      <w:r w:rsidRPr="00F6109E">
        <w:rPr>
          <w:rFonts w:hint="eastAsia"/>
          <w:lang w:bidi="ar-SA"/>
        </w:rPr>
        <w:t xml:space="preserve">PARALLEL </w:t>
      </w:r>
      <w:r w:rsidRPr="00F6109E">
        <w:rPr>
          <w:rFonts w:hint="eastAsia"/>
          <w:lang w:bidi="ar-SA"/>
        </w:rPr>
        <w:t>モード</w:t>
      </w:r>
      <w:r>
        <w:rPr>
          <w:rFonts w:hint="eastAsia"/>
          <w:lang w:bidi="ar-SA"/>
        </w:rPr>
        <w:t>…</w:t>
      </w:r>
      <w:r>
        <w:rPr>
          <w:rFonts w:hint="eastAsia"/>
          <w:lang w:bidi="ar-SA"/>
        </w:rPr>
        <w:t>PARALLEL</w:t>
      </w:r>
      <w:r>
        <w:rPr>
          <w:rFonts w:hint="eastAsia"/>
          <w:lang w:bidi="ar-SA"/>
        </w:rPr>
        <w:t>モードでは、チャンネル</w:t>
      </w:r>
      <w:r>
        <w:rPr>
          <w:rFonts w:hint="eastAsia"/>
          <w:lang w:bidi="ar-SA"/>
        </w:rPr>
        <w:t xml:space="preserve"> A</w:t>
      </w:r>
      <w:r>
        <w:rPr>
          <w:rFonts w:hint="eastAsia"/>
          <w:lang w:bidi="ar-SA"/>
        </w:rPr>
        <w:t>の入力信号がチャ</w:t>
      </w:r>
    </w:p>
    <w:p w:rsidR="00F6109E" w:rsidRDefault="00F6109E" w:rsidP="00F6109E">
      <w:pPr>
        <w:ind w:left="420" w:firstLineChars="0" w:firstLine="0"/>
        <w:rPr>
          <w:lang w:bidi="ar-SA"/>
        </w:rPr>
      </w:pPr>
      <w:r>
        <w:rPr>
          <w:rFonts w:hint="eastAsia"/>
          <w:lang w:bidi="ar-SA"/>
        </w:rPr>
        <w:t>ンネル</w:t>
      </w:r>
      <w:r>
        <w:rPr>
          <w:rFonts w:hint="eastAsia"/>
          <w:lang w:bidi="ar-SA"/>
        </w:rPr>
        <w:t xml:space="preserve"> A </w:t>
      </w:r>
      <w:r>
        <w:rPr>
          <w:rFonts w:hint="eastAsia"/>
          <w:lang w:bidi="ar-SA"/>
        </w:rPr>
        <w:t>と</w:t>
      </w:r>
      <w:r>
        <w:rPr>
          <w:rFonts w:hint="eastAsia"/>
          <w:lang w:bidi="ar-SA"/>
        </w:rPr>
        <w:t xml:space="preserve">B </w:t>
      </w:r>
      <w:r>
        <w:rPr>
          <w:rFonts w:hint="eastAsia"/>
          <w:lang w:bidi="ar-SA"/>
        </w:rPr>
        <w:t>の両方の出力端子から出力される。チャンネル</w:t>
      </w:r>
      <w:r>
        <w:rPr>
          <w:rFonts w:hint="eastAsia"/>
          <w:lang w:bidi="ar-SA"/>
        </w:rPr>
        <w:t xml:space="preserve">B </w:t>
      </w:r>
      <w:r>
        <w:rPr>
          <w:rFonts w:hint="eastAsia"/>
          <w:lang w:bidi="ar-SA"/>
        </w:rPr>
        <w:t>の入力端子は使用しない。チャンネル</w:t>
      </w:r>
      <w:r>
        <w:rPr>
          <w:rFonts w:hint="eastAsia"/>
          <w:lang w:bidi="ar-SA"/>
        </w:rPr>
        <w:t xml:space="preserve">A </w:t>
      </w:r>
      <w:r>
        <w:rPr>
          <w:rFonts w:hint="eastAsia"/>
          <w:lang w:bidi="ar-SA"/>
        </w:rPr>
        <w:t>と</w:t>
      </w:r>
      <w:r>
        <w:rPr>
          <w:rFonts w:hint="eastAsia"/>
          <w:lang w:bidi="ar-SA"/>
        </w:rPr>
        <w:t>B</w:t>
      </w:r>
      <w:r>
        <w:rPr>
          <w:rFonts w:hint="eastAsia"/>
          <w:lang w:bidi="ar-SA"/>
        </w:rPr>
        <w:t>のボリュームは別々に調整できる。</w:t>
      </w:r>
    </w:p>
    <w:p w:rsidR="00F6109E" w:rsidRDefault="00F6109E" w:rsidP="00F6109E">
      <w:pPr>
        <w:ind w:left="420" w:firstLineChars="0" w:firstLine="0"/>
        <w:rPr>
          <w:lang w:bidi="ar-SA"/>
        </w:rPr>
      </w:pPr>
      <w:r w:rsidRPr="00F6109E">
        <w:rPr>
          <w:rFonts w:hint="eastAsia"/>
          <w:lang w:bidi="ar-SA"/>
        </w:rPr>
        <w:t xml:space="preserve">BRIDGE </w:t>
      </w:r>
      <w:r w:rsidRPr="00F6109E">
        <w:rPr>
          <w:rFonts w:hint="eastAsia"/>
          <w:lang w:bidi="ar-SA"/>
        </w:rPr>
        <w:t>モード</w:t>
      </w:r>
      <w:r>
        <w:rPr>
          <w:rFonts w:hint="eastAsia"/>
          <w:lang w:bidi="ar-SA"/>
        </w:rPr>
        <w:t>…</w:t>
      </w:r>
      <w:r>
        <w:rPr>
          <w:rFonts w:hint="eastAsia"/>
          <w:lang w:bidi="ar-SA"/>
        </w:rPr>
        <w:t>BRIDGE</w:t>
      </w:r>
      <w:r>
        <w:rPr>
          <w:rFonts w:hint="eastAsia"/>
          <w:lang w:bidi="ar-SA"/>
        </w:rPr>
        <w:t>モードでは、チャンネル</w:t>
      </w:r>
      <w:r>
        <w:rPr>
          <w:rFonts w:hint="eastAsia"/>
          <w:lang w:bidi="ar-SA"/>
        </w:rPr>
        <w:t xml:space="preserve"> A</w:t>
      </w:r>
      <w:r>
        <w:rPr>
          <w:rFonts w:hint="eastAsia"/>
          <w:lang w:bidi="ar-SA"/>
        </w:rPr>
        <w:t>の入力信号が</w:t>
      </w:r>
      <w:r>
        <w:rPr>
          <w:rFonts w:hint="eastAsia"/>
          <w:lang w:bidi="ar-SA"/>
        </w:rPr>
        <w:t>BRIDGE</w:t>
      </w:r>
    </w:p>
    <w:p w:rsidR="00F6109E" w:rsidRDefault="00F6109E" w:rsidP="00F6109E">
      <w:pPr>
        <w:ind w:left="420" w:firstLineChars="0" w:firstLine="0"/>
        <w:rPr>
          <w:lang w:bidi="ar-SA"/>
        </w:rPr>
      </w:pPr>
      <w:r>
        <w:rPr>
          <w:rFonts w:hint="eastAsia"/>
          <w:lang w:bidi="ar-SA"/>
        </w:rPr>
        <w:t>の出力端子から出力される。このときボリュームはチャンネル</w:t>
      </w:r>
      <w:r>
        <w:rPr>
          <w:rFonts w:hint="eastAsia"/>
          <w:lang w:bidi="ar-SA"/>
        </w:rPr>
        <w:t xml:space="preserve">A </w:t>
      </w:r>
      <w:r>
        <w:rPr>
          <w:rFonts w:hint="eastAsia"/>
          <w:lang w:bidi="ar-SA"/>
        </w:rPr>
        <w:t>のボリュームで調整。</w:t>
      </w: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Default="00F6109E" w:rsidP="00F6109E">
      <w:pPr>
        <w:ind w:left="420" w:firstLineChars="0" w:firstLine="0"/>
        <w:rPr>
          <w:lang w:bidi="ar-SA"/>
        </w:rPr>
      </w:pPr>
    </w:p>
    <w:p w:rsidR="00F6109E" w:rsidRPr="00F6109E" w:rsidRDefault="00F6109E" w:rsidP="00F6109E">
      <w:pPr>
        <w:ind w:left="420" w:firstLineChars="0" w:firstLine="0"/>
        <w:rPr>
          <w:lang w:bidi="ar-SA"/>
        </w:rPr>
      </w:pPr>
    </w:p>
    <w:p w:rsidR="00515EA3" w:rsidRDefault="00515EA3" w:rsidP="00515EA3">
      <w:pPr>
        <w:pStyle w:val="1"/>
        <w:spacing w:before="173"/>
        <w:rPr>
          <w:rFonts w:ascii="HG丸ｺﾞｼｯｸM-PRO" w:hAnsi="HG丸ｺﾞｼｯｸM-PRO"/>
          <w:lang w:bidi="ar-SA"/>
        </w:rPr>
      </w:pPr>
      <w:r w:rsidRPr="00515EA3">
        <w:rPr>
          <w:rFonts w:ascii="HG丸ｺﾞｼｯｸM-PRO" w:hAnsi="HG丸ｺﾞｼｯｸM-PRO" w:hint="eastAsia"/>
          <w:lang w:bidi="ar-SA"/>
        </w:rPr>
        <w:lastRenderedPageBreak/>
        <w:t>エフェクターについて</w:t>
      </w:r>
    </w:p>
    <w:p w:rsidR="008812DE" w:rsidRPr="008812DE" w:rsidRDefault="008812DE" w:rsidP="008812DE">
      <w:pPr>
        <w:rPr>
          <w:lang w:bidi="ar-SA"/>
        </w:rPr>
      </w:pP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エフェクターのなかには、</w:t>
      </w:r>
    </w:p>
    <w:p w:rsidR="00515EA3" w:rsidRPr="00515EA3" w:rsidRDefault="00515EA3" w:rsidP="00841A6E">
      <w:pPr>
        <w:pStyle w:val="af"/>
        <w:numPr>
          <w:ilvl w:val="0"/>
          <w:numId w:val="2"/>
        </w:numPr>
        <w:ind w:leftChars="0" w:firstLineChars="0"/>
        <w:rPr>
          <w:rFonts w:ascii="HG丸ｺﾞｼｯｸM-PRO" w:hAnsi="HG丸ｺﾞｼｯｸM-PRO"/>
        </w:rPr>
      </w:pPr>
      <w:r w:rsidRPr="00515EA3">
        <w:rPr>
          <w:rFonts w:ascii="HG丸ｺﾞｼｯｸM-PRO" w:hAnsi="HG丸ｺﾞｼｯｸM-PRO" w:hint="eastAsia"/>
        </w:rPr>
        <w:t>ダイナミクス系（コンプレッサー/リミッター/エキスパンダー/ノイズ・ゲート）</w:t>
      </w:r>
    </w:p>
    <w:p w:rsidR="00515EA3" w:rsidRPr="00515EA3" w:rsidRDefault="00515EA3" w:rsidP="00841A6E">
      <w:pPr>
        <w:pStyle w:val="af"/>
        <w:numPr>
          <w:ilvl w:val="0"/>
          <w:numId w:val="2"/>
        </w:numPr>
        <w:ind w:leftChars="0" w:firstLineChars="0"/>
        <w:rPr>
          <w:rFonts w:ascii="HG丸ｺﾞｼｯｸM-PRO" w:hAnsi="HG丸ｺﾞｼｯｸM-PRO"/>
        </w:rPr>
      </w:pPr>
      <w:r w:rsidRPr="00515EA3">
        <w:rPr>
          <w:rFonts w:ascii="HG丸ｺﾞｼｯｸM-PRO" w:hAnsi="HG丸ｺﾞｼｯｸM-PRO" w:hint="eastAsia"/>
        </w:rPr>
        <w:t>フィルター系（イコライザー/エキサイター/フィルター/ワウワウ/トーキング・モジュレーション/ボコーダー）</w:t>
      </w:r>
    </w:p>
    <w:p w:rsidR="00515EA3" w:rsidRPr="00515EA3" w:rsidRDefault="00515EA3" w:rsidP="00841A6E">
      <w:pPr>
        <w:pStyle w:val="af"/>
        <w:numPr>
          <w:ilvl w:val="0"/>
          <w:numId w:val="2"/>
        </w:numPr>
        <w:ind w:leftChars="0" w:firstLineChars="0"/>
        <w:rPr>
          <w:rFonts w:ascii="HG丸ｺﾞｼｯｸM-PRO" w:hAnsi="HG丸ｺﾞｼｯｸM-PRO"/>
        </w:rPr>
      </w:pPr>
      <w:r w:rsidRPr="00515EA3">
        <w:rPr>
          <w:rFonts w:ascii="HG丸ｺﾞｼｯｸM-PRO" w:hAnsi="HG丸ｺﾞｼｯｸM-PRO" w:hint="eastAsia"/>
        </w:rPr>
        <w:t>歪み系（ファズ/オーバードライブ/ディストーション/…）</w:t>
      </w:r>
    </w:p>
    <w:p w:rsidR="00515EA3" w:rsidRPr="00515EA3" w:rsidRDefault="00515EA3" w:rsidP="00841A6E">
      <w:pPr>
        <w:pStyle w:val="af"/>
        <w:numPr>
          <w:ilvl w:val="0"/>
          <w:numId w:val="2"/>
        </w:numPr>
        <w:ind w:leftChars="0" w:firstLineChars="0"/>
        <w:rPr>
          <w:rFonts w:ascii="HG丸ｺﾞｼｯｸM-PRO" w:hAnsi="HG丸ｺﾞｼｯｸM-PRO"/>
        </w:rPr>
      </w:pPr>
      <w:r w:rsidRPr="00515EA3">
        <w:rPr>
          <w:rFonts w:ascii="HG丸ｺﾞｼｯｸM-PRO" w:hAnsi="HG丸ｺﾞｼｯｸM-PRO" w:hint="eastAsia"/>
        </w:rPr>
        <w:t>空間系（ディレイ/エコー/リバーブ/…）</w:t>
      </w:r>
    </w:p>
    <w:p w:rsidR="00515EA3" w:rsidRDefault="00515EA3" w:rsidP="00515EA3">
      <w:pPr>
        <w:pStyle w:val="af"/>
        <w:ind w:leftChars="0" w:left="630" w:firstLineChars="0" w:firstLine="0"/>
        <w:rPr>
          <w:rFonts w:ascii="HG丸ｺﾞｼｯｸM-PRO" w:hAnsi="HG丸ｺﾞｼｯｸM-PRO"/>
        </w:rPr>
      </w:pPr>
      <w:r w:rsidRPr="00515EA3">
        <w:rPr>
          <w:rFonts w:ascii="HG丸ｺﾞｼｯｸM-PRO" w:hAnsi="HG丸ｺﾞｼｯｸM-PRO" w:hint="eastAsia"/>
        </w:rPr>
        <w:t>などがある</w:t>
      </w:r>
    </w:p>
    <w:p w:rsidR="00D41B1D" w:rsidRPr="00515EA3" w:rsidRDefault="00D41B1D" w:rsidP="00515EA3">
      <w:pPr>
        <w:pStyle w:val="af"/>
        <w:ind w:leftChars="0" w:left="630" w:firstLineChars="0" w:firstLine="0"/>
        <w:rPr>
          <w:rFonts w:ascii="HG丸ｺﾞｼｯｸM-PRO" w:hAnsi="HG丸ｺﾞｼｯｸM-PRO"/>
        </w:rPr>
      </w:pPr>
    </w:p>
    <w:p w:rsidR="00515EA3" w:rsidRDefault="00515EA3" w:rsidP="00515EA3">
      <w:pPr>
        <w:ind w:firstLineChars="0" w:firstLine="0"/>
        <w:rPr>
          <w:rFonts w:ascii="HG丸ｺﾞｼｯｸM-PRO" w:hAnsi="HG丸ｺﾞｼｯｸM-PRO"/>
        </w:rPr>
      </w:pPr>
      <w:r w:rsidRPr="00515EA3">
        <w:rPr>
          <w:rFonts w:ascii="HG丸ｺﾞｼｯｸM-PRO" w:hAnsi="HG丸ｺﾞｼｯｸM-PRO" w:hint="eastAsia"/>
        </w:rPr>
        <w:t>そして具体的にはどのようなことをしているのか</w:t>
      </w:r>
    </w:p>
    <w:p w:rsidR="00D41B1D" w:rsidRPr="00515EA3" w:rsidRDefault="00D41B1D" w:rsidP="00515EA3">
      <w:pPr>
        <w:ind w:firstLineChars="0" w:firstLine="0"/>
        <w:rPr>
          <w:rFonts w:ascii="HG丸ｺﾞｼｯｸM-PRO" w:hAnsi="HG丸ｺﾞｼｯｸM-PRO"/>
        </w:rPr>
      </w:pPr>
    </w:p>
    <w:p w:rsidR="00515EA3" w:rsidRPr="00515EA3" w:rsidRDefault="00515EA3" w:rsidP="00515EA3">
      <w:pPr>
        <w:ind w:firstLineChars="0" w:firstLine="0"/>
        <w:rPr>
          <w:rFonts w:ascii="HG丸ｺﾞｼｯｸM-PRO" w:hAnsi="HG丸ｺﾞｼｯｸM-PRO"/>
        </w:rPr>
      </w:pPr>
      <w:r w:rsidRPr="00515EA3">
        <w:rPr>
          <w:rFonts w:ascii="HG丸ｺﾞｼｯｸM-PRO" w:hAnsi="HG丸ｺﾞｼｯｸM-PRO" w:hint="eastAsia"/>
        </w:rPr>
        <w:t>ダイナミクス系：音量を調整するエフェクター</w:t>
      </w:r>
    </w:p>
    <w:p w:rsidR="00515EA3" w:rsidRPr="00515EA3" w:rsidRDefault="00515EA3" w:rsidP="00515EA3">
      <w:pPr>
        <w:ind w:firstLineChars="0" w:firstLine="0"/>
        <w:rPr>
          <w:rFonts w:ascii="HG丸ｺﾞｼｯｸM-PRO" w:hAnsi="HG丸ｺﾞｼｯｸM-PRO"/>
        </w:rPr>
      </w:pPr>
      <w:r w:rsidRPr="00515EA3">
        <w:rPr>
          <w:rFonts w:ascii="HG丸ｺﾞｼｯｸM-PRO" w:hAnsi="HG丸ｺﾞｼｯｸM-PRO" w:hint="eastAsia"/>
        </w:rPr>
        <w:t>フィルター系：倍音構成を変化させるエフェクター</w:t>
      </w:r>
    </w:p>
    <w:p w:rsidR="00515EA3" w:rsidRPr="00515EA3" w:rsidRDefault="00515EA3" w:rsidP="00515EA3">
      <w:pPr>
        <w:ind w:firstLineChars="0" w:firstLine="0"/>
        <w:rPr>
          <w:rFonts w:ascii="HG丸ｺﾞｼｯｸM-PRO" w:hAnsi="HG丸ｺﾞｼｯｸM-PRO"/>
        </w:rPr>
      </w:pPr>
      <w:r w:rsidRPr="00515EA3">
        <w:rPr>
          <w:rFonts w:ascii="HG丸ｺﾞｼｯｸM-PRO" w:hAnsi="HG丸ｺﾞｼｯｸM-PRO" w:hint="eastAsia"/>
        </w:rPr>
        <w:t>歪み系；音を歪ませるためのエフェクター</w:t>
      </w:r>
    </w:p>
    <w:p w:rsidR="00515EA3" w:rsidRPr="00515EA3" w:rsidRDefault="00515EA3" w:rsidP="00515EA3">
      <w:pPr>
        <w:ind w:firstLineChars="0" w:firstLine="0"/>
        <w:rPr>
          <w:rFonts w:ascii="HG丸ｺﾞｼｯｸM-PRO" w:hAnsi="HG丸ｺﾞｼｯｸM-PRO"/>
        </w:rPr>
      </w:pPr>
      <w:r w:rsidRPr="00515EA3">
        <w:rPr>
          <w:rFonts w:ascii="HG丸ｺﾞｼｯｸM-PRO" w:hAnsi="HG丸ｺﾞｼｯｸM-PRO" w:hint="eastAsia"/>
        </w:rPr>
        <w:t>モジュレーション系：音を周期的に変化させるエフェクター</w:t>
      </w:r>
    </w:p>
    <w:p w:rsidR="00515EA3" w:rsidRPr="00515EA3" w:rsidRDefault="00515EA3" w:rsidP="00515EA3">
      <w:pPr>
        <w:ind w:firstLineChars="0" w:firstLine="0"/>
        <w:rPr>
          <w:rFonts w:ascii="HG丸ｺﾞｼｯｸM-PRO" w:hAnsi="HG丸ｺﾞｼｯｸM-PRO"/>
        </w:rPr>
      </w:pPr>
      <w:r w:rsidRPr="00515EA3">
        <w:rPr>
          <w:rFonts w:ascii="HG丸ｺﾞｼｯｸM-PRO" w:hAnsi="HG丸ｺﾞｼｯｸM-PRO" w:hint="eastAsia"/>
        </w:rPr>
        <w:t>空間系：音に広がりを与えるためのエフェクター</w:t>
      </w:r>
    </w:p>
    <w:p w:rsidR="00515EA3" w:rsidRDefault="004C02BB" w:rsidP="00515EA3">
      <w:pPr>
        <w:pStyle w:val="1"/>
        <w:spacing w:before="173"/>
        <w:rPr>
          <w:rFonts w:ascii="HG丸ｺﾞｼｯｸM-PRO" w:hAnsi="HG丸ｺﾞｼｯｸM-PRO"/>
        </w:rPr>
      </w:pPr>
      <w:r>
        <w:rPr>
          <w:rFonts w:ascii="HG丸ｺﾞｼｯｸM-PRO" w:hAnsi="HG丸ｺﾞｼｯｸM-PRO" w:hint="eastAsia"/>
        </w:rPr>
        <w:t>エフェクターの</w:t>
      </w:r>
      <w:r w:rsidR="00515EA3" w:rsidRPr="00515EA3">
        <w:rPr>
          <w:rFonts w:ascii="HG丸ｺﾞｼｯｸM-PRO" w:hAnsi="HG丸ｺﾞｼｯｸM-PRO" w:hint="eastAsia"/>
        </w:rPr>
        <w:t>基本的な接続方法</w:t>
      </w:r>
    </w:p>
    <w:p w:rsidR="00D41B1D" w:rsidRPr="00D41B1D" w:rsidRDefault="00D41B1D" w:rsidP="00D41B1D"/>
    <w:p w:rsidR="00515EA3" w:rsidRPr="00515EA3" w:rsidRDefault="00515EA3" w:rsidP="00515EA3">
      <w:pPr>
        <w:tabs>
          <w:tab w:val="left" w:pos="5205"/>
        </w:tabs>
        <w:rPr>
          <w:rFonts w:ascii="HG丸ｺﾞｼｯｸM-PRO" w:hAnsi="HG丸ｺﾞｼｯｸM-PRO"/>
        </w:rPr>
      </w:pPr>
      <w:r w:rsidRPr="00515EA3">
        <w:rPr>
          <w:rFonts w:ascii="HG丸ｺﾞｼｯｸM-PRO" w:hAnsi="HG丸ｺﾞｼｯｸM-PRO" w:hint="eastAsia"/>
        </w:rPr>
        <w:t>接続方法は主に2つに分けられる</w:t>
      </w:r>
      <w:r w:rsidRPr="00515EA3">
        <w:rPr>
          <w:rFonts w:ascii="HG丸ｺﾞｼｯｸM-PRO" w:hAnsi="HG丸ｺﾞｼｯｸM-PRO"/>
        </w:rPr>
        <w:tab/>
      </w:r>
    </w:p>
    <w:p w:rsidR="00515EA3" w:rsidRPr="00515EA3" w:rsidRDefault="00515EA3" w:rsidP="00515EA3">
      <w:pPr>
        <w:rPr>
          <w:rFonts w:ascii="HG丸ｺﾞｼｯｸM-PRO" w:hAnsi="HG丸ｺﾞｼｯｸM-PRO"/>
        </w:rPr>
      </w:pPr>
      <w:r w:rsidRPr="00515EA3">
        <w:rPr>
          <w:rFonts w:ascii="HG丸ｺﾞｼｯｸM-PRO" w:hAnsi="HG丸ｺﾞｼｯｸM-PRO" w:hint="eastAsia"/>
          <w:noProof/>
          <w:lang w:bidi="ar-SA"/>
        </w:rPr>
        <mc:AlternateContent>
          <mc:Choice Requires="wpg">
            <w:drawing>
              <wp:anchor distT="0" distB="0" distL="114300" distR="114300" simplePos="0" relativeHeight="251677696" behindDoc="0" locked="0" layoutInCell="1" allowOverlap="1" wp14:anchorId="60FCAE3A" wp14:editId="58B4D1FE">
                <wp:simplePos x="0" y="0"/>
                <wp:positionH relativeFrom="column">
                  <wp:posOffset>2539365</wp:posOffset>
                </wp:positionH>
                <wp:positionV relativeFrom="paragraph">
                  <wp:posOffset>116205</wp:posOffset>
                </wp:positionV>
                <wp:extent cx="3924300" cy="1428750"/>
                <wp:effectExtent l="0" t="0" r="0" b="19050"/>
                <wp:wrapNone/>
                <wp:docPr id="29" name="グループ化 29"/>
                <wp:cNvGraphicFramePr/>
                <a:graphic xmlns:a="http://schemas.openxmlformats.org/drawingml/2006/main">
                  <a:graphicData uri="http://schemas.microsoft.com/office/word/2010/wordprocessingGroup">
                    <wpg:wgp>
                      <wpg:cNvGrpSpPr/>
                      <wpg:grpSpPr>
                        <a:xfrm>
                          <a:off x="0" y="0"/>
                          <a:ext cx="3924300" cy="1428750"/>
                          <a:chOff x="0" y="0"/>
                          <a:chExt cx="3924300" cy="1428750"/>
                        </a:xfrm>
                      </wpg:grpSpPr>
                      <wpg:grpSp>
                        <wpg:cNvPr id="30" name="グループ化 30"/>
                        <wpg:cNvGrpSpPr/>
                        <wpg:grpSpPr>
                          <a:xfrm>
                            <a:off x="0" y="0"/>
                            <a:ext cx="3705225" cy="1428750"/>
                            <a:chOff x="0" y="0"/>
                            <a:chExt cx="3816756" cy="1495425"/>
                          </a:xfrm>
                        </wpg:grpSpPr>
                        <wps:wsp>
                          <wps:cNvPr id="31" name="直線コネクタ 31"/>
                          <wps:cNvCnPr/>
                          <wps:spPr>
                            <a:xfrm>
                              <a:off x="714375" y="15240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2" name="グループ化 32"/>
                          <wpg:cNvGrpSpPr/>
                          <wpg:grpSpPr>
                            <a:xfrm>
                              <a:off x="0" y="0"/>
                              <a:ext cx="3816756" cy="1495425"/>
                              <a:chOff x="0" y="-76200"/>
                              <a:chExt cx="3816756" cy="1495425"/>
                            </a:xfrm>
                          </wpg:grpSpPr>
                          <wps:wsp>
                            <wps:cNvPr id="33" name="直線矢印コネクタ 33"/>
                            <wps:cNvCnPr/>
                            <wps:spPr>
                              <a:xfrm>
                                <a:off x="123825" y="962025"/>
                                <a:ext cx="8572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正方形/長方形 34"/>
                            <wps:cNvSpPr/>
                            <wps:spPr>
                              <a:xfrm>
                                <a:off x="981076" y="790575"/>
                                <a:ext cx="91258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0D2897" w:rsidRPr="00312BDB" w:rsidRDefault="000D2897" w:rsidP="00515EA3">
                                  <w:pPr>
                                    <w:ind w:firstLineChars="0" w:firstLine="0"/>
                                    <w:rPr>
                                      <w:rFonts w:ascii="AR P丸ゴシック体M" w:eastAsia="AR P丸ゴシック体M"/>
                                    </w:rPr>
                                  </w:pPr>
                                  <w:r w:rsidRPr="00515EA3">
                                    <w:rPr>
                                      <w:rFonts w:ascii="HG丸ｺﾞｼｯｸM-PRO" w:hAnsi="HG丸ｺﾞｼｯｸM-PRO" w:hint="eastAsia"/>
                                    </w:rPr>
                                    <w:t>エフェク</w:t>
                                  </w:r>
                                  <w:r w:rsidRPr="00312BDB">
                                    <w:rPr>
                                      <w:rFonts w:ascii="AR P丸ゴシック体M" w:eastAsia="AR P丸ゴシック体M" w:hint="eastAsia"/>
                                    </w:rPr>
                                    <w:t>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直線矢印コネクタ 35"/>
                            <wps:cNvCnPr>
                              <a:stCxn id="34" idx="3"/>
                            </wps:cNvCnPr>
                            <wps:spPr>
                              <a:xfrm>
                                <a:off x="1893661" y="962025"/>
                                <a:ext cx="516164"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6" name="正方形/長方形 36"/>
                            <wps:cNvSpPr/>
                            <wps:spPr>
                              <a:xfrm>
                                <a:off x="2390201" y="781050"/>
                                <a:ext cx="791148" cy="352425"/>
                              </a:xfrm>
                              <a:prstGeom prst="rect">
                                <a:avLst/>
                              </a:prstGeom>
                            </wps:spPr>
                            <wps:style>
                              <a:lnRef idx="2">
                                <a:schemeClr val="accent5"/>
                              </a:lnRef>
                              <a:fillRef idx="1">
                                <a:schemeClr val="lt1"/>
                              </a:fillRef>
                              <a:effectRef idx="0">
                                <a:schemeClr val="accent5"/>
                              </a:effectRef>
                              <a:fontRef idx="minor">
                                <a:schemeClr val="dk1"/>
                              </a:fontRef>
                            </wps:style>
                            <wps:txbx>
                              <w:txbxContent>
                                <w:p w:rsidR="000D2897" w:rsidRPr="00515EA3" w:rsidRDefault="000D2897" w:rsidP="00515EA3">
                                  <w:pPr>
                                    <w:ind w:firstLineChars="0" w:firstLine="0"/>
                                    <w:rPr>
                                      <w:rFonts w:ascii="HG丸ｺﾞｼｯｸM-PRO" w:hAnsi="HG丸ｺﾞｼｯｸM-PRO"/>
                                    </w:rPr>
                                  </w:pPr>
                                  <w:r w:rsidRPr="00515EA3">
                                    <w:rPr>
                                      <w:rFonts w:ascii="HG丸ｺﾞｼｯｸM-PRO" w:hAnsi="HG丸ｺﾞｼｯｸM-PRO" w:hint="eastAsia"/>
                                    </w:rPr>
                                    <w:t>ミックス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線矢印コネクタ 37"/>
                            <wps:cNvCnPr>
                              <a:stCxn id="36" idx="3"/>
                            </wps:cNvCnPr>
                            <wps:spPr>
                              <a:xfrm>
                                <a:off x="3181350" y="957263"/>
                                <a:ext cx="635406" cy="4762"/>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8" name="直線コネクタ 38"/>
                            <wps:cNvCnPr/>
                            <wps:spPr>
                              <a:xfrm flipV="1">
                                <a:off x="857250" y="419100"/>
                                <a:ext cx="0" cy="5429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39" name="直線コネクタ 39"/>
                            <wps:cNvCnPr/>
                            <wps:spPr>
                              <a:xfrm>
                                <a:off x="857250" y="419100"/>
                                <a:ext cx="1828800" cy="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 name="直線矢印コネクタ 40"/>
                            <wps:cNvCnPr/>
                            <wps:spPr>
                              <a:xfrm>
                                <a:off x="2686050" y="419100"/>
                                <a:ext cx="0" cy="38100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41" name="テキスト ボックス 41"/>
                            <wps:cNvSpPr txBox="1"/>
                            <wps:spPr>
                              <a:xfrm>
                                <a:off x="0" y="515751"/>
                                <a:ext cx="781050" cy="3693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EA35B0" w:rsidRDefault="000D2897" w:rsidP="00515EA3">
                                  <w:pPr>
                                    <w:ind w:firstLineChars="0" w:firstLine="0"/>
                                    <w:rPr>
                                      <w:rFonts w:ascii="AR P丸ゴシック体M" w:eastAsia="AR P丸ゴシック体M"/>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A35B0">
                                    <w:rPr>
                                      <w:rFonts w:ascii="AR P丸ゴシック体M" w:eastAsia="AR P丸ゴシック体M" w:hint="eastAsia"/>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入力信号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テキスト ボックス 42"/>
                            <wps:cNvSpPr txBox="1"/>
                            <wps:spPr>
                              <a:xfrm>
                                <a:off x="962025" y="95250"/>
                                <a:ext cx="5905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515EA3" w:rsidRDefault="000D2897" w:rsidP="00515EA3">
                                  <w:pPr>
                                    <w:ind w:firstLineChars="0" w:firstLine="0"/>
                                    <w:rPr>
                                      <w:rFonts w:ascii="HG丸ｺﾞｼｯｸM-PRO" w:hAnsi="HG丸ｺﾞｼｯｸM-PRO"/>
                                      <w:color w:val="7030A0"/>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r w:rsidRPr="00515EA3">
                                    <w:rPr>
                                      <w:rFonts w:ascii="HG丸ｺﾞｼｯｸM-PRO" w:hAnsi="HG丸ｺﾞｼｯｸM-PRO" w:hint="eastAsia"/>
                                      <w:color w:val="7030A0"/>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t>原音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直線コネクタ 43"/>
                            <wps:cNvCnPr/>
                            <wps:spPr>
                              <a:xfrm>
                                <a:off x="714375" y="85725"/>
                                <a:ext cx="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直線コネクタ 44"/>
                            <wps:cNvCnPr/>
                            <wps:spPr>
                              <a:xfrm>
                                <a:off x="714375" y="1419225"/>
                                <a:ext cx="253565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直線コネクタ 45"/>
                            <wps:cNvCnPr/>
                            <wps:spPr>
                              <a:xfrm>
                                <a:off x="3250032" y="95250"/>
                                <a:ext cx="0" cy="1323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テキスト ボックス 46"/>
                            <wps:cNvSpPr txBox="1"/>
                            <wps:spPr>
                              <a:xfrm>
                                <a:off x="1371600" y="-76200"/>
                                <a:ext cx="95250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515EA3" w:rsidRDefault="000D2897" w:rsidP="00515EA3">
                                  <w:pPr>
                                    <w:rPr>
                                      <w:rFonts w:ascii="HG丸ｺﾞｼｯｸM-PRO" w:hAnsi="HG丸ｺﾞｼｯｸM-PRO"/>
                                    </w:rPr>
                                  </w:pPr>
                                  <w:r w:rsidRPr="00515EA3">
                                    <w:rPr>
                                      <w:rFonts w:ascii="HG丸ｺﾞｼｯｸM-PRO" w:hAnsi="HG丸ｺﾞｼｯｸM-PRO" w:hint="eastAsia"/>
                                    </w:rPr>
                                    <w:t>ディレイ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直線コネクタ 47"/>
                            <wps:cNvCnPr/>
                            <wps:spPr>
                              <a:xfrm flipV="1">
                                <a:off x="2228850" y="83312"/>
                                <a:ext cx="1021181" cy="2413"/>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48" name="テキスト ボックス 48"/>
                        <wps:cNvSpPr txBox="1"/>
                        <wps:spPr>
                          <a:xfrm>
                            <a:off x="3190875" y="571500"/>
                            <a:ext cx="733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272E49" w:rsidRDefault="000D2897" w:rsidP="00515EA3">
                              <w:pPr>
                                <w:ind w:firstLine="211"/>
                                <w:rPr>
                                  <w:b/>
                                  <w:color w:val="00B05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72E49">
                                <w:rPr>
                                  <w:rFonts w:hint="eastAsia"/>
                                  <w:b/>
                                  <w:color w:val="00B05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出力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29" o:spid="_x0000_s1142" style="position:absolute;left:0;text-align:left;margin-left:199.95pt;margin-top:9.15pt;width:309pt;height:112.5pt;z-index:251677696" coordsize="39243,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">
                <v:group id="グループ化 30" o:spid="_x0000_s1143" style="position:absolute;width:37052;height:14287" coordsize="38167,14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直線コネクタ 31" o:spid="_x0000_s1144" style="position:absolute;visibility:visible;mso-wrap-style:square" from="7143,1524" to="15525,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group id="グループ化 32" o:spid="_x0000_s1145" style="position:absolute;width:38167;height:14954" coordorigin=",-762" coordsize="38167,14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直線矢印コネクタ 33" o:spid="_x0000_s1146" type="#_x0000_t32" style="position:absolute;left:1238;top:9620;width:8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8QAAADbAAAADwAAAGRycy9kb3ducmV2LnhtbESP3WoCMRSE7wu+QzgF72q2FaVsjSJS&#10;QWgVVtv7083p7trNyZJkf3x7Iwi9HGbmG2axGkwtOnK+sqzgeZKAIM6trrhQ8HXaPr2C8AFZY22Z&#10;FFzIw2o5elhgqm3PGXXHUIgIYZ+igjKEJpXS5yUZ9BPbEEfv1zqDIUpXSO2wj3BTy5ckmUuDFceF&#10;EhvalJT/HVujYPbusnVz/jwdvp3ftrb6cfvzh1Ljx2H9BiLQEP7D9/ZOK5hO4fYl/gC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13xAAAANsAAAAPAAAAAAAAAAAA&#10;AAAAAKECAABkcnMvZG93bnJldi54bWxQSwUGAAAAAAQABAD5AAAAkgMAAAAA&#10;" strokecolor="#4f81bd [3204]" strokeweight="2pt">
                      <v:stroke endarrow="open"/>
                      <v:shadow on="t" color="black" opacity="24903f" origin=",.5" offset="0,.55556mm"/>
                    </v:shape>
                    <v:rect id="正方形/長方形 34" o:spid="_x0000_s1147" style="position:absolute;left:9810;top:7905;width:912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rdtsQA&#10;AADbAAAADwAAAGRycy9kb3ducmV2LnhtbESPQWvCQBSE74X+h+UVvNVNtGiJrkEEoTmEUjX0+sg+&#10;k2D2bchuk/jv3UKhx2FmvmG26WRaMVDvGssK4nkEgri0uuFKweV8fH0H4TyyxtYyKbiTg3T3/LTF&#10;RNuRv2g4+UoECLsEFdTed4mUrqzJoJvbjjh4V9sb9EH2ldQ9jgFuWrmIopU02HBYqLGjQ03l7fRj&#10;FOSrPF9gVnwXWXHI3DrWn/6qlZq9TPsNCE+T/w//tT+0guUb/H4JP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3bbEAAAA2wAAAA8AAAAAAAAAAAAAAAAAmAIAAGRycy9k&#10;b3ducmV2LnhtbFBLBQYAAAAABAAEAPUAAACJAwAAAAA=&#10;" fillcolor="white [3201]" strokecolor="#f79646 [3209]" strokeweight="2pt">
                      <v:textbox>
                        <w:txbxContent>
                          <w:p w:rsidR="000D2897" w:rsidRPr="00312BDB" w:rsidRDefault="000D2897" w:rsidP="00515EA3">
                            <w:pPr>
                              <w:ind w:firstLineChars="0" w:firstLine="0"/>
                              <w:rPr>
                                <w:rFonts w:ascii="AR P丸ゴシック体M" w:eastAsia="AR P丸ゴシック体M"/>
                              </w:rPr>
                            </w:pPr>
                            <w:r w:rsidRPr="00515EA3">
                              <w:rPr>
                                <w:rFonts w:ascii="HG丸ｺﾞｼｯｸM-PRO" w:hAnsi="HG丸ｺﾞｼｯｸM-PRO" w:hint="eastAsia"/>
                              </w:rPr>
                              <w:t>エフェク</w:t>
                            </w:r>
                            <w:r w:rsidRPr="00312BDB">
                              <w:rPr>
                                <w:rFonts w:ascii="AR P丸ゴシック体M" w:eastAsia="AR P丸ゴシック体M" w:hint="eastAsia"/>
                              </w:rPr>
                              <w:t>ト</w:t>
                            </w:r>
                          </w:p>
                        </w:txbxContent>
                      </v:textbox>
                    </v:rect>
                    <v:shape id="直線矢印コネクタ 35" o:spid="_x0000_s1148" type="#_x0000_t32" style="position:absolute;left:18936;top:9620;width:51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wmMMAAADbAAAADwAAAGRycy9kb3ducmV2LnhtbESPW4vCMBSE3wX/QziCb5q6i8tSjSKy&#10;woIX8PZ+bI5ttTkpSdT6742wsI/DzHzDjKeNqcSdnC8tKxj0ExDEmdUl5woO+0XvG4QPyBory6Tg&#10;SR6mk3ZrjKm2D97SfRdyESHsU1RQhFCnUvqsIIO+b2vi6J2tMxiidLnUDh8Rbir5kSRf0mDJcaHA&#10;muYFZdfdzSgY/rjtrL6s9puj84ubLU9ufVkq1e00sxGIQE34D/+1f7WCzyG8v8QfIC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q8JjDAAAA2wAAAA8AAAAAAAAAAAAA&#10;AAAAoQIAAGRycy9kb3ducmV2LnhtbFBLBQYAAAAABAAEAPkAAACRAwAAAAA=&#10;" strokecolor="#4f81bd [3204]" strokeweight="2pt">
                      <v:stroke endarrow="open"/>
                      <v:shadow on="t" color="black" opacity="24903f" origin=",.5" offset="0,.55556mm"/>
                    </v:shape>
                    <v:rect id="正方形/長方形 36" o:spid="_x0000_s1149" style="position:absolute;left:23902;top:7810;width:791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BBsMA&#10;AADbAAAADwAAAGRycy9kb3ducmV2LnhtbESPQYvCMBSE74L/ITzBm6auKGs1iisIXpS1iudH82yr&#10;zUtpoq376zfCwh6HmfmGWaxaU4on1a6wrGA0jEAQp1YXnCk4n7aDTxDOI2ssLZOCFzlYLbudBcba&#10;NnykZ+IzESDsYlSQe1/FUro0J4NuaCvi4F1tbdAHWWdS19gEuCnlRxRNpcGCw0KOFW1ySu/JwyjI&#10;7t8/0b6iw8i1zeRiX1+3ZHZUqt9r13MQnlr/H/5r77SC8RTeX8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DBBsMAAADbAAAADwAAAAAAAAAAAAAAAACYAgAAZHJzL2Rv&#10;d25yZXYueG1sUEsFBgAAAAAEAAQA9QAAAIgDAAAAAA==&#10;" fillcolor="white [3201]" strokecolor="#4bacc6 [3208]" strokeweight="2pt">
                      <v:textbox>
                        <w:txbxContent>
                          <w:p w:rsidR="000D2897" w:rsidRPr="00515EA3" w:rsidRDefault="000D2897" w:rsidP="00515EA3">
                            <w:pPr>
                              <w:ind w:firstLineChars="0" w:firstLine="0"/>
                              <w:rPr>
                                <w:rFonts w:ascii="HG丸ｺﾞｼｯｸM-PRO" w:hAnsi="HG丸ｺﾞｼｯｸM-PRO"/>
                              </w:rPr>
                            </w:pPr>
                            <w:r w:rsidRPr="00515EA3">
                              <w:rPr>
                                <w:rFonts w:ascii="HG丸ｺﾞｼｯｸM-PRO" w:hAnsi="HG丸ｺﾞｼｯｸM-PRO" w:hint="eastAsia"/>
                              </w:rPr>
                              <w:t>ミックス</w:t>
                            </w:r>
                          </w:p>
                        </w:txbxContent>
                      </v:textbox>
                    </v:rect>
                    <v:shape id="直線矢印コネクタ 37" o:spid="_x0000_s1150" type="#_x0000_t32" style="position:absolute;left:31813;top:9572;width:6354;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oY48UAAADbAAAADwAAAGRycy9kb3ducmV2LnhtbESPQWsCMRSE70L/Q3iF3jTbiq2sRpFW&#10;QTyIVUG9PTbP3aWblzWJuv57UxA8DjPzDTMcN6YSF3K+tKzgvZOAIM6sLjlXsN3M2n0QPiBrrCyT&#10;ght5GI9eWkNMtb3yL13WIRcRwj5FBUUIdSqlzwoy6Du2Jo7e0TqDIUqXS+3wGuGmkh9J8ikNlhwX&#10;Cqzpu6Dsb302ChI53d0O2WJfn+an7nL6k7veZKXU22szGYAI1IRn+NGeawXdL/j/En+AH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oY48UAAADbAAAADwAAAAAAAAAA&#10;AAAAAAChAgAAZHJzL2Rvd25yZXYueG1sUEsFBgAAAAAEAAQA+QAAAJMDAAAAAA==&#10;" strokecolor="#9bbb59 [3206]" strokeweight="2pt">
                      <v:stroke endarrow="open"/>
                      <v:shadow on="t" color="black" opacity="24903f" origin=",.5" offset="0,.55556mm"/>
                    </v:shape>
                    <v:line id="直線コネクタ 38" o:spid="_x0000_s1151" style="position:absolute;flip:y;visibility:visible;mso-wrap-style:square" from="8572,4191" to="8572,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VMMAAADbAAAADwAAAGRycy9kb3ducmV2LnhtbERPy4rCMBTdC/5DuIIb0XQcFKlGkRFh&#10;GGHEJ7i7NNe22tyUJqN1vt4sBJeH857MalOIG1Uut6zgoxeBIE6szjlVsN8tuyMQziNrLCyTggc5&#10;mE2bjQnG2t55Q7etT0UIYRejgsz7MpbSJRkZdD1bEgfubCuDPsAqlbrCewg3hexH0VAazDk0ZFjS&#10;V0bJdftnFOyOi8Q9Lmnn9LP/rVeD//O1c1gr1W7V8zEIT7V/i1/ub63gM4wNX8IPkN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vnlTDAAAA2wAAAA8AAAAAAAAAAAAA&#10;AAAAoQIAAGRycy9kb3ducmV2LnhtbFBLBQYAAAAABAAEAPkAAACRAwAAAAA=&#10;" strokecolor="#8064a2 [3207]" strokeweight="2pt">
                      <v:shadow on="t" color="black" opacity="24903f" origin=",.5" offset="0,.55556mm"/>
                    </v:line>
                    <v:line id="直線コネクタ 39" o:spid="_x0000_s1152" style="position:absolute;visibility:visible;mso-wrap-style:square" from="8572,4191" to="26860,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VrsQAAADbAAAADwAAAGRycy9kb3ducmV2LnhtbESPQWsCMRSE7wX/Q3iCt5popditUapU&#10;qHhyLfT62Lxulm5etpu4u/XXm0Khx2FmvmFWm8HVoqM2VJ41zKYKBHHhTcWlhvfz/n4JIkRkg7Vn&#10;0vBDATbr0d0KM+N7PlGXx1IkCIcMNdgYm0zKUFhyGKa+IU7ep28dxiTbUpoW+wR3tZwr9SgdVpwW&#10;LDa0s1R85Ren4XDpFvW2/1Dz6/Fo0c1e82+jtJ6Mh5dnEJGG+B/+a78ZDQ9P8Ps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r5WuxAAAANsAAAAPAAAAAAAAAAAA&#10;AAAAAKECAABkcnMvZG93bnJldi54bWxQSwUGAAAAAAQABAD5AAAAkgMAAAAA&#10;" strokecolor="#8064a2 [3207]" strokeweight="2pt">
                      <v:shadow on="t" color="black" opacity="24903f" origin=",.5" offset="0,.55556mm"/>
                    </v:line>
                    <v:shape id="直線矢印コネクタ 40" o:spid="_x0000_s1153" type="#_x0000_t32" style="position:absolute;left:26860;top:4191;width:0;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2Spr8AAADbAAAADwAAAGRycy9kb3ducmV2LnhtbERPTYvCMBC9C/sfwizsTdOVVbSallUQ&#10;K3ipu+B1aMa22ExKE2399+YgeHy873U6mEbcqXO1ZQXfkwgEcWF1zaWC/7/deAHCeWSNjWVS8CAH&#10;afIxWmOsbc853U++FCGEXYwKKu/bWEpXVGTQTWxLHLiL7Qz6ALtS6g77EG4aOY2iuTRYc2iosKVt&#10;RcX1dDMKcnaD3+2Xy2PUn2eHzTFDkplSX5/D7wqEp8G/xS93phX8hPXhS/gB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A2Spr8AAADbAAAADwAAAAAAAAAAAAAAAACh&#10;AgAAZHJzL2Rvd25yZXYueG1sUEsFBgAAAAAEAAQA+QAAAI0DAAAAAA==&#10;" strokecolor="#8064a2 [3207]" strokeweight="2pt">
                      <v:stroke endarrow="open"/>
                      <v:shadow on="t" color="black" opacity="24903f" origin=",.5" offset="0,.55556mm"/>
                    </v:shape>
                    <v:shape id="テキスト ボックス 41" o:spid="_x0000_s1154" type="#_x0000_t202" style="position:absolute;top:5157;width:781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NXsYA&#10;AADbAAAADwAAAGRycy9kb3ducmV2LnhtbESPQWvCQBSE70L/w/IKXkQ3VttK6iqlWJXeaqzi7ZF9&#10;TUKzb0N2m8R/7wqCx2FmvmHmy86UoqHaFZYVjEcRCOLU6oIzBfvkczgD4TyyxtIyKTiTg+XioTfH&#10;WNuWv6nZ+UwECLsYFeTeV7GULs3JoBvZijh4v7Y26IOsM6lrbAPclPIpil6kwYLDQo4VfeSU/u3+&#10;jYLTIDt+uW79006eJ9Vq0ySvB50o1X/s3t9AeOr8PXxrb7WC6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zNXsYAAADbAAAADwAAAAAAAAAAAAAAAACYAgAAZHJz&#10;L2Rvd25yZXYueG1sUEsFBgAAAAAEAAQA9QAAAIsDAAAAAA==&#10;" fillcolor="white [3201]" stroked="f" strokeweight=".5pt">
                      <v:textbox>
                        <w:txbxContent>
                          <w:p w:rsidR="000D2897" w:rsidRPr="00EA35B0" w:rsidRDefault="000D2897" w:rsidP="00515EA3">
                            <w:pPr>
                              <w:ind w:firstLineChars="0" w:firstLine="0"/>
                              <w:rPr>
                                <w:rFonts w:ascii="AR P丸ゴシック体M" w:eastAsia="AR P丸ゴシック体M"/>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A35B0">
                              <w:rPr>
                                <w:rFonts w:ascii="AR P丸ゴシック体M" w:eastAsia="AR P丸ゴシック体M" w:hint="eastAsia"/>
                                <w:b/>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入力信号</w:t>
                            </w:r>
                          </w:p>
                        </w:txbxContent>
                      </v:textbox>
                    </v:shape>
                    <v:shape id="テキスト ボックス 42" o:spid="_x0000_s1155" type="#_x0000_t202" style="position:absolute;left:9620;top:952;width:590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TKcYA&#10;AADbAAAADwAAAGRycy9kb3ducmV2LnhtbESPQWvCQBSE7wX/w/KEXkQ3aqsldRWRVqU3jbb09si+&#10;JsHs25DdJvHfuwWhx2FmvmEWq86UoqHaFZYVjEcRCOLU6oIzBafkffgCwnlkjaVlUnAlB6tl72GB&#10;sbYtH6g5+kwECLsYFeTeV7GULs3JoBvZijh4P7Y26IOsM6lrbAPclHISRTNpsOCwkGNFm5zSy/HX&#10;KPgeZF8frtue2+nztHrbNcn8UydKPfa79SsIT53/D9/be63ga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5TKcYAAADbAAAADwAAAAAAAAAAAAAAAACYAgAAZHJz&#10;L2Rvd25yZXYueG1sUEsFBgAAAAAEAAQA9QAAAIsDAAAAAA==&#10;" fillcolor="white [3201]" stroked="f" strokeweight=".5pt">
                      <v:textbox>
                        <w:txbxContent>
                          <w:p w:rsidR="000D2897" w:rsidRPr="00515EA3" w:rsidRDefault="000D2897" w:rsidP="00515EA3">
                            <w:pPr>
                              <w:ind w:firstLineChars="0" w:firstLine="0"/>
                              <w:rPr>
                                <w:rFonts w:ascii="HG丸ｺﾞｼｯｸM-PRO" w:hAnsi="HG丸ｺﾞｼｯｸM-PRO"/>
                                <w:color w:val="7030A0"/>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r w:rsidRPr="00515EA3">
                              <w:rPr>
                                <w:rFonts w:ascii="HG丸ｺﾞｼｯｸM-PRO" w:hAnsi="HG丸ｺﾞｼｯｸM-PRO" w:hint="eastAsia"/>
                                <w:color w:val="7030A0"/>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t>原音</w:t>
                            </w:r>
                          </w:p>
                        </w:txbxContent>
                      </v:textbox>
                    </v:shape>
                    <v:line id="直線コネクタ 43" o:spid="_x0000_s1156" style="position:absolute;visibility:visible;mso-wrap-style:square" from="7143,857" to="7143,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1M8sQAAADbAAAADwAAAGRycy9kb3ducmV2LnhtbESPzWoCQRCE74G8w9ABb3E2/qEbR5FA&#10;QEwuMT5Au9PuLu70bGY6uvr0mYDgsaiqr6j5snONOlGItWcDL/0MFHHhbc2lgd33+/MUVBRki41n&#10;MnChCMvF48Mcc+vP/EWnrZQqQTjmaKASaXOtY1GRw9j3LXHyDj44lCRDqW3Ac4K7Rg+ybKId1pwW&#10;KmzpraLiuP11Bn4+Ptfxsm8GMhlfN8ewms5kGI3pPXWrV1BCndzDt/baGhgN4f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nUzyxAAAANsAAAAPAAAAAAAAAAAA&#10;AAAAAKECAABkcnMvZG93bnJldi54bWxQSwUGAAAAAAQABAD5AAAAkgMAAAAA&#10;" strokecolor="#4579b8 [3044]"/>
                    <v:line id="直線コネクタ 44" o:spid="_x0000_s1157" style="position:absolute;visibility:visible;mso-wrap-style:square" from="7143,14192" to="32500,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UhsQAAADbAAAADwAAAGRycy9kb3ducmV2LnhtbESPUWsCMRCE34X+h7AF3zRXtaJXo4gg&#10;SNuX2v6A7WW9O7xszmTVs7++KRR8HGbmG2ax6lyjLhRi7dnA0zADRVx4W3Np4OtzO5iBioJssfFM&#10;Bm4UYbV86C0wt/7KH3TZS6kShGOOBiqRNtc6FhU5jEPfEifv4INDSTKU2ga8Jrhr9CjLptphzWmh&#10;wpY2FRXH/dkZOL297+LtuxnJ9Pnn9RjWs7mMozH9x279Akqok3v4v72zBiYT+PuSfoB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dNSGxAAAANsAAAAPAAAAAAAAAAAA&#10;AAAAAKECAABkcnMvZG93bnJldi54bWxQSwUGAAAAAAQABAD5AAAAkgMAAAAA&#10;" strokecolor="#4579b8 [3044]"/>
                    <v:line id="直線コネクタ 45" o:spid="_x0000_s1158" style="position:absolute;visibility:visible;mso-wrap-style:square" from="32500,952" to="32500,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HcQAAADbAAAADwAAAGRycy9kb3ducmV2LnhtbESPzWoCQRCE70LeYeiAN52Nf+jGUSQg&#10;iMklJg/Q2Wl3F3d6NjOtrnn6TCDgsaiqr6jlunONulCItWcDT8MMFHHhbc2lgc+P7WAOKgqyxcYz&#10;GbhRhPXqobfE3Porv9PlIKVKEI45GqhE2lzrWFTkMA59S5y8ow8OJclQahvwmuCu0aMsm2mHNaeF&#10;Clt6qag4Hc7OwPfr2y7evpqRzKY/+1PYzBcyjsb0H7vNMyihTu7h//bOGphM4e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HEdxAAAANsAAAAPAAAAAAAAAAAA&#10;AAAAAKECAABkcnMvZG93bnJldi54bWxQSwUGAAAAAAQABAD5AAAAkgMAAAAA&#10;" strokecolor="#4579b8 [3044]"/>
                    <v:shape id="テキスト ボックス 46" o:spid="_x0000_s1159" type="#_x0000_t202" style="position:absolute;left:13716;top:-762;width:952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0D2897" w:rsidRPr="00515EA3" w:rsidRDefault="000D2897" w:rsidP="00515EA3">
                            <w:pPr>
                              <w:rPr>
                                <w:rFonts w:ascii="HG丸ｺﾞｼｯｸM-PRO" w:hAnsi="HG丸ｺﾞｼｯｸM-PRO"/>
                              </w:rPr>
                            </w:pPr>
                            <w:r w:rsidRPr="00515EA3">
                              <w:rPr>
                                <w:rFonts w:ascii="HG丸ｺﾞｼｯｸM-PRO" w:hAnsi="HG丸ｺﾞｼｯｸM-PRO" w:hint="eastAsia"/>
                              </w:rPr>
                              <w:t>ディレイ</w:t>
                            </w:r>
                          </w:p>
                        </w:txbxContent>
                      </v:textbox>
                    </v:shape>
                    <v:line id="直線コネクタ 47" o:spid="_x0000_s1160" style="position:absolute;flip:y;visibility:visible;mso-wrap-style:square" from="22288,833" to="3250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4l8YAAADbAAAADwAAAGRycy9kb3ducmV2LnhtbESPT2vCQBTE70K/w/IKvenGKioxGykF&#10;MVjQ+ufg8ZF9TUKzb9Ps1qT99F1B6HGYmd8wyao3tbhS6yrLCsajCARxbnXFhYLzaT1cgHAeWWNt&#10;mRT8kINV+jBIMNa24wNdj74QAcIuRgWl900spctLMuhGtiEO3odtDfog20LqFrsAN7V8jqKZNFhx&#10;WCixodeS8s/jt1GQZbzd/vJ6fxm/f238pHrbTbu5Uk+P/csShKfe/4fv7UwrmM7h9iX8AJ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jeJfGAAAA2wAAAA8AAAAAAAAA&#10;AAAAAAAAoQIAAGRycy9kb3ducmV2LnhtbFBLBQYAAAAABAAEAPkAAACUAwAAAAA=&#10;" strokecolor="#4579b8 [3044]"/>
                  </v:group>
                </v:group>
                <v:shape id="テキスト ボックス 48" o:spid="_x0000_s1161" type="#_x0000_t202" style="position:absolute;left:31908;top:5715;width:7335;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0D2897" w:rsidRPr="00272E49" w:rsidRDefault="000D2897" w:rsidP="00515EA3">
                        <w:pPr>
                          <w:ind w:firstLine="211"/>
                          <w:rPr>
                            <w:b/>
                            <w:color w:val="00B05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72E49">
                          <w:rPr>
                            <w:rFonts w:hint="eastAsia"/>
                            <w:b/>
                            <w:color w:val="00B05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出力</w:t>
                        </w:r>
                      </w:p>
                    </w:txbxContent>
                  </v:textbox>
                </v:shape>
              </v:group>
            </w:pict>
          </mc:Fallback>
        </mc:AlternateContent>
      </w:r>
      <w:r w:rsidRPr="00515EA3">
        <w:rPr>
          <w:rFonts w:ascii="HG丸ｺﾞｼｯｸM-PRO" w:hAnsi="HG丸ｺﾞｼｯｸM-PRO" w:hint="eastAsia"/>
          <w:noProof/>
          <w:lang w:bidi="ar-SA"/>
        </w:rPr>
        <mc:AlternateContent>
          <mc:Choice Requires="wpg">
            <w:drawing>
              <wp:anchor distT="0" distB="0" distL="114300" distR="114300" simplePos="0" relativeHeight="251676672" behindDoc="0" locked="0" layoutInCell="1" allowOverlap="1" wp14:anchorId="2BE8DED5" wp14:editId="1FB957E4">
                <wp:simplePos x="0" y="0"/>
                <wp:positionH relativeFrom="column">
                  <wp:posOffset>-375285</wp:posOffset>
                </wp:positionH>
                <wp:positionV relativeFrom="paragraph">
                  <wp:posOffset>266700</wp:posOffset>
                </wp:positionV>
                <wp:extent cx="2828925" cy="981075"/>
                <wp:effectExtent l="0" t="0" r="9525" b="28575"/>
                <wp:wrapSquare wrapText="bothSides"/>
                <wp:docPr id="49" name="グループ化 49"/>
                <wp:cNvGraphicFramePr/>
                <a:graphic xmlns:a="http://schemas.openxmlformats.org/drawingml/2006/main">
                  <a:graphicData uri="http://schemas.microsoft.com/office/word/2010/wordprocessingGroup">
                    <wpg:wgp>
                      <wpg:cNvGrpSpPr/>
                      <wpg:grpSpPr>
                        <a:xfrm>
                          <a:off x="0" y="0"/>
                          <a:ext cx="2828925" cy="981075"/>
                          <a:chOff x="0" y="0"/>
                          <a:chExt cx="2828925" cy="981075"/>
                        </a:xfrm>
                      </wpg:grpSpPr>
                      <wpg:grpSp>
                        <wpg:cNvPr id="50" name="グループ化 50"/>
                        <wpg:cNvGrpSpPr/>
                        <wpg:grpSpPr>
                          <a:xfrm>
                            <a:off x="0" y="228600"/>
                            <a:ext cx="2828925" cy="542925"/>
                            <a:chOff x="0" y="0"/>
                            <a:chExt cx="2828925" cy="542925"/>
                          </a:xfrm>
                        </wpg:grpSpPr>
                        <wps:wsp>
                          <wps:cNvPr id="51" name="正方形/長方形 51"/>
                          <wps:cNvSpPr/>
                          <wps:spPr>
                            <a:xfrm>
                              <a:off x="1047750" y="228600"/>
                              <a:ext cx="10096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D2897" w:rsidRPr="00515EA3" w:rsidRDefault="000D2897" w:rsidP="00515EA3">
                                <w:pPr>
                                  <w:rPr>
                                    <w:rFonts w:ascii="HG丸ｺﾞｼｯｸM-PRO" w:hAnsi="HG丸ｺﾞｼｯｸM-PRO"/>
                                  </w:rPr>
                                </w:pPr>
                                <w:r w:rsidRPr="00515EA3">
                                  <w:rPr>
                                    <w:rFonts w:ascii="HG丸ｺﾞｼｯｸM-PRO" w:hAnsi="HG丸ｺﾞｼｯｸM-PRO" w:hint="eastAsia"/>
                                  </w:rPr>
                                  <w:t>エフェクト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線矢印コネクタ 52"/>
                          <wps:cNvCnPr/>
                          <wps:spPr>
                            <a:xfrm>
                              <a:off x="266700" y="390525"/>
                              <a:ext cx="7810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53" name="テキスト ボックス 53"/>
                          <wps:cNvSpPr txBox="1"/>
                          <wps:spPr>
                            <a:xfrm>
                              <a:off x="0" y="38100"/>
                              <a:ext cx="9525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272E49" w:rsidRDefault="000D2897" w:rsidP="00515EA3">
                                <w:pPr>
                                  <w:ind w:firstLine="211"/>
                                  <w:rPr>
                                    <w:b/>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72E49">
                                  <w:rPr>
                                    <w:rFonts w:hint="eastAsia"/>
                                    <w:b/>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入力信号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直線矢印コネクタ 54"/>
                          <wps:cNvCnPr/>
                          <wps:spPr>
                            <a:xfrm>
                              <a:off x="2057400" y="390525"/>
                              <a:ext cx="581025"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55" name="テキスト ボックス 55"/>
                          <wps:cNvSpPr txBox="1"/>
                          <wps:spPr>
                            <a:xfrm>
                              <a:off x="2095500" y="0"/>
                              <a:ext cx="733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272E49" w:rsidRDefault="000D2897" w:rsidP="00515EA3">
                                <w:pPr>
                                  <w:ind w:firstLine="211"/>
                                  <w:rPr>
                                    <w:b/>
                                    <w:color w:val="00B05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72E49">
                                  <w:rPr>
                                    <w:rFonts w:hint="eastAsia"/>
                                    <w:b/>
                                    <w:color w:val="00B05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出力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 name="グループ化 56"/>
                        <wpg:cNvGrpSpPr/>
                        <wpg:grpSpPr>
                          <a:xfrm>
                            <a:off x="857250" y="0"/>
                            <a:ext cx="1447800" cy="981075"/>
                            <a:chOff x="0" y="0"/>
                            <a:chExt cx="1447800" cy="981075"/>
                          </a:xfrm>
                        </wpg:grpSpPr>
                        <wps:wsp>
                          <wps:cNvPr id="57" name="テキスト ボックス 57"/>
                          <wps:cNvSpPr txBox="1"/>
                          <wps:spPr>
                            <a:xfrm>
                              <a:off x="0" y="0"/>
                              <a:ext cx="14478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515EA3" w:rsidRDefault="000D2897" w:rsidP="00515EA3">
                                <w:pPr>
                                  <w:rPr>
                                    <w:rFonts w:ascii="HG丸ｺﾞｼｯｸM-PRO" w:hAnsi="HG丸ｺﾞｼｯｸM-PRO"/>
                                  </w:rPr>
                                </w:pPr>
                                <w:r w:rsidRPr="00515EA3">
                                  <w:rPr>
                                    <w:rFonts w:ascii="HG丸ｺﾞｼｯｸM-PRO" w:hAnsi="HG丸ｺﾞｼｯｸM-PRO" w:hint="eastAsia"/>
                                  </w:rPr>
                                  <w:t>ディストーション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直線コネクタ 58"/>
                          <wps:cNvCnPr/>
                          <wps:spPr>
                            <a:xfrm flipH="1">
                              <a:off x="38100" y="15240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直線コネクタ 59"/>
                          <wps:cNvCnPr/>
                          <wps:spPr>
                            <a:xfrm>
                              <a:off x="38100" y="152400"/>
                              <a:ext cx="0" cy="828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直線コネクタ 60"/>
                          <wps:cNvCnPr/>
                          <wps:spPr>
                            <a:xfrm>
                              <a:off x="38100" y="981075"/>
                              <a:ext cx="1362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直線コネクタ 61"/>
                          <wps:cNvCnPr/>
                          <wps:spPr>
                            <a:xfrm>
                              <a:off x="1400175" y="152400"/>
                              <a:ext cx="0" cy="828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直線コネクタ 62"/>
                          <wps:cNvCnPr/>
                          <wps:spPr>
                            <a:xfrm>
                              <a:off x="1200150" y="15240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グループ化 49" o:spid="_x0000_s1162" style="position:absolute;left:0;text-align:left;margin-left:-29.55pt;margin-top:21pt;width:222.75pt;height:77.25pt;z-index:251676672" coordsize="28289,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">
                <v:group id="グループ化 50" o:spid="_x0000_s1163" style="position:absolute;top:2286;width:28289;height:5429" coordsize="28289,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正方形/長方形 51" o:spid="_x0000_s1164" style="position:absolute;left:10477;top:2286;width:1009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bjsMA&#10;AADbAAAADwAAAGRycy9kb3ducmV2LnhtbESPT2uDQBTE74V+h+UFequrQtN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KbjsMAAADbAAAADwAAAAAAAAAAAAAAAACYAgAAZHJzL2Rv&#10;d25yZXYueG1sUEsFBgAAAAAEAAQA9QAAAIgDAAAAAA==&#10;" fillcolor="white [3201]" strokecolor="#f79646 [3209]" strokeweight="2pt">
                    <v:textbox>
                      <w:txbxContent>
                        <w:p w:rsidR="000D2897" w:rsidRPr="00515EA3" w:rsidRDefault="000D2897" w:rsidP="00515EA3">
                          <w:pPr>
                            <w:rPr>
                              <w:rFonts w:ascii="HG丸ｺﾞｼｯｸM-PRO" w:hAnsi="HG丸ｺﾞｼｯｸM-PRO"/>
                            </w:rPr>
                          </w:pPr>
                          <w:r w:rsidRPr="00515EA3">
                            <w:rPr>
                              <w:rFonts w:ascii="HG丸ｺﾞｼｯｸM-PRO" w:hAnsi="HG丸ｺﾞｼｯｸM-PRO" w:hint="eastAsia"/>
                            </w:rPr>
                            <w:t>エフェクト</w:t>
                          </w:r>
                        </w:p>
                      </w:txbxContent>
                    </v:textbox>
                  </v:rect>
                  <v:shape id="直線矢印コネクタ 52" o:spid="_x0000_s1165" type="#_x0000_t32" style="position:absolute;left:2667;top:3905;width:7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NTMEAAADbAAAADwAAAGRycy9kb3ducmV2LnhtbESP3YrCMBSE7wXfIRzBO00VdlmqUUQU&#10;hFXBv/tjc2yrzUlJota33wgLXg4z3wwznjamEg9yvrSsYNBPQBBnVpecKzgelr0fED4ga6wsk4IX&#10;eZhO2q0xpto+eUePfchFLGGfooIihDqV0mcFGfR9WxNH72KdwRCly6V2+IzlppLDJPmWBkuOCwXW&#10;NC8ou+3vRsHXwu1m9XV92J6cX95teXab669S3U4zG4EI1IRP+J9e6cgN4f0l/gA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HI1MwQAAANsAAAAPAAAAAAAAAAAAAAAA&#10;AKECAABkcnMvZG93bnJldi54bWxQSwUGAAAAAAQABAD5AAAAjwMAAAAA&#10;" strokecolor="#4f81bd [3204]" strokeweight="2pt">
                    <v:stroke endarrow="open"/>
                    <v:shadow on="t" color="black" opacity="24903f" origin=",.5" offset="0,.55556mm"/>
                  </v:shape>
                  <v:shape id="テキスト ボックス 53" o:spid="_x0000_s1166" type="#_x0000_t202" style="position:absolute;top:381;width:952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gb8YA&#10;AADbAAAADwAAAGRycy9kb3ducmV2LnhtbESPS2vDMBCE74X8B7GBXEoiNyYPnCihhPRBb43zILfF&#10;2tgm1spYqu3++6pQ6HGYmW+Y9bY3lWipcaVlBU+TCARxZnXJuYJj+jJegnAeWWNlmRR8k4PtZvCw&#10;xkTbjj+pPfhcBAi7BBUU3teJlC4ryKCb2Jo4eDfbGPRBNrnUDXYBbio5jaK5NFhyWCiwpl1B2f3w&#10;ZRRcH/PLh+tfT108i+v9W5suzjpVajTsn1cgPPX+P/zXftcKZjH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tgb8YAAADbAAAADwAAAAAAAAAAAAAAAACYAgAAZHJz&#10;L2Rvd25yZXYueG1sUEsFBgAAAAAEAAQA9QAAAIsDAAAAAA==&#10;" fillcolor="white [3201]" stroked="f" strokeweight=".5pt">
                    <v:textbox>
                      <w:txbxContent>
                        <w:p w:rsidR="000D2897" w:rsidRPr="00272E49" w:rsidRDefault="000D2897" w:rsidP="00515EA3">
                          <w:pPr>
                            <w:ind w:firstLine="211"/>
                            <w:rPr>
                              <w:b/>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272E49">
                            <w:rPr>
                              <w:rFonts w:hint="eastAsia"/>
                              <w:b/>
                              <w:color w:val="EEECE1" w:themeColor="background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入力信号</w:t>
                          </w:r>
                        </w:p>
                      </w:txbxContent>
                    </v:textbox>
                  </v:shape>
                  <v:shape id="直線矢印コネクタ 54" o:spid="_x0000_s1167" type="#_x0000_t32" style="position:absolute;left:20574;top:3905;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djNMYAAADbAAAADwAAAGRycy9kb3ducmV2LnhtbESPW2sCMRSE3wX/QzgF3zRbb5StUcQL&#10;SB+KWsH27bA53V3cnKxJ1PXfNwXBx2FmvmEms8ZU4krOl5YVvPYSEMSZ1SXnCg5f6+4bCB+QNVaW&#10;ScGdPMym7dYEU21vvKPrPuQiQtinqKAIoU6l9FlBBn3P1sTR+7XOYIjS5VI7vEW4qWQ/ScbSYMlx&#10;ocCaFgVlp/3FKEjk6nj/yT6+6/PmPPhcLXM3mm+V6rw083cQgZrwDD/aG61gNIT/L/EH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XYzTGAAAA2wAAAA8AAAAAAAAA&#10;AAAAAAAAoQIAAGRycy9kb3ducmV2LnhtbFBLBQYAAAAABAAEAPkAAACUAwAAAAA=&#10;" strokecolor="#9bbb59 [3206]" strokeweight="2pt">
                    <v:stroke endarrow="open"/>
                    <v:shadow on="t" color="black" opacity="24903f" origin=",.5" offset="0,.55556mm"/>
                  </v:shape>
                  <v:shape id="テキスト ボックス 55" o:spid="_x0000_s1168" type="#_x0000_t202" style="position:absolute;left:20955;width:733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0D2897" w:rsidRPr="00272E49" w:rsidRDefault="000D2897" w:rsidP="00515EA3">
                          <w:pPr>
                            <w:ind w:firstLine="211"/>
                            <w:rPr>
                              <w:b/>
                              <w:color w:val="00B05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72E49">
                            <w:rPr>
                              <w:rFonts w:hint="eastAsia"/>
                              <w:b/>
                              <w:color w:val="00B05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出力</w:t>
                          </w:r>
                        </w:p>
                      </w:txbxContent>
                    </v:textbox>
                  </v:shape>
                </v:group>
                <v:group id="グループ化 56" o:spid="_x0000_s1169" style="position:absolute;left:8572;width:14478;height:9810" coordsize="14478,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テキスト ボックス 57" o:spid="_x0000_s1170" type="#_x0000_t202" style="position:absolute;width:1447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0D2897" w:rsidRPr="00515EA3" w:rsidRDefault="000D2897" w:rsidP="00515EA3">
                          <w:pPr>
                            <w:rPr>
                              <w:rFonts w:ascii="HG丸ｺﾞｼｯｸM-PRO" w:hAnsi="HG丸ｺﾞｼｯｸM-PRO"/>
                            </w:rPr>
                          </w:pPr>
                          <w:r w:rsidRPr="00515EA3">
                            <w:rPr>
                              <w:rFonts w:ascii="HG丸ｺﾞｼｯｸM-PRO" w:hAnsi="HG丸ｺﾞｼｯｸM-PRO" w:hint="eastAsia"/>
                            </w:rPr>
                            <w:t>ディストーション</w:t>
                          </w:r>
                        </w:p>
                      </w:txbxContent>
                    </v:textbox>
                  </v:shape>
                  <v:line id="直線コネクタ 58" o:spid="_x0000_s1171" style="position:absolute;flip:x;visibility:visible;mso-wrap-style:square" from="381,1524" to="1905,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6OMMAAADbAAAADwAAAGRycy9kb3ducmV2LnhtbERPy2rCQBTdF/yH4Qru6iS1tSVmlCKI&#10;wYKvduHykrkmwcydmBlN2q/vLApdHs47XfSmFndqXWVZQTyOQBDnVldcKPj6XD2+gXAeWWNtmRR8&#10;k4PFfPCQYqJtxwe6H30hQgi7BBWU3jeJlC4vyaAb24Y4cGfbGvQBtoXULXYh3NTyKYqm0mDFoaHE&#10;hpYl5ZfjzSjIMt5sfni1O8X769pPqo/tc/eq1GjYv89AeOr9v/jPnWkFL2Fs+B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lejjDAAAA2wAAAA8AAAAAAAAAAAAA&#10;AAAAoQIAAGRycy9kb3ducmV2LnhtbFBLBQYAAAAABAAEAPkAAACRAwAAAAA=&#10;" strokecolor="#4579b8 [3044]"/>
                  <v:line id="直線コネクタ 59" o:spid="_x0000_s1172" style="position:absolute;visibility:visible;mso-wrap-style:square" from="381,1524" to="381,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ztxcQAAADbAAAADwAAAGRycy9kb3ducmV2LnhtbESPUWsCMRCE34X+h7AF3zSnouhpFCkU&#10;xPaltj9gvax3h5fNNdnq6a9vCgUfh5n5hlltOteoC4VYezYwGmagiAtvay4NfH2+DuagoiBbbDyT&#10;gRtF2KyfeivMrb/yB10OUqoE4ZijgUqkzbWORUUO49C3xMk7+eBQkgyltgGvCe4aPc6ymXZYc1qo&#10;sKWXiorz4ccZ+H5738XbsRnLbHrfn8N2vpBJNKb/3G2XoIQ6eYT/2ztrYLqA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O3FxAAAANsAAAAPAAAAAAAAAAAA&#10;AAAAAKECAABkcnMvZG93bnJldi54bWxQSwUGAAAAAAQABAD5AAAAkgMAAAAA&#10;" strokecolor="#4579b8 [3044]"/>
                  <v:line id="直線コネクタ 60" o:spid="_x0000_s1173" style="position:absolute;visibility:visible;mso-wrap-style:square" from="381,9810" to="14001,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qO5cEAAADbAAAADwAAAGRycy9kb3ducmV2LnhtbERPzWrCQBC+F3yHZQRvdaNisKmriCCI&#10;7aW2DzDNTpNgdjbujhr79O6h0OPH979c965VVwqx8WxgMs5AEZfeNlwZ+PrcPS9ARUG22HomA3eK&#10;sF4NnpZYWH/jD7oepVIphGOBBmqRrtA6ljU5jGPfESfuxweHkmCotA14S+Gu1dMsy7XDhlNDjR1t&#10;aypPx4szcH5738f7dzuVfP57OIXN4kV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7lwQAAANsAAAAPAAAAAAAAAAAAAAAA&#10;AKECAABkcnMvZG93bnJldi54bWxQSwUGAAAAAAQABAD5AAAAjwMAAAAA&#10;" strokecolor="#4579b8 [3044]"/>
                  <v:line id="直線コネクタ 61" o:spid="_x0000_s1174" style="position:absolute;visibility:visible;mso-wrap-style:square" from="14001,1524" to="14001,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YrfsQAAADbAAAADwAAAGRycy9kb3ducmV2LnhtbESPUWvCQBCE34X+h2MLvulFS4NNPUUE&#10;QbQv2v6AbW6bBHN76d1Wo7++VxD6OMzMN8x82btWnSnExrOByTgDRVx623Bl4ON9M5qBioJssfVM&#10;Bq4UYbl4GMyxsP7CBzofpVIJwrFAA7VIV2gdy5ocxrHviJP35YNDSTJU2ga8JLhr9TTLcu2w4bRQ&#10;Y0frmsrT8ccZ+N6/beP1s51K/nzbncJq9iJP0ZjhY796BSXUy3/43t5aA/kE/r6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it+xAAAANsAAAAPAAAAAAAAAAAA&#10;AAAAAKECAABkcnMvZG93bnJldi54bWxQSwUGAAAAAAQABAD5AAAAkgMAAAAA&#10;" strokecolor="#4579b8 [3044]"/>
                  <v:line id="直線コネクタ 62" o:spid="_x0000_s1175" style="position:absolute;visibility:visible;mso-wrap-style:square" from="12001,1524" to="14001,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1CcQAAADbAAAADwAAAGRycy9kb3ducmV2LnhtbESPUWvCQBCE34X+h2MLfdNLIwabeooU&#10;CtL6UtsfsM1tk2BuL71bNfbXe0LBx2FmvmEWq8F16kghtp4NPE4yUMSVty3XBr4+X8dzUFGQLXae&#10;ycCZIqyWd6MFltaf+IOOO6lVgnAs0UAj0pdax6ohh3Hie+Lk/fjgUJIMtbYBTwnuOp1nWaEdtpwW&#10;GuzppaFqvzs4A7/v2008f3e5FLO/t31Yz59kGo15uB/Wz6CEBrmF/9sba6DI4fol/Q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ZLUJxAAAANsAAAAPAAAAAAAAAAAA&#10;AAAAAKECAABkcnMvZG93bnJldi54bWxQSwUGAAAAAAQABAD5AAAAkgMAAAAA&#10;" strokecolor="#4579b8 [3044]"/>
                </v:group>
                <w10:wrap type="square"/>
              </v:group>
            </w:pict>
          </mc:Fallback>
        </mc:AlternateContent>
      </w: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Default="00515EA3" w:rsidP="00515EA3">
      <w:pPr>
        <w:rPr>
          <w:rFonts w:ascii="HG丸ｺﾞｼｯｸM-PRO" w:hAnsi="HG丸ｺﾞｼｯｸM-PRO"/>
        </w:rPr>
      </w:pPr>
    </w:p>
    <w:p w:rsidR="00D41B1D" w:rsidRDefault="00D41B1D" w:rsidP="00515EA3">
      <w:pPr>
        <w:rPr>
          <w:rFonts w:ascii="HG丸ｺﾞｼｯｸM-PRO" w:hAnsi="HG丸ｺﾞｼｯｸM-PRO"/>
        </w:rPr>
      </w:pPr>
    </w:p>
    <w:p w:rsidR="00D41B1D" w:rsidRDefault="00D41B1D" w:rsidP="00515EA3">
      <w:pPr>
        <w:rPr>
          <w:rFonts w:ascii="HG丸ｺﾞｼｯｸM-PRO" w:hAnsi="HG丸ｺﾞｼｯｸM-PRO"/>
        </w:rPr>
      </w:pPr>
    </w:p>
    <w:p w:rsidR="00D41B1D" w:rsidRDefault="00D41B1D" w:rsidP="00515EA3">
      <w:pPr>
        <w:rPr>
          <w:rFonts w:ascii="HG丸ｺﾞｼｯｸM-PRO" w:hAnsi="HG丸ｺﾞｼｯｸM-PRO"/>
        </w:rPr>
      </w:pPr>
    </w:p>
    <w:p w:rsidR="00D41B1D" w:rsidRDefault="00D41B1D" w:rsidP="00515EA3">
      <w:pPr>
        <w:rPr>
          <w:rFonts w:ascii="HG丸ｺﾞｼｯｸM-PRO" w:hAnsi="HG丸ｺﾞｼｯｸM-PRO"/>
        </w:rPr>
      </w:pPr>
    </w:p>
    <w:p w:rsidR="00D41B1D" w:rsidRPr="00515EA3" w:rsidRDefault="00D41B1D" w:rsidP="00515EA3">
      <w:pPr>
        <w:rPr>
          <w:rFonts w:ascii="HG丸ｺﾞｼｯｸM-PRO" w:hAnsi="HG丸ｺﾞｼｯｸM-PRO"/>
        </w:rPr>
      </w:pPr>
    </w:p>
    <w:p w:rsidR="00515EA3" w:rsidRDefault="00515EA3" w:rsidP="00515EA3">
      <w:pPr>
        <w:pStyle w:val="1"/>
        <w:spacing w:before="173"/>
        <w:rPr>
          <w:rFonts w:ascii="HG丸ｺﾞｼｯｸM-PRO" w:hAnsi="HG丸ｺﾞｼｯｸM-PRO"/>
        </w:rPr>
      </w:pPr>
      <w:r w:rsidRPr="00515EA3">
        <w:rPr>
          <w:rFonts w:ascii="HG丸ｺﾞｼｯｸM-PRO" w:hAnsi="HG丸ｺﾞｼｯｸM-PRO" w:hint="eastAsia"/>
        </w:rPr>
        <w:lastRenderedPageBreak/>
        <w:t>ダイナミックス系</w:t>
      </w:r>
    </w:p>
    <w:p w:rsidR="00D41B1D" w:rsidRPr="00D41B1D" w:rsidRDefault="00D41B1D" w:rsidP="00D41B1D"/>
    <w:p w:rsidR="00515EA3" w:rsidRPr="00515EA3" w:rsidRDefault="00515EA3" w:rsidP="00515EA3">
      <w:pPr>
        <w:pStyle w:val="2"/>
        <w:rPr>
          <w:rFonts w:ascii="HG丸ｺﾞｼｯｸM-PRO" w:hAnsi="HG丸ｺﾞｼｯｸM-PRO"/>
        </w:rPr>
      </w:pPr>
      <w:r w:rsidRPr="00515EA3">
        <w:rPr>
          <w:rFonts w:ascii="HG丸ｺﾞｼｯｸM-PRO" w:hAnsi="HG丸ｺﾞｼｯｸM-PRO" w:hint="eastAsia"/>
        </w:rPr>
        <w:t>コンプレッサー/リミッター</w:t>
      </w: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コンプレッサー/リミッターは、決められた</w:t>
      </w:r>
      <w:r w:rsidRPr="00515EA3">
        <w:rPr>
          <w:rFonts w:ascii="HG丸ｺﾞｼｯｸM-PRO" w:hAnsi="HG丸ｺﾞｼｯｸM-PRO" w:hint="eastAsia"/>
          <w:color w:val="FF0000"/>
        </w:rPr>
        <w:t>限界（リミット）</w:t>
      </w:r>
      <w:r w:rsidRPr="00515EA3">
        <w:rPr>
          <w:rFonts w:ascii="HG丸ｺﾞｼｯｸM-PRO" w:hAnsi="HG丸ｺﾞｼｯｸM-PRO" w:hint="eastAsia"/>
        </w:rPr>
        <w:t>を超えた大きな音を、決められた</w:t>
      </w:r>
      <w:r w:rsidRPr="00515EA3">
        <w:rPr>
          <w:rFonts w:ascii="HG丸ｺﾞｼｯｸM-PRO" w:hAnsi="HG丸ｺﾞｼｯｸM-PRO" w:hint="eastAsia"/>
          <w:color w:val="FF0000"/>
        </w:rPr>
        <w:t>割合で圧縮(コンプレス)</w:t>
      </w:r>
      <w:r w:rsidRPr="00515EA3">
        <w:rPr>
          <w:rFonts w:ascii="HG丸ｺﾞｼｯｸM-PRO" w:hAnsi="HG丸ｺﾞｼｯｸM-PRO" w:hint="eastAsia"/>
        </w:rPr>
        <w:t>するエフェクターのこと。</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・入力信号が決められたレベルを超えると、その大きすぎる部分があらかじめ設定された割合で圧縮される。</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・圧縮が始まるレベルをスレッショルド、圧縮する割合をレシオ、実際に圧縮された音量をゲイン・リダクションという。</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入力信号がスレッショルドを超えてからレシオで決められた割合に圧縮されるまでの時間をアタック・タイム、入力信号が再びスレッショルド以下になってから圧縮が止むまでの時間をリリース・タイムという。</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また、コンプレッサー/リミッターには、サイド・チェーンと呼ばれるインプットを装備したものがあるよ。レベル検出回路の手前に別の信号を割り込ませるためのインプットで、ここから入った信号はアウトプットからは出力されず、あくまでレベル検出用にのみ使われる。これを使えば通常の入力からの信号を全くベルの信号の強弱に合わせて圧縮することができる。</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よくわからないと思うので、例えばベースにコンプレッサーをインサートさせてサイド・チェーン入力にバスドラを入れる。バスドラが鳴った時だけベースの音量を下げることができるんだよ。</w:t>
      </w:r>
    </w:p>
    <w:p w:rsidR="00515EA3" w:rsidRPr="00515EA3" w:rsidRDefault="00A24DCA" w:rsidP="00A24DCA">
      <w:pPr>
        <w:ind w:firstLineChars="0" w:firstLine="0"/>
        <w:rPr>
          <w:rFonts w:ascii="HG丸ｺﾞｼｯｸM-PRO" w:hAnsi="HG丸ｺﾞｼｯｸM-PRO"/>
        </w:rPr>
      </w:pPr>
      <w:r>
        <w:rPr>
          <w:rFonts w:ascii="HG丸ｺﾞｼｯｸM-PRO" w:hAnsi="HG丸ｺﾞｼｯｸM-PRO" w:hint="eastAsia"/>
          <w:noProof/>
          <w:lang w:bidi="ar-SA"/>
        </w:rPr>
        <mc:AlternateContent>
          <mc:Choice Requires="wpg">
            <w:drawing>
              <wp:anchor distT="0" distB="0" distL="114300" distR="114300" simplePos="0" relativeHeight="251715584" behindDoc="1" locked="0" layoutInCell="1" allowOverlap="1" wp14:anchorId="246D7662" wp14:editId="16635C0E">
                <wp:simplePos x="0" y="0"/>
                <wp:positionH relativeFrom="column">
                  <wp:posOffset>-51435</wp:posOffset>
                </wp:positionH>
                <wp:positionV relativeFrom="paragraph">
                  <wp:posOffset>144145</wp:posOffset>
                </wp:positionV>
                <wp:extent cx="5629275" cy="1733550"/>
                <wp:effectExtent l="0" t="0" r="9525" b="19050"/>
                <wp:wrapNone/>
                <wp:docPr id="101" name="グループ化 101"/>
                <wp:cNvGraphicFramePr/>
                <a:graphic xmlns:a="http://schemas.openxmlformats.org/drawingml/2006/main">
                  <a:graphicData uri="http://schemas.microsoft.com/office/word/2010/wordprocessingGroup">
                    <wpg:wgp>
                      <wpg:cNvGrpSpPr/>
                      <wpg:grpSpPr>
                        <a:xfrm>
                          <a:off x="0" y="0"/>
                          <a:ext cx="5629275" cy="1733550"/>
                          <a:chOff x="0" y="0"/>
                          <a:chExt cx="5629275" cy="1733550"/>
                        </a:xfrm>
                      </wpg:grpSpPr>
                      <wps:wsp>
                        <wps:cNvPr id="100" name="角丸四角形 100"/>
                        <wps:cNvSpPr/>
                        <wps:spPr>
                          <a:xfrm>
                            <a:off x="2305050" y="0"/>
                            <a:ext cx="1752600" cy="17335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直線矢印コネクタ 8"/>
                        <wps:cNvCnPr/>
                        <wps:spPr>
                          <a:xfrm>
                            <a:off x="1238250" y="381000"/>
                            <a:ext cx="1495425" cy="0"/>
                          </a:xfrm>
                          <a:prstGeom prst="straightConnector1">
                            <a:avLst/>
                          </a:prstGeom>
                          <a:ln>
                            <a:tailEnd type="arrow"/>
                          </a:ln>
                        </wps:spPr>
                        <wps:style>
                          <a:lnRef idx="3">
                            <a:schemeClr val="accent4"/>
                          </a:lnRef>
                          <a:fillRef idx="0">
                            <a:schemeClr val="accent4"/>
                          </a:fillRef>
                          <a:effectRef idx="2">
                            <a:schemeClr val="accent4"/>
                          </a:effectRef>
                          <a:fontRef idx="minor">
                            <a:schemeClr val="tx1"/>
                          </a:fontRef>
                        </wps:style>
                        <wps:bodyPr/>
                      </wps:wsp>
                      <wps:wsp>
                        <wps:cNvPr id="90" name="正方形/長方形 90"/>
                        <wps:cNvSpPr/>
                        <wps:spPr>
                          <a:xfrm>
                            <a:off x="2743200" y="180975"/>
                            <a:ext cx="781050" cy="3429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2897" w:rsidRPr="00524EC5" w:rsidRDefault="000D2897" w:rsidP="00524EC5">
                              <w:pPr>
                                <w:rPr>
                                  <w:rFonts w:ascii="HG丸ｺﾞｼｯｸM-PRO" w:hAnsi="HG丸ｺﾞｼｯｸM-PRO"/>
                                  <w:color w:val="000000" w:themeColor="text1"/>
                                </w:rPr>
                              </w:pPr>
                              <w:r w:rsidRPr="00524EC5">
                                <w:rPr>
                                  <w:rFonts w:ascii="HG丸ｺﾞｼｯｸM-PRO" w:hAnsi="HG丸ｺﾞｼｯｸM-PRO" w:hint="eastAsia"/>
                                  <w:color w:val="000000" w:themeColor="text1"/>
                                </w:rPr>
                                <w:t>VCA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正方形/長方形 91"/>
                        <wps:cNvSpPr/>
                        <wps:spPr>
                          <a:xfrm>
                            <a:off x="171450" y="238125"/>
                            <a:ext cx="1066800" cy="28575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2897" w:rsidRPr="00524EC5" w:rsidRDefault="000D2897" w:rsidP="00A24DCA">
                              <w:pPr>
                                <w:ind w:firstLineChars="150" w:firstLine="315"/>
                                <w:rPr>
                                  <w:rFonts w:ascii="HG丸ｺﾞｼｯｸM-PRO" w:hAnsi="HG丸ｺﾞｼｯｸM-PRO"/>
                                  <w:color w:val="000000" w:themeColor="text1"/>
                                </w:rPr>
                              </w:pPr>
                              <w:r w:rsidRPr="00524EC5">
                                <w:rPr>
                                  <w:rFonts w:ascii="HG丸ｺﾞｼｯｸM-PRO" w:hAnsi="HG丸ｺﾞｼｯｸM-PRO" w:hint="eastAsia"/>
                                  <w:color w:val="000000" w:themeColor="text1"/>
                                </w:rPr>
                                <w:t>ベース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正方形/長方形 92"/>
                        <wps:cNvSpPr/>
                        <wps:spPr>
                          <a:xfrm>
                            <a:off x="0" y="1266824"/>
                            <a:ext cx="1047750" cy="37147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2897" w:rsidRPr="00524EC5" w:rsidRDefault="000D2897" w:rsidP="00A24DCA">
                              <w:pPr>
                                <w:rPr>
                                  <w:rFonts w:ascii="HG丸ｺﾞｼｯｸM-PRO" w:hAnsi="HG丸ｺﾞｼｯｸM-PRO"/>
                                  <w:color w:val="000000" w:themeColor="text1"/>
                                </w:rPr>
                              </w:pPr>
                              <w:r>
                                <w:rPr>
                                  <w:rFonts w:ascii="HG丸ｺﾞｼｯｸM-PRO" w:hAnsi="HG丸ｺﾞｼｯｸM-PRO" w:hint="eastAsia"/>
                                  <w:color w:val="000000" w:themeColor="text1"/>
                                </w:rPr>
                                <w:t>バスドラ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線矢印コネクタ 93"/>
                        <wps:cNvCnPr/>
                        <wps:spPr>
                          <a:xfrm>
                            <a:off x="1047750" y="1381125"/>
                            <a:ext cx="1524000" cy="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94" name="正方形/長方形 94"/>
                        <wps:cNvSpPr/>
                        <wps:spPr>
                          <a:xfrm>
                            <a:off x="2571750" y="1209675"/>
                            <a:ext cx="1295400" cy="34290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2897" w:rsidRPr="00524EC5" w:rsidRDefault="000D2897" w:rsidP="00524EC5">
                              <w:pPr>
                                <w:ind w:firstLineChars="50" w:firstLine="105"/>
                                <w:rPr>
                                  <w:rFonts w:ascii="HG丸ｺﾞｼｯｸM-PRO" w:hAnsi="HG丸ｺﾞｼｯｸM-PRO"/>
                                  <w:color w:val="000000" w:themeColor="text1"/>
                                </w:rPr>
                              </w:pPr>
                              <w:r>
                                <w:rPr>
                                  <w:rFonts w:ascii="HG丸ｺﾞｼｯｸM-PRO" w:hAnsi="HG丸ｺﾞｼｯｸM-PRO" w:hint="eastAsia"/>
                                  <w:color w:val="000000" w:themeColor="text1"/>
                                </w:rPr>
                                <w:t>レベル検出回路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直線矢印コネクタ 95"/>
                        <wps:cNvCnPr/>
                        <wps:spPr>
                          <a:xfrm flipV="1">
                            <a:off x="2905125" y="523875"/>
                            <a:ext cx="0" cy="6667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96" name="テキスト ボックス 96"/>
                        <wps:cNvSpPr txBox="1"/>
                        <wps:spPr>
                          <a:xfrm>
                            <a:off x="1047750" y="1028700"/>
                            <a:ext cx="12096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A24DCA" w:rsidRDefault="000D2897" w:rsidP="00A24DCA">
                              <w:pPr>
                                <w:ind w:firstLineChars="0" w:firstLine="0"/>
                                <w:rPr>
                                  <w:rFonts w:ascii="HG丸ｺﾞｼｯｸM-PRO" w:hAnsi="HG丸ｺﾞｼｯｸM-PRO"/>
                                </w:rPr>
                              </w:pPr>
                              <w:r w:rsidRPr="00A24DCA">
                                <w:rPr>
                                  <w:rFonts w:ascii="HG丸ｺﾞｼｯｸM-PRO" w:hAnsi="HG丸ｺﾞｼｯｸM-PRO" w:hint="eastAsia"/>
                                </w:rPr>
                                <w:t>サイド</w:t>
                              </w:r>
                              <w:r>
                                <w:rPr>
                                  <w:rFonts w:ascii="HG丸ｺﾞｼｯｸM-PRO" w:hAnsi="HG丸ｺﾞｼｯｸM-PRO" w:hint="eastAsia"/>
                                </w:rPr>
                                <w:t>・</w:t>
                              </w:r>
                              <w:r w:rsidRPr="00A24DCA">
                                <w:rPr>
                                  <w:rFonts w:ascii="HG丸ｺﾞｼｯｸM-PRO" w:hAnsi="HG丸ｺﾞｼｯｸM-PRO" w:hint="eastAsia"/>
                                </w:rPr>
                                <w:t>チェーン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テキスト ボックス 97"/>
                        <wps:cNvSpPr txBox="1"/>
                        <wps:spPr>
                          <a:xfrm>
                            <a:off x="2971800" y="762000"/>
                            <a:ext cx="9906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A24DCA" w:rsidRDefault="000D2897" w:rsidP="00A24DCA">
                              <w:pPr>
                                <w:ind w:firstLineChars="0" w:firstLine="0"/>
                                <w:rPr>
                                  <w:rFonts w:ascii="HG丸ｺﾞｼｯｸM-PRO" w:hAnsi="HG丸ｺﾞｼｯｸM-PRO"/>
                                </w:rPr>
                              </w:pPr>
                              <w:r>
                                <w:rPr>
                                  <w:rFonts w:ascii="HG丸ｺﾞｼｯｸM-PRO" w:hAnsi="HG丸ｺﾞｼｯｸM-PRO" w:hint="eastAsia"/>
                                </w:rPr>
                                <w:t>コントロール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直線矢印コネクタ 98"/>
                        <wps:cNvCnPr/>
                        <wps:spPr>
                          <a:xfrm>
                            <a:off x="3524250" y="371475"/>
                            <a:ext cx="952500" cy="95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wps:wsp>
                        <wps:cNvPr id="99" name="テキスト ボックス 99"/>
                        <wps:cNvSpPr txBox="1"/>
                        <wps:spPr>
                          <a:xfrm>
                            <a:off x="4114800" y="466725"/>
                            <a:ext cx="1514475" cy="1009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897" w:rsidRPr="00A24DCA" w:rsidRDefault="000D2897" w:rsidP="00A24DCA">
                              <w:pPr>
                                <w:ind w:firstLineChars="0" w:firstLine="0"/>
                                <w:rPr>
                                  <w:rFonts w:ascii="HG丸ｺﾞｼｯｸM-PRO" w:hAnsi="HG丸ｺﾞｼｯｸM-PRO"/>
                                </w:rPr>
                              </w:pPr>
                              <w:r>
                                <w:rPr>
                                  <w:rFonts w:ascii="HG丸ｺﾞｼｯｸM-PRO" w:hAnsi="HG丸ｺﾞｼｯｸM-PRO" w:hint="eastAsia"/>
                                </w:rPr>
                                <w:t>サイド・チェーンに音が入り、レベルがコントロールされたベースの音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グループ化 101" o:spid="_x0000_s1176" style="position:absolute;left:0;text-align:left;margin-left:-4.05pt;margin-top:11.35pt;width:443.25pt;height:136.5pt;z-index:-251600896" coordsize="56292,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">
                <v:roundrect id="角丸四角形 100" o:spid="_x0000_s1177" style="position:absolute;left:23050;width:17526;height:173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Mc8IA&#10;AADcAAAADwAAAGRycy9kb3ducmV2LnhtbESPQWsCQQyF70L/w5BCL6IzChVZHaW0SNujWug17MTd&#10;xZ3MspOu23/fHAreEt7Le1+2+zG2ZqA+N4k9LOYODHGZQsOVh6/zYbYGkwU5YJuYPPxShv3uYbLF&#10;IqQbH2k4SWU0hHOBHmqRrrA2lzVFzPPUEat2SX1E0bWvbOjxpuGxtUvnVjZiw9pQY0evNZXX00/0&#10;kL+H5fRtJXbxzAc3YPf+uRb2/ulxfNmAERrlbv6//giK7xRfn9EJ7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kxzwgAAANwAAAAPAAAAAAAAAAAAAAAAAJgCAABkcnMvZG93&#10;bnJldi54bWxQSwUGAAAAAAQABAD1AAAAhwMAAAAA&#10;" fillcolor="white [3201]" strokecolor="#f79646 [3209]" strokeweight="2pt"/>
                <v:shape id="直線矢印コネクタ 8" o:spid="_x0000_s1178" type="#_x0000_t32" style="position:absolute;left:12382;top:3810;width:14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B+/r8AAADaAAAADwAAAGRycy9kb3ducmV2LnhtbERPTYvCMBC9C/sfwix402QXWaWaFhUW&#10;9eDB6sHj0Ixt3WZSmqj135vDgsfH+15kvW3EnTpfO9bwNVYgiAtnai41nI6/oxkIH5ANNo5Jw5M8&#10;ZOnHYIGJcQ8+0D0PpYgh7BPUUIXQJlL6oiKLfuxa4shdXGcxRNiV0nT4iOG2kd9K/UiLNceGClta&#10;V1T85TeroZ8qk++e580yrw+T/epKajohrYef/XIOIlAf3uJ/99ZoiFvjlXgDZP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XB+/r8AAADaAAAADwAAAAAAAAAAAAAAAACh&#10;AgAAZHJzL2Rvd25yZXYueG1sUEsFBgAAAAAEAAQA+QAAAI0DAAAAAA==&#10;" strokecolor="#8064a2 [3207]" strokeweight="3pt">
                  <v:stroke endarrow="open"/>
                  <v:shadow on="t" color="black" opacity="22937f" origin=",.5" offset="0,.63889mm"/>
                </v:shape>
                <v:rect id="正方形/長方形 90" o:spid="_x0000_s1179" style="position:absolute;left:27432;top:1809;width:78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GE8EA&#10;AADbAAAADwAAAGRycy9kb3ducmV2LnhtbERPz2vCMBS+D/Y/hDfYbaadIK4zFpEJwk5W3XZ8NG9t&#10;afNSktjW/94cBI8f3+9VPplODOR8Y1lBOktAEJdWN1wpOB13b0sQPiBr7CyTgit5yNfPTyvMtB35&#10;QEMRKhFD2GeooA6hz6T0ZU0G/cz2xJH7t85giNBVUjscY7jp5HuSLKTBhmNDjT1tayrb4mIUyO7s&#10;voffefuXJvNd+jUWZvOzVer1Zdp8ggg0hYf47t5rBR9xffwSf4B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BhPBAAAA2wAAAA8AAAAAAAAAAAAAAAAAmAIAAGRycy9kb3du&#10;cmV2LnhtbFBLBQYAAAAABAAEAPUAAACGAwAAAAA=&#10;" fillcolor="#ffc000" stroked="f" strokeweight="2pt">
                  <v:textbox>
                    <w:txbxContent>
                      <w:p w:rsidR="000D2897" w:rsidRPr="00524EC5" w:rsidRDefault="000D2897" w:rsidP="00524EC5">
                        <w:pPr>
                          <w:rPr>
                            <w:rFonts w:ascii="HG丸ｺﾞｼｯｸM-PRO" w:hAnsi="HG丸ｺﾞｼｯｸM-PRO"/>
                            <w:color w:val="000000" w:themeColor="text1"/>
                          </w:rPr>
                        </w:pPr>
                        <w:r w:rsidRPr="00524EC5">
                          <w:rPr>
                            <w:rFonts w:ascii="HG丸ｺﾞｼｯｸM-PRO" w:hAnsi="HG丸ｺﾞｼｯｸM-PRO" w:hint="eastAsia"/>
                            <w:color w:val="000000" w:themeColor="text1"/>
                          </w:rPr>
                          <w:t>VCA</w:t>
                        </w:r>
                      </w:p>
                    </w:txbxContent>
                  </v:textbox>
                </v:rect>
                <v:rect id="正方形/長方形 91" o:spid="_x0000_s1180" style="position:absolute;left:1714;top:2381;width:1066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Io8UA&#10;AADbAAAADwAAAGRycy9kb3ducmV2LnhtbESPQWvCQBSE74L/YXlCL1I36UE0dRURApZCoVHR3h7Z&#10;1ySYfRuya5L+e7cgeBxm5htmtRlMLTpqXWVZQTyLQBDnVldcKDge0tcFCOeRNdaWScEfOdisx6MV&#10;Jtr2/E1d5gsRIOwSVFB63yRSurwkg25mG+Lg/drWoA+yLaRusQ9wU8u3KJpLgxWHhRIb2pWUX7Ob&#10;UXCu04W5dh/ZpR8+Lz+xPn1N01Spl8mwfQfhafDP8KO91wqWMfx/CT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ijxQAAANsAAAAPAAAAAAAAAAAAAAAAAJgCAABkcnMv&#10;ZG93bnJldi54bWxQSwUGAAAAAAQABAD1AAAAigMAAAAA&#10;" fillcolor="#c2d69b [1942]" stroked="f" strokeweight="2pt">
                  <v:textbox>
                    <w:txbxContent>
                      <w:p w:rsidR="000D2897" w:rsidRPr="00524EC5" w:rsidRDefault="000D2897" w:rsidP="00A24DCA">
                        <w:pPr>
                          <w:ind w:firstLineChars="150" w:firstLine="315"/>
                          <w:rPr>
                            <w:rFonts w:ascii="HG丸ｺﾞｼｯｸM-PRO" w:hAnsi="HG丸ｺﾞｼｯｸM-PRO"/>
                            <w:color w:val="000000" w:themeColor="text1"/>
                          </w:rPr>
                        </w:pPr>
                        <w:r w:rsidRPr="00524EC5">
                          <w:rPr>
                            <w:rFonts w:ascii="HG丸ｺﾞｼｯｸM-PRO" w:hAnsi="HG丸ｺﾞｼｯｸM-PRO" w:hint="eastAsia"/>
                            <w:color w:val="000000" w:themeColor="text1"/>
                          </w:rPr>
                          <w:t>ベース</w:t>
                        </w:r>
                      </w:p>
                    </w:txbxContent>
                  </v:textbox>
                </v:rect>
                <v:rect id="正方形/長方形 92" o:spid="_x0000_s1181" style="position:absolute;top:12668;width:10477;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1hAMUA&#10;AADbAAAADwAAAGRycy9kb3ducmV2LnhtbESPQWvCQBSE70L/w/KE3nSjh1JTN0FLCyKF2uilt0f2&#10;JRu6+zZkV43/vlsoeBxm5htmXY7OigsNofOsYDHPQBDXXnfcKjgd32fPIEJE1mg9k4IbBSiLh8ka&#10;c+2v/EWXKrYiQTjkqMDE2OdShtqQwzD3PXHyGj84jEkOrdQDXhPcWbnMsifpsOO0YLCnV0P1T3V2&#10;Cg5vn6ePutlWZ2tNM37v5Oq4b5R6nI6bFxCRxngP/7d3WsFqCX9f0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WEAxQAAANsAAAAPAAAAAAAAAAAAAAAAAJgCAABkcnMv&#10;ZG93bnJldi54bWxQSwUGAAAAAAQABAD1AAAAigMAAAAA&#10;" fillcolor="#b2a1c7 [1943]" stroked="f" strokeweight="2pt">
                  <v:textbox>
                    <w:txbxContent>
                      <w:p w:rsidR="000D2897" w:rsidRPr="00524EC5" w:rsidRDefault="000D2897" w:rsidP="00A24DCA">
                        <w:pPr>
                          <w:rPr>
                            <w:rFonts w:ascii="HG丸ｺﾞｼｯｸM-PRO" w:hAnsi="HG丸ｺﾞｼｯｸM-PRO"/>
                            <w:color w:val="000000" w:themeColor="text1"/>
                          </w:rPr>
                        </w:pPr>
                        <w:r>
                          <w:rPr>
                            <w:rFonts w:ascii="HG丸ｺﾞｼｯｸM-PRO" w:hAnsi="HG丸ｺﾞｼｯｸM-PRO" w:hint="eastAsia"/>
                            <w:color w:val="000000" w:themeColor="text1"/>
                          </w:rPr>
                          <w:t>バスドラ</w:t>
                        </w:r>
                      </w:p>
                    </w:txbxContent>
                  </v:textbox>
                </v:rect>
                <v:shape id="直線矢印コネクタ 93" o:spid="_x0000_s1182" type="#_x0000_t32" style="position:absolute;left:10477;top:13811;width:15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oHcQAAADbAAAADwAAAGRycy9kb3ducmV2LnhtbESPQWsCMRSE74X+h/AKvYhma0HqahSp&#10;CNJaRC09PzZvN4vJy7JJ1/Xfm4LQ4zAz3zDzZe+s6KgNtWcFL6MMBHHhdc2Vgu/TZvgGIkRkjdYz&#10;KbhSgOXi8WGOufYXPlB3jJVIEA45KjAxNrmUoTDkMIx8Q5y80rcOY5JtJXWLlwR3Vo6zbCId1pwW&#10;DDb0bqg4H3+dgnEst1+fZtd9FGztfrUuafCzV+r5qV/NQETq43/43t5qBdNX+Pu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BigdxAAAANsAAAAPAAAAAAAAAAAA&#10;AAAAAKECAABkcnMvZG93bnJldi54bWxQSwUGAAAAAAQABAD5AAAAkgMAAAAA&#10;" strokecolor="#c0504d [3205]" strokeweight="2pt">
                  <v:stroke endarrow="open"/>
                  <v:shadow on="t" color="black" opacity="24903f" origin=",.5" offset="0,.55556mm"/>
                </v:shape>
                <v:rect id="正方形/長方形 94" o:spid="_x0000_s1183" style="position:absolute;left:25717;top:12096;width:1295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DmcQA&#10;AADbAAAADwAAAGRycy9kb3ducmV2LnhtbESPQWvCQBSE7wX/w/KE3pqNVapJXUVqAz0VjIFeX7Ov&#10;STD7NmTXJP57t1DocZiZb5jtfjKtGKh3jWUFiygGQVxa3XCloDhnTxsQziNrbC2Tghs52O9mD1tM&#10;tR35REPuKxEg7FJUUHvfpVK6siaDLrIdcfB+bG/QB9lXUvc4Brhp5XMcv0iDDYeFGjt6q6m85Fej&#10;wE3H9XhrL8tk+FrGn9/vWUGYKfU4nw6vIDxN/j/81/7QCpIV/H4JP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OA5nEAAAA2wAAAA8AAAAAAAAAAAAAAAAAmAIAAGRycy9k&#10;b3ducmV2LnhtbFBLBQYAAAAABAAEAPUAAACJAwAAAAA=&#10;" fillcolor="#d99594 [1941]" stroked="f" strokeweight="2pt">
                  <v:textbox>
                    <w:txbxContent>
                      <w:p w:rsidR="000D2897" w:rsidRPr="00524EC5" w:rsidRDefault="000D2897" w:rsidP="00524EC5">
                        <w:pPr>
                          <w:ind w:firstLineChars="50" w:firstLine="105"/>
                          <w:rPr>
                            <w:rFonts w:ascii="HG丸ｺﾞｼｯｸM-PRO" w:hAnsi="HG丸ｺﾞｼｯｸM-PRO"/>
                            <w:color w:val="000000" w:themeColor="text1"/>
                          </w:rPr>
                        </w:pPr>
                        <w:r>
                          <w:rPr>
                            <w:rFonts w:ascii="HG丸ｺﾞｼｯｸM-PRO" w:hAnsi="HG丸ｺﾞｼｯｸM-PRO" w:hint="eastAsia"/>
                            <w:color w:val="000000" w:themeColor="text1"/>
                          </w:rPr>
                          <w:t>レベル検出回路</w:t>
                        </w:r>
                      </w:p>
                    </w:txbxContent>
                  </v:textbox>
                </v:rect>
                <v:shape id="直線矢印コネクタ 95" o:spid="_x0000_s1184" type="#_x0000_t32" style="position:absolute;left:29051;top:5238;width:0;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DiX8YAAADbAAAADwAAAGRycy9kb3ducmV2LnhtbESPQWsCMRSE74L/IbxCb5qtRatbo+ii&#10;YA9Cq5a2t8fmdXdx87IkUdd/bwpCj8PMfMNM562pxZmcrywreOonIIhzqysuFBz2694YhA/IGmvL&#10;pOBKHuazbmeKqbYX/qDzLhQiQtinqKAMoUml9HlJBn3fNsTR+7XOYIjSFVI7vES4qeUgSUbSYMVx&#10;ocSGspLy4+5kFHx/Znr45V7MMju9m5/127HaPq+UenxoF68gArXhP3xvb7SCyRD+vsQf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A4l/GAAAA2wAAAA8AAAAAAAAA&#10;AAAAAAAAoQIAAGRycy9kb3ducmV2LnhtbFBLBQYAAAAABAAEAPkAAACUAwAAAAA=&#10;" strokecolor="#f79646 [3209]" strokeweight="2pt">
                  <v:stroke endarrow="open"/>
                  <v:shadow on="t" color="black" opacity="24903f" origin=",.5" offset="0,.55556mm"/>
                </v:shape>
                <v:shape id="テキスト ボックス 96" o:spid="_x0000_s1185" type="#_x0000_t202" style="position:absolute;left:10477;top:10287;width:1209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0D2897" w:rsidRPr="00A24DCA" w:rsidRDefault="000D2897" w:rsidP="00A24DCA">
                        <w:pPr>
                          <w:ind w:firstLineChars="0" w:firstLine="0"/>
                          <w:rPr>
                            <w:rFonts w:ascii="HG丸ｺﾞｼｯｸM-PRO" w:hAnsi="HG丸ｺﾞｼｯｸM-PRO"/>
                          </w:rPr>
                        </w:pPr>
                        <w:r w:rsidRPr="00A24DCA">
                          <w:rPr>
                            <w:rFonts w:ascii="HG丸ｺﾞｼｯｸM-PRO" w:hAnsi="HG丸ｺﾞｼｯｸM-PRO" w:hint="eastAsia"/>
                          </w:rPr>
                          <w:t>サイド</w:t>
                        </w:r>
                        <w:r>
                          <w:rPr>
                            <w:rFonts w:ascii="HG丸ｺﾞｼｯｸM-PRO" w:hAnsi="HG丸ｺﾞｼｯｸM-PRO" w:hint="eastAsia"/>
                          </w:rPr>
                          <w:t>・</w:t>
                        </w:r>
                        <w:r w:rsidRPr="00A24DCA">
                          <w:rPr>
                            <w:rFonts w:ascii="HG丸ｺﾞｼｯｸM-PRO" w:hAnsi="HG丸ｺﾞｼｯｸM-PRO" w:hint="eastAsia"/>
                          </w:rPr>
                          <w:t>チェーン</w:t>
                        </w:r>
                      </w:p>
                    </w:txbxContent>
                  </v:textbox>
                </v:shape>
                <v:shape id="テキスト ボックス 97" o:spid="_x0000_s1186" type="#_x0000_t202" style="position:absolute;left:29718;top:7620;width:9906;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c9sYA&#10;AADbAAAADwAAAGRycy9kb3ducmV2LnhtbESPQWvCQBSE70L/w/IKXkQ3Vao2uopIa8WbRlt6e2Sf&#10;SWj2bchuk/jvu4WCx2FmvmGW686UoqHaFZYVPI0iEMSp1QVnCs7J23AOwnlkjaVlUnAjB+vVQ2+J&#10;sbYtH6k5+UwECLsYFeTeV7GULs3JoBvZijh4V1sb9EHWmdQ1tgFuSjmOoqk0WHBYyLGibU7p9+nH&#10;KPgaZJ8H1+0u7eR5Ur2+N8nsQydK9R+7zQKEp87fw//tvVbwMo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nc9sYAAADbAAAADwAAAAAAAAAAAAAAAACYAgAAZHJz&#10;L2Rvd25yZXYueG1sUEsFBgAAAAAEAAQA9QAAAIsDAAAAAA==&#10;" fillcolor="white [3201]" stroked="f" strokeweight=".5pt">
                  <v:textbox>
                    <w:txbxContent>
                      <w:p w:rsidR="000D2897" w:rsidRPr="00A24DCA" w:rsidRDefault="000D2897" w:rsidP="00A24DCA">
                        <w:pPr>
                          <w:ind w:firstLineChars="0" w:firstLine="0"/>
                          <w:rPr>
                            <w:rFonts w:ascii="HG丸ｺﾞｼｯｸM-PRO" w:hAnsi="HG丸ｺﾞｼｯｸM-PRO"/>
                          </w:rPr>
                        </w:pPr>
                        <w:r>
                          <w:rPr>
                            <w:rFonts w:ascii="HG丸ｺﾞｼｯｸM-PRO" w:hAnsi="HG丸ｺﾞｼｯｸM-PRO" w:hint="eastAsia"/>
                          </w:rPr>
                          <w:t>コントロール</w:t>
                        </w:r>
                      </w:p>
                    </w:txbxContent>
                  </v:textbox>
                </v:shape>
                <v:shape id="直線矢印コネクタ 98" o:spid="_x0000_s1187" type="#_x0000_t32" style="position:absolute;left:35242;top:3714;width:9525;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dTs8EAAADbAAAADwAAAGRycy9kb3ducmV2LnhtbERPy2rCQBTdF/yH4Qru6sQIpU0dRSJC&#10;XCitj/1t5jYZmrkTMmMS/76zKHR5OO/VZrSN6KnzxrGCxTwBQVw6bbhScL3sn19B+ICssXFMCh7k&#10;YbOePK0w027gT+rPoRIxhH2GCuoQ2kxKX9Zk0c9dSxy5b9dZDBF2ldQdDjHcNjJNkhdp0XBsqLGl&#10;vKby53y3Ck5pmZvT4yNduh1fyRwXX8XhptRsOm7fQQQaw7/4z11oBW9xbPwSf4B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p1OzwQAAANsAAAAPAAAAAAAAAAAAAAAA&#10;AKECAABkcnMvZG93bnJldi54bWxQSwUGAAAAAAQABAD5AAAAjwMAAAAA&#10;" strokecolor="#4bacc6 [3208]" strokeweight="3pt">
                  <v:stroke endarrow="open"/>
                  <v:shadow on="t" color="black" opacity="22937f" origin=",.5" offset="0,.63889mm"/>
                </v:shape>
                <v:shape id="テキスト ボックス 99" o:spid="_x0000_s1188" type="#_x0000_t202" style="position:absolute;left:41148;top:4667;width:1514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0D2897" w:rsidRPr="00A24DCA" w:rsidRDefault="000D2897" w:rsidP="00A24DCA">
                        <w:pPr>
                          <w:ind w:firstLineChars="0" w:firstLine="0"/>
                          <w:rPr>
                            <w:rFonts w:ascii="HG丸ｺﾞｼｯｸM-PRO" w:hAnsi="HG丸ｺﾞｼｯｸM-PRO"/>
                          </w:rPr>
                        </w:pPr>
                        <w:r>
                          <w:rPr>
                            <w:rFonts w:ascii="HG丸ｺﾞｼｯｸM-PRO" w:hAnsi="HG丸ｺﾞｼｯｸM-PRO" w:hint="eastAsia"/>
                          </w:rPr>
                          <w:t>サイド・チェーンに音が入り、レベルがコントロールされたベースの音</w:t>
                        </w:r>
                      </w:p>
                    </w:txbxContent>
                  </v:textbox>
                </v:shape>
              </v:group>
            </w:pict>
          </mc:Fallback>
        </mc:AlternateContent>
      </w: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Pr="00515EA3" w:rsidRDefault="00515EA3" w:rsidP="00515EA3">
      <w:pPr>
        <w:rPr>
          <w:rFonts w:ascii="HG丸ｺﾞｼｯｸM-PRO" w:hAnsi="HG丸ｺﾞｼｯｸM-PRO"/>
        </w:rPr>
      </w:pPr>
    </w:p>
    <w:p w:rsidR="00515EA3" w:rsidRDefault="00515EA3"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Pr="00515EA3" w:rsidRDefault="0014684A" w:rsidP="00515EA3">
      <w:pPr>
        <w:rPr>
          <w:rFonts w:ascii="HG丸ｺﾞｼｯｸM-PRO" w:hAnsi="HG丸ｺﾞｼｯｸM-PRO"/>
        </w:rPr>
      </w:pPr>
    </w:p>
    <w:p w:rsidR="00515EA3" w:rsidRDefault="00515EA3" w:rsidP="00515EA3">
      <w:pPr>
        <w:pStyle w:val="2"/>
        <w:rPr>
          <w:rFonts w:ascii="HG丸ｺﾞｼｯｸM-PRO" w:hAnsi="HG丸ｺﾞｼｯｸM-PRO"/>
        </w:rPr>
      </w:pPr>
      <w:r w:rsidRPr="00515EA3">
        <w:rPr>
          <w:rFonts w:ascii="HG丸ｺﾞｼｯｸM-PRO" w:hAnsi="HG丸ｺﾞｼｯｸM-PRO" w:hint="eastAsia"/>
        </w:rPr>
        <w:lastRenderedPageBreak/>
        <w:t>エキスパンダー/ノイズ・ゲート</w:t>
      </w:r>
    </w:p>
    <w:p w:rsidR="00D41B1D" w:rsidRPr="00D41B1D" w:rsidRDefault="00D41B1D" w:rsidP="00D41B1D"/>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エキスパンダーとは、コンプレッサーやリミッターとは全く逆の働きをするエフェクターだよ。</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コンプレッサー/リミッターが一定レベル以上の入力信号を圧縮してダイナミック・レンジを広げる働きをする。</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ノイズ・ゲートは、入力信号が</w:t>
      </w:r>
      <w:r w:rsidRPr="00515EA3">
        <w:rPr>
          <w:rFonts w:ascii="HG丸ｺﾞｼｯｸM-PRO" w:hAnsi="HG丸ｺﾞｼｯｸM-PRO" w:hint="eastAsia"/>
          <w:color w:val="FF0000"/>
        </w:rPr>
        <w:t>一定レベル以上ならそのまま通過</w:t>
      </w:r>
      <w:r w:rsidRPr="00515EA3">
        <w:rPr>
          <w:rFonts w:ascii="HG丸ｺﾞｼｯｸM-PRO" w:hAnsi="HG丸ｺﾞｼｯｸM-PRO" w:hint="eastAsia"/>
        </w:rPr>
        <w:t>させ、それ以下なら大幅に圧縮して音量を下げる。こうすることで休符部分のギターアンプのノイズなど、音楽的に必要のないノイズを簡単に取り除くことができる。このときに圧縮が始まるレベルをスレッショルドと呼ぶ。またスレッショルド以下の入力信号が大幅に圧縮されて聴こえなくなることを「ゲートが閉じる」、入力信号が再びスレッショルド・レベルを超えて聴こえるようになることを「ゲートが開く」というのだよ。</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また入力信号がスレッショルド以下になってゲートが閉じ始めてから、ゲートが完全に閉じて音が聴こえなくなるまでの時間をリリース・タイムと呼ぶ。通常リリース・タイムは、楽器音の終わりの部分が不自然に切れないようにある程度長く設定する。</w:t>
      </w:r>
    </w:p>
    <w:p w:rsidR="00515EA3" w:rsidRDefault="00515EA3"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Default="0014684A" w:rsidP="00515EA3">
      <w:pPr>
        <w:rPr>
          <w:rFonts w:ascii="HG丸ｺﾞｼｯｸM-PRO" w:hAnsi="HG丸ｺﾞｼｯｸM-PRO"/>
        </w:rPr>
      </w:pPr>
    </w:p>
    <w:p w:rsidR="0014684A" w:rsidRPr="00515EA3" w:rsidRDefault="0014684A" w:rsidP="00515EA3">
      <w:pPr>
        <w:rPr>
          <w:rFonts w:ascii="HG丸ｺﾞｼｯｸM-PRO" w:hAnsi="HG丸ｺﾞｼｯｸM-PRO"/>
        </w:rPr>
      </w:pPr>
    </w:p>
    <w:p w:rsidR="00515EA3" w:rsidRDefault="00515EA3" w:rsidP="00515EA3">
      <w:pPr>
        <w:pStyle w:val="1"/>
        <w:spacing w:before="173"/>
        <w:rPr>
          <w:rFonts w:ascii="HG丸ｺﾞｼｯｸM-PRO" w:hAnsi="HG丸ｺﾞｼｯｸM-PRO"/>
        </w:rPr>
      </w:pPr>
      <w:r w:rsidRPr="00515EA3">
        <w:rPr>
          <w:rFonts w:ascii="HG丸ｺﾞｼｯｸM-PRO" w:hAnsi="HG丸ｺﾞｼｯｸM-PRO" w:hint="eastAsia"/>
        </w:rPr>
        <w:lastRenderedPageBreak/>
        <w:t>フィルター系</w:t>
      </w:r>
    </w:p>
    <w:p w:rsidR="00D41B1D" w:rsidRPr="00D41B1D" w:rsidRDefault="00D41B1D" w:rsidP="00D41B1D"/>
    <w:p w:rsidR="00515EA3" w:rsidRDefault="00515EA3" w:rsidP="00515EA3">
      <w:pPr>
        <w:pStyle w:val="2"/>
        <w:rPr>
          <w:rFonts w:ascii="HG丸ｺﾞｼｯｸM-PRO" w:hAnsi="HG丸ｺﾞｼｯｸM-PRO"/>
        </w:rPr>
      </w:pPr>
      <w:r w:rsidRPr="00515EA3">
        <w:rPr>
          <w:rFonts w:ascii="HG丸ｺﾞｼｯｸM-PRO" w:hAnsi="HG丸ｺﾞｼｯｸM-PRO" w:hint="eastAsia"/>
        </w:rPr>
        <w:t>イコライザー/エキサイター</w:t>
      </w:r>
    </w:p>
    <w:p w:rsidR="00D41B1D" w:rsidRPr="00D41B1D" w:rsidRDefault="00D41B1D" w:rsidP="00D41B1D"/>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イコライザー/エキサイターは、倍音構成を変化させて音色を変えるエフェクターのこと。</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決められた周波数を境にそれより上や下の周波数をブーストしたりカットしたりするイコライザーのことを</w:t>
      </w:r>
      <w:r w:rsidRPr="00515EA3">
        <w:rPr>
          <w:rFonts w:ascii="HG丸ｺﾞｼｯｸM-PRO" w:hAnsi="HG丸ｺﾞｼｯｸM-PRO" w:hint="eastAsia"/>
          <w:color w:val="FF0000"/>
        </w:rPr>
        <w:t>シェルビング・タイプのイコライザー</w:t>
      </w:r>
      <w:r w:rsidRPr="00515EA3">
        <w:rPr>
          <w:rFonts w:ascii="HG丸ｺﾞｼｯｸM-PRO" w:hAnsi="HG丸ｺﾞｼｯｸM-PRO" w:hint="eastAsia"/>
        </w:rPr>
        <w:t>と言い、決められた周波数とその周辺の倍音を強調したり削ったりするイコライザーのことを</w:t>
      </w:r>
      <w:r w:rsidRPr="00515EA3">
        <w:rPr>
          <w:rFonts w:ascii="HG丸ｺﾞｼｯｸM-PRO" w:hAnsi="HG丸ｺﾞｼｯｸM-PRO" w:hint="eastAsia"/>
          <w:color w:val="FF0000"/>
        </w:rPr>
        <w:t>ピーキング・タイプのイコライザー</w:t>
      </w:r>
      <w:r w:rsidRPr="00515EA3">
        <w:rPr>
          <w:rFonts w:ascii="HG丸ｺﾞｼｯｸM-PRO" w:hAnsi="HG丸ｺﾞｼｯｸM-PRO" w:hint="eastAsia"/>
        </w:rPr>
        <w:t>という。</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noProof/>
          <w:lang w:bidi="ar-SA"/>
        </w:rPr>
        <w:drawing>
          <wp:inline distT="0" distB="0" distL="0" distR="0" wp14:anchorId="7CCF3F60" wp14:editId="35BF5237">
            <wp:extent cx="5153025" cy="1627817"/>
            <wp:effectExtent l="0" t="0" r="0" b="0"/>
            <wp:docPr id="63" name="図 63" descr="C:\Users\m011134690\Deskto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011134690\Desktop\00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6056" cy="1628775"/>
                    </a:xfrm>
                    <a:prstGeom prst="rect">
                      <a:avLst/>
                    </a:prstGeom>
                    <a:noFill/>
                    <a:ln>
                      <a:noFill/>
                    </a:ln>
                  </pic:spPr>
                </pic:pic>
              </a:graphicData>
            </a:graphic>
          </wp:inline>
        </w:drawing>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また、ギターアンプ、ミキシングコンソールなどに設置されているイコライザーのことを</w:t>
      </w:r>
      <w:r w:rsidRPr="00515EA3">
        <w:rPr>
          <w:rFonts w:ascii="HG丸ｺﾞｼｯｸM-PRO" w:hAnsi="HG丸ｺﾞｼｯｸM-PRO" w:hint="eastAsia"/>
          <w:color w:val="FF0000"/>
        </w:rPr>
        <w:t>パラメトリックイコライザー</w:t>
      </w:r>
      <w:r w:rsidRPr="00515EA3">
        <w:rPr>
          <w:rFonts w:ascii="HG丸ｺﾞｼｯｸM-PRO" w:hAnsi="HG丸ｺﾞｼｯｸM-PRO" w:hint="eastAsia"/>
        </w:rPr>
        <w:t>といい３１バンドイコライザー、１０バンドイコライザーなどと呼ばれ周波数帯域ごとに並んだスライドボリュームの位置によって周波数特性が視覚的にわかることから</w:t>
      </w:r>
      <w:r w:rsidRPr="00515EA3">
        <w:rPr>
          <w:rFonts w:ascii="HG丸ｺﾞｼｯｸM-PRO" w:hAnsi="HG丸ｺﾞｼｯｸM-PRO" w:hint="eastAsia"/>
          <w:color w:val="FF0000"/>
        </w:rPr>
        <w:t>グラフィック（視覚的な）イコライザー</w:t>
      </w:r>
      <w:r w:rsidRPr="00515EA3">
        <w:rPr>
          <w:rFonts w:ascii="HG丸ｺﾞｼｯｸM-PRO" w:hAnsi="HG丸ｺﾞｼｯｸM-PRO" w:hint="eastAsia"/>
        </w:rPr>
        <w:t>と呼ぶ。違いは、中心周波数が固定されているグラフィックイコライザーに対して、中心周波数を変えられるようにしたものがパラメトリックイコライザーなんだ。</w:t>
      </w:r>
    </w:p>
    <w:p w:rsidR="0014684A" w:rsidRPr="00515EA3" w:rsidRDefault="00515EA3" w:rsidP="0014684A">
      <w:pPr>
        <w:rPr>
          <w:rFonts w:ascii="HG丸ｺﾞｼｯｸM-PRO" w:hAnsi="HG丸ｺﾞｼｯｸM-PRO"/>
        </w:rPr>
      </w:pPr>
      <w:r w:rsidRPr="00515EA3">
        <w:rPr>
          <w:rFonts w:ascii="HG丸ｺﾞｼｯｸM-PRO" w:hAnsi="HG丸ｺﾞｼｯｸM-PRO" w:hint="eastAsia"/>
          <w:noProof/>
          <w:lang w:bidi="ar-SA"/>
        </w:rPr>
        <w:drawing>
          <wp:anchor distT="0" distB="0" distL="114300" distR="114300" simplePos="0" relativeHeight="251678720" behindDoc="0" locked="0" layoutInCell="1" allowOverlap="1" wp14:anchorId="543BBB34" wp14:editId="12899874">
            <wp:simplePos x="0" y="0"/>
            <wp:positionH relativeFrom="column">
              <wp:posOffset>-3810</wp:posOffset>
            </wp:positionH>
            <wp:positionV relativeFrom="paragraph">
              <wp:posOffset>495935</wp:posOffset>
            </wp:positionV>
            <wp:extent cx="5457825" cy="2571750"/>
            <wp:effectExtent l="0" t="0" r="9525" b="0"/>
            <wp:wrapSquare wrapText="bothSides"/>
            <wp:docPr id="64" name="図 64" descr="C:\Users\m011134690\Deskto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011134690\Desktop\00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2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5EA3">
        <w:rPr>
          <w:rFonts w:ascii="HG丸ｺﾞｼｯｸM-PRO" w:hAnsi="HG丸ｺﾞｼｯｸM-PRO" w:hint="eastAsia"/>
        </w:rPr>
        <w:t>レコーディング・スタジオなどのミキサーの各チャンネルでは、「</w:t>
      </w:r>
      <w:r w:rsidRPr="00515EA3">
        <w:rPr>
          <w:rFonts w:ascii="HG丸ｺﾞｼｯｸM-PRO" w:hAnsi="HG丸ｺﾞｼｯｸM-PRO" w:hint="eastAsia"/>
          <w:color w:val="FF0000"/>
        </w:rPr>
        <w:t>Ｑ</w:t>
      </w:r>
      <w:r w:rsidRPr="00515EA3">
        <w:rPr>
          <w:rFonts w:ascii="HG丸ｺﾞｼｯｸM-PRO" w:hAnsi="HG丸ｺﾞｼｯｸM-PRO" w:hint="eastAsia"/>
        </w:rPr>
        <w:t>」と呼ばれる周波数帯域の幅を変えられるコンソールが多い。</w:t>
      </w:r>
    </w:p>
    <w:p w:rsidR="00515EA3" w:rsidRDefault="00515EA3" w:rsidP="00515EA3">
      <w:pPr>
        <w:pStyle w:val="1"/>
        <w:spacing w:before="173"/>
        <w:rPr>
          <w:rFonts w:ascii="HG丸ｺﾞｼｯｸM-PRO" w:hAnsi="HG丸ｺﾞｼｯｸM-PRO"/>
        </w:rPr>
      </w:pPr>
      <w:r w:rsidRPr="00515EA3">
        <w:rPr>
          <w:rFonts w:ascii="HG丸ｺﾞｼｯｸM-PRO" w:hAnsi="HG丸ｺﾞｼｯｸM-PRO" w:hint="eastAsia"/>
        </w:rPr>
        <w:lastRenderedPageBreak/>
        <w:t>空間系</w:t>
      </w:r>
    </w:p>
    <w:p w:rsidR="00D41B1D" w:rsidRPr="00D41B1D" w:rsidRDefault="00D41B1D" w:rsidP="00D41B1D"/>
    <w:p w:rsidR="00515EA3" w:rsidRDefault="00515EA3" w:rsidP="00515EA3">
      <w:pPr>
        <w:rPr>
          <w:rFonts w:ascii="HG丸ｺﾞｼｯｸM-PRO" w:hAnsi="HG丸ｺﾞｼｯｸM-PRO"/>
        </w:rPr>
      </w:pPr>
      <w:r w:rsidRPr="00515EA3">
        <w:rPr>
          <w:rFonts w:ascii="HG丸ｺﾞｼｯｸM-PRO" w:hAnsi="HG丸ｺﾞｼｯｸM-PRO" w:hint="eastAsia"/>
        </w:rPr>
        <w:t>空間系エフェクターとは、様々な残響を付加することによって、文字どおりその音の鳴っている空間をシミュレートするエフェクターのこと。</w:t>
      </w:r>
    </w:p>
    <w:p w:rsidR="00D41B1D" w:rsidRPr="00515EA3" w:rsidRDefault="00D41B1D" w:rsidP="00515EA3">
      <w:pPr>
        <w:rPr>
          <w:rFonts w:ascii="HG丸ｺﾞｼｯｸM-PRO" w:hAnsi="HG丸ｺﾞｼｯｸM-PRO"/>
        </w:rPr>
      </w:pPr>
    </w:p>
    <w:p w:rsidR="00515EA3" w:rsidRDefault="00515EA3" w:rsidP="00515EA3">
      <w:pPr>
        <w:pStyle w:val="2"/>
        <w:rPr>
          <w:rFonts w:ascii="HG丸ｺﾞｼｯｸM-PRO" w:hAnsi="HG丸ｺﾞｼｯｸM-PRO"/>
        </w:rPr>
      </w:pPr>
      <w:r w:rsidRPr="00515EA3">
        <w:rPr>
          <w:rFonts w:ascii="HG丸ｺﾞｼｯｸM-PRO" w:hAnsi="HG丸ｺﾞｼｯｸM-PRO" w:hint="eastAsia"/>
        </w:rPr>
        <w:t>ディレイ/エコー</w:t>
      </w:r>
    </w:p>
    <w:p w:rsidR="00D41B1D" w:rsidRPr="00D41B1D" w:rsidRDefault="00D41B1D" w:rsidP="00D41B1D"/>
    <w:p w:rsidR="00515EA3" w:rsidRDefault="00515EA3" w:rsidP="00515EA3">
      <w:pPr>
        <w:rPr>
          <w:rFonts w:ascii="HG丸ｺﾞｼｯｸM-PRO" w:hAnsi="HG丸ｺﾞｼｯｸM-PRO"/>
        </w:rPr>
      </w:pPr>
      <w:r w:rsidRPr="00515EA3">
        <w:rPr>
          <w:rFonts w:ascii="HG丸ｺﾞｼｯｸM-PRO" w:hAnsi="HG丸ｺﾞｼｯｸM-PRO" w:hint="eastAsia"/>
        </w:rPr>
        <w:t>一般のひとがエコーと言われてすぐ思い浮かべるのはいわゆる「やまびこ」と呼ばれているもの。山頂から遠くの山に向かって”ヤッホー！”と叫ぶと、しばらくして向こうから返ってくる。音の速さは常温で秒速340ｍほどだから、隣の山までの距離が340ｍならあなたの声が向こうの山に届くまで1秒、跳ね返って自分の耳に聴こえるまで1秒合計で2秒の遅れ（ディレイ）として聴こえるわけ。</w:t>
      </w:r>
    </w:p>
    <w:p w:rsidR="00D41B1D" w:rsidRPr="00515EA3" w:rsidRDefault="00D41B1D" w:rsidP="00515EA3">
      <w:pPr>
        <w:rPr>
          <w:rFonts w:ascii="HG丸ｺﾞｼｯｸM-PRO" w:hAnsi="HG丸ｺﾞｼｯｸM-PRO"/>
        </w:rPr>
      </w:pPr>
    </w:p>
    <w:p w:rsidR="00515EA3" w:rsidRDefault="00515EA3" w:rsidP="00515EA3">
      <w:pPr>
        <w:pStyle w:val="2"/>
        <w:rPr>
          <w:rFonts w:ascii="HG丸ｺﾞｼｯｸM-PRO" w:hAnsi="HG丸ｺﾞｼｯｸM-PRO"/>
        </w:rPr>
      </w:pPr>
      <w:r w:rsidRPr="00515EA3">
        <w:rPr>
          <w:rFonts w:ascii="HG丸ｺﾞｼｯｸM-PRO" w:hAnsi="HG丸ｺﾞｼｯｸM-PRO" w:hint="eastAsia"/>
        </w:rPr>
        <w:t>リバーブ</w:t>
      </w:r>
    </w:p>
    <w:p w:rsidR="00D41B1D" w:rsidRPr="00D41B1D" w:rsidRDefault="00D41B1D" w:rsidP="00D41B1D"/>
    <w:p w:rsidR="00515EA3" w:rsidRPr="00515EA3" w:rsidRDefault="00515EA3" w:rsidP="00515EA3">
      <w:pPr>
        <w:rPr>
          <w:rFonts w:ascii="HG丸ｺﾞｼｯｸM-PRO" w:hAnsi="HG丸ｺﾞｼｯｸM-PRO"/>
        </w:rPr>
      </w:pPr>
      <w:r w:rsidRPr="00515EA3">
        <w:rPr>
          <w:rFonts w:ascii="HG丸ｺﾞｼｯｸM-PRO" w:hAnsi="HG丸ｺﾞｼｯｸM-PRO" w:hint="eastAsia"/>
        </w:rPr>
        <w:t>簡単にいうと、リバーブとはディレイの集まりだよ。ディレイのところで例に挙げた「やまびこ」のような状況は、日常生活の中ではなかなか起こらない。普段私たちが聴いている残響音（リバーブ）は、より複雑なディレイの集合と考えればいい。</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ごく単純な四角いなんにもない部屋の中にいるという状況でも、あなたの声やあなたが立てる物音には、数えきれないくらいの異なったディレイ・タイムを持った残響音がついてくることになる。そしてその残響音は、部屋の大きさや形、壁や床の材質などによって音質や長さを変える。</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残響音には壁や床に跳ね返って直接あなたの耳に届く初期反射音（アーリー・リフレクション）と呼ばれるものと、いろいろな場所に何度もぶつかっては跳ね返った後でやっとあなたの耳に届く残響音とがある。</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雑談だが、バラバラのディレイと書いたが、なぜまとまった残響音に聴こえるのかというと、これは人間の聴覚の限界と関係があるらしい。人間の聴覚が聴き分けることのできる2つの音の時間差の限界は、普通の人で20ｍsec(20/1000秒)前後まで、プロ・ミュージシャンでも5～10msec程度が限界らしい。</w:t>
      </w:r>
    </w:p>
    <w:p w:rsidR="00515EA3" w:rsidRPr="00515EA3" w:rsidRDefault="00515EA3" w:rsidP="00515EA3">
      <w:pPr>
        <w:rPr>
          <w:rFonts w:ascii="HG丸ｺﾞｼｯｸM-PRO" w:hAnsi="HG丸ｺﾞｼｯｸM-PRO"/>
        </w:rPr>
      </w:pPr>
      <w:r w:rsidRPr="00515EA3">
        <w:rPr>
          <w:rFonts w:ascii="HG丸ｺﾞｼｯｸM-PRO" w:hAnsi="HG丸ｺﾞｼｯｸM-PRO" w:hint="eastAsia"/>
        </w:rPr>
        <w:t>これも雑談だがよくコンサートホールなどの残響音は約2秒で作られる。空席時の時には残響時間が少し長く、客は入って、音が吸収されることも考えて客が満席の状態になるときに残響が約2秒で働くように設計してある。</w:t>
      </w:r>
    </w:p>
    <w:p w:rsidR="00515EA3" w:rsidRPr="008D2833" w:rsidRDefault="00515EA3" w:rsidP="00515EA3">
      <w:pPr>
        <w:rPr>
          <w:rFonts w:ascii="AR P丸ゴシック体M" w:eastAsia="AR P丸ゴシック体M"/>
        </w:rPr>
      </w:pPr>
    </w:p>
    <w:p w:rsidR="00515EA3" w:rsidRDefault="00515EA3" w:rsidP="00515EA3">
      <w:pPr>
        <w:rPr>
          <w:lang w:bidi="ar-SA"/>
        </w:rPr>
      </w:pPr>
    </w:p>
    <w:p w:rsidR="00515EA3" w:rsidRDefault="00515EA3" w:rsidP="00515EA3">
      <w:pPr>
        <w:rPr>
          <w:lang w:bidi="ar-SA"/>
        </w:rPr>
      </w:pPr>
    </w:p>
    <w:p w:rsidR="00515EA3" w:rsidRDefault="00515EA3" w:rsidP="00515EA3">
      <w:pPr>
        <w:rPr>
          <w:lang w:bidi="ar-SA"/>
        </w:rPr>
      </w:pPr>
    </w:p>
    <w:p w:rsidR="00D41B1D" w:rsidRDefault="00D41B1D" w:rsidP="00515EA3">
      <w:pPr>
        <w:rPr>
          <w:lang w:bidi="ar-SA"/>
        </w:rPr>
      </w:pPr>
    </w:p>
    <w:p w:rsidR="00515EA3" w:rsidRPr="00E95D82" w:rsidRDefault="00515EA3" w:rsidP="00515EA3">
      <w:pPr>
        <w:pStyle w:val="1"/>
        <w:spacing w:before="173"/>
        <w:rPr>
          <w:rFonts w:ascii="HG丸ｺﾞｼｯｸM-PRO" w:hAnsi="HG丸ｺﾞｼｯｸM-PRO"/>
        </w:rPr>
      </w:pPr>
      <w:r w:rsidRPr="00E95D82">
        <w:rPr>
          <w:rFonts w:ascii="HG丸ｺﾞｼｯｸM-PRO" w:hAnsi="HG丸ｺﾞｼｯｸM-PRO" w:hint="eastAsia"/>
          <w:noProof/>
          <w:lang w:bidi="ar-SA"/>
        </w:rPr>
        <w:lastRenderedPageBreak/>
        <mc:AlternateContent>
          <mc:Choice Requires="wps">
            <w:drawing>
              <wp:anchor distT="0" distB="0" distL="114300" distR="114300" simplePos="0" relativeHeight="251694080" behindDoc="0" locked="0" layoutInCell="1" allowOverlap="1" wp14:anchorId="08B664BC" wp14:editId="58432B01">
                <wp:simplePos x="0" y="0"/>
                <wp:positionH relativeFrom="column">
                  <wp:posOffset>215265</wp:posOffset>
                </wp:positionH>
                <wp:positionV relativeFrom="paragraph">
                  <wp:posOffset>482600</wp:posOffset>
                </wp:positionV>
                <wp:extent cx="5334000" cy="0"/>
                <wp:effectExtent l="0" t="0" r="19050" b="19050"/>
                <wp:wrapNone/>
                <wp:docPr id="65" name="直線コネクタ 65"/>
                <wp:cNvGraphicFramePr/>
                <a:graphic xmlns:a="http://schemas.openxmlformats.org/drawingml/2006/main">
                  <a:graphicData uri="http://schemas.microsoft.com/office/word/2010/wordprocessingShape">
                    <wps:wsp>
                      <wps:cNvCnPr/>
                      <wps:spPr>
                        <a:xfrm>
                          <a:off x="0" y="0"/>
                          <a:ext cx="5334000" cy="0"/>
                        </a:xfrm>
                        <a:prstGeom prst="line">
                          <a:avLst/>
                        </a:prstGeom>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線コネクタ 65"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38pt" to="436.9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" strokecolor="#795d9b [3047]"/>
            </w:pict>
          </mc:Fallback>
        </mc:AlternateContent>
      </w:r>
      <w:r w:rsidRPr="00E95D82">
        <w:rPr>
          <w:rFonts w:ascii="HG丸ｺﾞｼｯｸM-PRO" w:hAnsi="HG丸ｺﾞｼｯｸM-PRO" w:hint="eastAsia"/>
        </w:rPr>
        <w:t>インピーダンスとは</w:t>
      </w:r>
    </w:p>
    <w:p w:rsidR="00515EA3" w:rsidRPr="00E95D82" w:rsidRDefault="00515EA3" w:rsidP="00515EA3">
      <w:pPr>
        <w:rPr>
          <w:rFonts w:ascii="HG丸ｺﾞｼｯｸM-PRO" w:hAnsi="HG丸ｺﾞｼｯｸM-PRO"/>
        </w:rPr>
      </w:pPr>
    </w:p>
    <w:p w:rsidR="00515EA3" w:rsidRPr="00E95D82" w:rsidRDefault="00515EA3" w:rsidP="00515EA3">
      <w:pPr>
        <w:ind w:firstLineChars="0" w:firstLine="0"/>
        <w:rPr>
          <w:rFonts w:ascii="HG丸ｺﾞｼｯｸM-PRO" w:hAnsi="HG丸ｺﾞｼｯｸM-PRO"/>
          <w:b/>
          <w:color w:val="FF0000"/>
          <w:sz w:val="36"/>
          <w:szCs w:val="36"/>
        </w:rPr>
      </w:pPr>
      <w:r w:rsidRPr="00E95D82">
        <w:rPr>
          <w:rFonts w:ascii="HG丸ｺﾞｼｯｸM-PRO" w:hAnsi="HG丸ｺﾞｼｯｸM-PRO" w:hint="eastAsia"/>
          <w:b/>
          <w:noProof/>
          <w:color w:val="FF0000"/>
          <w:sz w:val="36"/>
          <w:szCs w:val="36"/>
          <w:lang w:bidi="ar-SA"/>
        </w:rPr>
        <w:drawing>
          <wp:anchor distT="0" distB="0" distL="114300" distR="114300" simplePos="0" relativeHeight="251680768" behindDoc="0" locked="0" layoutInCell="1" allowOverlap="1" wp14:anchorId="23D5B3BC" wp14:editId="585CFC20">
            <wp:simplePos x="0" y="0"/>
            <wp:positionH relativeFrom="column">
              <wp:posOffset>4425316</wp:posOffset>
            </wp:positionH>
            <wp:positionV relativeFrom="paragraph">
              <wp:posOffset>675640</wp:posOffset>
            </wp:positionV>
            <wp:extent cx="809625" cy="781050"/>
            <wp:effectExtent l="0" t="0" r="9525" b="0"/>
            <wp:wrapSquare wrapText="bothSides"/>
            <wp:docPr id="88" name="図 88" descr="信号の正体は電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信号の正体は電力"/>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625" cy="781050"/>
                    </a:xfrm>
                    <a:prstGeom prst="rect">
                      <a:avLst/>
                    </a:prstGeom>
                    <a:noFill/>
                    <a:ln>
                      <a:noFill/>
                    </a:ln>
                  </pic:spPr>
                </pic:pic>
              </a:graphicData>
            </a:graphic>
          </wp:anchor>
        </w:drawing>
      </w:r>
      <w:r w:rsidRPr="00E95D82">
        <w:rPr>
          <w:rFonts w:ascii="HG丸ｺﾞｼｯｸM-PRO" w:hAnsi="HG丸ｺﾞｼｯｸM-PRO" w:hint="eastAsia"/>
          <w:b/>
          <w:color w:val="FF0000"/>
          <w:sz w:val="36"/>
          <w:szCs w:val="36"/>
        </w:rPr>
        <w:t>インピーダンス（交流抵抗）とは</w:t>
      </w:r>
      <w:r w:rsidRPr="00E95D82">
        <w:rPr>
          <w:rFonts w:ascii="HG丸ｺﾞｼｯｸM-PRO" w:hAnsi="HG丸ｺﾞｼｯｸM-PRO"/>
          <w:b/>
          <w:color w:val="FF0000"/>
          <w:sz w:val="36"/>
          <w:szCs w:val="36"/>
        </w:rPr>
        <w:br/>
      </w:r>
      <w:r w:rsidRPr="00E95D82">
        <w:rPr>
          <w:rFonts w:ascii="HG丸ｺﾞｼｯｸM-PRO" w:hAnsi="HG丸ｺﾞｼｯｸM-PRO" w:hint="eastAsia"/>
          <w:b/>
          <w:color w:val="FF0000"/>
          <w:sz w:val="36"/>
          <w:szCs w:val="36"/>
        </w:rPr>
        <w:t>「信号に対する抵抗値」のこと。</w:t>
      </w:r>
    </w:p>
    <w:p w:rsidR="00515EA3" w:rsidRPr="00E95D82" w:rsidRDefault="00515EA3" w:rsidP="00515EA3">
      <w:pPr>
        <w:rPr>
          <w:rFonts w:ascii="HG丸ｺﾞｼｯｸM-PRO" w:hAnsi="HG丸ｺﾞｼｯｸM-PRO"/>
        </w:rPr>
      </w:pPr>
      <w:r w:rsidRPr="00E95D82">
        <w:rPr>
          <w:rFonts w:ascii="HG丸ｺﾞｼｯｸM-PRO" w:hAnsi="HG丸ｺﾞｼｯｸM-PRO" w:hint="eastAsia"/>
        </w:rPr>
        <w:t>音響機器が信号を受け渡しする場合、その信号の実体は、電圧でも電流でもなく</w:t>
      </w:r>
      <w:r w:rsidRPr="00E95D82">
        <w:rPr>
          <w:rFonts w:ascii="HG丸ｺﾞｼｯｸM-PRO" w:hAnsi="HG丸ｺﾞｼｯｸM-PRO" w:hint="eastAsia"/>
          <w:color w:val="FF0000"/>
        </w:rPr>
        <w:t>電力</w:t>
      </w:r>
      <w:r w:rsidRPr="00E95D82">
        <w:rPr>
          <w:rFonts w:ascii="HG丸ｺﾞｼｯｸM-PRO" w:hAnsi="HG丸ｺﾞｼｯｸM-PRO" w:hint="eastAsia"/>
        </w:rPr>
        <w:t>だ。</w:t>
      </w:r>
      <w:r w:rsidRPr="00E95D82">
        <w:rPr>
          <w:rFonts w:ascii="HG丸ｺﾞｼｯｸM-PRO" w:hAnsi="HG丸ｺﾞｼｯｸM-PRO"/>
        </w:rPr>
        <w:t>知っての通り電力は、電圧と電流の積（電圧×電流</w:t>
      </w:r>
      <w:r w:rsidRPr="00E95D82">
        <w:rPr>
          <w:rFonts w:ascii="HG丸ｺﾞｼｯｸM-PRO" w:hAnsi="HG丸ｺﾞｼｯｸM-PRO" w:hint="eastAsia"/>
        </w:rPr>
        <w:t>のこと）。</w:t>
      </w:r>
      <w:r w:rsidRPr="00E95D82">
        <w:rPr>
          <w:rFonts w:ascii="HG丸ｺﾞｼｯｸM-PRO" w:hAnsi="HG丸ｺﾞｼｯｸM-PRO"/>
          <w:sz w:val="18"/>
        </w:rPr>
        <w:t>例えば10Wの電力を送るときに電圧が1Vで、電流が10Aの形で送ったとしよう。</w:t>
      </w:r>
      <w:r w:rsidRPr="00E95D82">
        <w:rPr>
          <w:rFonts w:ascii="HG丸ｺﾞｼｯｸM-PRO" w:hAnsi="HG丸ｺﾞｼｯｸM-PRO"/>
          <w:b/>
          <w:color w:val="7030A0"/>
          <w:sz w:val="22"/>
        </w:rPr>
        <w:t>抵抗値＝電圧</w:t>
      </w:r>
      <w:r w:rsidRPr="00E95D82">
        <w:rPr>
          <w:rFonts w:ascii="HG丸ｺﾞｼｯｸM-PRO" w:hAnsi="HG丸ｺﾞｼｯｸM-PRO" w:hint="eastAsia"/>
          <w:b/>
          <w:color w:val="7030A0"/>
          <w:sz w:val="22"/>
        </w:rPr>
        <w:t>÷</w:t>
      </w:r>
      <w:r w:rsidRPr="00E95D82">
        <w:rPr>
          <w:rFonts w:ascii="HG丸ｺﾞｼｯｸM-PRO" w:hAnsi="HG丸ｺﾞｼｯｸM-PRO"/>
          <w:b/>
          <w:color w:val="7030A0"/>
          <w:sz w:val="22"/>
        </w:rPr>
        <w:t>電流</w:t>
      </w:r>
      <w:r w:rsidRPr="00E95D82">
        <w:rPr>
          <w:rFonts w:ascii="HG丸ｺﾞｼｯｸM-PRO" w:hAnsi="HG丸ｺﾞｼｯｸM-PRO"/>
        </w:rPr>
        <w:t>だった</w:t>
      </w:r>
      <w:r w:rsidRPr="00E95D82">
        <w:rPr>
          <w:rFonts w:ascii="HG丸ｺﾞｼｯｸM-PRO" w:hAnsi="HG丸ｺﾞｼｯｸM-PRO"/>
          <w:sz w:val="24"/>
          <w:u w:val="wave" w:color="FF0000"/>
        </w:rPr>
        <w:t>1Vの時に10A流れる</w:t>
      </w:r>
      <w:r w:rsidRPr="00E95D82">
        <w:rPr>
          <w:rFonts w:ascii="HG丸ｺﾞｼｯｸM-PRO" w:hAnsi="HG丸ｺﾞｼｯｸM-PRO" w:hint="eastAsia"/>
        </w:rPr>
        <w:t>のだった</w:t>
      </w:r>
      <w:r w:rsidRPr="00E95D82">
        <w:rPr>
          <w:rFonts w:ascii="HG丸ｺﾞｼｯｸM-PRO" w:hAnsi="HG丸ｺﾞｼｯｸM-PRO"/>
        </w:rPr>
        <w:t>ら</w:t>
      </w:r>
      <w:r w:rsidRPr="00E95D82">
        <w:rPr>
          <w:rFonts w:ascii="HG丸ｺﾞｼｯｸM-PRO" w:hAnsi="HG丸ｺﾞｼｯｸM-PRO"/>
          <w:sz w:val="24"/>
          <w:u w:val="wave" w:color="FF0000"/>
        </w:rPr>
        <w:t>抵抗値は0.1オーム</w:t>
      </w:r>
      <w:r w:rsidRPr="00E95D82">
        <w:rPr>
          <w:rFonts w:ascii="HG丸ｺﾞｼｯｸM-PRO" w:hAnsi="HG丸ｺﾞｼｯｸM-PRO"/>
        </w:rPr>
        <w:t>になる</w:t>
      </w:r>
      <w:r w:rsidRPr="00E95D82">
        <w:rPr>
          <w:rFonts w:ascii="HG丸ｺﾞｼｯｸM-PRO" w:hAnsi="HG丸ｺﾞｼｯｸM-PRO" w:hint="eastAsia"/>
        </w:rPr>
        <w:t>。</w:t>
      </w:r>
      <w:r w:rsidRPr="00E95D82">
        <w:rPr>
          <w:rFonts w:ascii="HG丸ｺﾞｼｯｸM-PRO" w:hAnsi="HG丸ｺﾞｼｯｸM-PRO"/>
        </w:rPr>
        <w:t>この抵抗値がインピーダンスということ。</w:t>
      </w:r>
    </w:p>
    <w:p w:rsidR="00515EA3" w:rsidRPr="00E95D82" w:rsidRDefault="00515EA3" w:rsidP="00515EA3">
      <w:pPr>
        <w:pStyle w:val="1"/>
        <w:spacing w:before="173"/>
        <w:rPr>
          <w:rFonts w:ascii="HG丸ｺﾞｼｯｸM-PRO" w:hAnsi="HG丸ｺﾞｼｯｸM-PRO"/>
        </w:rPr>
      </w:pPr>
      <w:r w:rsidRPr="00E95D82">
        <w:rPr>
          <w:rFonts w:ascii="HG丸ｺﾞｼｯｸM-PRO" w:hAnsi="HG丸ｺﾞｼｯｸM-PRO" w:hint="eastAsia"/>
          <w:noProof/>
          <w:lang w:bidi="ar-SA"/>
        </w:rPr>
        <mc:AlternateContent>
          <mc:Choice Requires="wps">
            <w:drawing>
              <wp:anchor distT="0" distB="0" distL="114300" distR="114300" simplePos="0" relativeHeight="251695104" behindDoc="0" locked="0" layoutInCell="1" allowOverlap="1" wp14:anchorId="024146BF" wp14:editId="1D43CF2D">
                <wp:simplePos x="0" y="0"/>
                <wp:positionH relativeFrom="column">
                  <wp:posOffset>215265</wp:posOffset>
                </wp:positionH>
                <wp:positionV relativeFrom="paragraph">
                  <wp:posOffset>508000</wp:posOffset>
                </wp:positionV>
                <wp:extent cx="5334000" cy="0"/>
                <wp:effectExtent l="0" t="0" r="19050" b="19050"/>
                <wp:wrapNone/>
                <wp:docPr id="66" name="直線コネクタ 66"/>
                <wp:cNvGraphicFramePr/>
                <a:graphic xmlns:a="http://schemas.openxmlformats.org/drawingml/2006/main">
                  <a:graphicData uri="http://schemas.microsoft.com/office/word/2010/wordprocessingShape">
                    <wps:wsp>
                      <wps:cNvCnPr/>
                      <wps:spPr>
                        <a:xfrm>
                          <a:off x="0" y="0"/>
                          <a:ext cx="5334000" cy="0"/>
                        </a:xfrm>
                        <a:prstGeom prst="line">
                          <a:avLst/>
                        </a:prstGeom>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線コネクタ 66" o:spid="_x0000_s1026" style="position:absolute;left:0;text-align:lef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40pt" to="436.9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" strokecolor="#795d9b [3047]"/>
            </w:pict>
          </mc:Fallback>
        </mc:AlternateContent>
      </w:r>
      <w:r w:rsidRPr="00E95D82">
        <w:rPr>
          <w:rFonts w:ascii="HG丸ｺﾞｼｯｸM-PRO" w:hAnsi="HG丸ｺﾞｼｯｸM-PRO" w:hint="eastAsia"/>
        </w:rPr>
        <w:t>形の違う同じ電力</w:t>
      </w:r>
    </w:p>
    <w:p w:rsidR="00515EA3" w:rsidRPr="00E95D82" w:rsidRDefault="00515EA3" w:rsidP="00515EA3">
      <w:pPr>
        <w:rPr>
          <w:rFonts w:ascii="HG丸ｺﾞｼｯｸM-PRO" w:hAnsi="HG丸ｺﾞｼｯｸM-PRO"/>
        </w:rPr>
      </w:pPr>
    </w:p>
    <w:p w:rsidR="00515EA3" w:rsidRPr="00E95D82" w:rsidRDefault="00515EA3" w:rsidP="00515EA3">
      <w:pPr>
        <w:ind w:firstLine="200"/>
        <w:rPr>
          <w:rFonts w:ascii="HG丸ｺﾞｼｯｸM-PRO" w:hAnsi="HG丸ｺﾞｼｯｸM-PRO"/>
        </w:rPr>
      </w:pPr>
      <w:r w:rsidRPr="00E95D82">
        <w:rPr>
          <w:rFonts w:ascii="HG丸ｺﾞｼｯｸM-PRO" w:hAnsi="HG丸ｺﾞｼｯｸM-PRO"/>
          <w:noProof/>
          <w:sz w:val="20"/>
          <w:lang w:bidi="ar-SA"/>
        </w:rPr>
        <mc:AlternateContent>
          <mc:Choice Requires="wpg">
            <w:drawing>
              <wp:anchor distT="0" distB="0" distL="114300" distR="114300" simplePos="0" relativeHeight="251681792" behindDoc="0" locked="0" layoutInCell="1" allowOverlap="1" wp14:anchorId="4D6FB742" wp14:editId="51D63B83">
                <wp:simplePos x="0" y="0"/>
                <wp:positionH relativeFrom="column">
                  <wp:posOffset>3720465</wp:posOffset>
                </wp:positionH>
                <wp:positionV relativeFrom="paragraph">
                  <wp:posOffset>0</wp:posOffset>
                </wp:positionV>
                <wp:extent cx="1733550" cy="1276985"/>
                <wp:effectExtent l="0" t="0" r="0" b="0"/>
                <wp:wrapSquare wrapText="bothSides"/>
                <wp:docPr id="67" name="グループ化 67"/>
                <wp:cNvGraphicFramePr/>
                <a:graphic xmlns:a="http://schemas.openxmlformats.org/drawingml/2006/main">
                  <a:graphicData uri="http://schemas.microsoft.com/office/word/2010/wordprocessingGroup">
                    <wpg:wgp>
                      <wpg:cNvGrpSpPr/>
                      <wpg:grpSpPr>
                        <a:xfrm>
                          <a:off x="0" y="0"/>
                          <a:ext cx="1733550" cy="1276985"/>
                          <a:chOff x="0" y="0"/>
                          <a:chExt cx="1733550" cy="1276985"/>
                        </a:xfrm>
                      </wpg:grpSpPr>
                      <pic:pic xmlns:pic="http://schemas.openxmlformats.org/drawingml/2006/picture">
                        <pic:nvPicPr>
                          <pic:cNvPr id="68" name="図 68" descr="形の違う同じ電力"/>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33550" cy="1000125"/>
                          </a:xfrm>
                          <a:prstGeom prst="rect">
                            <a:avLst/>
                          </a:prstGeom>
                          <a:noFill/>
                          <a:ln>
                            <a:noFill/>
                          </a:ln>
                        </pic:spPr>
                      </pic:pic>
                      <wps:wsp>
                        <wps:cNvPr id="69" name="テキスト ボックス 69"/>
                        <wps:cNvSpPr txBox="1"/>
                        <wps:spPr>
                          <a:xfrm>
                            <a:off x="0" y="1057275"/>
                            <a:ext cx="1733550" cy="219710"/>
                          </a:xfrm>
                          <a:prstGeom prst="rect">
                            <a:avLst/>
                          </a:prstGeom>
                          <a:solidFill>
                            <a:prstClr val="white"/>
                          </a:solidFill>
                          <a:ln>
                            <a:noFill/>
                          </a:ln>
                          <a:effectLst/>
                        </wps:spPr>
                        <wps:txbx>
                          <w:txbxContent>
                            <w:p w:rsidR="000D2897" w:rsidRPr="002027E7" w:rsidRDefault="000D2897" w:rsidP="00515EA3">
                              <w:pPr>
                                <w:pStyle w:val="af2"/>
                                <w:ind w:firstLineChars="99" w:firstLine="209"/>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グループ化 67" o:spid="_x0000_s1189" style="position:absolute;left:0;text-align:left;margin-left:292.95pt;margin-top:0;width:136.5pt;height:100.55pt;z-index:251681792" coordsize="17335,1276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">
                <v:shape id="図 68" o:spid="_x0000_s1190" type="#_x0000_t75" alt="形の違う同じ電力" style="position:absolute;width:17335;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hcjjAAAAA2wAAAA8AAABkcnMvZG93bnJldi54bWxET89rgzAUvhf2P4RX2K1GB7PONi1jdKzs&#10;Nuthx4d5NVLzIiZT9983h8GOH9/v/XGxvZho9J1jBVmSgiBunO64VVBf3jcFCB+QNfaOScEveTge&#10;HlZ7LLWb+YumKrQihrAvUYEJYSil9I0hiz5xA3Hkrm60GCIcW6lHnGO47eVTmubSYsexweBAb4aa&#10;W/VjFTi3nb5fPk519pwV3daciuqz90o9rpfXHYhAS/gX/7nPWkEex8Yv8QfIwx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iFyOMAAAADbAAAADwAAAAAAAAAAAAAAAACfAgAA&#10;ZHJzL2Rvd25yZXYueG1sUEsFBgAAAAAEAAQA9wAAAIwDAAAAAA==&#10;">
                  <v:imagedata r:id="rId43" o:title="形の違う同じ電力"/>
                  <v:path arrowok="t"/>
                </v:shape>
                <v:shape id="テキスト ボックス 69" o:spid="_x0000_s1191" type="#_x0000_t202" style="position:absolute;top:10572;width:17335;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rsidR="000D2897" w:rsidRPr="002027E7" w:rsidRDefault="000D2897" w:rsidP="00515EA3">
                        <w:pPr>
                          <w:pStyle w:val="af2"/>
                          <w:ind w:firstLineChars="99" w:firstLine="209"/>
                          <w:rPr>
                            <w:noProof/>
                            <w:szCs w:val="24"/>
                          </w:rPr>
                        </w:pPr>
                      </w:p>
                    </w:txbxContent>
                  </v:textbox>
                </v:shape>
                <w10:wrap type="square"/>
              </v:group>
            </w:pict>
          </mc:Fallback>
        </mc:AlternateContent>
      </w:r>
      <w:r w:rsidRPr="00E95D82">
        <w:rPr>
          <w:rFonts w:ascii="HG丸ｺﾞｼｯｸM-PRO" w:hAnsi="HG丸ｺﾞｼｯｸM-PRO"/>
          <w:sz w:val="20"/>
        </w:rPr>
        <w:t>それで同じ10Wを送るとして10V</w:t>
      </w:r>
      <w:r w:rsidRPr="00E95D82">
        <w:rPr>
          <w:rFonts w:ascii="HG丸ｺﾞｼｯｸM-PRO" w:hAnsi="HG丸ｺﾞｼｯｸM-PRO" w:hint="eastAsia"/>
          <w:sz w:val="20"/>
        </w:rPr>
        <w:t>、</w:t>
      </w:r>
      <w:r w:rsidRPr="00E95D82">
        <w:rPr>
          <w:rFonts w:ascii="HG丸ｺﾞｼｯｸM-PRO" w:hAnsi="HG丸ｺﾞｼｯｸM-PRO"/>
          <w:sz w:val="20"/>
        </w:rPr>
        <w:t>1Aの形で送ったとしたら抵抗値は</w:t>
      </w:r>
      <w:r w:rsidRPr="00E95D82">
        <w:rPr>
          <w:rFonts w:ascii="HG丸ｺﾞｼｯｸM-PRO" w:hAnsi="HG丸ｺﾞｼｯｸM-PRO" w:hint="eastAsia"/>
          <w:sz w:val="20"/>
        </w:rPr>
        <w:t>10V÷1Aで</w:t>
      </w:r>
      <w:r w:rsidRPr="00E95D82">
        <w:rPr>
          <w:rFonts w:ascii="HG丸ｺﾞｼｯｸM-PRO" w:hAnsi="HG丸ｺﾞｼｯｸM-PRO"/>
          <w:sz w:val="20"/>
        </w:rPr>
        <w:t>10オームになる</w:t>
      </w:r>
      <w:r w:rsidRPr="00E95D82">
        <w:rPr>
          <w:rFonts w:ascii="HG丸ｺﾞｼｯｸM-PRO" w:hAnsi="HG丸ｺﾞｼｯｸM-PRO" w:hint="eastAsia"/>
          <w:sz w:val="20"/>
        </w:rPr>
        <w:t>。</w:t>
      </w:r>
      <w:r w:rsidRPr="00E95D82">
        <w:rPr>
          <w:rFonts w:ascii="HG丸ｺﾞｼｯｸM-PRO" w:hAnsi="HG丸ｺﾞｼｯｸM-PRO"/>
          <w:sz w:val="20"/>
        </w:rPr>
        <w:t>1V</w:t>
      </w:r>
      <w:r w:rsidRPr="00E95D82">
        <w:rPr>
          <w:rFonts w:ascii="HG丸ｺﾞｼｯｸM-PRO" w:hAnsi="HG丸ｺﾞｼｯｸM-PRO" w:hint="eastAsia"/>
          <w:sz w:val="20"/>
        </w:rPr>
        <w:t>、</w:t>
      </w:r>
      <w:r w:rsidRPr="00E95D82">
        <w:rPr>
          <w:rFonts w:ascii="HG丸ｺﾞｼｯｸM-PRO" w:hAnsi="HG丸ｺﾞｼｯｸM-PRO"/>
          <w:sz w:val="20"/>
        </w:rPr>
        <w:t>10Aの形で送った時が</w:t>
      </w:r>
      <w:r w:rsidRPr="00E95D82">
        <w:rPr>
          <w:rFonts w:ascii="HG丸ｺﾞｼｯｸM-PRO" w:hAnsi="HG丸ｺﾞｼｯｸM-PRO" w:hint="eastAsia"/>
          <w:sz w:val="20"/>
        </w:rPr>
        <w:t>1÷10で0.1オーム。10オームと0.1オームを比べると100倍の抵抗値、つまり100倍のインピーダンスになっている。</w:t>
      </w:r>
      <w:r w:rsidRPr="00E95D82">
        <w:rPr>
          <w:rFonts w:ascii="HG丸ｺﾞｼｯｸM-PRO" w:hAnsi="HG丸ｺﾞｼｯｸM-PRO" w:hint="eastAsia"/>
        </w:rPr>
        <w:t>このように</w:t>
      </w:r>
    </w:p>
    <w:p w:rsidR="00515EA3" w:rsidRPr="00E95D82" w:rsidRDefault="00515EA3" w:rsidP="00515EA3">
      <w:pPr>
        <w:ind w:firstLine="321"/>
        <w:rPr>
          <w:rFonts w:ascii="HG丸ｺﾞｼｯｸM-PRO" w:hAnsi="HG丸ｺﾞｼｯｸM-PRO"/>
          <w:b/>
          <w:color w:val="0070C0"/>
          <w:sz w:val="32"/>
        </w:rPr>
      </w:pPr>
      <w:r w:rsidRPr="00E95D82">
        <w:rPr>
          <w:rFonts w:ascii="HG丸ｺﾞｼｯｸM-PRO" w:hAnsi="HG丸ｺﾞｼｯｸM-PRO" w:hint="eastAsia"/>
          <w:b/>
          <w:color w:val="0070C0"/>
          <w:sz w:val="32"/>
        </w:rPr>
        <w:t>同じ信号を送るにも</w:t>
      </w:r>
      <w:r w:rsidRPr="00E95D82">
        <w:rPr>
          <w:rFonts w:ascii="HG丸ｺﾞｼｯｸM-PRO" w:hAnsi="HG丸ｺﾞｼｯｸM-PRO"/>
          <w:b/>
          <w:color w:val="0070C0"/>
          <w:sz w:val="32"/>
        </w:rPr>
        <w:br/>
      </w:r>
      <w:r w:rsidRPr="00E95D82">
        <w:rPr>
          <w:rFonts w:ascii="HG丸ｺﾞｼｯｸM-PRO" w:hAnsi="HG丸ｺﾞｼｯｸM-PRO" w:hint="eastAsia"/>
          <w:b/>
          <w:color w:val="0070C0"/>
          <w:sz w:val="32"/>
        </w:rPr>
        <w:t>ハイインピーダンスの形で送るのか、</w:t>
      </w:r>
      <w:r w:rsidRPr="00E95D82">
        <w:rPr>
          <w:rFonts w:ascii="HG丸ｺﾞｼｯｸM-PRO" w:hAnsi="HG丸ｺﾞｼｯｸM-PRO"/>
          <w:b/>
          <w:color w:val="0070C0"/>
          <w:sz w:val="32"/>
        </w:rPr>
        <w:br/>
      </w:r>
      <w:r w:rsidRPr="00E95D82">
        <w:rPr>
          <w:rFonts w:ascii="HG丸ｺﾞｼｯｸM-PRO" w:hAnsi="HG丸ｺﾞｼｯｸM-PRO" w:hint="eastAsia"/>
          <w:b/>
          <w:color w:val="0070C0"/>
          <w:sz w:val="32"/>
        </w:rPr>
        <w:t>ローインピーダンスで送るのかの選択がある。</w:t>
      </w:r>
    </w:p>
    <w:p w:rsidR="00515EA3" w:rsidRPr="00E95D82" w:rsidRDefault="00515EA3" w:rsidP="00515EA3">
      <w:pPr>
        <w:rPr>
          <w:rFonts w:ascii="HG丸ｺﾞｼｯｸM-PRO" w:hAnsi="HG丸ｺﾞｼｯｸM-PRO"/>
          <w:sz w:val="16"/>
          <w:szCs w:val="16"/>
        </w:rPr>
      </w:pPr>
      <w:r w:rsidRPr="00E95D82">
        <w:rPr>
          <w:rFonts w:ascii="HG丸ｺﾞｼｯｸM-PRO" w:hAnsi="HG丸ｺﾞｼｯｸM-PRO" w:hint="eastAsia"/>
        </w:rPr>
        <w:t>でも、</w:t>
      </w:r>
      <w:r w:rsidRPr="00E95D82">
        <w:rPr>
          <w:rFonts w:ascii="HG丸ｺﾞｼｯｸM-PRO" w:hAnsi="HG丸ｺﾞｼｯｸM-PRO" w:hint="eastAsia"/>
          <w:b/>
          <w:color w:val="FF0000"/>
          <w:sz w:val="36"/>
          <w:szCs w:val="36"/>
        </w:rPr>
        <w:t>スピーカーを除く音響機器で、信号として必要としているのは、電圧なんだわさ。</w:t>
      </w:r>
      <w:r w:rsidRPr="00E95D82">
        <w:rPr>
          <w:rFonts w:ascii="HG丸ｺﾞｼｯｸM-PRO" w:hAnsi="HG丸ｺﾞｼｯｸM-PRO" w:hint="eastAsia"/>
          <w:sz w:val="16"/>
          <w:szCs w:val="16"/>
        </w:rPr>
        <w:t>（なぜ電圧なのかマイクっていうのはどういう構造になっているのか。ダイナミックマイクはダイアフラムという振動版を音によって揺らして、それによって電磁誘導の原理によって電気信号が発生する構造で、コンデンサーマイクだと電極に直流電流を流すことで、ダイアフラムの動きに応じた電荷の変化を電気信号にしている。その電気信号がケーブルに入っていてミキサー、アンプ、</w:t>
      </w:r>
      <w:r w:rsidR="00731A4E" w:rsidRPr="00E95D82">
        <w:rPr>
          <w:rFonts w:ascii="HG丸ｺﾞｼｯｸM-PRO" w:hAnsi="HG丸ｺﾞｼｯｸM-PRO" w:hint="eastAsia"/>
          <w:sz w:val="16"/>
          <w:szCs w:val="16"/>
        </w:rPr>
        <w:t>スピーカー</w:t>
      </w:r>
      <w:r w:rsidRPr="00E95D82">
        <w:rPr>
          <w:rFonts w:ascii="HG丸ｺﾞｼｯｸM-PRO" w:hAnsi="HG丸ｺﾞｼｯｸM-PRO" w:hint="eastAsia"/>
          <w:sz w:val="16"/>
          <w:szCs w:val="16"/>
        </w:rPr>
        <w:t>を通してお客さんに聴いていただく）</w:t>
      </w:r>
    </w:p>
    <w:p w:rsidR="00515EA3" w:rsidRPr="00E95D82" w:rsidRDefault="00515EA3" w:rsidP="00515EA3">
      <w:pPr>
        <w:ind w:firstLine="200"/>
        <w:rPr>
          <w:rFonts w:ascii="HG丸ｺﾞｼｯｸM-PRO" w:hAnsi="HG丸ｺﾞｼｯｸM-PRO"/>
          <w:sz w:val="20"/>
        </w:rPr>
      </w:pPr>
    </w:p>
    <w:p w:rsidR="00515EA3" w:rsidRPr="00E95D82" w:rsidRDefault="00515EA3" w:rsidP="00515EA3">
      <w:pPr>
        <w:pStyle w:val="1"/>
        <w:spacing w:before="173"/>
        <w:rPr>
          <w:rFonts w:ascii="HG丸ｺﾞｼｯｸM-PRO" w:hAnsi="HG丸ｺﾞｼｯｸM-PRO"/>
        </w:rPr>
      </w:pPr>
      <w:r w:rsidRPr="00E95D82">
        <w:rPr>
          <w:rFonts w:ascii="HG丸ｺﾞｼｯｸM-PRO" w:hAnsi="HG丸ｺﾞｼｯｸM-PRO" w:hint="eastAsia"/>
          <w:noProof/>
          <w:lang w:bidi="ar-SA"/>
        </w:rPr>
        <w:lastRenderedPageBreak/>
        <mc:AlternateContent>
          <mc:Choice Requires="wps">
            <w:drawing>
              <wp:anchor distT="0" distB="0" distL="114300" distR="114300" simplePos="0" relativeHeight="251692032" behindDoc="1" locked="0" layoutInCell="1" allowOverlap="1" wp14:anchorId="7FC892E8" wp14:editId="4CB8C305">
                <wp:simplePos x="0" y="0"/>
                <wp:positionH relativeFrom="column">
                  <wp:posOffset>-775335</wp:posOffset>
                </wp:positionH>
                <wp:positionV relativeFrom="paragraph">
                  <wp:posOffset>53975</wp:posOffset>
                </wp:positionV>
                <wp:extent cx="6962775" cy="8124825"/>
                <wp:effectExtent l="57150" t="38100" r="85725" b="104775"/>
                <wp:wrapNone/>
                <wp:docPr id="70" name="角丸四角形 70"/>
                <wp:cNvGraphicFramePr/>
                <a:graphic xmlns:a="http://schemas.openxmlformats.org/drawingml/2006/main">
                  <a:graphicData uri="http://schemas.microsoft.com/office/word/2010/wordprocessingShape">
                    <wps:wsp>
                      <wps:cNvSpPr/>
                      <wps:spPr>
                        <a:xfrm>
                          <a:off x="0" y="0"/>
                          <a:ext cx="6962775" cy="812482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70" o:spid="_x0000_s1026" style="position:absolute;left:0;text-align:left;margin-left:-61.05pt;margin-top:4.25pt;width:548.25pt;height:639.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" fillcolor="#a5d5e2 [1624]" strokecolor="#40a7c2 [3048]">
                <v:fill color2="#e4f2f6 [504]" rotate="t" angle="180" colors="0 #9eeaff;22938f #bbefff;1 #e4f9ff" focus="100%" type="gradient"/>
                <v:shadow on="t" color="black" opacity="24903f" origin=",.5" offset="0,.55556mm"/>
              </v:roundrect>
            </w:pict>
          </mc:Fallback>
        </mc:AlternateContent>
      </w:r>
      <w:r w:rsidRPr="00E95D82">
        <w:rPr>
          <w:rFonts w:ascii="HG丸ｺﾞｼｯｸM-PRO" w:hAnsi="HG丸ｺﾞｼｯｸM-PRO" w:hint="eastAsia"/>
        </w:rPr>
        <w:t>信号の受け渡し</w:t>
      </w:r>
    </w:p>
    <w:p w:rsidR="00515EA3" w:rsidRPr="00E95D82" w:rsidRDefault="00515EA3" w:rsidP="00515EA3">
      <w:pPr>
        <w:tabs>
          <w:tab w:val="left" w:pos="5415"/>
        </w:tabs>
        <w:rPr>
          <w:rFonts w:ascii="HG丸ｺﾞｼｯｸM-PRO" w:hAnsi="HG丸ｺﾞｼｯｸM-PRO"/>
        </w:rPr>
      </w:pPr>
      <w:r w:rsidRPr="00E95D82">
        <w:rPr>
          <w:rFonts w:ascii="HG丸ｺﾞｼｯｸM-PRO" w:hAnsi="HG丸ｺﾞｼｯｸM-PRO" w:hint="eastAsia"/>
          <w:noProof/>
          <w:lang w:bidi="ar-SA"/>
        </w:rPr>
        <mc:AlternateContent>
          <mc:Choice Requires="wps">
            <w:drawing>
              <wp:anchor distT="0" distB="0" distL="114300" distR="114300" simplePos="0" relativeHeight="251693056" behindDoc="0" locked="0" layoutInCell="1" allowOverlap="1" wp14:anchorId="671E7081" wp14:editId="15CEEEF7">
                <wp:simplePos x="0" y="0"/>
                <wp:positionH relativeFrom="column">
                  <wp:posOffset>215265</wp:posOffset>
                </wp:positionH>
                <wp:positionV relativeFrom="paragraph">
                  <wp:posOffset>-4445</wp:posOffset>
                </wp:positionV>
                <wp:extent cx="5334000" cy="0"/>
                <wp:effectExtent l="0" t="0" r="19050" b="19050"/>
                <wp:wrapNone/>
                <wp:docPr id="71" name="直線コネクタ 71"/>
                <wp:cNvGraphicFramePr/>
                <a:graphic xmlns:a="http://schemas.openxmlformats.org/drawingml/2006/main">
                  <a:graphicData uri="http://schemas.microsoft.com/office/word/2010/wordprocessingShape">
                    <wps:wsp>
                      <wps:cNvCnPr/>
                      <wps:spPr>
                        <a:xfrm>
                          <a:off x="0" y="0"/>
                          <a:ext cx="5334000" cy="0"/>
                        </a:xfrm>
                        <a:prstGeom prst="line">
                          <a:avLst/>
                        </a:prstGeom>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線コネクタ 71"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35pt" to="43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" strokecolor="#795d9b [3047]"/>
            </w:pict>
          </mc:Fallback>
        </mc:AlternateContent>
      </w:r>
    </w:p>
    <w:p w:rsidR="00515EA3" w:rsidRPr="00E95D82" w:rsidRDefault="00515EA3" w:rsidP="00515EA3">
      <w:pPr>
        <w:ind w:firstLine="240"/>
        <w:rPr>
          <w:rFonts w:ascii="HG丸ｺﾞｼｯｸM-PRO" w:hAnsi="HG丸ｺﾞｼｯｸM-PRO"/>
          <w:szCs w:val="21"/>
        </w:rPr>
      </w:pPr>
      <w:r w:rsidRPr="00E95D82">
        <w:rPr>
          <w:rFonts w:ascii="HG丸ｺﾞｼｯｸM-PRO" w:hAnsi="HG丸ｺﾞｼｯｸM-PRO" w:hint="eastAsia"/>
          <w:noProof/>
          <w:sz w:val="24"/>
          <w:lang w:bidi="ar-SA"/>
        </w:rPr>
        <w:drawing>
          <wp:anchor distT="0" distB="0" distL="114300" distR="114300" simplePos="0" relativeHeight="251682816" behindDoc="0" locked="0" layoutInCell="1" allowOverlap="1" wp14:anchorId="3EB23500" wp14:editId="55A80E7A">
            <wp:simplePos x="0" y="0"/>
            <wp:positionH relativeFrom="column">
              <wp:posOffset>3301365</wp:posOffset>
            </wp:positionH>
            <wp:positionV relativeFrom="paragraph">
              <wp:posOffset>204470</wp:posOffset>
            </wp:positionV>
            <wp:extent cx="2352675" cy="800100"/>
            <wp:effectExtent l="0" t="0" r="9525" b="0"/>
            <wp:wrapSquare wrapText="bothSides"/>
            <wp:docPr id="89" name="図 89" descr="信号の受け渡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信号の受け渡し"/>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2675" cy="800100"/>
                    </a:xfrm>
                    <a:prstGeom prst="rect">
                      <a:avLst/>
                    </a:prstGeom>
                    <a:noFill/>
                    <a:ln>
                      <a:noFill/>
                    </a:ln>
                  </pic:spPr>
                </pic:pic>
              </a:graphicData>
            </a:graphic>
          </wp:anchor>
        </w:drawing>
      </w:r>
      <w:r w:rsidRPr="00E95D82">
        <w:rPr>
          <w:rFonts w:ascii="HG丸ｺﾞｼｯｸM-PRO" w:hAnsi="HG丸ｺﾞｼｯｸM-PRO" w:hint="eastAsia"/>
          <w:sz w:val="24"/>
        </w:rPr>
        <w:t>さてあなたはA点からB点に信号という荷物を送らなくてはなりません。地面の部分をケーブルとすると、ケーブルの周りには、自然の落雷ノイズから人工的な違法電波まで、信号には必要のない</w:t>
      </w:r>
      <w:r w:rsidRPr="00E95D82">
        <w:rPr>
          <w:rFonts w:ascii="HG丸ｺﾞｼｯｸM-PRO" w:hAnsi="HG丸ｺﾞｼｯｸM-PRO" w:hint="eastAsia"/>
          <w:sz w:val="24"/>
          <w:u w:val="wave" w:color="FF0000"/>
        </w:rPr>
        <w:t>ノイズ</w:t>
      </w:r>
      <w:r w:rsidRPr="00E95D82">
        <w:rPr>
          <w:rFonts w:ascii="HG丸ｺﾞｼｯｸM-PRO" w:hAnsi="HG丸ｺﾞｼｯｸM-PRO" w:hint="eastAsia"/>
          <w:sz w:val="24"/>
        </w:rPr>
        <w:t>がうようよしてるわけだ。</w:t>
      </w:r>
    </w:p>
    <w:p w:rsidR="00515EA3" w:rsidRPr="00E95D82" w:rsidRDefault="00515EA3" w:rsidP="00515EA3">
      <w:pPr>
        <w:rPr>
          <w:rFonts w:ascii="HG丸ｺﾞｼｯｸM-PRO" w:hAnsi="HG丸ｺﾞｼｯｸM-PRO"/>
          <w:szCs w:val="21"/>
        </w:rPr>
      </w:pPr>
      <w:r w:rsidRPr="00E95D82">
        <w:rPr>
          <w:rFonts w:ascii="HG丸ｺﾞｼｯｸM-PRO" w:hAnsi="HG丸ｺﾞｼｯｸM-PRO"/>
          <w:noProof/>
          <w:szCs w:val="21"/>
          <w:lang w:bidi="ar-SA"/>
        </w:rPr>
        <mc:AlternateContent>
          <mc:Choice Requires="wps">
            <w:drawing>
              <wp:anchor distT="0" distB="0" distL="114300" distR="114300" simplePos="0" relativeHeight="251696128" behindDoc="1" locked="0" layoutInCell="1" allowOverlap="1" wp14:anchorId="2B40311E" wp14:editId="58A91AB9">
                <wp:simplePos x="0" y="0"/>
                <wp:positionH relativeFrom="column">
                  <wp:posOffset>-318135</wp:posOffset>
                </wp:positionH>
                <wp:positionV relativeFrom="paragraph">
                  <wp:posOffset>210820</wp:posOffset>
                </wp:positionV>
                <wp:extent cx="6257925" cy="2905125"/>
                <wp:effectExtent l="57150" t="38100" r="85725" b="104775"/>
                <wp:wrapNone/>
                <wp:docPr id="72" name="正方形/長方形 72"/>
                <wp:cNvGraphicFramePr/>
                <a:graphic xmlns:a="http://schemas.openxmlformats.org/drawingml/2006/main">
                  <a:graphicData uri="http://schemas.microsoft.com/office/word/2010/wordprocessingShape">
                    <wps:wsp>
                      <wps:cNvSpPr/>
                      <wps:spPr>
                        <a:xfrm>
                          <a:off x="0" y="0"/>
                          <a:ext cx="6257925" cy="290512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72" o:spid="_x0000_s1026" style="position:absolute;left:0;text-align:left;margin-left:-25.05pt;margin-top:16.6pt;width:492.75pt;height:228.7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" fillcolor="#a7bfde [1620]" strokecolor="#4579b8 [3044]">
                <v:fill color2="#e4ecf5 [500]" rotate="t" angle="180" colors="0 #a3c4ff;22938f #bfd5ff;1 #e5eeff" focus="100%" type="gradient"/>
                <v:shadow on="t" color="black" opacity="24903f" origin=",.5" offset="0,.55556mm"/>
              </v:rect>
            </w:pict>
          </mc:Fallback>
        </mc:AlternateContent>
      </w:r>
    </w:p>
    <w:p w:rsidR="00515EA3" w:rsidRPr="00E95D82" w:rsidRDefault="00515EA3" w:rsidP="00515EA3">
      <w:pPr>
        <w:pStyle w:val="2"/>
        <w:rPr>
          <w:rFonts w:ascii="HG丸ｺﾞｼｯｸM-PRO" w:hAnsi="HG丸ｺﾞｼｯｸM-PRO"/>
        </w:rPr>
      </w:pPr>
      <w:r w:rsidRPr="00E95D82">
        <w:rPr>
          <w:rFonts w:ascii="HG丸ｺﾞｼｯｸM-PRO" w:hAnsi="HG丸ｺﾞｼｯｸM-PRO" w:hint="eastAsia"/>
        </w:rPr>
        <w:t>ハイインピーダンスの場合</w:t>
      </w:r>
    </w:p>
    <w:p w:rsidR="00515EA3" w:rsidRPr="00E95D82" w:rsidRDefault="00515EA3" w:rsidP="00515EA3">
      <w:pPr>
        <w:rPr>
          <w:rFonts w:ascii="HG丸ｺﾞｼｯｸM-PRO" w:hAnsi="HG丸ｺﾞｼｯｸM-PRO"/>
        </w:rPr>
      </w:pPr>
    </w:p>
    <w:p w:rsidR="00515EA3" w:rsidRPr="00E95D82" w:rsidRDefault="00515EA3" w:rsidP="00515EA3">
      <w:pPr>
        <w:ind w:firstLine="240"/>
        <w:rPr>
          <w:rFonts w:ascii="HG丸ｺﾞｼｯｸM-PRO" w:hAnsi="HG丸ｺﾞｼｯｸM-PRO"/>
          <w:b/>
          <w:color w:val="FF0000"/>
          <w:szCs w:val="21"/>
        </w:rPr>
      </w:pPr>
      <w:r w:rsidRPr="00E95D82">
        <w:rPr>
          <w:rFonts w:ascii="HG丸ｺﾞｼｯｸM-PRO" w:hAnsi="HG丸ｺﾞｼｯｸM-PRO" w:hint="eastAsia"/>
          <w:noProof/>
          <w:sz w:val="24"/>
          <w:lang w:bidi="ar-SA"/>
        </w:rPr>
        <mc:AlternateContent>
          <mc:Choice Requires="wpg">
            <w:drawing>
              <wp:anchor distT="0" distB="0" distL="114300" distR="114300" simplePos="0" relativeHeight="251683840" behindDoc="0" locked="0" layoutInCell="1" allowOverlap="1" wp14:anchorId="6A730857" wp14:editId="5A13E957">
                <wp:simplePos x="0" y="0"/>
                <wp:positionH relativeFrom="column">
                  <wp:posOffset>3215640</wp:posOffset>
                </wp:positionH>
                <wp:positionV relativeFrom="paragraph">
                  <wp:posOffset>247015</wp:posOffset>
                </wp:positionV>
                <wp:extent cx="2695575" cy="1724025"/>
                <wp:effectExtent l="38100" t="57150" r="85725" b="104775"/>
                <wp:wrapSquare wrapText="bothSides"/>
                <wp:docPr id="73" name="グループ化 73"/>
                <wp:cNvGraphicFramePr/>
                <a:graphic xmlns:a="http://schemas.openxmlformats.org/drawingml/2006/main">
                  <a:graphicData uri="http://schemas.microsoft.com/office/word/2010/wordprocessingGroup">
                    <wpg:wgp>
                      <wpg:cNvGrpSpPr/>
                      <wpg:grpSpPr>
                        <a:xfrm>
                          <a:off x="0" y="0"/>
                          <a:ext cx="2695575" cy="1724025"/>
                          <a:chOff x="-142875" y="0"/>
                          <a:chExt cx="2696209" cy="1724188"/>
                        </a:xfrm>
                      </wpg:grpSpPr>
                      <pic:pic xmlns:pic14="http://schemas.microsoft.com/office/drawing/2010/picture" xmlns:pic="http://schemas.openxmlformats.org/drawingml/2006/picture" mc:Ignorable="pic14">
                        <pic:nvPicPr>
                          <pic:cNvPr id="74" name="図 74" descr="ハイインピーダンスでの受け渡し"/>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66691" y="0"/>
                            <a:ext cx="2552700" cy="1438275"/>
                          </a:xfrm>
                          <a:prstGeom prst="rect">
                            <a:avLst/>
                          </a:prstGeom>
                          <a:ln/>
                        </pic:spPr>
                        <pic14:style>
                          <a:lnRef idx="1">
                            <a:schemeClr val="accent3"/>
                          </a:lnRef>
                          <a:fillRef idx="2">
                            <a:schemeClr val="accent3"/>
                          </a:fillRef>
                          <a:effectRef idx="1">
                            <a:schemeClr val="accent3"/>
                          </a:effectRef>
                          <a:fontRef idx="minor">
                            <a:schemeClr val="dk1"/>
                          </a:fontRef>
                        </pic14:style>
                      </pic:pic>
                      <wps:wsp>
                        <wps:cNvPr id="75" name="テキスト ボックス 75"/>
                        <wps:cNvSpPr txBox="1"/>
                        <wps:spPr>
                          <a:xfrm>
                            <a:off x="-142875" y="1494937"/>
                            <a:ext cx="2696209" cy="229251"/>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0D2897" w:rsidRPr="00CA7E48" w:rsidRDefault="000D2897" w:rsidP="00515EA3">
                              <w:pPr>
                                <w:pStyle w:val="af2"/>
                                <w:ind w:firstLineChars="200" w:firstLine="422"/>
                                <w:rPr>
                                  <w:noProof/>
                                  <w:szCs w:val="24"/>
                                </w:rPr>
                              </w:pPr>
                              <w:r>
                                <w:rPr>
                                  <w:rFonts w:hint="eastAsia"/>
                                </w:rPr>
                                <w:t>ハイインピーダンスでの受け渡し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グループ化 73" o:spid="_x0000_s1192" style="position:absolute;left:0;text-align:left;margin-left:253.2pt;margin-top:19.45pt;width:212.25pt;height:135.75pt;z-index:251683840;mso-width-relative:margin" coordorigin="-1428" coordsize="26962,1724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">
                <v:shape id="図 74" o:spid="_x0000_s1193" type="#_x0000_t75" alt="ハイインピーダンスでの受け渡し" style="position:absolute;left:-666;width:25526;height:1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Wj4jEAAAA2wAAAA8AAABkcnMvZG93bnJldi54bWxEj82KwkAQhO+C7zC04E0n/hDdrKO4C8KC&#10;Hoyu995MmwQzPSEzq/HtHUHwWFTXV12LVWsqcaXGlZYVjIYRCOLM6pJzBb/HzWAOwnlkjZVlUnAn&#10;B6tlt7PARNsbp3Q9+FwECLsEFRTe14mULivIoBvamjh4Z9sY9EE2udQN3gLcVHIcRbE0WHJoKLCm&#10;74Kyy+HfhDd28u9jm01kfNpP480+Sk/p+Uupfq9df4Lw1Pr38Sv9oxXMpvDcEgA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Wj4jEAAAA2wAAAA8AAAAAAAAAAAAAAAAA&#10;nwIAAGRycy9kb3ducmV2LnhtbFBLBQYAAAAABAAEAPcAAACQAwAAAAA=&#10;" filled="t" fillcolor="#cdddac [1622]">
                  <v:fill color2="#f0f4e6 [502]" rotate="t" angle="180" colors="0 #dafda7;22938f #e4fdc2;1 #f5ffe6" focus="100%" type="gradient"/>
                  <v:imagedata r:id="rId46" o:title="ハイインピーダンスでの受け渡し"/>
                  <v:shadow on="t" color="black" opacity="24903f" origin=",.5" offset="0,.55556mm"/>
                  <v:path arrowok="t"/>
                </v:shape>
                <v:shape id="テキスト ボックス 75" o:spid="_x0000_s1194" type="#_x0000_t202" style="position:absolute;left:-1428;top:14949;width:26961;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OC8MA&#10;AADbAAAADwAAAGRycy9kb3ducmV2LnhtbESPQWsCMRSE74L/ITzBm2Yt1sp2o2hBUOjFbaEeH5vX&#10;zbKblyWJuv33TaHgcZiZb5hiO9hO3MiHxrGCxTwDQVw53XCt4PPjMFuDCBFZY+eYFPxQgO1mPCow&#10;1+7OZ7qVsRYJwiFHBSbGPpcyVIYshrnriZP37bzFmKSvpfZ4T3DbyacsW0mLDacFgz29Gara8moV&#10;2KPRX+3q0p3M8t2cmrgvF35QajoZdq8gIg3xEf5vH7WCl2f4+5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OC8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style="mso-fit-shape-to-text:t" inset="0,0,0,0">
                    <w:txbxContent>
                      <w:p w:rsidR="000D2897" w:rsidRPr="00CA7E48" w:rsidRDefault="000D2897" w:rsidP="00515EA3">
                        <w:pPr>
                          <w:pStyle w:val="af2"/>
                          <w:ind w:firstLineChars="200" w:firstLine="422"/>
                          <w:rPr>
                            <w:noProof/>
                            <w:szCs w:val="24"/>
                          </w:rPr>
                        </w:pPr>
                        <w:r>
                          <w:rPr>
                            <w:rFonts w:hint="eastAsia"/>
                          </w:rPr>
                          <w:t>ハイインピーダンスでの受け渡し</w:t>
                        </w:r>
                      </w:p>
                    </w:txbxContent>
                  </v:textbox>
                </v:shape>
                <w10:wrap type="square"/>
              </v:group>
            </w:pict>
          </mc:Fallback>
        </mc:AlternateContent>
      </w:r>
      <w:r w:rsidRPr="00E95D82">
        <w:rPr>
          <w:rFonts w:ascii="HG丸ｺﾞｼｯｸM-PRO" w:hAnsi="HG丸ｺﾞｼｯｸM-PRO" w:hint="eastAsia"/>
          <w:sz w:val="24"/>
        </w:rPr>
        <w:t>ここで背の高いハイインピーダンスで信号という荷物を送ったとすると、信号を送ることはできるんだけど背の高い</w:t>
      </w:r>
      <w:r w:rsidRPr="00E95D82">
        <w:rPr>
          <w:rFonts w:ascii="HG丸ｺﾞｼｯｸM-PRO" w:hAnsi="HG丸ｺﾞｼｯｸM-PRO"/>
          <w:sz w:val="24"/>
        </w:rPr>
        <w:br/>
      </w:r>
      <w:r w:rsidRPr="00E95D82">
        <w:rPr>
          <w:rFonts w:ascii="HG丸ｺﾞｼｯｸM-PRO" w:hAnsi="HG丸ｺﾞｼｯｸM-PRO" w:hint="eastAsia"/>
          <w:b/>
          <w:color w:val="FF0000"/>
          <w:sz w:val="36"/>
          <w:szCs w:val="36"/>
        </w:rPr>
        <w:t>（インピーダンスが高い）分だけノイズを拾ってしまい何の問題もなく確実にB点に送り届けられない。</w:t>
      </w:r>
    </w:p>
    <w:p w:rsidR="00515EA3" w:rsidRPr="00E95D82" w:rsidRDefault="00515EA3" w:rsidP="00515EA3">
      <w:pPr>
        <w:ind w:firstLine="211"/>
        <w:rPr>
          <w:rFonts w:ascii="HG丸ｺﾞｼｯｸM-PRO" w:hAnsi="HG丸ｺﾞｼｯｸM-PRO"/>
          <w:b/>
          <w:color w:val="FF0000"/>
          <w:szCs w:val="21"/>
        </w:rPr>
      </w:pPr>
    </w:p>
    <w:p w:rsidR="00515EA3" w:rsidRPr="00E95D82" w:rsidRDefault="00515EA3" w:rsidP="00515EA3">
      <w:pPr>
        <w:pStyle w:val="2"/>
        <w:rPr>
          <w:rFonts w:ascii="HG丸ｺﾞｼｯｸM-PRO" w:hAnsi="HG丸ｺﾞｼｯｸM-PRO"/>
        </w:rPr>
      </w:pPr>
      <w:r w:rsidRPr="00E95D82">
        <w:rPr>
          <w:rFonts w:ascii="HG丸ｺﾞｼｯｸM-PRO" w:hAnsi="HG丸ｺﾞｼｯｸM-PRO"/>
          <w:b/>
          <w:noProof/>
          <w:color w:val="FF0000"/>
          <w:szCs w:val="21"/>
          <w:lang w:bidi="ar-SA"/>
        </w:rPr>
        <mc:AlternateContent>
          <mc:Choice Requires="wps">
            <w:drawing>
              <wp:anchor distT="0" distB="0" distL="114300" distR="114300" simplePos="0" relativeHeight="251697152" behindDoc="1" locked="0" layoutInCell="1" allowOverlap="1" wp14:anchorId="48EB927C" wp14:editId="105F7DC2">
                <wp:simplePos x="0" y="0"/>
                <wp:positionH relativeFrom="column">
                  <wp:posOffset>-318135</wp:posOffset>
                </wp:positionH>
                <wp:positionV relativeFrom="paragraph">
                  <wp:posOffset>1270</wp:posOffset>
                </wp:positionV>
                <wp:extent cx="6257925" cy="2657475"/>
                <wp:effectExtent l="57150" t="38100" r="85725" b="104775"/>
                <wp:wrapNone/>
                <wp:docPr id="76" name="正方形/長方形 76"/>
                <wp:cNvGraphicFramePr/>
                <a:graphic xmlns:a="http://schemas.openxmlformats.org/drawingml/2006/main">
                  <a:graphicData uri="http://schemas.microsoft.com/office/word/2010/wordprocessingShape">
                    <wps:wsp>
                      <wps:cNvSpPr/>
                      <wps:spPr>
                        <a:xfrm>
                          <a:off x="0" y="0"/>
                          <a:ext cx="6257925" cy="265747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76" o:spid="_x0000_s1026" style="position:absolute;left:0;text-align:left;margin-left:-25.05pt;margin-top:.1pt;width:492.75pt;height:209.25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" fillcolor="#bfb1d0 [1623]" strokecolor="#795d9b [3047]">
                <v:fill color2="#ece7f1 [503]" rotate="t" angle="180" colors="0 #c9b5e8;22938f #d9cbee;1 #f0eaf9" focus="100%" type="gradient"/>
                <v:shadow on="t" color="black" opacity="24903f" origin=",.5" offset="0,.55556mm"/>
              </v:rect>
            </w:pict>
          </mc:Fallback>
        </mc:AlternateContent>
      </w:r>
      <w:r w:rsidRPr="00E95D82">
        <w:rPr>
          <w:rFonts w:ascii="HG丸ｺﾞｼｯｸM-PRO" w:hAnsi="HG丸ｺﾞｼｯｸM-PRO" w:hint="eastAsia"/>
        </w:rPr>
        <w:t>ローインピーダンスの場合</w:t>
      </w:r>
    </w:p>
    <w:p w:rsidR="00515EA3" w:rsidRPr="00E95D82" w:rsidRDefault="00515EA3" w:rsidP="00515EA3">
      <w:pPr>
        <w:rPr>
          <w:rFonts w:ascii="HG丸ｺﾞｼｯｸM-PRO" w:hAnsi="HG丸ｺﾞｼｯｸM-PRO"/>
        </w:rPr>
      </w:pPr>
      <w:r w:rsidRPr="00E95D82">
        <w:rPr>
          <w:rFonts w:ascii="HG丸ｺﾞｼｯｸM-PRO" w:hAnsi="HG丸ｺﾞｼｯｸM-PRO" w:hint="eastAsia"/>
          <w:noProof/>
          <w:lang w:bidi="ar-SA"/>
        </w:rPr>
        <mc:AlternateContent>
          <mc:Choice Requires="wpg">
            <w:drawing>
              <wp:anchor distT="0" distB="0" distL="114300" distR="114300" simplePos="0" relativeHeight="251684864" behindDoc="0" locked="0" layoutInCell="1" allowOverlap="1" wp14:anchorId="3A6845BB" wp14:editId="4D47F0FF">
                <wp:simplePos x="0" y="0"/>
                <wp:positionH relativeFrom="column">
                  <wp:posOffset>3339465</wp:posOffset>
                </wp:positionH>
                <wp:positionV relativeFrom="paragraph">
                  <wp:posOffset>125095</wp:posOffset>
                </wp:positionV>
                <wp:extent cx="2571750" cy="1762125"/>
                <wp:effectExtent l="57150" t="57150" r="57150" b="104775"/>
                <wp:wrapSquare wrapText="bothSides"/>
                <wp:docPr id="77" name="グループ化 77"/>
                <wp:cNvGraphicFramePr/>
                <a:graphic xmlns:a="http://schemas.openxmlformats.org/drawingml/2006/main">
                  <a:graphicData uri="http://schemas.microsoft.com/office/word/2010/wordprocessingGroup">
                    <wpg:wgp>
                      <wpg:cNvGrpSpPr/>
                      <wpg:grpSpPr>
                        <a:xfrm>
                          <a:off x="0" y="0"/>
                          <a:ext cx="2571750" cy="1762125"/>
                          <a:chOff x="123829" y="0"/>
                          <a:chExt cx="2572384" cy="1762759"/>
                        </a:xfrm>
                      </wpg:grpSpPr>
                      <pic:pic xmlns:pic14="http://schemas.microsoft.com/office/drawing/2010/picture" xmlns:pic="http://schemas.openxmlformats.org/drawingml/2006/picture" mc:Ignorable="pic14">
                        <pic:nvPicPr>
                          <pic:cNvPr id="78" name="図 78" descr="ローインピーダンスでの受け渡し"/>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19075" y="0"/>
                            <a:ext cx="2457450" cy="1476375"/>
                          </a:xfrm>
                          <a:prstGeom prst="rect">
                            <a:avLst/>
                          </a:prstGeom>
                          <a:ln/>
                        </pic:spPr>
                        <pic14:style>
                          <a:lnRef idx="1">
                            <a:schemeClr val="accent3"/>
                          </a:lnRef>
                          <a:fillRef idx="2">
                            <a:schemeClr val="accent3"/>
                          </a:fillRef>
                          <a:effectRef idx="1">
                            <a:schemeClr val="accent3"/>
                          </a:effectRef>
                          <a:fontRef idx="minor">
                            <a:schemeClr val="dk1"/>
                          </a:fontRef>
                        </pic14:style>
                      </pic:pic>
                      <wps:wsp>
                        <wps:cNvPr id="79" name="テキスト ボックス 79"/>
                        <wps:cNvSpPr txBox="1"/>
                        <wps:spPr>
                          <a:xfrm>
                            <a:off x="123829" y="1533525"/>
                            <a:ext cx="2572384" cy="229234"/>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0D2897" w:rsidRPr="00042E37" w:rsidRDefault="000D2897" w:rsidP="00515EA3">
                              <w:pPr>
                                <w:pStyle w:val="af2"/>
                                <w:ind w:firstLineChars="200" w:firstLine="422"/>
                                <w:rPr>
                                  <w:noProof/>
                                  <w:szCs w:val="24"/>
                                </w:rPr>
                              </w:pPr>
                              <w:r>
                                <w:rPr>
                                  <w:rFonts w:hint="eastAsia"/>
                                </w:rPr>
                                <w:t>ローインピーダンスでの受け渡し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グループ化 77" o:spid="_x0000_s1195" style="position:absolute;left:0;text-align:left;margin-left:262.95pt;margin-top:9.85pt;width:202.5pt;height:138.75pt;z-index:251684864;mso-width-relative:margin" coordorigin="1238" coordsize="25723,1762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">
                <v:shape id="図 78" o:spid="_x0000_s1196" type="#_x0000_t75" alt="ローインピーダンスでの受け渡し" style="position:absolute;left:2190;width:24575;height:1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9LmbBAAAA2wAAAA8AAABkcnMvZG93bnJldi54bWxET7tuwjAU3ZH6D9at1AWBQwZAAQeVvtQN&#10;kVbMV/FNHLCvo9hA+vf1UKnj0Xlvd6Oz4kZD6DwrWMwzEMS11x23Cr6/3mdrECEia7SeScEPBdiV&#10;D5MtFtrf+Ui3KrYihXAoUIGJsS+kDLUhh2Hue+LENX5wGBMcWqkHvKdwZ2WeZUvpsOPUYLCnF0P1&#10;pbo6BdPD3lzect281nZ/uubLxYc+W6WeHsfnDYhIY/wX/7k/tYJVGpu+pB8gy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L9LmbBAAAA2wAAAA8AAAAAAAAAAAAAAAAAnwIA&#10;AGRycy9kb3ducmV2LnhtbFBLBQYAAAAABAAEAPcAAACNAwAAAAA=&#10;" filled="t" fillcolor="#cdddac [1622]">
                  <v:fill color2="#f0f4e6 [502]" rotate="t" angle="180" colors="0 #dafda7;22938f #e4fdc2;1 #f5ffe6" focus="100%" type="gradient"/>
                  <v:imagedata r:id="rId48" o:title="ローインピーダンスでの受け渡し"/>
                  <v:shadow on="t" color="black" opacity="24903f" origin=",.5" offset="0,.55556mm"/>
                  <v:path arrowok="t"/>
                </v:shape>
                <v:shape id="テキスト ボックス 79" o:spid="_x0000_s1197" type="#_x0000_t202" style="position:absolute;left:1238;top:15335;width:25724;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cEDsMA&#10;AADbAAAADwAAAGRycy9kb3ducmV2LnhtbESPQWsCMRSE74L/ITyhNzdrKbZujaIFQcFLt4V6fGxe&#10;N4ublyWJuv57Iwgeh5n5hpkve9uKM/nQOFYwyXIQxJXTDdcKfn824w8QISJrbB2TgisFWC6GgzkW&#10;2l34m85lrEWCcChQgYmxK6QMlSGLIXMdcfL+nbcYk/S11B4vCW5b+ZrnU2mx4bRgsKMvQ9WxPFkF&#10;dmv033F6aHfmbW92TVyXE98r9TLqV58gIvXxGX60t1rB+wzuX9I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cED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style="mso-fit-shape-to-text:t" inset="0,0,0,0">
                    <w:txbxContent>
                      <w:p w:rsidR="000D2897" w:rsidRPr="00042E37" w:rsidRDefault="000D2897" w:rsidP="00515EA3">
                        <w:pPr>
                          <w:pStyle w:val="af2"/>
                          <w:ind w:firstLineChars="200" w:firstLine="422"/>
                          <w:rPr>
                            <w:noProof/>
                            <w:szCs w:val="24"/>
                          </w:rPr>
                        </w:pPr>
                        <w:r>
                          <w:rPr>
                            <w:rFonts w:hint="eastAsia"/>
                          </w:rPr>
                          <w:t>ローインピーダンスでの受け渡し</w:t>
                        </w:r>
                      </w:p>
                    </w:txbxContent>
                  </v:textbox>
                </v:shape>
                <w10:wrap type="square"/>
              </v:group>
            </w:pict>
          </mc:Fallback>
        </mc:AlternateContent>
      </w:r>
    </w:p>
    <w:p w:rsidR="00515EA3" w:rsidRPr="00E95D82" w:rsidRDefault="00515EA3" w:rsidP="00515EA3">
      <w:pPr>
        <w:rPr>
          <w:rFonts w:ascii="HG丸ｺﾞｼｯｸM-PRO" w:hAnsi="HG丸ｺﾞｼｯｸM-PRO"/>
        </w:rPr>
      </w:pPr>
      <w:r w:rsidRPr="00E95D82">
        <w:rPr>
          <w:rFonts w:ascii="HG丸ｺﾞｼｯｸM-PRO" w:hAnsi="HG丸ｺﾞｼｯｸM-PRO" w:hint="eastAsia"/>
        </w:rPr>
        <w:t>今度は背の低い</w:t>
      </w:r>
      <w:r w:rsidRPr="00E95D82">
        <w:rPr>
          <w:rFonts w:ascii="HG丸ｺﾞｼｯｸM-PRO" w:hAnsi="HG丸ｺﾞｼｯｸM-PRO" w:hint="eastAsia"/>
          <w:color w:val="000000" w:themeColor="text1"/>
          <w:szCs w:val="36"/>
        </w:rPr>
        <w:t>ローインピーダンスで送ったとすると、信号を送るにはパワーはいるんだけど、</w:t>
      </w:r>
      <w:r w:rsidRPr="00E95D82">
        <w:rPr>
          <w:rFonts w:ascii="HG丸ｺﾞｼｯｸM-PRO" w:hAnsi="HG丸ｺﾞｼｯｸM-PRO"/>
          <w:color w:val="000000" w:themeColor="text1"/>
          <w:szCs w:val="36"/>
        </w:rPr>
        <w:br/>
      </w:r>
      <w:r w:rsidRPr="00E95D82">
        <w:rPr>
          <w:rFonts w:ascii="HG丸ｺﾞｼｯｸM-PRO" w:hAnsi="HG丸ｺﾞｼｯｸM-PRO" w:hint="eastAsia"/>
          <w:b/>
          <w:color w:val="FF0000"/>
          <w:sz w:val="36"/>
          <w:szCs w:val="36"/>
        </w:rPr>
        <w:t>背が低い（インピーダンスが低い）分、ノイズには強い</w:t>
      </w:r>
      <w:r w:rsidRPr="00E95D82">
        <w:rPr>
          <w:rFonts w:ascii="HG丸ｺﾞｼｯｸM-PRO" w:hAnsi="HG丸ｺﾞｼｯｸM-PRO"/>
          <w:b/>
          <w:color w:val="FF0000"/>
          <w:sz w:val="36"/>
          <w:szCs w:val="36"/>
        </w:rPr>
        <w:br/>
      </w:r>
      <w:r w:rsidRPr="00E95D82">
        <w:rPr>
          <w:rFonts w:ascii="HG丸ｺﾞｼｯｸM-PRO" w:hAnsi="HG丸ｺﾞｼｯｸM-PRO" w:hint="eastAsia"/>
        </w:rPr>
        <w:t>（確実にB点にまで送れるよね）。</w:t>
      </w:r>
    </w:p>
    <w:p w:rsidR="00515EA3" w:rsidRPr="00E95D82" w:rsidRDefault="00515EA3" w:rsidP="00515EA3">
      <w:pPr>
        <w:rPr>
          <w:rFonts w:ascii="HG丸ｺﾞｼｯｸM-PRO" w:hAnsi="HG丸ｺﾞｼｯｸM-PRO"/>
        </w:rPr>
      </w:pPr>
      <w:r w:rsidRPr="00E95D82">
        <w:rPr>
          <w:rFonts w:ascii="HG丸ｺﾞｼｯｸM-PRO" w:hAnsi="HG丸ｺﾞｼｯｸM-PRO" w:hint="eastAsia"/>
        </w:rPr>
        <w:t>だからノイズを拾いにくく確実に送り届けるには、インピーダンスは低いほうがいいというわけ。</w:t>
      </w:r>
    </w:p>
    <w:p w:rsidR="00515EA3" w:rsidRPr="00E95D82" w:rsidRDefault="00515EA3" w:rsidP="00515EA3">
      <w:pPr>
        <w:rPr>
          <w:rFonts w:ascii="HG丸ｺﾞｼｯｸM-PRO" w:hAnsi="HG丸ｺﾞｼｯｸM-PRO"/>
        </w:rPr>
      </w:pPr>
    </w:p>
    <w:p w:rsidR="00515EA3" w:rsidRPr="00E95D82" w:rsidRDefault="00515EA3" w:rsidP="00515EA3">
      <w:pPr>
        <w:rPr>
          <w:rFonts w:ascii="HG丸ｺﾞｼｯｸM-PRO" w:hAnsi="HG丸ｺﾞｼｯｸM-PRO"/>
        </w:rPr>
      </w:pPr>
    </w:p>
    <w:p w:rsidR="00515EA3" w:rsidRPr="00E95D82" w:rsidRDefault="00515EA3" w:rsidP="00515EA3">
      <w:pPr>
        <w:pStyle w:val="1"/>
        <w:spacing w:before="173"/>
        <w:rPr>
          <w:rFonts w:ascii="HG丸ｺﾞｼｯｸM-PRO" w:hAnsi="HG丸ｺﾞｼｯｸM-PRO"/>
        </w:rPr>
      </w:pPr>
      <w:r w:rsidRPr="00E95D82">
        <w:rPr>
          <w:rFonts w:ascii="HG丸ｺﾞｼｯｸM-PRO" w:hAnsi="HG丸ｺﾞｼｯｸM-PRO" w:hint="eastAsia"/>
          <w:noProof/>
          <w:lang w:bidi="ar-SA"/>
        </w:rPr>
        <w:lastRenderedPageBreak/>
        <mc:AlternateContent>
          <mc:Choice Requires="wps">
            <w:drawing>
              <wp:anchor distT="0" distB="0" distL="114300" distR="114300" simplePos="0" relativeHeight="251687936" behindDoc="1" locked="0" layoutInCell="1" allowOverlap="1" wp14:anchorId="5BF54D36" wp14:editId="6CA00401">
                <wp:simplePos x="0" y="0"/>
                <wp:positionH relativeFrom="column">
                  <wp:posOffset>-651510</wp:posOffset>
                </wp:positionH>
                <wp:positionV relativeFrom="paragraph">
                  <wp:posOffset>-71120</wp:posOffset>
                </wp:positionV>
                <wp:extent cx="6686550" cy="8296275"/>
                <wp:effectExtent l="57150" t="38100" r="76200" b="104775"/>
                <wp:wrapNone/>
                <wp:docPr id="80" name="角丸四角形 80"/>
                <wp:cNvGraphicFramePr/>
                <a:graphic xmlns:a="http://schemas.openxmlformats.org/drawingml/2006/main">
                  <a:graphicData uri="http://schemas.microsoft.com/office/word/2010/wordprocessingShape">
                    <wps:wsp>
                      <wps:cNvSpPr/>
                      <wps:spPr>
                        <a:xfrm>
                          <a:off x="0" y="0"/>
                          <a:ext cx="6686550" cy="829627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80" o:spid="_x0000_s1026" style="position:absolute;left:0;text-align:left;margin-left:-51.3pt;margin-top:-5.6pt;width:526.5pt;height:653.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" fillcolor="#cdddac [1622]" strokecolor="#94b64e [3046]">
                <v:fill color2="#f0f4e6 [502]" rotate="t" angle="180" colors="0 #dafda7;22938f #e4fdc2;1 #f5ffe6" focus="100%" type="gradient"/>
                <v:shadow on="t" color="black" opacity="24903f" origin=",.5" offset="0,.55556mm"/>
              </v:roundrect>
            </w:pict>
          </mc:Fallback>
        </mc:AlternateContent>
      </w:r>
      <w:r w:rsidRPr="00E95D82">
        <w:rPr>
          <w:rFonts w:ascii="HG丸ｺﾞｼｯｸM-PRO" w:hAnsi="HG丸ｺﾞｼｯｸM-PRO" w:hint="eastAsia"/>
          <w:noProof/>
          <w:lang w:bidi="ar-SA"/>
        </w:rPr>
        <mc:AlternateContent>
          <mc:Choice Requires="wps">
            <w:drawing>
              <wp:anchor distT="0" distB="0" distL="114300" distR="114300" simplePos="0" relativeHeight="251686912" behindDoc="0" locked="0" layoutInCell="1" allowOverlap="1" wp14:anchorId="51C69013" wp14:editId="49921087">
                <wp:simplePos x="0" y="0"/>
                <wp:positionH relativeFrom="column">
                  <wp:posOffset>62865</wp:posOffset>
                </wp:positionH>
                <wp:positionV relativeFrom="paragraph">
                  <wp:posOffset>425450</wp:posOffset>
                </wp:positionV>
                <wp:extent cx="5334000" cy="0"/>
                <wp:effectExtent l="0" t="0" r="19050" b="19050"/>
                <wp:wrapNone/>
                <wp:docPr id="81" name="直線コネクタ 81"/>
                <wp:cNvGraphicFramePr/>
                <a:graphic xmlns:a="http://schemas.openxmlformats.org/drawingml/2006/main">
                  <a:graphicData uri="http://schemas.microsoft.com/office/word/2010/wordprocessingShape">
                    <wps:wsp>
                      <wps:cNvCnPr/>
                      <wps:spPr>
                        <a:xfrm>
                          <a:off x="0" y="0"/>
                          <a:ext cx="5334000" cy="0"/>
                        </a:xfrm>
                        <a:prstGeom prst="line">
                          <a:avLst/>
                        </a:prstGeom>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線コネクタ 81"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3.5pt" to="424.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" strokecolor="#795d9b [3047]"/>
            </w:pict>
          </mc:Fallback>
        </mc:AlternateContent>
      </w:r>
      <w:r w:rsidRPr="00E95D82">
        <w:rPr>
          <w:rFonts w:ascii="HG丸ｺﾞｼｯｸM-PRO" w:hAnsi="HG丸ｺﾞｼｯｸM-PRO" w:hint="eastAsia"/>
        </w:rPr>
        <w:t>インピーダンスの整合</w:t>
      </w:r>
    </w:p>
    <w:p w:rsidR="00515EA3" w:rsidRPr="00E95D82" w:rsidRDefault="00515EA3" w:rsidP="00515EA3">
      <w:pPr>
        <w:rPr>
          <w:rFonts w:ascii="HG丸ｺﾞｼｯｸM-PRO" w:hAnsi="HG丸ｺﾞｼｯｸM-PRO"/>
        </w:rPr>
      </w:pPr>
      <w:r w:rsidRPr="00E95D82">
        <w:rPr>
          <w:rFonts w:ascii="HG丸ｺﾞｼｯｸM-PRO" w:hAnsi="HG丸ｺﾞｼｯｸM-PRO"/>
        </w:rPr>
        <w:t>ローインピーダンスで信号を出力するまではいいとして、今度は信号を受ける側のインピーダンスをどうしようかという問題がでてくる</w:t>
      </w:r>
      <w:r w:rsidRPr="00E95D82">
        <w:rPr>
          <w:rFonts w:ascii="HG丸ｺﾞｼｯｸM-PRO" w:hAnsi="HG丸ｺﾞｼｯｸM-PRO" w:hint="eastAsia"/>
        </w:rPr>
        <w:t>。</w:t>
      </w:r>
    </w:p>
    <w:p w:rsidR="00515EA3" w:rsidRPr="00E95D82" w:rsidRDefault="00515EA3" w:rsidP="00515EA3">
      <w:pPr>
        <w:rPr>
          <w:rFonts w:ascii="HG丸ｺﾞｼｯｸM-PRO" w:hAnsi="HG丸ｺﾞｼｯｸM-PRO"/>
        </w:rPr>
      </w:pPr>
      <w:r w:rsidRPr="00E95D82">
        <w:rPr>
          <w:rFonts w:ascii="HG丸ｺﾞｼｯｸM-PRO" w:hAnsi="HG丸ｺﾞｼｯｸM-PRO" w:hint="eastAsia"/>
        </w:rPr>
        <w:t>受ける側のパターンは</w:t>
      </w:r>
      <w:r w:rsidRPr="00E95D82">
        <w:rPr>
          <w:rFonts w:ascii="HG丸ｺﾞｼｯｸM-PRO" w:hAnsi="HG丸ｺﾞｼｯｸM-PRO" w:hint="eastAsia"/>
          <w:sz w:val="32"/>
          <w:szCs w:val="32"/>
        </w:rPr>
        <w:t>3つ</w:t>
      </w:r>
      <w:r w:rsidRPr="00E95D82">
        <w:rPr>
          <w:rFonts w:ascii="HG丸ｺﾞｼｯｸM-PRO" w:hAnsi="HG丸ｺﾞｼｯｸM-PRO" w:hint="eastAsia"/>
        </w:rPr>
        <w:t>ある。(図4参照)</w:t>
      </w:r>
      <w:r w:rsidRPr="00E95D82">
        <w:rPr>
          <w:rFonts w:ascii="HG丸ｺﾞｼｯｸM-PRO" w:hAnsi="HG丸ｺﾞｼｯｸM-PRO"/>
          <w:noProof/>
          <w:lang w:bidi="ar-SA"/>
        </w:rPr>
        <mc:AlternateContent>
          <mc:Choice Requires="wpg">
            <w:drawing>
              <wp:anchor distT="0" distB="0" distL="114300" distR="114300" simplePos="0" relativeHeight="251685888" behindDoc="0" locked="0" layoutInCell="1" allowOverlap="1" wp14:anchorId="0390ECE7" wp14:editId="69DD15EF">
                <wp:simplePos x="0" y="0"/>
                <wp:positionH relativeFrom="column">
                  <wp:posOffset>3187065</wp:posOffset>
                </wp:positionH>
                <wp:positionV relativeFrom="paragraph">
                  <wp:posOffset>128905</wp:posOffset>
                </wp:positionV>
                <wp:extent cx="2296159" cy="2829559"/>
                <wp:effectExtent l="76200" t="57150" r="66675" b="104775"/>
                <wp:wrapSquare wrapText="bothSides"/>
                <wp:docPr id="82" name="グループ化 82"/>
                <wp:cNvGraphicFramePr/>
                <a:graphic xmlns:a="http://schemas.openxmlformats.org/drawingml/2006/main">
                  <a:graphicData uri="http://schemas.microsoft.com/office/word/2010/wordprocessingGroup">
                    <wpg:wgp>
                      <wpg:cNvGrpSpPr/>
                      <wpg:grpSpPr>
                        <a:xfrm>
                          <a:off x="0" y="0"/>
                          <a:ext cx="2296159" cy="2829559"/>
                          <a:chOff x="0" y="0"/>
                          <a:chExt cx="2296159" cy="2829559"/>
                        </a:xfrm>
                      </wpg:grpSpPr>
                      <pic:pic xmlns:pic14="http://schemas.microsoft.com/office/drawing/2010/picture" xmlns:pic="http://schemas.openxmlformats.org/drawingml/2006/picture" mc:Ignorable="pic14">
                        <pic:nvPicPr>
                          <pic:cNvPr id="83" name="図 83" descr="C:\Users\m011134690\Pictures\インピーダンスの調合.jp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5525" cy="2543175"/>
                          </a:xfrm>
                          <a:prstGeom prst="rect">
                            <a:avLst/>
                          </a:prstGeom>
                          <a:ln/>
                        </pic:spPr>
                        <pic14:style>
                          <a:lnRef idx="1">
                            <a:schemeClr val="accent5"/>
                          </a:lnRef>
                          <a:fillRef idx="2">
                            <a:schemeClr val="accent5"/>
                          </a:fillRef>
                          <a:effectRef idx="1">
                            <a:schemeClr val="accent5"/>
                          </a:effectRef>
                          <a:fontRef idx="minor">
                            <a:schemeClr val="dk1"/>
                          </a:fontRef>
                        </pic14:style>
                      </pic:pic>
                      <wps:wsp>
                        <wps:cNvPr id="84" name="テキスト ボックス 84"/>
                        <wps:cNvSpPr txBox="1"/>
                        <wps:spPr>
                          <a:xfrm>
                            <a:off x="0" y="2600325"/>
                            <a:ext cx="2296159" cy="229234"/>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0D2897" w:rsidRPr="00D63675" w:rsidRDefault="000D2897" w:rsidP="00515EA3">
                              <w:pPr>
                                <w:pStyle w:val="af2"/>
                                <w:ind w:firstLineChars="300" w:firstLine="632"/>
                                <w:rPr>
                                  <w:noProof/>
                                  <w:szCs w:val="24"/>
                                </w:rPr>
                              </w:pPr>
                              <w:r>
                                <w:rPr>
                                  <w:rFonts w:hint="eastAsia"/>
                                </w:rPr>
                                <w:t>インピーダンスの調合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グループ化 82" o:spid="_x0000_s1198" style="position:absolute;left:0;text-align:left;margin-left:250.95pt;margin-top:10.15pt;width:180.8pt;height:222.8pt;z-index:251685888" coordsize="22961,282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">
                <v:shape id="図 83" o:spid="_x0000_s1199" type="#_x0000_t75" style="position:absolute;width:22955;height:25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0/LTDAAAA2wAAAA8AAABkcnMvZG93bnJldi54bWxEj92KwjAUhO8F3yEcwTtNrSDSNYrU1RW8&#10;WX8e4NCcbYrNSWmyWvfpjSDs5TAz3zCLVWdrcaPWV44VTMYJCOLC6YpLBZfzdjQH4QOyxtoxKXiQ&#10;h9Wy31tgpt2dj3Q7hVJECPsMFZgQmkxKXxiy6MeuIY7ej2sthijbUuoW7xFua5kmyUxarDguGGwo&#10;N1RcT79Wgf1OP/8upazqvDF+d5yeD/S1UWo46NYfIAJ14T/8bu+1gvkUXl/iD5D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PT8tMMAAADbAAAADwAAAAAAAAAAAAAAAACf&#10;AgAAZHJzL2Rvd25yZXYueG1sUEsFBgAAAAAEAAQA9wAAAI8DAAAAAA==&#10;" filled="t" fillcolor="#a5d5e2 [1624]">
                  <v:fill color2="#e4f2f6 [504]" rotate="t" angle="180" colors="0 #9eeaff;22938f #bbefff;1 #e4f9ff" focus="100%" type="gradient"/>
                  <v:imagedata r:id="rId50" o:title="インピーダンスの調合"/>
                  <v:shadow on="t" color="black" opacity="24903f" origin=",.5" offset="0,.55556mm"/>
                  <v:path arrowok="t"/>
                </v:shape>
                <v:shape id="テキスト ボックス 84" o:spid="_x0000_s1200" type="#_x0000_t202" style="position:absolute;top:26003;width:22961;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oMMQA&#10;AADbAAAADwAAAGRycy9kb3ducmV2LnhtbESPT2vCQBTE74LfYXlCL6KbFishuooIiu3Jfxdvz+wz&#10;CWbfptk1Sfvpu4WCx2HmN8PMl50pRUO1KywreB1HIIhTqwvOFJxPm1EMwnlkjaVlUvBNDpaLfm+O&#10;ibYtH6g5+kyEEnYJKsi9rxIpXZqTQTe2FXHwbrY26IOsM6lrbEO5KeVbFE2lwYLDQo4VrXNK78eH&#10;URBfJtef7cd+2MafzQ2jr9W75b1SL4NuNQPhqfPP8D+904GbwN+X8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L6DD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style="mso-fit-shape-to-text:t" inset="0,0,0,0">
                    <w:txbxContent>
                      <w:p w:rsidR="000D2897" w:rsidRPr="00D63675" w:rsidRDefault="000D2897" w:rsidP="00515EA3">
                        <w:pPr>
                          <w:pStyle w:val="af2"/>
                          <w:ind w:firstLineChars="300" w:firstLine="632"/>
                          <w:rPr>
                            <w:noProof/>
                            <w:szCs w:val="24"/>
                          </w:rPr>
                        </w:pPr>
                        <w:r>
                          <w:rPr>
                            <w:rFonts w:hint="eastAsia"/>
                          </w:rPr>
                          <w:t>インピーダンスの調合</w:t>
                        </w:r>
                      </w:p>
                    </w:txbxContent>
                  </v:textbox>
                </v:shape>
                <w10:wrap type="square"/>
              </v:group>
            </w:pict>
          </mc:Fallback>
        </mc:AlternateContent>
      </w:r>
    </w:p>
    <w:p w:rsidR="00515EA3" w:rsidRPr="00E95D82" w:rsidRDefault="00515EA3" w:rsidP="00841A6E">
      <w:pPr>
        <w:pStyle w:val="af"/>
        <w:numPr>
          <w:ilvl w:val="0"/>
          <w:numId w:val="3"/>
        </w:numPr>
        <w:ind w:leftChars="0" w:firstLineChars="0"/>
        <w:rPr>
          <w:rFonts w:ascii="HG丸ｺﾞｼｯｸM-PRO" w:hAnsi="HG丸ｺﾞｼｯｸM-PRO"/>
          <w:sz w:val="16"/>
          <w:szCs w:val="16"/>
        </w:rPr>
      </w:pPr>
      <w:r w:rsidRPr="00E95D82">
        <w:rPr>
          <w:rFonts w:ascii="HG丸ｺﾞｼｯｸM-PRO" w:hAnsi="HG丸ｺﾞｼｯｸM-PRO" w:hint="eastAsia"/>
          <w:noProof/>
          <w:color w:val="000000" w:themeColor="text1"/>
          <w:sz w:val="36"/>
          <w:szCs w:val="36"/>
          <w:lang w:bidi="ar-SA"/>
        </w:rPr>
        <mc:AlternateContent>
          <mc:Choice Requires="wps">
            <w:drawing>
              <wp:anchor distT="0" distB="0" distL="114300" distR="114300" simplePos="0" relativeHeight="251688960" behindDoc="1" locked="0" layoutInCell="1" allowOverlap="1" wp14:anchorId="619F5E9E" wp14:editId="39FDC9B6">
                <wp:simplePos x="0" y="0"/>
                <wp:positionH relativeFrom="column">
                  <wp:posOffset>62865</wp:posOffset>
                </wp:positionH>
                <wp:positionV relativeFrom="paragraph">
                  <wp:posOffset>40005</wp:posOffset>
                </wp:positionV>
                <wp:extent cx="3000375" cy="781050"/>
                <wp:effectExtent l="57150" t="38100" r="85725" b="95250"/>
                <wp:wrapNone/>
                <wp:docPr id="85" name="角丸四角形 85"/>
                <wp:cNvGraphicFramePr/>
                <a:graphic xmlns:a="http://schemas.openxmlformats.org/drawingml/2006/main">
                  <a:graphicData uri="http://schemas.microsoft.com/office/word/2010/wordprocessingShape">
                    <wps:wsp>
                      <wps:cNvSpPr/>
                      <wps:spPr>
                        <a:xfrm>
                          <a:off x="0" y="0"/>
                          <a:ext cx="3000375" cy="781050"/>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角丸四角形 85" o:spid="_x0000_s1026" style="position:absolute;left:0;text-align:left;margin-left:4.95pt;margin-top:3.15pt;width:236.25pt;height:61.5pt;z-index:-251627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" fillcolor="#dfa7a6 [1621]" strokecolor="#bc4542 [3045]">
                <v:fill color2="#f5e4e4 [501]" rotate="t" angle="180" colors="0 #ffa2a1;22938f #ffbebd;1 #ffe5e5" focus="100%" type="gradient"/>
                <v:shadow on="t" color="black" opacity="24903f" origin=",.5" offset="0,.55556mm"/>
              </v:roundrect>
            </w:pict>
          </mc:Fallback>
        </mc:AlternateContent>
      </w:r>
      <w:r w:rsidRPr="00E95D82">
        <w:rPr>
          <w:rFonts w:ascii="HG丸ｺﾞｼｯｸM-PRO" w:hAnsi="HG丸ｺﾞｼｯｸM-PRO" w:hint="eastAsia"/>
          <w:color w:val="000000" w:themeColor="text1"/>
          <w:sz w:val="36"/>
          <w:szCs w:val="36"/>
        </w:rPr>
        <w:t>出力側と入力側のインピーダンスが全く同じ</w:t>
      </w:r>
    </w:p>
    <w:p w:rsidR="00515EA3" w:rsidRPr="00E95D82" w:rsidRDefault="00515EA3" w:rsidP="00515EA3">
      <w:pPr>
        <w:ind w:firstLineChars="0" w:firstLine="0"/>
        <w:rPr>
          <w:rFonts w:ascii="HG丸ｺﾞｼｯｸM-PRO" w:hAnsi="HG丸ｺﾞｼｯｸM-PRO"/>
          <w:sz w:val="16"/>
          <w:szCs w:val="16"/>
        </w:rPr>
      </w:pPr>
      <w:r w:rsidRPr="00E95D82">
        <w:rPr>
          <w:rFonts w:ascii="HG丸ｺﾞｼｯｸM-PRO" w:hAnsi="HG丸ｺﾞｼｯｸM-PRO"/>
        </w:rPr>
        <w:t>（これをインピーダンスの整合とかインピーダンスのマッチングという）このときが一番ロスのない伝送が出来る。実際音響システムでは可能な限り入力や出力のインピーダンスを</w:t>
      </w:r>
      <w:r w:rsidRPr="00E95D82">
        <w:rPr>
          <w:rFonts w:ascii="HG丸ｺﾞｼｯｸM-PRO" w:hAnsi="HG丸ｺﾞｼｯｸM-PRO" w:hint="eastAsia"/>
        </w:rPr>
        <w:t>同じにしている</w:t>
      </w:r>
      <w:r w:rsidRPr="00E95D82">
        <w:rPr>
          <w:rFonts w:ascii="HG丸ｺﾞｼｯｸM-PRO" w:hAnsi="HG丸ｺﾞｼｯｸM-PRO"/>
        </w:rPr>
        <w:t>。</w:t>
      </w:r>
    </w:p>
    <w:p w:rsidR="00515EA3" w:rsidRPr="00E95D82" w:rsidRDefault="00515EA3" w:rsidP="00515EA3">
      <w:pPr>
        <w:rPr>
          <w:rFonts w:ascii="HG丸ｺﾞｼｯｸM-PRO" w:hAnsi="HG丸ｺﾞｼｯｸM-PRO"/>
        </w:rPr>
      </w:pPr>
      <w:r w:rsidRPr="00E95D82">
        <w:rPr>
          <w:rFonts w:ascii="HG丸ｺﾞｼｯｸM-PRO" w:hAnsi="HG丸ｺﾞｼｯｸM-PRO"/>
        </w:rPr>
        <w:t>インピーダンスが揃っていると、出力側の電圧と電流は、入力側の電圧と電流に等しくなるので、出力側が</w:t>
      </w:r>
      <w:r w:rsidRPr="00E95D82">
        <w:rPr>
          <w:rFonts w:ascii="HG丸ｺﾞｼｯｸM-PRO" w:hAnsi="HG丸ｺﾞｼｯｸM-PRO" w:hint="eastAsia"/>
        </w:rPr>
        <w:t>0dB</w:t>
      </w:r>
      <w:r w:rsidRPr="00E95D82">
        <w:rPr>
          <w:rFonts w:ascii="HG丸ｺﾞｼｯｸM-PRO" w:hAnsi="HG丸ｺﾞｼｯｸM-PRO"/>
        </w:rPr>
        <w:t>の時は入力側に現れる信号も</w:t>
      </w:r>
      <w:r w:rsidRPr="00E95D82">
        <w:rPr>
          <w:rFonts w:ascii="HG丸ｺﾞｼｯｸM-PRO" w:hAnsi="HG丸ｺﾞｼｯｸM-PRO" w:hint="eastAsia"/>
        </w:rPr>
        <w:t>0dB</w:t>
      </w:r>
      <w:r w:rsidRPr="00E95D82">
        <w:rPr>
          <w:rFonts w:ascii="HG丸ｺﾞｼｯｸM-PRO" w:hAnsi="HG丸ｺﾞｼｯｸM-PRO"/>
        </w:rPr>
        <w:t>になる。</w:t>
      </w:r>
    </w:p>
    <w:p w:rsidR="00515EA3" w:rsidRPr="00E95D82" w:rsidRDefault="00515EA3" w:rsidP="00515EA3">
      <w:pPr>
        <w:ind w:firstLine="160"/>
        <w:rPr>
          <w:rFonts w:ascii="HG丸ｺﾞｼｯｸM-PRO" w:hAnsi="HG丸ｺﾞｼｯｸM-PRO"/>
          <w:sz w:val="16"/>
          <w:szCs w:val="16"/>
        </w:rPr>
      </w:pPr>
    </w:p>
    <w:p w:rsidR="00515EA3" w:rsidRPr="00E95D82" w:rsidRDefault="00515EA3" w:rsidP="00841A6E">
      <w:pPr>
        <w:pStyle w:val="af"/>
        <w:numPr>
          <w:ilvl w:val="0"/>
          <w:numId w:val="3"/>
        </w:numPr>
        <w:ind w:leftChars="0" w:firstLineChars="0"/>
        <w:rPr>
          <w:rFonts w:ascii="HG丸ｺﾞｼｯｸM-PRO" w:hAnsi="HG丸ｺﾞｼｯｸM-PRO"/>
        </w:rPr>
      </w:pPr>
      <w:r w:rsidRPr="00E95D82">
        <w:rPr>
          <w:rFonts w:ascii="HG丸ｺﾞｼｯｸM-PRO" w:hAnsi="HG丸ｺﾞｼｯｸM-PRO" w:hint="eastAsia"/>
          <w:noProof/>
          <w:color w:val="000000" w:themeColor="text1"/>
          <w:sz w:val="36"/>
          <w:szCs w:val="36"/>
          <w:lang w:bidi="ar-SA"/>
        </w:rPr>
        <mc:AlternateContent>
          <mc:Choice Requires="wps">
            <w:drawing>
              <wp:anchor distT="0" distB="0" distL="114300" distR="114300" simplePos="0" relativeHeight="251689984" behindDoc="1" locked="0" layoutInCell="1" allowOverlap="1" wp14:anchorId="58301DB0" wp14:editId="48EFC938">
                <wp:simplePos x="0" y="0"/>
                <wp:positionH relativeFrom="column">
                  <wp:posOffset>62865</wp:posOffset>
                </wp:positionH>
                <wp:positionV relativeFrom="paragraph">
                  <wp:posOffset>31115</wp:posOffset>
                </wp:positionV>
                <wp:extent cx="3933825" cy="819150"/>
                <wp:effectExtent l="57150" t="38100" r="85725" b="95250"/>
                <wp:wrapNone/>
                <wp:docPr id="86" name="角丸四角形 86"/>
                <wp:cNvGraphicFramePr/>
                <a:graphic xmlns:a="http://schemas.openxmlformats.org/drawingml/2006/main">
                  <a:graphicData uri="http://schemas.microsoft.com/office/word/2010/wordprocessingShape">
                    <wps:wsp>
                      <wps:cNvSpPr/>
                      <wps:spPr>
                        <a:xfrm>
                          <a:off x="0" y="0"/>
                          <a:ext cx="3933825" cy="819150"/>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角丸四角形 86" o:spid="_x0000_s1026" style="position:absolute;left:0;text-align:left;margin-left:4.95pt;margin-top:2.45pt;width:309.75pt;height:64.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" fillcolor="#dfa7a6 [1621]" strokecolor="#bc4542 [3045]">
                <v:fill color2="#f5e4e4 [501]" rotate="t" angle="180" colors="0 #ffa2a1;22938f #ffbebd;1 #ffe5e5" focus="100%" type="gradient"/>
                <v:shadow on="t" color="black" opacity="24903f" origin=",.5" offset="0,.55556mm"/>
              </v:roundrect>
            </w:pict>
          </mc:Fallback>
        </mc:AlternateContent>
      </w:r>
      <w:r w:rsidRPr="00E95D82">
        <w:rPr>
          <w:rFonts w:ascii="HG丸ｺﾞｼｯｸM-PRO" w:hAnsi="HG丸ｺﾞｼｯｸM-PRO" w:hint="eastAsia"/>
          <w:color w:val="000000" w:themeColor="text1"/>
          <w:sz w:val="36"/>
          <w:szCs w:val="36"/>
        </w:rPr>
        <w:t>出力側のインピーダンスに比べて</w:t>
      </w:r>
      <w:r w:rsidRPr="00E95D82">
        <w:rPr>
          <w:rFonts w:ascii="HG丸ｺﾞｼｯｸM-PRO" w:hAnsi="HG丸ｺﾞｼｯｸM-PRO"/>
          <w:color w:val="000000" w:themeColor="text1"/>
          <w:sz w:val="36"/>
          <w:szCs w:val="36"/>
        </w:rPr>
        <w:br/>
      </w:r>
      <w:r w:rsidRPr="00E95D82">
        <w:rPr>
          <w:rFonts w:ascii="HG丸ｺﾞｼｯｸM-PRO" w:hAnsi="HG丸ｺﾞｼｯｸM-PRO" w:hint="eastAsia"/>
          <w:color w:val="000000" w:themeColor="text1"/>
          <w:sz w:val="36"/>
          <w:szCs w:val="36"/>
        </w:rPr>
        <w:t>入力側のインピーダンスが大きい</w:t>
      </w:r>
    </w:p>
    <w:p w:rsidR="00515EA3" w:rsidRPr="00E95D82" w:rsidRDefault="00515EA3" w:rsidP="00515EA3">
      <w:pPr>
        <w:rPr>
          <w:rFonts w:ascii="HG丸ｺﾞｼｯｸM-PRO" w:hAnsi="HG丸ｺﾞｼｯｸM-PRO"/>
        </w:rPr>
      </w:pPr>
      <w:r w:rsidRPr="00E95D82">
        <w:rPr>
          <w:rFonts w:ascii="HG丸ｺﾞｼｯｸM-PRO" w:hAnsi="HG丸ｺﾞｼｯｸM-PRO"/>
        </w:rPr>
        <w:t>この場合は伝送ロスはあるものの、一応信号の受け渡しは出来る。</w:t>
      </w:r>
    </w:p>
    <w:p w:rsidR="00515EA3" w:rsidRPr="00E95D82" w:rsidRDefault="00515EA3" w:rsidP="00515EA3">
      <w:pPr>
        <w:rPr>
          <w:rFonts w:ascii="HG丸ｺﾞｼｯｸM-PRO" w:hAnsi="HG丸ｺﾞｼｯｸM-PRO"/>
        </w:rPr>
      </w:pPr>
    </w:p>
    <w:p w:rsidR="00515EA3" w:rsidRPr="00E95D82" w:rsidRDefault="00515EA3" w:rsidP="00841A6E">
      <w:pPr>
        <w:pStyle w:val="af"/>
        <w:numPr>
          <w:ilvl w:val="0"/>
          <w:numId w:val="3"/>
        </w:numPr>
        <w:ind w:leftChars="0" w:firstLineChars="0"/>
        <w:rPr>
          <w:rFonts w:ascii="HG丸ｺﾞｼｯｸM-PRO" w:hAnsi="HG丸ｺﾞｼｯｸM-PRO"/>
        </w:rPr>
      </w:pPr>
      <w:r w:rsidRPr="00E95D82">
        <w:rPr>
          <w:rFonts w:ascii="HG丸ｺﾞｼｯｸM-PRO" w:hAnsi="HG丸ｺﾞｼｯｸM-PRO" w:hint="eastAsia"/>
          <w:noProof/>
          <w:color w:val="000000" w:themeColor="text1"/>
          <w:sz w:val="36"/>
          <w:szCs w:val="36"/>
          <w:lang w:bidi="ar-SA"/>
        </w:rPr>
        <mc:AlternateContent>
          <mc:Choice Requires="wps">
            <w:drawing>
              <wp:anchor distT="0" distB="0" distL="114300" distR="114300" simplePos="0" relativeHeight="251691008" behindDoc="1" locked="0" layoutInCell="1" allowOverlap="1" wp14:anchorId="320752D8" wp14:editId="5E01F8B7">
                <wp:simplePos x="0" y="0"/>
                <wp:positionH relativeFrom="column">
                  <wp:posOffset>129539</wp:posOffset>
                </wp:positionH>
                <wp:positionV relativeFrom="paragraph">
                  <wp:posOffset>74930</wp:posOffset>
                </wp:positionV>
                <wp:extent cx="3933825" cy="742950"/>
                <wp:effectExtent l="57150" t="38100" r="85725" b="95250"/>
                <wp:wrapNone/>
                <wp:docPr id="87" name="角丸四角形 87"/>
                <wp:cNvGraphicFramePr/>
                <a:graphic xmlns:a="http://schemas.openxmlformats.org/drawingml/2006/main">
                  <a:graphicData uri="http://schemas.microsoft.com/office/word/2010/wordprocessingShape">
                    <wps:wsp>
                      <wps:cNvSpPr/>
                      <wps:spPr>
                        <a:xfrm>
                          <a:off x="0" y="0"/>
                          <a:ext cx="3933825" cy="742950"/>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角丸四角形 87" o:spid="_x0000_s1026" style="position:absolute;left:0;text-align:left;margin-left:10.2pt;margin-top:5.9pt;width:309.75pt;height:58.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" fillcolor="#dfa7a6 [1621]" strokecolor="#bc4542 [3045]">
                <v:fill color2="#f5e4e4 [501]" rotate="t" angle="180" colors="0 #ffa2a1;22938f #ffbebd;1 #ffe5e5" focus="100%" type="gradient"/>
                <v:shadow on="t" color="black" opacity="24903f" origin=",.5" offset="0,.55556mm"/>
              </v:roundrect>
            </w:pict>
          </mc:Fallback>
        </mc:AlternateContent>
      </w:r>
      <w:r w:rsidRPr="00E95D82">
        <w:rPr>
          <w:rFonts w:ascii="HG丸ｺﾞｼｯｸM-PRO" w:hAnsi="HG丸ｺﾞｼｯｸM-PRO" w:hint="eastAsia"/>
          <w:color w:val="000000" w:themeColor="text1"/>
          <w:sz w:val="36"/>
          <w:szCs w:val="36"/>
        </w:rPr>
        <w:t>出力側のインピーダンスに比べて</w:t>
      </w:r>
      <w:r w:rsidRPr="00E95D82">
        <w:rPr>
          <w:rFonts w:ascii="HG丸ｺﾞｼｯｸM-PRO" w:hAnsi="HG丸ｺﾞｼｯｸM-PRO"/>
          <w:color w:val="000000" w:themeColor="text1"/>
          <w:sz w:val="36"/>
          <w:szCs w:val="36"/>
        </w:rPr>
        <w:br/>
      </w:r>
      <w:r w:rsidRPr="00E95D82">
        <w:rPr>
          <w:rFonts w:ascii="HG丸ｺﾞｼｯｸM-PRO" w:hAnsi="HG丸ｺﾞｼｯｸM-PRO" w:hint="eastAsia"/>
          <w:color w:val="000000" w:themeColor="text1"/>
          <w:sz w:val="36"/>
          <w:szCs w:val="36"/>
        </w:rPr>
        <w:t>入力側のインピーダンスが低い</w:t>
      </w:r>
    </w:p>
    <w:p w:rsidR="00515EA3" w:rsidRPr="00E95D82" w:rsidRDefault="00515EA3" w:rsidP="00515EA3">
      <w:pPr>
        <w:ind w:left="360" w:firstLineChars="0" w:firstLine="0"/>
        <w:rPr>
          <w:rFonts w:ascii="HG丸ｺﾞｼｯｸM-PRO" w:hAnsi="HG丸ｺﾞｼｯｸM-PRO"/>
        </w:rPr>
      </w:pPr>
      <w:r w:rsidRPr="00E95D82">
        <w:rPr>
          <w:rFonts w:ascii="HG丸ｺﾞｼｯｸM-PRO" w:hAnsi="HG丸ｺﾞｼｯｸM-PRO"/>
        </w:rPr>
        <w:t>この場合は信号の受け渡しが上手く行かず、歪みや高域の劣化を生じる。</w:t>
      </w:r>
    </w:p>
    <w:p w:rsidR="00515EA3" w:rsidRPr="00E95D82" w:rsidRDefault="00515EA3" w:rsidP="00515EA3">
      <w:pPr>
        <w:rPr>
          <w:rFonts w:ascii="HG丸ｺﾞｼｯｸM-PRO" w:hAnsi="HG丸ｺﾞｼｯｸM-PRO"/>
          <w:color w:val="FF0000"/>
          <w:sz w:val="40"/>
          <w:szCs w:val="40"/>
        </w:rPr>
      </w:pPr>
      <w:r w:rsidRPr="00E95D82">
        <w:rPr>
          <w:rFonts w:ascii="HG丸ｺﾞｼｯｸM-PRO" w:hAnsi="HG丸ｺﾞｼｯｸM-PRO" w:hint="eastAsia"/>
        </w:rPr>
        <w:t>だから音響システムでは</w:t>
      </w:r>
      <w:r w:rsidRPr="00E95D82">
        <w:rPr>
          <w:rFonts w:ascii="HG丸ｺﾞｼｯｸM-PRO" w:hAnsi="HG丸ｺﾞｼｯｸM-PRO"/>
        </w:rPr>
        <w:br/>
      </w:r>
      <w:r w:rsidRPr="00E95D82">
        <w:rPr>
          <w:rFonts w:ascii="HG丸ｺﾞｼｯｸM-PRO" w:hAnsi="HG丸ｺﾞｼｯｸM-PRO" w:hint="eastAsia"/>
          <w:color w:val="FF0000"/>
          <w:sz w:val="40"/>
          <w:szCs w:val="40"/>
        </w:rPr>
        <w:t>出力側のインピーダンスに比べて入力側のインピーダンスが低い事は絶対にあってはいけない。</w:t>
      </w:r>
      <w:r w:rsidRPr="00E95D82">
        <w:rPr>
          <w:rFonts w:ascii="HG丸ｺﾞｼｯｸM-PRO" w:hAnsi="HG丸ｺﾞｼｯｸM-PRO" w:hint="eastAsia"/>
        </w:rPr>
        <w:t>これ</w:t>
      </w:r>
      <w:r w:rsidRPr="00E95D82">
        <w:rPr>
          <w:rFonts w:ascii="HG丸ｺﾞｼｯｸM-PRO" w:hAnsi="HG丸ｺﾞｼｯｸM-PRO"/>
        </w:rPr>
        <w:t>を一般に</w:t>
      </w:r>
      <w:r w:rsidRPr="00E95D82">
        <w:rPr>
          <w:rFonts w:ascii="HG丸ｺﾞｼｯｸM-PRO" w:hAnsi="HG丸ｺﾞｼｯｸM-PRO" w:hint="eastAsia"/>
          <w:b/>
          <w:color w:val="00B0F0"/>
          <w:sz w:val="40"/>
          <w:szCs w:val="40"/>
        </w:rPr>
        <w:t>「ロー出しハイ受け」</w:t>
      </w:r>
      <w:r w:rsidRPr="00E95D82">
        <w:rPr>
          <w:rFonts w:ascii="HG丸ｺﾞｼｯｸM-PRO" w:hAnsi="HG丸ｺﾞｼｯｸM-PRO"/>
        </w:rPr>
        <w:t>といっている。</w:t>
      </w:r>
    </w:p>
    <w:p w:rsidR="000F1014" w:rsidRDefault="000F1014" w:rsidP="000F1014">
      <w:pPr>
        <w:pStyle w:val="1"/>
        <w:spacing w:before="173"/>
        <w:rPr>
          <w:rFonts w:ascii="HG丸ｺﾞｼｯｸM-PRO" w:hAnsi="HG丸ｺﾞｼｯｸM-PRO"/>
          <w:lang w:bidi="ar-SA"/>
        </w:rPr>
      </w:pPr>
      <w:r w:rsidRPr="00D61B48">
        <w:rPr>
          <w:rFonts w:ascii="HG丸ｺﾞｼｯｸM-PRO" w:hAnsi="HG丸ｺﾞｼｯｸM-PRO" w:hint="eastAsia"/>
          <w:lang w:bidi="ar-SA"/>
        </w:rPr>
        <w:lastRenderedPageBreak/>
        <w:t>電気について</w:t>
      </w:r>
    </w:p>
    <w:p w:rsidR="00D41B1D" w:rsidRPr="00D41B1D" w:rsidRDefault="00D41B1D" w:rsidP="00D41B1D">
      <w:pPr>
        <w:rPr>
          <w:lang w:bidi="ar-SA"/>
        </w:rPr>
      </w:pPr>
    </w:p>
    <w:p w:rsidR="000F1014" w:rsidRPr="000F1014" w:rsidRDefault="000F1014" w:rsidP="000F1014">
      <w:pPr>
        <w:rPr>
          <w:rFonts w:ascii="HG丸ｺﾞｼｯｸM-PRO" w:hAnsi="HG丸ｺﾞｼｯｸM-PRO"/>
        </w:rPr>
      </w:pPr>
      <w:r w:rsidRPr="000F1014">
        <w:rPr>
          <w:rFonts w:ascii="HG丸ｺﾞｼｯｸM-PRO" w:hAnsi="HG丸ｺﾞｼｯｸM-PRO" w:hint="eastAsia"/>
        </w:rPr>
        <w:t>PAで必要条件となってくるのが電気の知識です。音響機器に書かれているW(ワット)やインピーダンスなどなんのために書かれているかを知るのもPAになるための一つです。</w:t>
      </w:r>
    </w:p>
    <w:p w:rsidR="000F1014" w:rsidRPr="000F1014" w:rsidRDefault="000F1014" w:rsidP="000F1014">
      <w:pPr>
        <w:rPr>
          <w:rFonts w:ascii="HG丸ｺﾞｼｯｸM-PRO" w:hAnsi="HG丸ｺﾞｼｯｸM-PRO"/>
        </w:rPr>
      </w:pPr>
      <w:r w:rsidRPr="000F1014">
        <w:rPr>
          <w:rFonts w:ascii="HG丸ｺﾞｼｯｸM-PRO" w:hAnsi="HG丸ｺﾞｼｯｸM-PRO" w:hint="eastAsia"/>
        </w:rPr>
        <w:t>ただ理系科目は苦手でという方も多くいますが、なるべくわかりやすいように書きます。</w:t>
      </w:r>
    </w:p>
    <w:p w:rsidR="000F1014" w:rsidRPr="000F1014" w:rsidRDefault="000F1014" w:rsidP="000F1014">
      <w:pPr>
        <w:rPr>
          <w:rFonts w:ascii="HG丸ｺﾞｼｯｸM-PRO" w:hAnsi="HG丸ｺﾞｼｯｸM-PRO"/>
        </w:rPr>
      </w:pPr>
      <w:r w:rsidRPr="000F1014">
        <w:rPr>
          <w:rFonts w:ascii="HG丸ｺﾞｼｯｸM-PRO" w:hAnsi="HG丸ｺﾞｼｯｸM-PRO" w:hint="eastAsia"/>
        </w:rPr>
        <w:t>電気というのは大きく分けて二つあります。一つは、直流(DC=Direct Current)。もう一つは交流(AC=Alternating Current)です。</w:t>
      </w:r>
    </w:p>
    <w:p w:rsidR="000F1014" w:rsidRPr="000F1014" w:rsidRDefault="000F1014" w:rsidP="000F1014">
      <w:pPr>
        <w:rPr>
          <w:rFonts w:ascii="HG丸ｺﾞｼｯｸM-PRO" w:hAnsi="HG丸ｺﾞｼｯｸM-PRO"/>
        </w:rPr>
      </w:pPr>
      <w:r w:rsidRPr="000F1014">
        <w:rPr>
          <w:rFonts w:ascii="HG丸ｺﾞｼｯｸM-PRO" w:hAnsi="HG丸ｺﾞｼｯｸM-PRO" w:hint="eastAsia"/>
        </w:rPr>
        <w:t>直流の特徴</w:t>
      </w:r>
    </w:p>
    <w:p w:rsidR="000F1014" w:rsidRPr="000F1014" w:rsidRDefault="000F1014" w:rsidP="000F1014">
      <w:pPr>
        <w:rPr>
          <w:rFonts w:ascii="HG丸ｺﾞｼｯｸM-PRO" w:hAnsi="HG丸ｺﾞｼｯｸM-PRO"/>
        </w:rPr>
      </w:pPr>
      <w:r w:rsidRPr="000F1014">
        <w:rPr>
          <w:rFonts w:ascii="HG丸ｺﾞｼｯｸM-PRO" w:hAnsi="HG丸ｺﾞｼｯｸM-PRO" w:hint="eastAsia"/>
        </w:rPr>
        <w:t>・電圧（V）が変化しない。例：乾電池、携帯の電池パック(リチウム電池)などのもの</w:t>
      </w:r>
    </w:p>
    <w:p w:rsidR="000F1014" w:rsidRPr="000F1014" w:rsidRDefault="000F1014" w:rsidP="000F1014">
      <w:pPr>
        <w:rPr>
          <w:rFonts w:ascii="HG丸ｺﾞｼｯｸM-PRO" w:hAnsi="HG丸ｺﾞｼｯｸM-PRO"/>
        </w:rPr>
      </w:pPr>
    </w:p>
    <w:p w:rsidR="000F1014" w:rsidRPr="000F1014" w:rsidRDefault="000F1014" w:rsidP="000F1014">
      <w:pPr>
        <w:rPr>
          <w:rFonts w:ascii="HG丸ｺﾞｼｯｸM-PRO" w:hAnsi="HG丸ｺﾞｼｯｸM-PRO"/>
        </w:rPr>
      </w:pPr>
      <w:r w:rsidRPr="000F1014">
        <w:rPr>
          <w:rFonts w:ascii="HG丸ｺﾞｼｯｸM-PRO" w:hAnsi="HG丸ｺﾞｼｯｸM-PRO" w:hint="eastAsia"/>
        </w:rPr>
        <w:t>交流の特徴</w:t>
      </w:r>
    </w:p>
    <w:p w:rsidR="000F1014" w:rsidRPr="000F1014" w:rsidRDefault="000F1014" w:rsidP="000F1014">
      <w:pPr>
        <w:rPr>
          <w:rFonts w:ascii="HG丸ｺﾞｼｯｸM-PRO" w:hAnsi="HG丸ｺﾞｼｯｸM-PRO"/>
        </w:rPr>
      </w:pPr>
      <w:r w:rsidRPr="000F1014">
        <w:rPr>
          <w:rFonts w:ascii="HG丸ｺﾞｼｯｸM-PRO" w:hAnsi="HG丸ｺﾞｼｯｸM-PRO" w:hint="eastAsia"/>
        </w:rPr>
        <w:t>・電圧(V)が周期的に変化する。例：音響機器、照明機器など</w:t>
      </w:r>
    </w:p>
    <w:p w:rsidR="000F1014" w:rsidRDefault="000F1014" w:rsidP="000F1014">
      <w:pPr>
        <w:rPr>
          <w:rFonts w:ascii="HG丸ｺﾞｼｯｸM-PRO" w:hAnsi="HG丸ｺﾞｼｯｸM-PRO"/>
        </w:rPr>
      </w:pPr>
      <w:r w:rsidRPr="000F1014">
        <w:rPr>
          <w:rFonts w:ascii="HG丸ｺﾞｼｯｸM-PRO" w:hAnsi="HG丸ｺﾞｼｯｸM-PRO" w:hint="eastAsia"/>
        </w:rPr>
        <w:t>音響機器はほとんどの場合、交流を使用します。そして東日本の東京電力が100[V]/50[Hｚ]、西日本の関西電力が100[V]/60[Hｚ]の電流が基本です。この[Hｚ]が電圧を変化する周期となっています。この周期は一秒間に○回の周期で変動する電流が○Hzという意味です。</w:t>
      </w:r>
    </w:p>
    <w:p w:rsidR="00AC5D52" w:rsidRDefault="00AC5D52" w:rsidP="00AC5D52">
      <w:pPr>
        <w:rPr>
          <w:rFonts w:ascii="HG丸ｺﾞｼｯｸM-PRO" w:hAnsi="HG丸ｺﾞｼｯｸM-PRO"/>
        </w:rPr>
      </w:pPr>
      <w:r>
        <w:rPr>
          <w:rFonts w:ascii="HG丸ｺﾞｼｯｸM-PRO" w:hAnsi="HG丸ｺﾞｼｯｸM-PRO" w:hint="eastAsia"/>
        </w:rPr>
        <w:t>そして</w:t>
      </w:r>
      <w:r w:rsidRPr="00AC5D52">
        <w:rPr>
          <w:rFonts w:ascii="HG丸ｺﾞｼｯｸM-PRO" w:hAnsi="HG丸ｺﾞｼｯｸM-PRO" w:hint="eastAsia"/>
        </w:rPr>
        <w:t>PA で使用する音響機材は、すべて電気によって動いています。また、音響機器間を信号が行き来するとき、その信号は電気の信号となってケーブル内を伝わっていきます。音に関する現象は感性の面が重要ですが、それに伴う音響機材はすべて物理法則に従って動きます。音響機材を扱う上で、機材を効率よく使ったり、機材の特性、安全な使い方を知るためには、電気の基礎的な知識を持つことが必要です。とはいえ、必要なのはそれほど難しい専門的な分野の知識ではなく、ごくごく一般的な、高校の物理などで習った内容ばかりです。正直計算式なんかはだいたい覚えていればOKですから、知識として、頭の片隅にでも置いておいてください。必要になったときに、この資料を見るなり自分で調べるなりしてみましょう。</w:t>
      </w: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D41B1D" w:rsidRDefault="00D41B1D" w:rsidP="00AC5D52">
      <w:pPr>
        <w:rPr>
          <w:rFonts w:ascii="HG丸ｺﾞｼｯｸM-PRO" w:hAnsi="HG丸ｺﾞｼｯｸM-PRO"/>
        </w:rPr>
      </w:pPr>
    </w:p>
    <w:p w:rsidR="00AC5D52" w:rsidRDefault="00AC5D52" w:rsidP="00AC5D52">
      <w:pPr>
        <w:pStyle w:val="2"/>
      </w:pPr>
      <w:r>
        <w:rPr>
          <w:rFonts w:hint="eastAsia"/>
        </w:rPr>
        <w:lastRenderedPageBreak/>
        <w:t>電気って？</w:t>
      </w:r>
    </w:p>
    <w:p w:rsidR="00D41B1D" w:rsidRPr="00D41B1D" w:rsidRDefault="00D41B1D" w:rsidP="00D41B1D"/>
    <w:p w:rsidR="00AC5D52" w:rsidRDefault="00AC5D52" w:rsidP="00AC5D52">
      <w:r>
        <w:rPr>
          <w:rFonts w:hint="eastAsia"/>
        </w:rPr>
        <w:t>電気とは、</w:t>
      </w:r>
      <w:r w:rsidRPr="00214B73">
        <w:rPr>
          <w:rFonts w:hint="eastAsia"/>
          <w:b/>
        </w:rPr>
        <w:t>帯電した物質内の自由電子が移動する現象</w:t>
      </w:r>
      <w:r>
        <w:rPr>
          <w:rFonts w:hint="eastAsia"/>
        </w:rPr>
        <w:t>のことです。とかいってますが、こんなことは別に知る必要はありません。認識として、次のように覚えておいてください</w:t>
      </w:r>
    </w:p>
    <w:p w:rsidR="00AC5D52" w:rsidRPr="00214B73" w:rsidRDefault="00AC5D52" w:rsidP="00214B73">
      <w:pPr>
        <w:ind w:firstLine="211"/>
        <w:rPr>
          <w:b/>
        </w:rPr>
      </w:pPr>
      <w:r w:rsidRPr="00214B73">
        <w:rPr>
          <w:rFonts w:hint="eastAsia"/>
          <w:b/>
        </w:rPr>
        <w:t>電流は、電気の流れる量である。</w:t>
      </w:r>
    </w:p>
    <w:p w:rsidR="00AC5D52" w:rsidRPr="00214B73" w:rsidRDefault="00AC5D52" w:rsidP="00214B73">
      <w:pPr>
        <w:ind w:firstLine="211"/>
        <w:rPr>
          <w:b/>
        </w:rPr>
      </w:pPr>
      <w:r w:rsidRPr="00214B73">
        <w:rPr>
          <w:rFonts w:hint="eastAsia"/>
          <w:b/>
        </w:rPr>
        <w:t>電圧は、</w:t>
      </w:r>
      <w:r w:rsidRPr="00214B73">
        <w:rPr>
          <w:rFonts w:hint="eastAsia"/>
          <w:b/>
        </w:rPr>
        <w:t xml:space="preserve">2 </w:t>
      </w:r>
      <w:r w:rsidRPr="00214B73">
        <w:rPr>
          <w:rFonts w:hint="eastAsia"/>
          <w:b/>
        </w:rPr>
        <w:t>点間の電位差である。</w:t>
      </w:r>
    </w:p>
    <w:p w:rsidR="00AC5D52" w:rsidRPr="00214B73" w:rsidRDefault="00AC5D52" w:rsidP="00214B73">
      <w:pPr>
        <w:ind w:firstLine="211"/>
        <w:rPr>
          <w:b/>
        </w:rPr>
      </w:pPr>
      <w:r w:rsidRPr="00214B73">
        <w:rPr>
          <w:rFonts w:hint="eastAsia"/>
          <w:b/>
        </w:rPr>
        <w:t>抵抗は、電流の流れにくさを表したものである。</w:t>
      </w:r>
    </w:p>
    <w:p w:rsidR="00AC5D52" w:rsidRDefault="00AC5D52" w:rsidP="00AC5D52">
      <w:r>
        <w:rPr>
          <w:rFonts w:hint="eastAsia"/>
        </w:rPr>
        <w:t>言葉で書くとやや難しく感じますが、水の流れで例えれば、電流は流れている水の量、電圧は水の流れ落ちる高さ、抵抗は水の流れを妨げる障害物です。おそらく中学や高校ではこのようなイメージで習ったと思います。</w:t>
      </w:r>
    </w:p>
    <w:p w:rsidR="00AC5D52" w:rsidRDefault="00AC5D52" w:rsidP="00AC5D52"/>
    <w:p w:rsidR="00AC5D52" w:rsidRDefault="00AC5D52" w:rsidP="00AC5D52">
      <w:pPr>
        <w:pStyle w:val="2"/>
      </w:pPr>
      <w:r>
        <w:rPr>
          <w:rFonts w:hint="eastAsia"/>
        </w:rPr>
        <w:t>電気の計算式</w:t>
      </w:r>
    </w:p>
    <w:p w:rsidR="00D41B1D" w:rsidRPr="00D41B1D" w:rsidRDefault="00D41B1D" w:rsidP="00D41B1D"/>
    <w:p w:rsidR="00AC5D52" w:rsidRDefault="00AC5D52" w:rsidP="00AC5D52">
      <w:r>
        <w:rPr>
          <w:rFonts w:hint="eastAsia"/>
        </w:rPr>
        <w:t>電気の計算で必要になる式は、とりあえず今は以下の</w:t>
      </w:r>
      <w:r>
        <w:rPr>
          <w:rFonts w:hint="eastAsia"/>
        </w:rPr>
        <w:t>2</w:t>
      </w:r>
      <w:r>
        <w:rPr>
          <w:rFonts w:hint="eastAsia"/>
        </w:rPr>
        <w:t>種類のみです。他は知らなくて</w:t>
      </w:r>
    </w:p>
    <w:p w:rsidR="00AC5D52" w:rsidRDefault="00AC5D52" w:rsidP="00AC5D52">
      <w:r>
        <w:rPr>
          <w:rFonts w:hint="eastAsia"/>
        </w:rPr>
        <w:t>も構いません。なお、それぞれ使う単位と記号は以下の通りです。</w:t>
      </w:r>
    </w:p>
    <w:tbl>
      <w:tblPr>
        <w:tblStyle w:val="af3"/>
        <w:tblW w:w="0" w:type="auto"/>
        <w:tblInd w:w="2619" w:type="dxa"/>
        <w:tblLook w:val="04A0" w:firstRow="1" w:lastRow="0" w:firstColumn="1" w:lastColumn="0" w:noHBand="0" w:noVBand="1"/>
      </w:tblPr>
      <w:tblGrid>
        <w:gridCol w:w="992"/>
        <w:gridCol w:w="1276"/>
        <w:gridCol w:w="1843"/>
      </w:tblGrid>
      <w:tr w:rsidR="00AC5D52" w:rsidTr="00AC5D52">
        <w:tc>
          <w:tcPr>
            <w:tcW w:w="992" w:type="dxa"/>
          </w:tcPr>
          <w:p w:rsidR="00AC5D52" w:rsidRDefault="00AC5D52" w:rsidP="00AC5D52">
            <w:pPr>
              <w:ind w:firstLineChars="0" w:firstLine="0"/>
              <w:jc w:val="center"/>
            </w:pPr>
          </w:p>
        </w:tc>
        <w:tc>
          <w:tcPr>
            <w:tcW w:w="1276" w:type="dxa"/>
          </w:tcPr>
          <w:p w:rsidR="00AC5D52" w:rsidRDefault="00AC5D52" w:rsidP="00AC5D52">
            <w:pPr>
              <w:ind w:firstLineChars="0" w:firstLine="0"/>
              <w:jc w:val="center"/>
            </w:pPr>
            <w:r>
              <w:rPr>
                <w:rFonts w:hint="eastAsia"/>
              </w:rPr>
              <w:t>信号</w:t>
            </w:r>
          </w:p>
        </w:tc>
        <w:tc>
          <w:tcPr>
            <w:tcW w:w="1843" w:type="dxa"/>
          </w:tcPr>
          <w:p w:rsidR="00AC5D52" w:rsidRDefault="00AC5D52" w:rsidP="00AC5D52">
            <w:pPr>
              <w:ind w:firstLineChars="0" w:firstLine="0"/>
              <w:jc w:val="center"/>
            </w:pPr>
            <w:r>
              <w:rPr>
                <w:rFonts w:hint="eastAsia"/>
              </w:rPr>
              <w:t>単位</w:t>
            </w:r>
          </w:p>
        </w:tc>
      </w:tr>
      <w:tr w:rsidR="00AC5D52" w:rsidTr="00AC5D52">
        <w:tc>
          <w:tcPr>
            <w:tcW w:w="992" w:type="dxa"/>
          </w:tcPr>
          <w:p w:rsidR="00AC5D52" w:rsidRDefault="00AC5D52" w:rsidP="00AC5D52">
            <w:pPr>
              <w:ind w:firstLineChars="0" w:firstLine="0"/>
              <w:jc w:val="center"/>
            </w:pPr>
            <w:r>
              <w:rPr>
                <w:rFonts w:hint="eastAsia"/>
              </w:rPr>
              <w:t>電圧</w:t>
            </w:r>
          </w:p>
        </w:tc>
        <w:tc>
          <w:tcPr>
            <w:tcW w:w="1276" w:type="dxa"/>
          </w:tcPr>
          <w:p w:rsidR="00AC5D52" w:rsidRDefault="00AC5D52" w:rsidP="00AC5D52">
            <w:pPr>
              <w:ind w:firstLineChars="0" w:firstLine="0"/>
              <w:jc w:val="center"/>
            </w:pPr>
            <w:r>
              <w:rPr>
                <w:rFonts w:hint="eastAsia"/>
              </w:rPr>
              <w:t>E(V)</w:t>
            </w:r>
          </w:p>
        </w:tc>
        <w:tc>
          <w:tcPr>
            <w:tcW w:w="1843" w:type="dxa"/>
          </w:tcPr>
          <w:p w:rsidR="00AC5D52" w:rsidRDefault="00AC5D52" w:rsidP="00AC5D52">
            <w:pPr>
              <w:ind w:firstLineChars="0" w:firstLine="0"/>
              <w:jc w:val="center"/>
            </w:pPr>
            <w:r>
              <w:rPr>
                <w:rFonts w:hint="eastAsia"/>
              </w:rPr>
              <w:t>ボルト</w:t>
            </w:r>
            <w:r>
              <w:rPr>
                <w:rFonts w:hint="eastAsia"/>
              </w:rPr>
              <w:t>[V]</w:t>
            </w:r>
          </w:p>
        </w:tc>
      </w:tr>
      <w:tr w:rsidR="00AC5D52" w:rsidTr="00AC5D52">
        <w:tc>
          <w:tcPr>
            <w:tcW w:w="992" w:type="dxa"/>
          </w:tcPr>
          <w:p w:rsidR="00AC5D52" w:rsidRDefault="00AC5D52" w:rsidP="00AC5D52">
            <w:pPr>
              <w:ind w:firstLineChars="0" w:firstLine="0"/>
              <w:jc w:val="center"/>
            </w:pPr>
            <w:r>
              <w:rPr>
                <w:rFonts w:hint="eastAsia"/>
              </w:rPr>
              <w:t>電流</w:t>
            </w:r>
          </w:p>
        </w:tc>
        <w:tc>
          <w:tcPr>
            <w:tcW w:w="1276" w:type="dxa"/>
          </w:tcPr>
          <w:p w:rsidR="00AC5D52" w:rsidRDefault="00AC5D52" w:rsidP="00AC5D52">
            <w:pPr>
              <w:ind w:firstLineChars="0" w:firstLine="0"/>
              <w:jc w:val="center"/>
            </w:pPr>
            <w:r>
              <w:rPr>
                <w:rFonts w:hint="eastAsia"/>
              </w:rPr>
              <w:t>I</w:t>
            </w:r>
          </w:p>
        </w:tc>
        <w:tc>
          <w:tcPr>
            <w:tcW w:w="1843" w:type="dxa"/>
          </w:tcPr>
          <w:p w:rsidR="00AC5D52" w:rsidRDefault="00AC5D52" w:rsidP="00AC5D52">
            <w:pPr>
              <w:ind w:firstLineChars="0" w:firstLine="0"/>
              <w:jc w:val="center"/>
            </w:pPr>
            <w:r>
              <w:rPr>
                <w:rFonts w:hint="eastAsia"/>
              </w:rPr>
              <w:t>アンペア</w:t>
            </w:r>
            <w:r>
              <w:rPr>
                <w:rFonts w:hint="eastAsia"/>
              </w:rPr>
              <w:t>[A]</w:t>
            </w:r>
          </w:p>
        </w:tc>
      </w:tr>
      <w:tr w:rsidR="00AC5D52" w:rsidTr="00AC5D52">
        <w:tc>
          <w:tcPr>
            <w:tcW w:w="992" w:type="dxa"/>
          </w:tcPr>
          <w:p w:rsidR="00AC5D52" w:rsidRDefault="00AC5D52" w:rsidP="00AC5D52">
            <w:pPr>
              <w:ind w:firstLineChars="0" w:firstLine="0"/>
              <w:jc w:val="center"/>
            </w:pPr>
            <w:r>
              <w:rPr>
                <w:rFonts w:hint="eastAsia"/>
              </w:rPr>
              <w:t>抵抗</w:t>
            </w:r>
          </w:p>
        </w:tc>
        <w:tc>
          <w:tcPr>
            <w:tcW w:w="1276" w:type="dxa"/>
          </w:tcPr>
          <w:p w:rsidR="00AC5D52" w:rsidRDefault="00AC5D52" w:rsidP="00AC5D52">
            <w:pPr>
              <w:ind w:firstLineChars="0" w:firstLine="0"/>
              <w:jc w:val="center"/>
            </w:pPr>
            <w:r>
              <w:rPr>
                <w:rFonts w:hint="eastAsia"/>
              </w:rPr>
              <w:t>R</w:t>
            </w:r>
          </w:p>
        </w:tc>
        <w:tc>
          <w:tcPr>
            <w:tcW w:w="1843" w:type="dxa"/>
          </w:tcPr>
          <w:p w:rsidR="00AC5D52" w:rsidRDefault="00AC5D52" w:rsidP="00AC5D52">
            <w:pPr>
              <w:ind w:firstLineChars="0" w:firstLine="0"/>
              <w:jc w:val="center"/>
            </w:pPr>
            <w:r>
              <w:rPr>
                <w:rFonts w:hint="eastAsia"/>
              </w:rPr>
              <w:t>オーム</w:t>
            </w:r>
            <w:r>
              <w:rPr>
                <w:rFonts w:hint="eastAsia"/>
              </w:rPr>
              <w:t>[</w:t>
            </w:r>
            <w:r>
              <w:rPr>
                <w:rFonts w:hint="eastAsia"/>
              </w:rPr>
              <w:t>Ω</w:t>
            </w:r>
            <w:r>
              <w:rPr>
                <w:rFonts w:hint="eastAsia"/>
              </w:rPr>
              <w:t>]</w:t>
            </w:r>
          </w:p>
        </w:tc>
      </w:tr>
      <w:tr w:rsidR="00AC5D52" w:rsidTr="00AC5D52">
        <w:tc>
          <w:tcPr>
            <w:tcW w:w="992" w:type="dxa"/>
          </w:tcPr>
          <w:p w:rsidR="00AC5D52" w:rsidRDefault="00AC5D52" w:rsidP="00AC5D52">
            <w:pPr>
              <w:ind w:firstLineChars="0" w:firstLine="0"/>
              <w:jc w:val="center"/>
            </w:pPr>
            <w:r>
              <w:rPr>
                <w:rFonts w:hint="eastAsia"/>
              </w:rPr>
              <w:t>電力</w:t>
            </w:r>
          </w:p>
        </w:tc>
        <w:tc>
          <w:tcPr>
            <w:tcW w:w="1276" w:type="dxa"/>
          </w:tcPr>
          <w:p w:rsidR="00AC5D52" w:rsidRDefault="00AC5D52" w:rsidP="00AC5D52">
            <w:pPr>
              <w:ind w:firstLineChars="0" w:firstLine="0"/>
              <w:jc w:val="center"/>
            </w:pPr>
            <w:r>
              <w:rPr>
                <w:rFonts w:hint="eastAsia"/>
              </w:rPr>
              <w:t>P</w:t>
            </w:r>
          </w:p>
        </w:tc>
        <w:tc>
          <w:tcPr>
            <w:tcW w:w="1843" w:type="dxa"/>
          </w:tcPr>
          <w:p w:rsidR="00AC5D52" w:rsidRDefault="00AC5D52" w:rsidP="00AC5D52">
            <w:pPr>
              <w:ind w:firstLineChars="0" w:firstLine="0"/>
              <w:jc w:val="center"/>
            </w:pPr>
            <w:r>
              <w:rPr>
                <w:rFonts w:hint="eastAsia"/>
              </w:rPr>
              <w:t>ワット</w:t>
            </w:r>
            <w:r>
              <w:rPr>
                <w:rFonts w:hint="eastAsia"/>
              </w:rPr>
              <w:t>[W]</w:t>
            </w:r>
          </w:p>
        </w:tc>
      </w:tr>
    </w:tbl>
    <w:p w:rsidR="00AC5D52" w:rsidRDefault="00AC5D52" w:rsidP="00AC5D52"/>
    <w:p w:rsidR="00556E70" w:rsidRPr="00214B73" w:rsidRDefault="00556E70" w:rsidP="00AC5D52">
      <w:pPr>
        <w:rPr>
          <w:i/>
        </w:rPr>
      </w:pPr>
      <w:r w:rsidRPr="00556E70">
        <w:rPr>
          <w:rFonts w:hint="eastAsia"/>
        </w:rPr>
        <w:t>【オームの法則】</w:t>
      </w:r>
      <w:r w:rsidRPr="00556E70">
        <w:rPr>
          <w:rFonts w:hint="eastAsia"/>
        </w:rPr>
        <w:t xml:space="preserve"> </w:t>
      </w:r>
      <w:r>
        <w:rPr>
          <w:rFonts w:hint="eastAsia"/>
        </w:rPr>
        <w:t xml:space="preserve">   </w:t>
      </w:r>
      <w:r w:rsidRPr="00214B73">
        <w:rPr>
          <w:rFonts w:hint="eastAsia"/>
          <w:i/>
        </w:rPr>
        <w:t xml:space="preserve">  E = I </w:t>
      </w:r>
      <w:r w:rsidRPr="00214B73">
        <w:rPr>
          <w:rFonts w:hint="eastAsia"/>
          <w:i/>
        </w:rPr>
        <w:t>×</w:t>
      </w:r>
      <w:r w:rsidRPr="00214B73">
        <w:rPr>
          <w:rFonts w:hint="eastAsia"/>
          <w:i/>
        </w:rPr>
        <w:t xml:space="preserve"> R</w:t>
      </w:r>
    </w:p>
    <w:p w:rsidR="00556E70" w:rsidRPr="00214B73" w:rsidRDefault="00556E70" w:rsidP="00AC5D52">
      <w:pPr>
        <w:rPr>
          <w:b/>
        </w:rPr>
      </w:pPr>
      <w:r>
        <w:rPr>
          <w:rFonts w:hint="eastAsia"/>
        </w:rPr>
        <w:tab/>
      </w:r>
      <w:r w:rsidRPr="00214B73">
        <w:rPr>
          <w:rFonts w:hint="eastAsia"/>
          <w:b/>
        </w:rPr>
        <w:t>→電圧は抵抗と電流に比例する。</w:t>
      </w:r>
    </w:p>
    <w:p w:rsidR="00556E70" w:rsidRPr="00214B73" w:rsidRDefault="00556E70" w:rsidP="00AC5D52">
      <w:pPr>
        <w:rPr>
          <w:i/>
        </w:rPr>
      </w:pPr>
      <w:r w:rsidRPr="00556E70">
        <w:rPr>
          <w:rFonts w:hint="eastAsia"/>
        </w:rPr>
        <w:t>【電力】</w:t>
      </w:r>
      <w:r w:rsidRPr="00556E70">
        <w:rPr>
          <w:rFonts w:hint="eastAsia"/>
        </w:rPr>
        <w:t xml:space="preserve"> </w:t>
      </w:r>
      <w:r>
        <w:rPr>
          <w:rFonts w:hint="eastAsia"/>
        </w:rPr>
        <w:t xml:space="preserve">           </w:t>
      </w:r>
      <w:r w:rsidRPr="00214B73">
        <w:rPr>
          <w:rFonts w:hint="eastAsia"/>
          <w:i/>
        </w:rPr>
        <w:t xml:space="preserve">  P = E </w:t>
      </w:r>
      <w:r w:rsidRPr="00214B73">
        <w:rPr>
          <w:rFonts w:hint="eastAsia"/>
          <w:i/>
        </w:rPr>
        <w:t>×</w:t>
      </w:r>
      <w:r w:rsidRPr="00214B73">
        <w:rPr>
          <w:rFonts w:hint="eastAsia"/>
          <w:i/>
        </w:rPr>
        <w:t xml:space="preserve"> I</w:t>
      </w:r>
    </w:p>
    <w:p w:rsidR="00556E70" w:rsidRPr="00214B73" w:rsidRDefault="00556E70" w:rsidP="00214B73">
      <w:pPr>
        <w:ind w:firstLineChars="400" w:firstLine="843"/>
        <w:rPr>
          <w:b/>
        </w:rPr>
      </w:pPr>
      <w:r w:rsidRPr="00214B73">
        <w:rPr>
          <w:rFonts w:hint="eastAsia"/>
          <w:b/>
        </w:rPr>
        <w:t>→電力は</w:t>
      </w:r>
      <w:r w:rsidRPr="00214B73">
        <w:rPr>
          <w:rFonts w:hint="eastAsia"/>
          <w:b/>
        </w:rPr>
        <w:t xml:space="preserve">1 </w:t>
      </w:r>
      <w:r w:rsidRPr="00214B73">
        <w:rPr>
          <w:rFonts w:hint="eastAsia"/>
          <w:b/>
        </w:rPr>
        <w:t>秒間当たりにその電気が可能な仕事量を表す。</w:t>
      </w:r>
    </w:p>
    <w:p w:rsidR="00556E70" w:rsidRDefault="00556E70" w:rsidP="00556E70">
      <w:r w:rsidRPr="00556E70">
        <w:rPr>
          <w:rFonts w:hint="eastAsia"/>
        </w:rPr>
        <w:t>これらの式は非常によく使われるので、必ず覚えてください。</w:t>
      </w:r>
    </w:p>
    <w:p w:rsidR="00BE4F35" w:rsidRDefault="00BE4F35" w:rsidP="00556E70"/>
    <w:p w:rsidR="00BE4F35" w:rsidRPr="000F1014" w:rsidRDefault="00BE4F35" w:rsidP="00BE4F35">
      <w:pPr>
        <w:rPr>
          <w:rFonts w:ascii="HG丸ｺﾞｼｯｸM-PRO" w:hAnsi="HG丸ｺﾞｼｯｸM-PRO"/>
          <w:szCs w:val="21"/>
        </w:rPr>
      </w:pPr>
      <w:r w:rsidRPr="000F1014">
        <w:rPr>
          <w:rFonts w:ascii="HG丸ｺﾞｼｯｸM-PRO" w:hAnsi="HG丸ｺﾞｼｯｸM-PRO" w:hint="eastAsia"/>
          <w:szCs w:val="21"/>
        </w:rPr>
        <w:t>オームの法則を見ればわかるように、抵抗(またはインピーダンス)が高ければ電圧が同じでも流れる電流は少なくなります。</w:t>
      </w:r>
    </w:p>
    <w:p w:rsidR="00BE4F35" w:rsidRDefault="00BE4F35" w:rsidP="00556E70"/>
    <w:p w:rsidR="00D41B1D" w:rsidRDefault="00D41B1D" w:rsidP="00556E70"/>
    <w:p w:rsidR="00D41B1D" w:rsidRDefault="00D41B1D" w:rsidP="00556E70"/>
    <w:p w:rsidR="00D41B1D" w:rsidRDefault="00D41B1D" w:rsidP="00556E70"/>
    <w:p w:rsidR="00D41B1D" w:rsidRDefault="00D41B1D" w:rsidP="00556E70"/>
    <w:p w:rsidR="00D41B1D" w:rsidRDefault="00D41B1D" w:rsidP="00556E70"/>
    <w:p w:rsidR="00D41B1D" w:rsidRPr="00BE4F35" w:rsidRDefault="00D41B1D" w:rsidP="00556E70"/>
    <w:p w:rsidR="00556E70" w:rsidRDefault="00556E70" w:rsidP="00556E70">
      <w:pPr>
        <w:pStyle w:val="2"/>
      </w:pPr>
      <w:r>
        <w:rPr>
          <w:rFonts w:hint="eastAsia"/>
        </w:rPr>
        <w:lastRenderedPageBreak/>
        <w:t>抵抗と熱</w:t>
      </w:r>
    </w:p>
    <w:p w:rsidR="00D41B1D" w:rsidRPr="00D41B1D" w:rsidRDefault="00D41B1D" w:rsidP="00D41B1D"/>
    <w:p w:rsidR="00556E70" w:rsidRDefault="00556E70" w:rsidP="00556E70">
      <w:r>
        <w:rPr>
          <w:rFonts w:hint="eastAsia"/>
        </w:rPr>
        <w:t>電流が抵抗を流れるとき、抵抗で消費されるエネルギーは</w:t>
      </w:r>
      <w:r w:rsidRPr="00214B73">
        <w:rPr>
          <w:rFonts w:hint="eastAsia"/>
          <w:b/>
        </w:rPr>
        <w:t>熱</w:t>
      </w:r>
      <w:r>
        <w:rPr>
          <w:rFonts w:hint="eastAsia"/>
        </w:rPr>
        <w:t>となって表れます。この熱は</w:t>
      </w:r>
      <w:r w:rsidRPr="00214B73">
        <w:rPr>
          <w:rFonts w:hint="eastAsia"/>
          <w:b/>
        </w:rPr>
        <w:t>抵抗の量、電流の量に比例して大きくなります</w:t>
      </w:r>
      <w:r>
        <w:rPr>
          <w:rFonts w:hint="eastAsia"/>
        </w:rPr>
        <w:t>。つまり、電流値が同じであれば抵抗の高いものほど、抵抗値が同じであれば電流が大きいほど、電気を流したときに大きな熱を持ちやすい、ということです。</w:t>
      </w:r>
    </w:p>
    <w:p w:rsidR="00556E70" w:rsidRDefault="00556E70" w:rsidP="00556E70">
      <w:r>
        <w:rPr>
          <w:rFonts w:hint="eastAsia"/>
        </w:rPr>
        <w:t>音響機材では、主に</w:t>
      </w:r>
      <w:r w:rsidRPr="00214B73">
        <w:rPr>
          <w:rFonts w:hint="eastAsia"/>
          <w:b/>
        </w:rPr>
        <w:t>各種ケーブルとスピーカ</w:t>
      </w:r>
      <w:r w:rsidR="00214B73" w:rsidRPr="00214B73">
        <w:rPr>
          <w:rFonts w:hint="eastAsia"/>
          <w:b/>
        </w:rPr>
        <w:t>ー</w:t>
      </w:r>
      <w:r w:rsidRPr="00214B73">
        <w:rPr>
          <w:rFonts w:hint="eastAsia"/>
          <w:b/>
        </w:rPr>
        <w:t>、アンプ</w:t>
      </w:r>
      <w:r>
        <w:rPr>
          <w:rFonts w:hint="eastAsia"/>
        </w:rPr>
        <w:t>についてこの熱の問題を考えることが多いです。ケーブルもスピーカ</w:t>
      </w:r>
      <w:r w:rsidR="00214B73">
        <w:rPr>
          <w:rFonts w:hint="eastAsia"/>
        </w:rPr>
        <w:t>ー</w:t>
      </w:r>
      <w:r>
        <w:rPr>
          <w:rFonts w:hint="eastAsia"/>
        </w:rPr>
        <w:t>もアンプも内部に抵抗を持っており、電気を流すと熱を持ちます。多大な加熱は機材に悪影響をもたらましますので、注意が必要です。</w:t>
      </w:r>
    </w:p>
    <w:p w:rsidR="00BE4F35" w:rsidRDefault="00BE4F35" w:rsidP="00556E70"/>
    <w:p w:rsidR="00556E70" w:rsidRDefault="00556E70" w:rsidP="00556E70">
      <w:pPr>
        <w:pStyle w:val="2"/>
      </w:pPr>
      <w:r>
        <w:rPr>
          <w:rFonts w:hint="eastAsia"/>
        </w:rPr>
        <w:t>直列（シリーズ）と並列（パラレル）</w:t>
      </w:r>
    </w:p>
    <w:p w:rsidR="00D41B1D" w:rsidRPr="00D41B1D" w:rsidRDefault="00D41B1D" w:rsidP="00D41B1D"/>
    <w:p w:rsidR="00556E70" w:rsidRDefault="00556E70" w:rsidP="00214B73">
      <w:pPr>
        <w:ind w:firstLine="211"/>
      </w:pPr>
      <w:r w:rsidRPr="00214B73">
        <w:rPr>
          <w:rFonts w:hint="eastAsia"/>
          <w:b/>
          <w:noProof/>
          <w:lang w:bidi="ar-SA"/>
        </w:rPr>
        <mc:AlternateContent>
          <mc:Choice Requires="wpg">
            <w:drawing>
              <wp:anchor distT="0" distB="0" distL="114300" distR="114300" simplePos="0" relativeHeight="251987968" behindDoc="0" locked="0" layoutInCell="1" allowOverlap="1" wp14:anchorId="1D69EDA7" wp14:editId="03CEE249">
                <wp:simplePos x="0" y="0"/>
                <wp:positionH relativeFrom="column">
                  <wp:posOffset>1624965</wp:posOffset>
                </wp:positionH>
                <wp:positionV relativeFrom="paragraph">
                  <wp:posOffset>667385</wp:posOffset>
                </wp:positionV>
                <wp:extent cx="2590800" cy="1076325"/>
                <wp:effectExtent l="0" t="0" r="0" b="9525"/>
                <wp:wrapTopAndBottom/>
                <wp:docPr id="418" name="グループ化 418"/>
                <wp:cNvGraphicFramePr/>
                <a:graphic xmlns:a="http://schemas.openxmlformats.org/drawingml/2006/main">
                  <a:graphicData uri="http://schemas.microsoft.com/office/word/2010/wordprocessingGroup">
                    <wpg:wgp>
                      <wpg:cNvGrpSpPr/>
                      <wpg:grpSpPr>
                        <a:xfrm>
                          <a:off x="0" y="0"/>
                          <a:ext cx="2590800" cy="1076325"/>
                          <a:chOff x="0" y="0"/>
                          <a:chExt cx="2466975" cy="924560"/>
                        </a:xfrm>
                      </wpg:grpSpPr>
                      <pic:pic xmlns:pic="http://schemas.openxmlformats.org/drawingml/2006/picture">
                        <pic:nvPicPr>
                          <pic:cNvPr id="416" name="図 416"/>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6975" cy="647700"/>
                          </a:xfrm>
                          <a:prstGeom prst="rect">
                            <a:avLst/>
                          </a:prstGeom>
                          <a:noFill/>
                          <a:ln>
                            <a:noFill/>
                          </a:ln>
                        </pic:spPr>
                      </pic:pic>
                      <wps:wsp>
                        <wps:cNvPr id="417" name="テキスト ボックス 417"/>
                        <wps:cNvSpPr txBox="1"/>
                        <wps:spPr>
                          <a:xfrm>
                            <a:off x="0" y="704850"/>
                            <a:ext cx="2466975" cy="219710"/>
                          </a:xfrm>
                          <a:prstGeom prst="rect">
                            <a:avLst/>
                          </a:prstGeom>
                          <a:solidFill>
                            <a:prstClr val="white"/>
                          </a:solidFill>
                          <a:ln>
                            <a:noFill/>
                          </a:ln>
                          <a:effectLst/>
                        </wps:spPr>
                        <wps:txbx>
                          <w:txbxContent>
                            <w:p w:rsidR="000D2897" w:rsidRPr="007B6948" w:rsidRDefault="000D2897" w:rsidP="00556E70">
                              <w:pPr>
                                <w:pStyle w:val="af2"/>
                                <w:ind w:firstLineChars="500" w:firstLine="1054"/>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5</w:t>
                              </w:r>
                              <w:r>
                                <w:fldChar w:fldCharType="end"/>
                              </w:r>
                              <w:r>
                                <w:rPr>
                                  <w:rFonts w:hint="eastAsia"/>
                                </w:rPr>
                                <w:t xml:space="preserve">　直列接続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8" o:spid="_x0000_s1201" style="position:absolute;left:0;text-align:left;margin-left:127.95pt;margin-top:52.55pt;width:204pt;height:84.75pt;z-index:251987968;mso-width-relative:margin;mso-height-relative:margin" coordsize="24669,92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">
                <v:shape id="図 416" o:spid="_x0000_s1202" type="#_x0000_t75" style="position:absolute;width:24669;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CzEbFAAAA3AAAAA8AAABkcnMvZG93bnJldi54bWxEj0FrwkAUhO8F/8PyBG91VwlSoqsUISC1&#10;h2rFXh/ZZzY0+zZkt0nqr+8WCj0OM/MNs9mNrhE9daH2rGExVyCIS29qrjRc3ovHJxAhIhtsPJOG&#10;bwqw204eNpgbP/CJ+nOsRIJwyFGDjbHNpQylJYdh7lvi5N185zAm2VXSdDgkuGvkUqmVdFhzWrDY&#10;0t5S+Xn+choqNRyzVx+Lt7s93C/X08v1o0CtZ9PxeQ0i0hj/w3/tg9GQLVbweyYd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gsxGxQAAANwAAAAPAAAAAAAAAAAAAAAA&#10;AJ8CAABkcnMvZG93bnJldi54bWxQSwUGAAAAAAQABAD3AAAAkQMAAAAA&#10;">
                  <v:imagedata r:id="rId52" o:title=""/>
                  <v:path arrowok="t"/>
                </v:shape>
                <v:shape id="テキスト ボックス 417" o:spid="_x0000_s1203" type="#_x0000_t202" style="position:absolute;top:7048;width:2466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kbJsUA&#10;AADcAAAADwAAAGRycy9kb3ducmV2LnhtbESPzYvCMBTE7wv+D+EJe1nWVBGVrlH8WMHDevADz4/m&#10;2Rabl5JEW/97Iwh7HGbmN8x03ppK3Mn50rKCfi8BQZxZXXKu4HTcfE9A+ICssbJMCh7kYT7rfEwx&#10;1bbhPd0PIRcRwj5FBUUIdSqlzwoy6Hu2Jo7exTqDIUqXS+2wiXBTyUGSjKTBkuNCgTWtCsquh5tR&#10;MFq7W7Pn1df69PuHuzofnJePs1Kf3XbxAyJQG/7D7/ZWKxj2x/A6E4+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RsmxQAAANwAAAAPAAAAAAAAAAAAAAAAAJgCAABkcnMv&#10;ZG93bnJldi54bWxQSwUGAAAAAAQABAD1AAAAigMAAAAA&#10;" stroked="f">
                  <v:textbox inset="0,0,0,0">
                    <w:txbxContent>
                      <w:p w:rsidR="000D2897" w:rsidRPr="007B6948" w:rsidRDefault="000D2897" w:rsidP="00556E70">
                        <w:pPr>
                          <w:pStyle w:val="af2"/>
                          <w:ind w:firstLineChars="500" w:firstLine="1054"/>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5</w:t>
                        </w:r>
                        <w:r>
                          <w:fldChar w:fldCharType="end"/>
                        </w:r>
                        <w:r>
                          <w:rPr>
                            <w:rFonts w:hint="eastAsia"/>
                          </w:rPr>
                          <w:t xml:space="preserve">　直列接続</w:t>
                        </w:r>
                      </w:p>
                    </w:txbxContent>
                  </v:textbox>
                </v:shape>
                <w10:wrap type="topAndBottom"/>
              </v:group>
            </w:pict>
          </mc:Fallback>
        </mc:AlternateContent>
      </w:r>
      <w:r w:rsidRPr="00214B73">
        <w:rPr>
          <w:rFonts w:hint="eastAsia"/>
          <w:b/>
        </w:rPr>
        <w:t>電気抵抗の接続方法</w:t>
      </w:r>
      <w:r>
        <w:rPr>
          <w:rFonts w:hint="eastAsia"/>
        </w:rPr>
        <w:t>のことです。抵抗となりえるものを</w:t>
      </w:r>
      <w:r w:rsidRPr="00214B73">
        <w:rPr>
          <w:rFonts w:hint="eastAsia"/>
          <w:b/>
        </w:rPr>
        <w:t>一列に繋ぐことを直列、回路を分けて並べて接続することを並列といいます</w:t>
      </w:r>
      <w:r>
        <w:rPr>
          <w:rFonts w:hint="eastAsia"/>
        </w:rPr>
        <w:t>。直列と並列では合成抵抗値が違いますので、注意してください。この概念は主に</w:t>
      </w:r>
      <w:r w:rsidRPr="00214B73">
        <w:rPr>
          <w:rFonts w:hint="eastAsia"/>
          <w:b/>
        </w:rPr>
        <w:t>スピーカパラ</w:t>
      </w:r>
      <w:r>
        <w:rPr>
          <w:rFonts w:hint="eastAsia"/>
        </w:rPr>
        <w:t>などで使います。</w:t>
      </w:r>
    </w:p>
    <w:p w:rsidR="00556E70" w:rsidRPr="00EF4CDC" w:rsidRDefault="00556E70" w:rsidP="00EF4CDC">
      <w:pPr>
        <w:ind w:firstLine="240"/>
        <w:jc w:val="center"/>
        <w:rPr>
          <w:sz w:val="24"/>
          <w:vertAlign w:val="subscript"/>
        </w:rPr>
      </w:pPr>
      <w:r w:rsidRPr="00EF4CDC">
        <w:rPr>
          <w:rFonts w:hint="eastAsia"/>
          <w:sz w:val="24"/>
        </w:rPr>
        <w:t>合成抵抗値</w:t>
      </w:r>
      <w:r>
        <w:rPr>
          <w:rFonts w:hint="eastAsia"/>
        </w:rPr>
        <w:t xml:space="preserve"> </w:t>
      </w:r>
      <w:r w:rsidRPr="00EF4CDC">
        <w:rPr>
          <w:rFonts w:hint="eastAsia"/>
          <w:sz w:val="24"/>
        </w:rPr>
        <w:t>R = R</w:t>
      </w:r>
      <w:r w:rsidRPr="00EF4CDC">
        <w:rPr>
          <w:rFonts w:hint="eastAsia"/>
          <w:sz w:val="24"/>
          <w:vertAlign w:val="subscript"/>
        </w:rPr>
        <w:t xml:space="preserve">1 </w:t>
      </w:r>
      <w:r w:rsidRPr="00EF4CDC">
        <w:rPr>
          <w:rFonts w:hint="eastAsia"/>
          <w:sz w:val="24"/>
        </w:rPr>
        <w:t>+ R</w:t>
      </w:r>
      <w:r w:rsidRPr="00EF4CDC">
        <w:rPr>
          <w:rFonts w:hint="eastAsia"/>
          <w:sz w:val="24"/>
          <w:vertAlign w:val="subscript"/>
        </w:rPr>
        <w:t>2</w:t>
      </w:r>
      <w:r w:rsidRPr="00EF4CDC">
        <w:rPr>
          <w:rFonts w:hint="eastAsia"/>
          <w:sz w:val="24"/>
        </w:rPr>
        <w:t xml:space="preserve"> +R</w:t>
      </w:r>
      <w:r w:rsidRPr="00EF4CDC">
        <w:rPr>
          <w:rFonts w:hint="eastAsia"/>
          <w:sz w:val="24"/>
          <w:vertAlign w:val="subscript"/>
        </w:rPr>
        <w:t xml:space="preserve">3 </w:t>
      </w:r>
      <w:r w:rsidRPr="00EF4CDC">
        <w:rPr>
          <w:rFonts w:hint="eastAsia"/>
          <w:sz w:val="24"/>
        </w:rPr>
        <w:t xml:space="preserve">+ </w:t>
      </w:r>
      <w:r w:rsidRPr="00EF4CDC">
        <w:rPr>
          <w:rFonts w:hint="eastAsia"/>
          <w:sz w:val="24"/>
        </w:rPr>
        <w:t>…</w:t>
      </w:r>
      <w:r w:rsidRPr="00EF4CDC">
        <w:rPr>
          <w:rFonts w:hint="eastAsia"/>
          <w:sz w:val="24"/>
        </w:rPr>
        <w:t xml:space="preserve"> + R</w:t>
      </w:r>
      <w:r w:rsidRPr="00EF4CDC">
        <w:rPr>
          <w:rFonts w:hint="eastAsia"/>
          <w:sz w:val="24"/>
          <w:vertAlign w:val="subscript"/>
        </w:rPr>
        <w:t>n</w:t>
      </w:r>
    </w:p>
    <w:p w:rsidR="006C209F" w:rsidRDefault="00FD3BDB" w:rsidP="00EF4CDC">
      <w:pPr>
        <w:ind w:firstLine="240"/>
        <w:jc w:val="center"/>
        <w:rPr>
          <w:sz w:val="36"/>
          <w:szCs w:val="36"/>
        </w:rPr>
      </w:pPr>
      <w:r w:rsidRPr="00EF4CDC">
        <w:rPr>
          <w:rFonts w:hint="eastAsia"/>
          <w:sz w:val="24"/>
        </w:rPr>
        <w:t>合成抵抗値</w:t>
      </w:r>
      <w:r w:rsidR="006C209F">
        <w:rPr>
          <w:noProof/>
          <w:lang w:bidi="ar-SA"/>
        </w:rPr>
        <mc:AlternateContent>
          <mc:Choice Requires="wpg">
            <w:drawing>
              <wp:anchor distT="0" distB="0" distL="114300" distR="114300" simplePos="0" relativeHeight="251991040" behindDoc="0" locked="0" layoutInCell="1" allowOverlap="1" wp14:anchorId="2D696D1C" wp14:editId="408B8C96">
                <wp:simplePos x="0" y="0"/>
                <wp:positionH relativeFrom="column">
                  <wp:posOffset>2025015</wp:posOffset>
                </wp:positionH>
                <wp:positionV relativeFrom="paragraph">
                  <wp:posOffset>15875</wp:posOffset>
                </wp:positionV>
                <wp:extent cx="1552575" cy="1753235"/>
                <wp:effectExtent l="0" t="0" r="9525" b="0"/>
                <wp:wrapTopAndBottom/>
                <wp:docPr id="421" name="グループ化 421"/>
                <wp:cNvGraphicFramePr/>
                <a:graphic xmlns:a="http://schemas.openxmlformats.org/drawingml/2006/main">
                  <a:graphicData uri="http://schemas.microsoft.com/office/word/2010/wordprocessingGroup">
                    <wpg:wgp>
                      <wpg:cNvGrpSpPr/>
                      <wpg:grpSpPr>
                        <a:xfrm>
                          <a:off x="0" y="0"/>
                          <a:ext cx="1552575" cy="1753235"/>
                          <a:chOff x="0" y="0"/>
                          <a:chExt cx="1552575" cy="1753235"/>
                        </a:xfrm>
                      </wpg:grpSpPr>
                      <pic:pic xmlns:pic="http://schemas.openxmlformats.org/drawingml/2006/picture">
                        <pic:nvPicPr>
                          <pic:cNvPr id="419" name="図 419"/>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2575" cy="1476375"/>
                          </a:xfrm>
                          <a:prstGeom prst="rect">
                            <a:avLst/>
                          </a:prstGeom>
                          <a:noFill/>
                          <a:ln>
                            <a:noFill/>
                          </a:ln>
                        </pic:spPr>
                      </pic:pic>
                      <wps:wsp>
                        <wps:cNvPr id="420" name="テキスト ボックス 420"/>
                        <wps:cNvSpPr txBox="1"/>
                        <wps:spPr>
                          <a:xfrm>
                            <a:off x="0" y="1533525"/>
                            <a:ext cx="1552575" cy="219710"/>
                          </a:xfrm>
                          <a:prstGeom prst="rect">
                            <a:avLst/>
                          </a:prstGeom>
                          <a:solidFill>
                            <a:prstClr val="white"/>
                          </a:solidFill>
                          <a:ln>
                            <a:noFill/>
                          </a:ln>
                          <a:effectLst/>
                        </wps:spPr>
                        <wps:txbx>
                          <w:txbxContent>
                            <w:p w:rsidR="000D2897" w:rsidRPr="00012F60" w:rsidRDefault="000D2897" w:rsidP="00FD3BDB">
                              <w:pPr>
                                <w:pStyle w:val="af2"/>
                                <w:ind w:firstLineChars="200" w:firstLine="422"/>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6</w:t>
                              </w:r>
                              <w:r>
                                <w:fldChar w:fldCharType="end"/>
                              </w:r>
                              <w:r>
                                <w:rPr>
                                  <w:rFonts w:hint="eastAsia"/>
                                </w:rPr>
                                <w:t xml:space="preserve">　並列接続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グループ化 421" o:spid="_x0000_s1204" style="position:absolute;left:0;text-align:left;margin-left:159.45pt;margin-top:1.25pt;width:122.25pt;height:138.05pt;z-index:251991040" coordsize="15525,175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">
                <v:shape id="図 419" o:spid="_x0000_s1205" type="#_x0000_t75" style="position:absolute;width:15525;height:1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1aQbCAAAA3AAAAA8AAABkcnMvZG93bnJldi54bWxEj0GLwjAUhO8L/ofwBG9rWhHRalpEUDwt&#10;qEWvj+ZtW7Z5KU209d9vBMHjMDPfMJtsMI14UOdqywriaQSCuLC65lJBftl/L0E4j6yxsUwKnuQg&#10;S0dfG0y07flEj7MvRYCwS1BB5X2bSOmKigy6qW2Jg/drO4M+yK6UusM+wE0jZ1G0kAZrDgsVtrSr&#10;qPg7342CnwP3+XGJi+3tVrvBnfJrXORKTcbDdg3C0+A/4Xf7qBXM4xW8zoQjIN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tWkGwgAAANwAAAAPAAAAAAAAAAAAAAAAAJ8C&#10;AABkcnMvZG93bnJldi54bWxQSwUGAAAAAAQABAD3AAAAjgMAAAAA&#10;">
                  <v:imagedata r:id="rId54" o:title=""/>
                  <v:path arrowok="t"/>
                </v:shape>
                <v:shape id="テキスト ボックス 420" o:spid="_x0000_s1206" type="#_x0000_t202" style="position:absolute;top:15335;width:15525;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WksMA&#10;AADcAAAADwAAAGRycy9kb3ducmV2LnhtbERPz2vCMBS+D/Y/hDfYZWg6V0SqUUQ22LzIOi/eHs2z&#10;qTYvJUm1++/NQfD48f1erAbbigv50DhW8D7OQBBXTjdcK9j/fY1mIEJE1tg6JgX/FGC1fH5aYKHd&#10;lX/pUsZapBAOBSowMXaFlKEyZDGMXUecuKPzFmOCvpba4zWF21ZOsmwqLTacGgx2tDFUncveKtjl&#10;h51564+f23X+4X/2/WZ6qkulXl+G9RxEpCE+xHf3t1aQT9L8dCYd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3WksMAAADcAAAADwAAAAAAAAAAAAAAAACYAgAAZHJzL2Rv&#10;d25yZXYueG1sUEsFBgAAAAAEAAQA9QAAAIgDAAAAAA==&#10;" stroked="f">
                  <v:textbox style="mso-fit-shape-to-text:t" inset="0,0,0,0">
                    <w:txbxContent>
                      <w:p w:rsidR="000D2897" w:rsidRPr="00012F60" w:rsidRDefault="000D2897" w:rsidP="00FD3BDB">
                        <w:pPr>
                          <w:pStyle w:val="af2"/>
                          <w:ind w:firstLineChars="200" w:firstLine="422"/>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6</w:t>
                        </w:r>
                        <w:r>
                          <w:fldChar w:fldCharType="end"/>
                        </w:r>
                        <w:r>
                          <w:rPr>
                            <w:rFonts w:hint="eastAsia"/>
                          </w:rPr>
                          <w:t xml:space="preserve">　並列接続</w:t>
                        </w:r>
                      </w:p>
                    </w:txbxContent>
                  </v:textbox>
                </v:shape>
                <w10:wrap type="topAndBottom"/>
              </v:group>
            </w:pict>
          </mc:Fallback>
        </mc:AlternateContent>
      </w:r>
      <w:r>
        <w:rPr>
          <w:rFonts w:hint="eastAsia"/>
        </w:rPr>
        <w:t xml:space="preserve"> </w:t>
      </w:r>
      <m:oMath>
        <m:r>
          <m:rPr>
            <m:sty m:val="p"/>
          </m:rPr>
          <w:rPr>
            <w:rFonts w:ascii="Cambria Math" w:hAnsi="Cambria Math"/>
            <w:sz w:val="36"/>
            <w:szCs w:val="36"/>
          </w:rPr>
          <m:t>R=</m:t>
        </m:r>
        <m:f>
          <m:fPr>
            <m:ctrlPr>
              <w:rPr>
                <w:rFonts w:ascii="Cambria Math" w:hAnsi="Cambria Math"/>
                <w:sz w:val="36"/>
                <w:szCs w:val="36"/>
              </w:rPr>
            </m:ctrlPr>
          </m:fPr>
          <m:num>
            <m:r>
              <w:rPr>
                <w:rFonts w:ascii="Cambria Math" w:hAnsi="Cambria Math"/>
                <w:sz w:val="36"/>
                <w:szCs w:val="36"/>
              </w:rPr>
              <m:t>1</m:t>
            </m:r>
          </m:num>
          <m:den>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den>
            </m:f>
            <m:r>
              <w:rPr>
                <w:rFonts w:ascii="Cambria Math" w:hAnsi="Cambria Math"/>
                <w:sz w:val="36"/>
                <w:szCs w:val="36"/>
              </w:rPr>
              <m:t xml:space="preserve"> + </m:t>
            </m:r>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2</m:t>
                    </m:r>
                  </m:sub>
                </m:sSub>
              </m:den>
            </m:f>
            <m:r>
              <w:rPr>
                <w:rFonts w:ascii="Cambria Math" w:hAnsi="Cambria Math"/>
                <w:sz w:val="36"/>
                <w:szCs w:val="36"/>
              </w:rPr>
              <m:t xml:space="preserve"> + </m:t>
            </m:r>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3</m:t>
                    </m:r>
                  </m:sub>
                </m:sSub>
              </m:den>
            </m:f>
            <m:r>
              <w:rPr>
                <w:rFonts w:ascii="Cambria Math" w:hAnsi="Cambria Math"/>
                <w:sz w:val="36"/>
                <w:szCs w:val="36"/>
              </w:rPr>
              <m:t xml:space="preserve"> + </m:t>
            </m:r>
            <m:r>
              <w:rPr>
                <w:rFonts w:ascii="Cambria Math" w:hAnsi="Cambria Math" w:hint="eastAsia"/>
                <w:sz w:val="36"/>
                <w:szCs w:val="36"/>
              </w:rPr>
              <m:t>…</m:t>
            </m:r>
            <m:r>
              <w:rPr>
                <w:rFonts w:ascii="Cambria Math" w:hAnsi="Cambria Math"/>
                <w:sz w:val="36"/>
                <w:szCs w:val="36"/>
              </w:rPr>
              <m:t xml:space="preserve"> + </m:t>
            </m:r>
            <m:f>
              <m:fPr>
                <m:ctrlPr>
                  <w:rPr>
                    <w:rFonts w:ascii="Cambria Math" w:hAnsi="Cambria Math"/>
                    <w:i/>
                    <w:sz w:val="36"/>
                    <w:szCs w:val="36"/>
                  </w:rPr>
                </m:ctrlPr>
              </m:fPr>
              <m:num>
                <m:r>
                  <w:rPr>
                    <w:rFonts w:ascii="Cambria Math" w:hAnsi="Cambria Math"/>
                    <w:sz w:val="36"/>
                    <w:szCs w:val="36"/>
                  </w:rPr>
                  <m:t>1</m:t>
                </m:r>
              </m:num>
              <m:den>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n</m:t>
                    </m:r>
                  </m:sub>
                </m:sSub>
              </m:den>
            </m:f>
          </m:den>
        </m:f>
      </m:oMath>
    </w:p>
    <w:p w:rsidR="00BE4F35" w:rsidRDefault="00BE4F35" w:rsidP="00BE4F35">
      <w:pPr>
        <w:jc w:val="center"/>
        <w:rPr>
          <w:szCs w:val="21"/>
        </w:rPr>
      </w:pPr>
    </w:p>
    <w:p w:rsidR="00D41B1D" w:rsidRDefault="00D41B1D" w:rsidP="00BE4F35">
      <w:pPr>
        <w:jc w:val="center"/>
        <w:rPr>
          <w:szCs w:val="21"/>
        </w:rPr>
      </w:pPr>
    </w:p>
    <w:p w:rsidR="00D41B1D" w:rsidRDefault="00D41B1D" w:rsidP="00BE4F35">
      <w:pPr>
        <w:jc w:val="center"/>
        <w:rPr>
          <w:szCs w:val="21"/>
        </w:rPr>
      </w:pPr>
    </w:p>
    <w:p w:rsidR="00D41B1D" w:rsidRDefault="00D41B1D" w:rsidP="00BE4F35">
      <w:pPr>
        <w:jc w:val="center"/>
        <w:rPr>
          <w:szCs w:val="21"/>
        </w:rPr>
      </w:pPr>
    </w:p>
    <w:p w:rsidR="00D41B1D" w:rsidRPr="00BE4F35" w:rsidRDefault="00D41B1D" w:rsidP="00BE4F35">
      <w:pPr>
        <w:jc w:val="center"/>
        <w:rPr>
          <w:szCs w:val="21"/>
        </w:rPr>
      </w:pPr>
    </w:p>
    <w:p w:rsidR="00EF4CDC" w:rsidRDefault="00EF4CDC" w:rsidP="00EF4CDC">
      <w:pPr>
        <w:pStyle w:val="2"/>
      </w:pPr>
      <w:r>
        <w:rPr>
          <w:rFonts w:hint="eastAsia"/>
        </w:rPr>
        <w:lastRenderedPageBreak/>
        <w:t>直流と交流</w:t>
      </w:r>
    </w:p>
    <w:p w:rsidR="00D41B1D" w:rsidRPr="00D41B1D" w:rsidRDefault="00D41B1D" w:rsidP="00D41B1D"/>
    <w:p w:rsidR="00EF4CDC" w:rsidRDefault="00EF4CDC" w:rsidP="00EF4CDC">
      <w:r>
        <w:rPr>
          <w:rFonts w:hint="eastAsia"/>
        </w:rPr>
        <w:t>上記でも説明したが、詳しく説明しておこう。</w:t>
      </w:r>
    </w:p>
    <w:p w:rsidR="00EF4CDC" w:rsidRDefault="00EF4CDC" w:rsidP="00EF4CDC">
      <w:r>
        <w:rPr>
          <w:rFonts w:hint="eastAsia"/>
        </w:rPr>
        <w:t>これもまた、電気の世界では重要な概念になる。</w:t>
      </w:r>
    </w:p>
    <w:p w:rsidR="00EF4CDC" w:rsidRPr="00EF4CDC" w:rsidRDefault="00EF4CDC" w:rsidP="00EF4CDC">
      <w:pPr>
        <w:ind w:firstLine="211"/>
        <w:rPr>
          <w:b/>
        </w:rPr>
      </w:pPr>
      <w:r w:rsidRPr="00EF4CDC">
        <w:rPr>
          <w:rFonts w:hint="eastAsia"/>
          <w:b/>
        </w:rPr>
        <w:t>直流：電気の流れる方向が一定の電源</w:t>
      </w:r>
    </w:p>
    <w:p w:rsidR="00EF4CDC" w:rsidRPr="00EF4CDC" w:rsidRDefault="00EF4CDC" w:rsidP="00EF4CDC">
      <w:pPr>
        <w:ind w:firstLine="211"/>
        <w:rPr>
          <w:b/>
        </w:rPr>
      </w:pPr>
      <w:r w:rsidRPr="00EF4CDC">
        <w:rPr>
          <w:rFonts w:hint="eastAsia"/>
          <w:b/>
        </w:rPr>
        <w:t>交流：一定の時間で電気の流れる大きさと方向が周期的に変化する電源</w:t>
      </w:r>
    </w:p>
    <w:p w:rsidR="00EF4CDC" w:rsidRDefault="00EF4CDC" w:rsidP="00EF4CDC">
      <w:r>
        <w:rPr>
          <w:rFonts w:hint="eastAsia"/>
        </w:rPr>
        <w:t>このうち、重要なのは</w:t>
      </w:r>
      <w:r w:rsidRPr="00EF4CDC">
        <w:rPr>
          <w:rFonts w:hint="eastAsia"/>
          <w:b/>
          <w:color w:val="FF0000"/>
        </w:rPr>
        <w:t>交流</w:t>
      </w:r>
      <w:r>
        <w:rPr>
          <w:rFonts w:hint="eastAsia"/>
        </w:rPr>
        <w:t>です。日本の一般的な家庭用コンセントから得られる電気</w:t>
      </w:r>
      <w:r w:rsidRPr="00EF4CDC">
        <w:rPr>
          <w:rFonts w:hint="eastAsia"/>
        </w:rPr>
        <w:t>は、交流</w:t>
      </w:r>
      <w:r w:rsidRPr="00EF4CDC">
        <w:rPr>
          <w:rFonts w:hint="eastAsia"/>
        </w:rPr>
        <w:t xml:space="preserve">100V </w:t>
      </w:r>
      <w:r w:rsidRPr="00EF4CDC">
        <w:rPr>
          <w:rFonts w:hint="eastAsia"/>
        </w:rPr>
        <w:t>電源です。</w:t>
      </w:r>
    </w:p>
    <w:p w:rsidR="00EF4CDC" w:rsidRDefault="00EF4CDC" w:rsidP="00EF4CDC">
      <w:r>
        <w:rPr>
          <w:rFonts w:hint="eastAsia"/>
        </w:rPr>
        <w:t>主な違いとしては、</w:t>
      </w:r>
    </w:p>
    <w:p w:rsidR="00EF4CDC" w:rsidRDefault="00EF4CDC" w:rsidP="00EF4CDC">
      <w:r>
        <w:rPr>
          <w:rFonts w:hint="eastAsia"/>
        </w:rPr>
        <w:t>・</w:t>
      </w:r>
      <w:r>
        <w:rPr>
          <w:rFonts w:hint="eastAsia"/>
        </w:rPr>
        <w:t xml:space="preserve"> </w:t>
      </w:r>
      <w:r>
        <w:rPr>
          <w:rFonts w:hint="eastAsia"/>
        </w:rPr>
        <w:t>直流ではコイルは抵抗にならず、コンデンサは無限大の抵抗となる。</w:t>
      </w:r>
    </w:p>
    <w:p w:rsidR="00EF4CDC" w:rsidRDefault="00EF4CDC" w:rsidP="00EF4CDC">
      <w:r>
        <w:rPr>
          <w:rFonts w:hint="eastAsia"/>
        </w:rPr>
        <w:t>・</w:t>
      </w:r>
      <w:r>
        <w:rPr>
          <w:rFonts w:hint="eastAsia"/>
        </w:rPr>
        <w:t xml:space="preserve"> </w:t>
      </w:r>
      <w:r>
        <w:rPr>
          <w:rFonts w:hint="eastAsia"/>
        </w:rPr>
        <w:t>交流ではコイル、コンデンサともにある値の抵抗になる。</w:t>
      </w:r>
    </w:p>
    <w:p w:rsidR="00EF4CDC" w:rsidRDefault="00EF4CDC" w:rsidP="00EF4CDC">
      <w:r>
        <w:rPr>
          <w:rFonts w:hint="eastAsia"/>
        </w:rPr>
        <w:t>ということが挙げられます。交流を流したときのみに発生するコイル、コンデンサなどの抵抗をインピーダンスといいます。</w:t>
      </w:r>
      <w:r w:rsidRPr="00BE4F35">
        <w:rPr>
          <w:rFonts w:hint="eastAsia"/>
          <w:b/>
        </w:rPr>
        <w:t>インピーダンス</w:t>
      </w:r>
      <w:r>
        <w:rPr>
          <w:rFonts w:hint="eastAsia"/>
        </w:rPr>
        <w:t>は音響機材の性質、使い方と非常に深い関係がありますので、覚えておいてください。音響機材では抵抗よりもインピーダンスを扱うことのほうが多いですが、基本的な扱いは抵抗（上記式の</w:t>
      </w:r>
      <w:r>
        <w:rPr>
          <w:rFonts w:hint="eastAsia"/>
        </w:rPr>
        <w:t>R</w:t>
      </w:r>
      <w:r>
        <w:rPr>
          <w:rFonts w:hint="eastAsia"/>
        </w:rPr>
        <w:t>）と同じです。</w:t>
      </w:r>
    </w:p>
    <w:p w:rsidR="00D41B1D" w:rsidRDefault="00D41B1D" w:rsidP="00EF4CDC"/>
    <w:p w:rsidR="00BE4F35" w:rsidRDefault="00BE4F35" w:rsidP="00BE4F35">
      <w:pPr>
        <w:pStyle w:val="2"/>
      </w:pPr>
      <w:r>
        <w:rPr>
          <w:rFonts w:hint="eastAsia"/>
        </w:rPr>
        <w:t>消費電力</w:t>
      </w:r>
    </w:p>
    <w:p w:rsidR="00D41B1D" w:rsidRPr="00D41B1D" w:rsidRDefault="00D41B1D" w:rsidP="00D41B1D"/>
    <w:p w:rsidR="00BE4F35" w:rsidRDefault="00BE4F35" w:rsidP="00BE4F35">
      <w:r>
        <w:rPr>
          <w:rFonts w:hint="eastAsia"/>
        </w:rPr>
        <w:t>電気を使用する機器は、どんなものにも消費電力が決められています。これはその機械を動かすのに必要な電力の量を表しており、使用している間は常に消費電力分の電力が使われています。</w:t>
      </w:r>
    </w:p>
    <w:p w:rsidR="00BE4F35" w:rsidRDefault="00BE4F35" w:rsidP="00BE4F35">
      <w:r>
        <w:rPr>
          <w:rFonts w:hint="eastAsia"/>
        </w:rPr>
        <w:t>アドバンで使われている音響機材の中で、消費電力が大きいのはパワーアンプです。だいたいひとつあたり</w:t>
      </w:r>
      <w:r>
        <w:rPr>
          <w:rFonts w:hint="eastAsia"/>
        </w:rPr>
        <w:t>300</w:t>
      </w:r>
      <w:r>
        <w:rPr>
          <w:rFonts w:hint="eastAsia"/>
        </w:rPr>
        <w:t>～</w:t>
      </w:r>
      <w:r>
        <w:rPr>
          <w:rFonts w:hint="eastAsia"/>
        </w:rPr>
        <w:t>650W</w:t>
      </w:r>
      <w:r>
        <w:rPr>
          <w:rFonts w:hint="eastAsia"/>
        </w:rPr>
        <w:t>と、その他の機材に比べ非常に多くなっています（卓</w:t>
      </w:r>
    </w:p>
    <w:p w:rsidR="00BE4F35" w:rsidRDefault="00BE4F35" w:rsidP="00BE4F35">
      <w:r>
        <w:rPr>
          <w:rFonts w:hint="eastAsia"/>
        </w:rPr>
        <w:t>機材は数</w:t>
      </w:r>
      <w:r>
        <w:rPr>
          <w:rFonts w:hint="eastAsia"/>
        </w:rPr>
        <w:t>10W</w:t>
      </w:r>
      <w:r>
        <w:rPr>
          <w:rFonts w:hint="eastAsia"/>
        </w:rPr>
        <w:t>～</w:t>
      </w:r>
      <w:r>
        <w:rPr>
          <w:rFonts w:hint="eastAsia"/>
        </w:rPr>
        <w:t>100W</w:t>
      </w:r>
      <w:r>
        <w:rPr>
          <w:rFonts w:hint="eastAsia"/>
        </w:rPr>
        <w:t>前後）。</w:t>
      </w:r>
    </w:p>
    <w:p w:rsidR="00BE4F35" w:rsidRDefault="00BE4F35" w:rsidP="00BE4F35">
      <w:r>
        <w:rPr>
          <w:rFonts w:hint="eastAsia"/>
        </w:rPr>
        <w:t>注意しなければならないのは、</w:t>
      </w:r>
      <w:r w:rsidRPr="00BE4F35">
        <w:rPr>
          <w:rFonts w:hint="eastAsia"/>
          <w:b/>
        </w:rPr>
        <w:t>コンセントに記されている許容電力量より高い電力は得ることが出来ない</w:t>
      </w:r>
      <w:r>
        <w:rPr>
          <w:rFonts w:hint="eastAsia"/>
        </w:rPr>
        <w:t>、ということです。日本の家庭用コンセントはほとんどが</w:t>
      </w:r>
      <w:r w:rsidRPr="00BE4F35">
        <w:rPr>
          <w:rFonts w:hint="eastAsia"/>
          <w:color w:val="FF0000"/>
        </w:rPr>
        <w:t>1500W</w:t>
      </w:r>
      <w:r>
        <w:rPr>
          <w:rFonts w:hint="eastAsia"/>
        </w:rPr>
        <w:t>までとなっていますので、例えば『ひとつのコンセントから、タップを介して</w:t>
      </w:r>
      <w:r>
        <w:rPr>
          <w:rFonts w:hint="eastAsia"/>
        </w:rPr>
        <w:t>500W</w:t>
      </w:r>
      <w:r>
        <w:rPr>
          <w:rFonts w:hint="eastAsia"/>
        </w:rPr>
        <w:t>のアンプ</w:t>
      </w:r>
      <w:r>
        <w:rPr>
          <w:rFonts w:hint="eastAsia"/>
        </w:rPr>
        <w:t>2</w:t>
      </w:r>
      <w:r>
        <w:rPr>
          <w:rFonts w:hint="eastAsia"/>
        </w:rPr>
        <w:t>台と</w:t>
      </w:r>
      <w:r>
        <w:rPr>
          <w:rFonts w:hint="eastAsia"/>
        </w:rPr>
        <w:t>300W</w:t>
      </w:r>
      <w:r>
        <w:rPr>
          <w:rFonts w:hint="eastAsia"/>
        </w:rPr>
        <w:t>のアンプ</w:t>
      </w:r>
      <w:r>
        <w:rPr>
          <w:rFonts w:hint="eastAsia"/>
        </w:rPr>
        <w:t>2</w:t>
      </w:r>
      <w:r>
        <w:rPr>
          <w:rFonts w:hint="eastAsia"/>
        </w:rPr>
        <w:t>台を繋ぐ』といったことは出来ません。</w:t>
      </w:r>
    </w:p>
    <w:p w:rsidR="00BE4F35" w:rsidRDefault="00BE4F35" w:rsidP="00BE4F35">
      <w:pPr>
        <w:ind w:firstLineChars="0" w:firstLine="0"/>
      </w:pPr>
    </w:p>
    <w:p w:rsidR="00D41B1D" w:rsidRDefault="00D41B1D" w:rsidP="00BE4F35">
      <w:pPr>
        <w:ind w:firstLineChars="0" w:firstLine="0"/>
      </w:pPr>
    </w:p>
    <w:p w:rsidR="00D41B1D" w:rsidRDefault="00D41B1D" w:rsidP="00BE4F35">
      <w:pPr>
        <w:ind w:firstLineChars="0" w:firstLine="0"/>
      </w:pPr>
    </w:p>
    <w:p w:rsidR="00D41B1D" w:rsidRDefault="00D41B1D" w:rsidP="00BE4F35">
      <w:pPr>
        <w:ind w:firstLineChars="0" w:firstLine="0"/>
      </w:pPr>
    </w:p>
    <w:p w:rsidR="00D41B1D" w:rsidRDefault="00D41B1D" w:rsidP="00BE4F35">
      <w:pPr>
        <w:ind w:firstLineChars="0" w:firstLine="0"/>
      </w:pPr>
    </w:p>
    <w:p w:rsidR="00D41B1D" w:rsidRDefault="00D41B1D" w:rsidP="00BE4F35">
      <w:pPr>
        <w:ind w:firstLineChars="0" w:firstLine="0"/>
      </w:pPr>
    </w:p>
    <w:p w:rsidR="00D41B1D" w:rsidRDefault="00D41B1D" w:rsidP="00BE4F35">
      <w:pPr>
        <w:ind w:firstLineChars="0" w:firstLine="0"/>
      </w:pPr>
    </w:p>
    <w:p w:rsidR="00D41B1D" w:rsidRDefault="00D41B1D" w:rsidP="00BE4F35">
      <w:pPr>
        <w:ind w:firstLineChars="0" w:firstLine="0"/>
      </w:pPr>
    </w:p>
    <w:p w:rsidR="00D41B1D" w:rsidRDefault="00D41B1D" w:rsidP="00BE4F35">
      <w:pPr>
        <w:ind w:firstLineChars="0" w:firstLine="0"/>
      </w:pPr>
    </w:p>
    <w:p w:rsidR="00BE4F35" w:rsidRDefault="00BE4F35" w:rsidP="00BE4F35">
      <w:pPr>
        <w:pStyle w:val="2"/>
      </w:pPr>
      <w:r>
        <w:rPr>
          <w:rFonts w:hint="eastAsia"/>
        </w:rPr>
        <w:lastRenderedPageBreak/>
        <w:t>系統</w:t>
      </w:r>
    </w:p>
    <w:p w:rsidR="00D41B1D" w:rsidRPr="00D41B1D" w:rsidRDefault="00D41B1D" w:rsidP="00D41B1D"/>
    <w:p w:rsidR="00BE4F35" w:rsidRDefault="00BE4F35" w:rsidP="00BE4F35">
      <w:r>
        <w:rPr>
          <w:rFonts w:hint="eastAsia"/>
        </w:rPr>
        <w:t>ほど『コンセントに記されている許容電力量より高い電力は得ることが出来ない』と記述しましたが、それ以外にも</w:t>
      </w:r>
      <w:r w:rsidRPr="00BE4F35">
        <w:rPr>
          <w:rFonts w:hint="eastAsia"/>
          <w:b/>
        </w:rPr>
        <w:t>系統</w:t>
      </w:r>
      <w:r>
        <w:rPr>
          <w:rFonts w:hint="eastAsia"/>
        </w:rPr>
        <w:t>という重要な仕組みがあります。</w:t>
      </w:r>
    </w:p>
    <w:p w:rsidR="00BE4F35" w:rsidRDefault="00BE4F35" w:rsidP="00BE4F35">
      <w:r>
        <w:rPr>
          <w:rFonts w:hint="eastAsia"/>
        </w:rPr>
        <w:t>日本の場合、ひとつのコンセントは</w:t>
      </w:r>
      <w:r>
        <w:rPr>
          <w:rFonts w:hint="eastAsia"/>
        </w:rPr>
        <w:t>1500W</w:t>
      </w:r>
      <w:r>
        <w:rPr>
          <w:rFonts w:hint="eastAsia"/>
        </w:rPr>
        <w:t>（＝</w:t>
      </w:r>
      <w:r>
        <w:rPr>
          <w:rFonts w:hint="eastAsia"/>
        </w:rPr>
        <w:t>15A</w:t>
      </w:r>
      <w:r>
        <w:rPr>
          <w:rFonts w:hint="eastAsia"/>
        </w:rPr>
        <w:t>・</w:t>
      </w:r>
      <w:r>
        <w:rPr>
          <w:rFonts w:hint="eastAsia"/>
        </w:rPr>
        <w:t>100V</w:t>
      </w:r>
      <w:r>
        <w:rPr>
          <w:rFonts w:hint="eastAsia"/>
        </w:rPr>
        <w:t>）が定格になっていますが、通常ひとつのコンセントのみに</w:t>
      </w:r>
      <w:r>
        <w:rPr>
          <w:rFonts w:hint="eastAsia"/>
        </w:rPr>
        <w:t xml:space="preserve">1500W </w:t>
      </w:r>
      <w:r>
        <w:rPr>
          <w:rFonts w:hint="eastAsia"/>
        </w:rPr>
        <w:t>割り当てられることはありません。普通は</w:t>
      </w:r>
      <w:r>
        <w:rPr>
          <w:rFonts w:hint="eastAsia"/>
        </w:rPr>
        <w:t>1500W</w:t>
      </w:r>
      <w:r>
        <w:rPr>
          <w:rFonts w:hint="eastAsia"/>
        </w:rPr>
        <w:t>を</w:t>
      </w:r>
      <w:r>
        <w:rPr>
          <w:rFonts w:hint="eastAsia"/>
        </w:rPr>
        <w:t>1</w:t>
      </w:r>
      <w:r>
        <w:rPr>
          <w:rFonts w:hint="eastAsia"/>
        </w:rPr>
        <w:t>系統として、</w:t>
      </w:r>
      <w:r>
        <w:rPr>
          <w:rFonts w:hint="eastAsia"/>
        </w:rPr>
        <w:t>1</w:t>
      </w:r>
      <w:r>
        <w:rPr>
          <w:rFonts w:hint="eastAsia"/>
        </w:rPr>
        <w:t>系統を複数のコンセントに割り振る事のほうが多いです。</w:t>
      </w:r>
    </w:p>
    <w:p w:rsidR="00BE4F35" w:rsidRDefault="00BE4F35" w:rsidP="00BE4F35">
      <w:r>
        <w:rPr>
          <w:rFonts w:hint="eastAsia"/>
        </w:rPr>
        <w:t>例えば、『壁についているコンセントは全て同じ系統』であれば、『壁についているコンセントで使える電力は、合計で</w:t>
      </w:r>
      <w:r>
        <w:rPr>
          <w:rFonts w:hint="eastAsia"/>
        </w:rPr>
        <w:t>1500W</w:t>
      </w:r>
      <w:r>
        <w:rPr>
          <w:rFonts w:hint="eastAsia"/>
        </w:rPr>
        <w:t>』ということになります。ですので、例えば合計消費電力が</w:t>
      </w:r>
      <w:r>
        <w:rPr>
          <w:rFonts w:hint="eastAsia"/>
        </w:rPr>
        <w:t xml:space="preserve">2000W </w:t>
      </w:r>
      <w:r>
        <w:rPr>
          <w:rFonts w:hint="eastAsia"/>
        </w:rPr>
        <w:t>になる機材をふたつのコンセントに分けて配線したとしても、そのコンセントが同じ系統であれば、系統内で</w:t>
      </w:r>
      <w:r>
        <w:rPr>
          <w:rFonts w:hint="eastAsia"/>
        </w:rPr>
        <w:t xml:space="preserve">1500W </w:t>
      </w:r>
      <w:r>
        <w:rPr>
          <w:rFonts w:hint="eastAsia"/>
        </w:rPr>
        <w:t>を超えてしまっている為、使用することが出来ません。</w:t>
      </w:r>
    </w:p>
    <w:p w:rsidR="00BE4F35" w:rsidRPr="00BE4F35" w:rsidRDefault="00BE4F35" w:rsidP="00BE4F35">
      <w:r>
        <w:rPr>
          <w:rFonts w:hint="eastAsia"/>
        </w:rPr>
        <w:t>電源を確保するときは、許容電力量の他にも、系統にも注意を払いましょう。</w:t>
      </w:r>
    </w:p>
    <w:p w:rsidR="000F1014" w:rsidRDefault="000F1014" w:rsidP="00BE4F35">
      <w:pPr>
        <w:ind w:firstLineChars="0" w:firstLine="0"/>
        <w:rPr>
          <w:rFonts w:ascii="HG丸ｺﾞｼｯｸM-PRO" w:hAnsi="HG丸ｺﾞｼｯｸM-PRO"/>
          <w:szCs w:val="21"/>
        </w:rPr>
      </w:pPr>
    </w:p>
    <w:p w:rsidR="00BE4F35" w:rsidRDefault="00BE4F35" w:rsidP="00BE4F35">
      <w:pPr>
        <w:ind w:firstLineChars="0" w:firstLine="0"/>
        <w:rPr>
          <w:rFonts w:ascii="HG丸ｺﾞｼｯｸM-PRO" w:hAnsi="HG丸ｺﾞｼｯｸM-PRO"/>
          <w:szCs w:val="21"/>
        </w:rPr>
      </w:pPr>
    </w:p>
    <w:p w:rsidR="00BE4F35" w:rsidRDefault="00BE4F35" w:rsidP="00BE4F35">
      <w:pPr>
        <w:ind w:firstLineChars="0" w:firstLine="0"/>
        <w:rPr>
          <w:rFonts w:ascii="HG丸ｺﾞｼｯｸM-PRO" w:hAnsi="HG丸ｺﾞｼｯｸM-PRO"/>
          <w:szCs w:val="21"/>
        </w:rPr>
      </w:pPr>
    </w:p>
    <w:p w:rsidR="00BE4F35" w:rsidRDefault="00BE4F35" w:rsidP="00BE4F35">
      <w:pPr>
        <w:pStyle w:val="2"/>
      </w:pPr>
      <w:r>
        <w:rPr>
          <w:rFonts w:hint="eastAsia"/>
        </w:rPr>
        <w:t>アース</w:t>
      </w:r>
      <w:r>
        <w:rPr>
          <w:rFonts w:hint="eastAsia"/>
        </w:rPr>
        <w:t>(</w:t>
      </w:r>
      <w:r w:rsidRPr="000F1014">
        <w:rPr>
          <w:rFonts w:ascii="HG丸ｺﾞｼｯｸM-PRO" w:hAnsi="HG丸ｺﾞｼｯｸM-PRO" w:hint="eastAsia"/>
          <w:szCs w:val="21"/>
        </w:rPr>
        <w:t>Earth</w:t>
      </w:r>
      <w:r>
        <w:rPr>
          <w:rFonts w:hint="eastAsia"/>
        </w:rPr>
        <w:t>)</w:t>
      </w:r>
    </w:p>
    <w:p w:rsidR="00BE4F35" w:rsidRPr="00BE4F35" w:rsidRDefault="00BE4F35" w:rsidP="00BE4F35"/>
    <w:p w:rsidR="000F1014" w:rsidRPr="000F1014" w:rsidRDefault="000F1014" w:rsidP="000F1014">
      <w:pPr>
        <w:rPr>
          <w:rFonts w:ascii="HG丸ｺﾞｼｯｸM-PRO" w:hAnsi="HG丸ｺﾞｼｯｸM-PRO"/>
          <w:szCs w:val="21"/>
        </w:rPr>
      </w:pPr>
      <w:r w:rsidRPr="000F1014">
        <w:rPr>
          <w:rFonts w:ascii="HG丸ｺﾞｼｯｸM-PRO" w:hAnsi="HG丸ｺﾞｼｯｸM-PRO" w:hint="eastAsia"/>
          <w:szCs w:val="21"/>
        </w:rPr>
        <w:t>電圧は0Vを中心にして＋、－があります。それはエネルギーの向きが逆なだけで圧力、強さは変わりません。そして一般的には、0Vの場所をアースと言います。アース(Earth)すなわち地球が0Vです。家庭用の壁コンセントは、100Vの電圧です。コンセントをよく見ると2本の溝があり、そこにACコードを差し込んで電気製品を使用しています。そこで、もう一度よく溝を見てください、長い溝と短い溝があることに気が付きます。</w:t>
      </w:r>
    </w:p>
    <w:p w:rsidR="000F1014" w:rsidRPr="000F1014" w:rsidRDefault="000F1014" w:rsidP="000F1014">
      <w:pPr>
        <w:rPr>
          <w:rFonts w:ascii="HG丸ｺﾞｼｯｸM-PRO" w:hAnsi="HG丸ｺﾞｼｯｸM-PRO"/>
          <w:szCs w:val="21"/>
        </w:rPr>
      </w:pPr>
      <w:r w:rsidRPr="000F1014">
        <w:rPr>
          <w:rFonts w:ascii="HG丸ｺﾞｼｯｸM-PRO" w:hAnsi="HG丸ｺﾞｼｯｸM-PRO" w:hint="eastAsia"/>
          <w:szCs w:val="21"/>
        </w:rPr>
        <w:t>なぜこんな区別があるのだろうか、実は、長い方の溝が地球につながっているのです。そして、地球につながっている方をグランド側(ground)、短い方をホット側(Hot)と呼んでいます。そして、グランド側は0Vなので触っても感電しないが、ホット側には100Vの電圧がかかっているので触ったら感電します。また工事などでホットとグラウンドが逆になっている場合があるのでむやみにさわらないように!!</w:t>
      </w:r>
    </w:p>
    <w:p w:rsidR="000F1014" w:rsidRDefault="000F1014" w:rsidP="000F1014">
      <w:pPr>
        <w:rPr>
          <w:rFonts w:ascii="HG丸ｺﾞｼｯｸM-PRO" w:hAnsi="HG丸ｺﾞｼｯｸM-PRO"/>
          <w:szCs w:val="21"/>
        </w:rPr>
      </w:pPr>
      <w:r w:rsidRPr="000F1014">
        <w:rPr>
          <w:rFonts w:ascii="HG丸ｺﾞｼｯｸM-PRO" w:hAnsi="HG丸ｺﾞｼｯｸM-PRO" w:hint="eastAsia"/>
          <w:szCs w:val="21"/>
        </w:rPr>
        <w:t>また、3線式で配線しているコンセントでは長い溝をコールド(Cold)と呼び、短い溝をホット、丸い穴をグランドになっているので、ホットで電圧を流し、コールドで余った電圧を戻し、全体の規定値のアースで0Vに戻すというサイクルとなっているので、3線式はバランス型となっているのがわかる。逆に、ホットとグランドしかない2線式はアンバランス型というように呼んでいる。なので極力、3線式でつなげられるものは電源変換を使わないでコンセントにさそう。</w:t>
      </w:r>
    </w:p>
    <w:p w:rsidR="00BE4F35" w:rsidRDefault="00BE4F35" w:rsidP="000F1014">
      <w:pPr>
        <w:rPr>
          <w:rFonts w:ascii="HG丸ｺﾞｼｯｸM-PRO" w:hAnsi="HG丸ｺﾞｼｯｸM-PRO"/>
          <w:szCs w:val="21"/>
        </w:rPr>
      </w:pPr>
    </w:p>
    <w:p w:rsidR="00BE4F35" w:rsidRDefault="00BE4F35" w:rsidP="000F1014">
      <w:pPr>
        <w:rPr>
          <w:rFonts w:ascii="HG丸ｺﾞｼｯｸM-PRO" w:hAnsi="HG丸ｺﾞｼｯｸM-PRO"/>
          <w:szCs w:val="21"/>
        </w:rPr>
      </w:pPr>
    </w:p>
    <w:p w:rsidR="00BE4F35" w:rsidRDefault="00BE4F35" w:rsidP="000F1014">
      <w:pPr>
        <w:rPr>
          <w:rFonts w:ascii="HG丸ｺﾞｼｯｸM-PRO" w:hAnsi="HG丸ｺﾞｼｯｸM-PRO"/>
          <w:szCs w:val="21"/>
        </w:rPr>
      </w:pPr>
    </w:p>
    <w:p w:rsidR="00BE4F35" w:rsidRPr="000F1014" w:rsidRDefault="00BE4F35" w:rsidP="000F1014">
      <w:pPr>
        <w:rPr>
          <w:rFonts w:ascii="HG丸ｺﾞｼｯｸM-PRO" w:hAnsi="HG丸ｺﾞｼｯｸM-PRO"/>
          <w:szCs w:val="21"/>
        </w:rPr>
      </w:pPr>
    </w:p>
    <w:p w:rsidR="000F1014" w:rsidRPr="00D2091C" w:rsidRDefault="00D2091C" w:rsidP="00D2091C">
      <w:pPr>
        <w:pStyle w:val="1"/>
        <w:spacing w:before="173"/>
        <w:rPr>
          <w:rFonts w:ascii="HG丸ｺﾞｼｯｸM-PRO" w:hAnsi="HG丸ｺﾞｼｯｸM-PRO"/>
          <w:lang w:bidi="ar-SA"/>
        </w:rPr>
      </w:pPr>
      <w:r w:rsidRPr="00D2091C">
        <w:rPr>
          <w:rFonts w:ascii="HG丸ｺﾞｼｯｸM-PRO" w:hAnsi="HG丸ｺﾞｼｯｸM-PRO" w:hint="eastAsia"/>
          <w:lang w:bidi="ar-SA"/>
        </w:rPr>
        <w:lastRenderedPageBreak/>
        <w:t>アナログとデジタルそしてサンプリング</w:t>
      </w:r>
    </w:p>
    <w:p w:rsidR="00D2091C" w:rsidRDefault="00D2091C" w:rsidP="00D2091C">
      <w:pPr>
        <w:rPr>
          <w:rFonts w:ascii="HG丸ｺﾞｼｯｸM-PRO" w:hAnsi="HG丸ｺﾞｼｯｸM-PRO"/>
          <w:lang w:bidi="ar-SA"/>
        </w:rPr>
      </w:pPr>
      <w:r>
        <w:rPr>
          <w:rFonts w:ascii="HG丸ｺﾞｼｯｸM-PRO" w:hAnsi="HG丸ｺﾞｼｯｸM-PRO" w:hint="eastAsia"/>
          <w:noProof/>
          <w:szCs w:val="21"/>
          <w:lang w:bidi="ar-SA"/>
        </w:rPr>
        <mc:AlternateContent>
          <mc:Choice Requires="wpg">
            <w:drawing>
              <wp:anchor distT="0" distB="0" distL="114300" distR="114300" simplePos="0" relativeHeight="251798528" behindDoc="0" locked="0" layoutInCell="1" allowOverlap="1" wp14:anchorId="0CAF72EE" wp14:editId="41D8BDE6">
                <wp:simplePos x="0" y="0"/>
                <wp:positionH relativeFrom="column">
                  <wp:posOffset>577215</wp:posOffset>
                </wp:positionH>
                <wp:positionV relativeFrom="paragraph">
                  <wp:posOffset>55245</wp:posOffset>
                </wp:positionV>
                <wp:extent cx="4868793" cy="2323465"/>
                <wp:effectExtent l="57150" t="0" r="122555" b="114935"/>
                <wp:wrapNone/>
                <wp:docPr id="255" name="グループ化 255"/>
                <wp:cNvGraphicFramePr/>
                <a:graphic xmlns:a="http://schemas.openxmlformats.org/drawingml/2006/main">
                  <a:graphicData uri="http://schemas.microsoft.com/office/word/2010/wordprocessingGroup">
                    <wpg:wgp>
                      <wpg:cNvGrpSpPr/>
                      <wpg:grpSpPr>
                        <a:xfrm>
                          <a:off x="0" y="0"/>
                          <a:ext cx="4868793" cy="2323465"/>
                          <a:chOff x="542925" y="0"/>
                          <a:chExt cx="7000895" cy="2752735"/>
                        </a:xfrm>
                      </wpg:grpSpPr>
                      <wps:wsp>
                        <wps:cNvPr id="211" name="コンテンツ プレースホルダ 2"/>
                        <wps:cNvSpPr>
                          <a:spLocks noGrp="1"/>
                        </wps:cNvSpPr>
                        <wps:spPr>
                          <a:xfrm>
                            <a:off x="917641" y="0"/>
                            <a:ext cx="2038349" cy="1133475"/>
                          </a:xfrm>
                          <a:prstGeom prst="rect">
                            <a:avLst/>
                          </a:prstGeom>
                        </wps:spPr>
                        <wps:txbx>
                          <w:txbxContent>
                            <w:p w:rsidR="000D2897" w:rsidRPr="00D2091C" w:rsidRDefault="000D2897" w:rsidP="00841A6E">
                              <w:pPr>
                                <w:pStyle w:val="af"/>
                                <w:widowControl/>
                                <w:numPr>
                                  <w:ilvl w:val="0"/>
                                  <w:numId w:val="8"/>
                                </w:numPr>
                                <w:ind w:leftChars="0" w:firstLineChars="0"/>
                                <w:jc w:val="left"/>
                                <w:rPr>
                                  <w:color w:val="E0B602"/>
                                  <w:sz w:val="24"/>
                                </w:rPr>
                              </w:pPr>
                              <w:r w:rsidRPr="00D2091C">
                                <w:rPr>
                                  <w:rFonts w:ascii="メイリオ" w:eastAsia="メイリオ" w:hAnsi="メイリオ" w:cs="メイリオ" w:hint="eastAsia"/>
                                  <w:b/>
                                  <w:bCs/>
                                  <w:color w:val="C62873"/>
                                  <w:sz w:val="24"/>
                                </w:rPr>
                                <w:t>アナログ</w:t>
                              </w:r>
                            </w:p>
                            <w:p w:rsidR="000D2897" w:rsidRPr="00D2091C" w:rsidRDefault="000D2897" w:rsidP="00D2091C">
                              <w:pPr>
                                <w:widowControl/>
                                <w:ind w:firstLineChars="0"/>
                                <w:jc w:val="left"/>
                                <w:rPr>
                                  <w:color w:val="C43D1F"/>
                                  <w:sz w:val="24"/>
                                </w:rPr>
                              </w:pPr>
                              <w:r w:rsidRPr="00D2091C">
                                <w:rPr>
                                  <w:rFonts w:ascii="メイリオ" w:eastAsia="メイリオ" w:hAnsi="メイリオ" w:cs="メイリオ" w:hint="eastAsia"/>
                                  <w:color w:val="000000"/>
                                  <w:sz w:val="24"/>
                                </w:rPr>
                                <w:t>連続的に変化</w:t>
                              </w:r>
                            </w:p>
                          </w:txbxContent>
                        </wps:txbx>
                        <wps:bodyPr lIns="45720" rIns="45720" anchor="t">
                          <a:normAutofit/>
                        </wps:bodyPr>
                      </wps:wsp>
                      <wps:wsp>
                        <wps:cNvPr id="212" name="コンテンツ プレースホルダ 2"/>
                        <wps:cNvSpPr txBox="1">
                          <a:spLocks/>
                        </wps:cNvSpPr>
                        <wps:spPr>
                          <a:xfrm>
                            <a:off x="4785727" y="0"/>
                            <a:ext cx="2372419" cy="1328733"/>
                          </a:xfrm>
                          <a:prstGeom prst="rect">
                            <a:avLst/>
                          </a:prstGeom>
                        </wps:spPr>
                        <wps:txbx>
                          <w:txbxContent>
                            <w:p w:rsidR="000D2897" w:rsidRPr="00D2091C" w:rsidRDefault="000D2897" w:rsidP="00841A6E">
                              <w:pPr>
                                <w:pStyle w:val="af"/>
                                <w:widowControl/>
                                <w:numPr>
                                  <w:ilvl w:val="0"/>
                                  <w:numId w:val="9"/>
                                </w:numPr>
                                <w:ind w:leftChars="0" w:firstLineChars="0"/>
                                <w:jc w:val="left"/>
                                <w:rPr>
                                  <w:color w:val="E0B602"/>
                                  <w:sz w:val="24"/>
                                </w:rPr>
                              </w:pPr>
                              <w:r w:rsidRPr="00D2091C">
                                <w:rPr>
                                  <w:rFonts w:ascii="メイリオ" w:eastAsia="メイリオ" w:hAnsi="メイリオ" w:cs="メイリオ" w:hint="eastAsia"/>
                                  <w:b/>
                                  <w:bCs/>
                                  <w:color w:val="118FBF"/>
                                  <w:position w:val="1"/>
                                  <w:sz w:val="24"/>
                                </w:rPr>
                                <w:t>デジタル</w:t>
                              </w:r>
                            </w:p>
                            <w:p w:rsidR="000D2897" w:rsidRPr="00D2091C" w:rsidRDefault="000D2897" w:rsidP="00D2091C">
                              <w:pPr>
                                <w:widowControl/>
                                <w:ind w:firstLineChars="300" w:firstLine="720"/>
                                <w:jc w:val="left"/>
                                <w:rPr>
                                  <w:color w:val="C43D1F"/>
                                  <w:sz w:val="24"/>
                                </w:rPr>
                              </w:pPr>
                              <w:r w:rsidRPr="00D2091C">
                                <w:rPr>
                                  <w:rFonts w:ascii="メイリオ" w:eastAsia="メイリオ" w:hAnsi="メイリオ" w:cs="メイリオ" w:hint="eastAsia"/>
                                  <w:color w:val="000000"/>
                                  <w:sz w:val="24"/>
                                </w:rPr>
                                <w:t>離散的に変化</w:t>
                              </w:r>
                            </w:p>
                          </w:txbxContent>
                        </wps:txbx>
                        <wps:bodyPr lIns="45720" rIns="45720" anchor="t">
                          <a:normAutofit/>
                        </wps:bodyPr>
                      </wps:wsp>
                      <wpg:grpSp>
                        <wpg:cNvPr id="213" name="グループ化 14"/>
                        <wpg:cNvGrpSpPr/>
                        <wpg:grpSpPr>
                          <a:xfrm>
                            <a:off x="542925" y="1323975"/>
                            <a:ext cx="2857520" cy="1428760"/>
                            <a:chOff x="542900" y="1328733"/>
                            <a:chExt cx="2857520" cy="1428760"/>
                          </a:xfrm>
                          <a:effectLst>
                            <a:outerShdw blurRad="50800" dist="38100" dir="2700000" algn="tl" rotWithShape="0">
                              <a:prstClr val="black">
                                <a:alpha val="40000"/>
                              </a:prstClr>
                            </a:outerShdw>
                          </a:effectLst>
                        </wpg:grpSpPr>
                        <wps:wsp>
                          <wps:cNvPr id="214" name="円弧 214"/>
                          <wps:cNvSpPr/>
                          <wps:spPr>
                            <a:xfrm>
                              <a:off x="542900" y="1328733"/>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D2091C"/>
                            </w:txbxContent>
                          </wps:txbx>
                          <wps:bodyPr rtlCol="0" anchor="ctr"/>
                        </wps:wsp>
                        <wps:wsp>
                          <wps:cNvPr id="215" name="円弧 215"/>
                          <wps:cNvSpPr/>
                          <wps:spPr>
                            <a:xfrm rot="10800000">
                              <a:off x="1971660" y="1328733"/>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D2091C"/>
                            </w:txbxContent>
                          </wps:txbx>
                          <wps:bodyPr rtlCol="0" anchor="ctr"/>
                        </wps:wsp>
                      </wpg:grpSp>
                      <wpg:grpSp>
                        <wpg:cNvPr id="216" name="グループ化 88"/>
                        <wpg:cNvGrpSpPr/>
                        <wpg:grpSpPr>
                          <a:xfrm>
                            <a:off x="4686300" y="1323975"/>
                            <a:ext cx="2857520" cy="1428760"/>
                            <a:chOff x="4686304" y="1328733"/>
                            <a:chExt cx="2857520" cy="1428760"/>
                          </a:xfrm>
                          <a:effectLst>
                            <a:outerShdw blurRad="50800" dist="38100" dir="2700000" algn="tl" rotWithShape="0">
                              <a:prstClr val="black">
                                <a:alpha val="40000"/>
                              </a:prstClr>
                            </a:outerShdw>
                          </a:effectLst>
                        </wpg:grpSpPr>
                        <wpg:grpSp>
                          <wpg:cNvPr id="217" name="グループ化 217"/>
                          <wpg:cNvGrpSpPr/>
                          <wpg:grpSpPr>
                            <a:xfrm>
                              <a:off x="4686304" y="1328733"/>
                              <a:ext cx="1428760" cy="714380"/>
                              <a:chOff x="4686304" y="1328733"/>
                              <a:chExt cx="1428760" cy="714380"/>
                            </a:xfrm>
                          </wpg:grpSpPr>
                          <wpg:grpSp>
                            <wpg:cNvPr id="218" name="グループ化 218"/>
                            <wpg:cNvGrpSpPr/>
                            <wpg:grpSpPr>
                              <a:xfrm>
                                <a:off x="4686304" y="1328733"/>
                                <a:ext cx="714380" cy="714380"/>
                                <a:chOff x="4686304" y="1328733"/>
                                <a:chExt cx="714380" cy="714380"/>
                              </a:xfrm>
                            </wpg:grpSpPr>
                            <wps:wsp>
                              <wps:cNvPr id="219" name="直線コネクタ 219"/>
                              <wps:cNvCnPr/>
                              <wps:spPr>
                                <a:xfrm rot="5400000" flipH="1" flipV="1">
                                  <a:off x="4543428" y="1900237"/>
                                  <a:ext cx="285752" cy="0"/>
                                </a:xfrm>
                                <a:prstGeom prst="line">
                                  <a:avLst/>
                                </a:prstGeom>
                                <a:noFill/>
                                <a:ln w="38100" cap="sq">
                                  <a:solidFill>
                                    <a:srgbClr val="118FBF"/>
                                  </a:solidFill>
                                  <a:prstDash val="solid"/>
                                </a:ln>
                                <a:effectLst/>
                              </wps:spPr>
                              <wps:bodyPr/>
                            </wps:wsp>
                            <wps:wsp>
                              <wps:cNvPr id="220" name="直線コネクタ 220"/>
                              <wps:cNvCnPr/>
                              <wps:spPr>
                                <a:xfrm>
                                  <a:off x="4686304" y="1757361"/>
                                  <a:ext cx="142876" cy="0"/>
                                </a:xfrm>
                                <a:prstGeom prst="line">
                                  <a:avLst/>
                                </a:prstGeom>
                                <a:noFill/>
                                <a:ln w="38100" cap="sq">
                                  <a:solidFill>
                                    <a:srgbClr val="118FBF"/>
                                  </a:solidFill>
                                  <a:prstDash val="solid"/>
                                </a:ln>
                                <a:effectLst/>
                              </wps:spPr>
                              <wps:bodyPr/>
                            </wps:wsp>
                            <wps:wsp>
                              <wps:cNvPr id="221" name="直線コネクタ 221"/>
                              <wps:cNvCnPr/>
                              <wps:spPr>
                                <a:xfrm rot="5400000" flipH="1" flipV="1">
                                  <a:off x="4722023" y="1650204"/>
                                  <a:ext cx="214314" cy="0"/>
                                </a:xfrm>
                                <a:prstGeom prst="line">
                                  <a:avLst/>
                                </a:prstGeom>
                                <a:noFill/>
                                <a:ln w="38100" cap="sq">
                                  <a:solidFill>
                                    <a:srgbClr val="118FBF"/>
                                  </a:solidFill>
                                  <a:prstDash val="solid"/>
                                </a:ln>
                                <a:effectLst/>
                              </wps:spPr>
                              <wps:bodyPr/>
                            </wps:wsp>
                            <wps:wsp>
                              <wps:cNvPr id="222" name="直線コネクタ 222"/>
                              <wps:cNvCnPr/>
                              <wps:spPr>
                                <a:xfrm>
                                  <a:off x="4829180" y="1543047"/>
                                  <a:ext cx="142876" cy="0"/>
                                </a:xfrm>
                                <a:prstGeom prst="line">
                                  <a:avLst/>
                                </a:prstGeom>
                                <a:noFill/>
                                <a:ln w="38100" cap="sq">
                                  <a:solidFill>
                                    <a:srgbClr val="118FBF"/>
                                  </a:solidFill>
                                  <a:prstDash val="solid"/>
                                </a:ln>
                                <a:effectLst/>
                              </wps:spPr>
                              <wps:bodyPr/>
                            </wps:wsp>
                            <wps:wsp>
                              <wps:cNvPr id="223" name="直線コネクタ 223"/>
                              <wps:cNvCnPr/>
                              <wps:spPr>
                                <a:xfrm rot="5400000" flipH="1" flipV="1">
                                  <a:off x="4900618" y="1471609"/>
                                  <a:ext cx="142876" cy="0"/>
                                </a:xfrm>
                                <a:prstGeom prst="line">
                                  <a:avLst/>
                                </a:prstGeom>
                                <a:noFill/>
                                <a:ln w="38100" cap="sq">
                                  <a:solidFill>
                                    <a:srgbClr val="118FBF"/>
                                  </a:solidFill>
                                  <a:prstDash val="solid"/>
                                </a:ln>
                                <a:effectLst/>
                              </wps:spPr>
                              <wps:bodyPr/>
                            </wps:wsp>
                            <wps:wsp>
                              <wps:cNvPr id="224" name="直線コネクタ 224"/>
                              <wps:cNvCnPr/>
                              <wps:spPr>
                                <a:xfrm>
                                  <a:off x="4972056" y="1400171"/>
                                  <a:ext cx="214314" cy="0"/>
                                </a:xfrm>
                                <a:prstGeom prst="line">
                                  <a:avLst/>
                                </a:prstGeom>
                                <a:noFill/>
                                <a:ln w="38100" cap="sq">
                                  <a:solidFill>
                                    <a:srgbClr val="118FBF"/>
                                  </a:solidFill>
                                  <a:prstDash val="solid"/>
                                </a:ln>
                                <a:effectLst/>
                              </wps:spPr>
                              <wps:bodyPr/>
                            </wps:wsp>
                            <wps:wsp>
                              <wps:cNvPr id="225" name="直線コネクタ 225"/>
                              <wps:cNvCnPr/>
                              <wps:spPr>
                                <a:xfrm rot="5400000" flipH="1" flipV="1">
                                  <a:off x="5150651" y="1364452"/>
                                  <a:ext cx="71438" cy="0"/>
                                </a:xfrm>
                                <a:prstGeom prst="line">
                                  <a:avLst/>
                                </a:prstGeom>
                                <a:noFill/>
                                <a:ln w="38100" cap="sq">
                                  <a:solidFill>
                                    <a:srgbClr val="118FBF"/>
                                  </a:solidFill>
                                  <a:prstDash val="solid"/>
                                </a:ln>
                                <a:effectLst/>
                              </wps:spPr>
                              <wps:bodyPr/>
                            </wps:wsp>
                            <wps:wsp>
                              <wps:cNvPr id="226" name="直線コネクタ 226"/>
                              <wps:cNvCnPr/>
                              <wps:spPr>
                                <a:xfrm>
                                  <a:off x="5186370" y="1328733"/>
                                  <a:ext cx="214314" cy="0"/>
                                </a:xfrm>
                                <a:prstGeom prst="line">
                                  <a:avLst/>
                                </a:prstGeom>
                                <a:noFill/>
                                <a:ln w="38100" cap="sq">
                                  <a:solidFill>
                                    <a:srgbClr val="118FBF"/>
                                  </a:solidFill>
                                  <a:prstDash val="solid"/>
                                </a:ln>
                                <a:effectLst/>
                              </wps:spPr>
                              <wps:bodyPr/>
                            </wps:wsp>
                          </wpg:grpSp>
                          <wpg:grpSp>
                            <wpg:cNvPr id="227" name="グループ化 227"/>
                            <wpg:cNvGrpSpPr/>
                            <wpg:grpSpPr>
                              <a:xfrm flipH="1">
                                <a:off x="5400684" y="1328733"/>
                                <a:ext cx="714380" cy="714380"/>
                                <a:chOff x="5400684" y="1328733"/>
                                <a:chExt cx="714380" cy="714380"/>
                              </a:xfrm>
                            </wpg:grpSpPr>
                            <wps:wsp>
                              <wps:cNvPr id="228" name="直線コネクタ 228"/>
                              <wps:cNvCnPr/>
                              <wps:spPr>
                                <a:xfrm rot="5400000" flipH="1" flipV="1">
                                  <a:off x="5257808" y="1900237"/>
                                  <a:ext cx="285752" cy="0"/>
                                </a:xfrm>
                                <a:prstGeom prst="line">
                                  <a:avLst/>
                                </a:prstGeom>
                                <a:noFill/>
                                <a:ln w="38100" cap="sq">
                                  <a:solidFill>
                                    <a:srgbClr val="118FBF"/>
                                  </a:solidFill>
                                  <a:prstDash val="solid"/>
                                </a:ln>
                                <a:effectLst/>
                              </wps:spPr>
                              <wps:bodyPr/>
                            </wps:wsp>
                            <wps:wsp>
                              <wps:cNvPr id="229" name="直線コネクタ 229"/>
                              <wps:cNvCnPr/>
                              <wps:spPr>
                                <a:xfrm>
                                  <a:off x="5400684" y="1757361"/>
                                  <a:ext cx="142876" cy="0"/>
                                </a:xfrm>
                                <a:prstGeom prst="line">
                                  <a:avLst/>
                                </a:prstGeom>
                                <a:noFill/>
                                <a:ln w="38100" cap="sq">
                                  <a:solidFill>
                                    <a:srgbClr val="118FBF"/>
                                  </a:solidFill>
                                  <a:prstDash val="solid"/>
                                </a:ln>
                                <a:effectLst/>
                              </wps:spPr>
                              <wps:bodyPr/>
                            </wps:wsp>
                            <wps:wsp>
                              <wps:cNvPr id="230" name="直線コネクタ 230"/>
                              <wps:cNvCnPr/>
                              <wps:spPr>
                                <a:xfrm rot="5400000" flipH="1" flipV="1">
                                  <a:off x="5436403" y="1650204"/>
                                  <a:ext cx="214314" cy="0"/>
                                </a:xfrm>
                                <a:prstGeom prst="line">
                                  <a:avLst/>
                                </a:prstGeom>
                                <a:noFill/>
                                <a:ln w="38100" cap="sq">
                                  <a:solidFill>
                                    <a:srgbClr val="118FBF"/>
                                  </a:solidFill>
                                  <a:prstDash val="solid"/>
                                </a:ln>
                                <a:effectLst/>
                              </wps:spPr>
                              <wps:bodyPr/>
                            </wps:wsp>
                            <wps:wsp>
                              <wps:cNvPr id="231" name="直線コネクタ 231"/>
                              <wps:cNvCnPr/>
                              <wps:spPr>
                                <a:xfrm>
                                  <a:off x="5543560" y="1543047"/>
                                  <a:ext cx="142876" cy="0"/>
                                </a:xfrm>
                                <a:prstGeom prst="line">
                                  <a:avLst/>
                                </a:prstGeom>
                                <a:noFill/>
                                <a:ln w="38100" cap="sq">
                                  <a:solidFill>
                                    <a:srgbClr val="118FBF"/>
                                  </a:solidFill>
                                  <a:prstDash val="solid"/>
                                </a:ln>
                                <a:effectLst/>
                              </wps:spPr>
                              <wps:bodyPr/>
                            </wps:wsp>
                            <wps:wsp>
                              <wps:cNvPr id="232" name="直線コネクタ 232"/>
                              <wps:cNvCnPr/>
                              <wps:spPr>
                                <a:xfrm rot="5400000" flipH="1" flipV="1">
                                  <a:off x="5614998" y="1471609"/>
                                  <a:ext cx="142876" cy="0"/>
                                </a:xfrm>
                                <a:prstGeom prst="line">
                                  <a:avLst/>
                                </a:prstGeom>
                                <a:noFill/>
                                <a:ln w="38100" cap="sq">
                                  <a:solidFill>
                                    <a:srgbClr val="118FBF"/>
                                  </a:solidFill>
                                  <a:prstDash val="solid"/>
                                </a:ln>
                                <a:effectLst/>
                              </wps:spPr>
                              <wps:bodyPr/>
                            </wps:wsp>
                            <wps:wsp>
                              <wps:cNvPr id="233" name="直線コネクタ 233"/>
                              <wps:cNvCnPr/>
                              <wps:spPr>
                                <a:xfrm>
                                  <a:off x="5686436" y="1400171"/>
                                  <a:ext cx="214314" cy="0"/>
                                </a:xfrm>
                                <a:prstGeom prst="line">
                                  <a:avLst/>
                                </a:prstGeom>
                                <a:noFill/>
                                <a:ln w="38100" cap="sq">
                                  <a:solidFill>
                                    <a:srgbClr val="118FBF"/>
                                  </a:solidFill>
                                  <a:prstDash val="solid"/>
                                </a:ln>
                                <a:effectLst/>
                              </wps:spPr>
                              <wps:bodyPr/>
                            </wps:wsp>
                            <wps:wsp>
                              <wps:cNvPr id="234" name="直線コネクタ 234"/>
                              <wps:cNvCnPr/>
                              <wps:spPr>
                                <a:xfrm rot="5400000" flipH="1" flipV="1">
                                  <a:off x="5865031" y="1364452"/>
                                  <a:ext cx="71438" cy="0"/>
                                </a:xfrm>
                                <a:prstGeom prst="line">
                                  <a:avLst/>
                                </a:prstGeom>
                                <a:noFill/>
                                <a:ln w="38100" cap="sq">
                                  <a:solidFill>
                                    <a:srgbClr val="118FBF"/>
                                  </a:solidFill>
                                  <a:prstDash val="solid"/>
                                </a:ln>
                                <a:effectLst/>
                              </wps:spPr>
                              <wps:bodyPr/>
                            </wps:wsp>
                            <wps:wsp>
                              <wps:cNvPr id="235" name="直線コネクタ 235"/>
                              <wps:cNvCnPr/>
                              <wps:spPr>
                                <a:xfrm>
                                  <a:off x="5900750" y="1328733"/>
                                  <a:ext cx="214314" cy="0"/>
                                </a:xfrm>
                                <a:prstGeom prst="line">
                                  <a:avLst/>
                                </a:prstGeom>
                                <a:noFill/>
                                <a:ln w="38100" cap="sq">
                                  <a:solidFill>
                                    <a:srgbClr val="118FBF"/>
                                  </a:solidFill>
                                  <a:prstDash val="solid"/>
                                </a:ln>
                                <a:effectLst/>
                              </wps:spPr>
                              <wps:bodyPr/>
                            </wps:wsp>
                          </wpg:grpSp>
                        </wpg:grpSp>
                        <wpg:grpSp>
                          <wpg:cNvPr id="236" name="グループ化 236"/>
                          <wpg:cNvGrpSpPr/>
                          <wpg:grpSpPr>
                            <a:xfrm flipV="1">
                              <a:off x="6115064" y="2043113"/>
                              <a:ext cx="1428760" cy="714380"/>
                              <a:chOff x="6115064" y="2043113"/>
                              <a:chExt cx="1428760" cy="714380"/>
                            </a:xfrm>
                          </wpg:grpSpPr>
                          <wpg:grpSp>
                            <wpg:cNvPr id="237" name="グループ化 237"/>
                            <wpg:cNvGrpSpPr/>
                            <wpg:grpSpPr>
                              <a:xfrm>
                                <a:off x="6115064" y="2043113"/>
                                <a:ext cx="714380" cy="714380"/>
                                <a:chOff x="6115064" y="2043113"/>
                                <a:chExt cx="714380" cy="714380"/>
                              </a:xfrm>
                            </wpg:grpSpPr>
                            <wps:wsp>
                              <wps:cNvPr id="238" name="直線コネクタ 238"/>
                              <wps:cNvCnPr/>
                              <wps:spPr>
                                <a:xfrm rot="5400000" flipH="1" flipV="1">
                                  <a:off x="5972188" y="2614617"/>
                                  <a:ext cx="285752" cy="0"/>
                                </a:xfrm>
                                <a:prstGeom prst="line">
                                  <a:avLst/>
                                </a:prstGeom>
                                <a:noFill/>
                                <a:ln w="38100" cap="sq">
                                  <a:solidFill>
                                    <a:srgbClr val="118FBF"/>
                                  </a:solidFill>
                                  <a:prstDash val="solid"/>
                                </a:ln>
                                <a:effectLst/>
                              </wps:spPr>
                              <wps:bodyPr/>
                            </wps:wsp>
                            <wps:wsp>
                              <wps:cNvPr id="239" name="直線コネクタ 239"/>
                              <wps:cNvCnPr/>
                              <wps:spPr>
                                <a:xfrm>
                                  <a:off x="6115064" y="2471741"/>
                                  <a:ext cx="142876" cy="0"/>
                                </a:xfrm>
                                <a:prstGeom prst="line">
                                  <a:avLst/>
                                </a:prstGeom>
                                <a:noFill/>
                                <a:ln w="38100" cap="sq">
                                  <a:solidFill>
                                    <a:srgbClr val="118FBF"/>
                                  </a:solidFill>
                                  <a:prstDash val="solid"/>
                                </a:ln>
                                <a:effectLst/>
                              </wps:spPr>
                              <wps:bodyPr/>
                            </wps:wsp>
                            <wps:wsp>
                              <wps:cNvPr id="240" name="直線コネクタ 240"/>
                              <wps:cNvCnPr/>
                              <wps:spPr>
                                <a:xfrm rot="5400000" flipH="1" flipV="1">
                                  <a:off x="6150783" y="2364584"/>
                                  <a:ext cx="214314" cy="0"/>
                                </a:xfrm>
                                <a:prstGeom prst="line">
                                  <a:avLst/>
                                </a:prstGeom>
                                <a:noFill/>
                                <a:ln w="38100" cap="sq">
                                  <a:solidFill>
                                    <a:srgbClr val="118FBF"/>
                                  </a:solidFill>
                                  <a:prstDash val="solid"/>
                                </a:ln>
                                <a:effectLst/>
                              </wps:spPr>
                              <wps:bodyPr/>
                            </wps:wsp>
                            <wps:wsp>
                              <wps:cNvPr id="241" name="直線コネクタ 241"/>
                              <wps:cNvCnPr/>
                              <wps:spPr>
                                <a:xfrm>
                                  <a:off x="6257940" y="2257427"/>
                                  <a:ext cx="142876" cy="0"/>
                                </a:xfrm>
                                <a:prstGeom prst="line">
                                  <a:avLst/>
                                </a:prstGeom>
                                <a:noFill/>
                                <a:ln w="38100" cap="sq">
                                  <a:solidFill>
                                    <a:srgbClr val="118FBF"/>
                                  </a:solidFill>
                                  <a:prstDash val="solid"/>
                                </a:ln>
                                <a:effectLst/>
                              </wps:spPr>
                              <wps:bodyPr/>
                            </wps:wsp>
                            <wps:wsp>
                              <wps:cNvPr id="242" name="直線コネクタ 242"/>
                              <wps:cNvCnPr/>
                              <wps:spPr>
                                <a:xfrm rot="5400000" flipH="1" flipV="1">
                                  <a:off x="6329378" y="2185989"/>
                                  <a:ext cx="142876" cy="0"/>
                                </a:xfrm>
                                <a:prstGeom prst="line">
                                  <a:avLst/>
                                </a:prstGeom>
                                <a:noFill/>
                                <a:ln w="38100" cap="sq">
                                  <a:solidFill>
                                    <a:srgbClr val="118FBF"/>
                                  </a:solidFill>
                                  <a:prstDash val="solid"/>
                                </a:ln>
                                <a:effectLst/>
                              </wps:spPr>
                              <wps:bodyPr/>
                            </wps:wsp>
                            <wps:wsp>
                              <wps:cNvPr id="243" name="直線コネクタ 243"/>
                              <wps:cNvCnPr/>
                              <wps:spPr>
                                <a:xfrm>
                                  <a:off x="6400816" y="2114551"/>
                                  <a:ext cx="214314" cy="0"/>
                                </a:xfrm>
                                <a:prstGeom prst="line">
                                  <a:avLst/>
                                </a:prstGeom>
                                <a:noFill/>
                                <a:ln w="38100" cap="sq">
                                  <a:solidFill>
                                    <a:srgbClr val="118FBF"/>
                                  </a:solidFill>
                                  <a:prstDash val="solid"/>
                                </a:ln>
                                <a:effectLst/>
                              </wps:spPr>
                              <wps:bodyPr/>
                            </wps:wsp>
                            <wps:wsp>
                              <wps:cNvPr id="244" name="直線コネクタ 244"/>
                              <wps:cNvCnPr/>
                              <wps:spPr>
                                <a:xfrm rot="5400000" flipH="1" flipV="1">
                                  <a:off x="6579411" y="2078832"/>
                                  <a:ext cx="71438" cy="0"/>
                                </a:xfrm>
                                <a:prstGeom prst="line">
                                  <a:avLst/>
                                </a:prstGeom>
                                <a:noFill/>
                                <a:ln w="38100" cap="sq">
                                  <a:solidFill>
                                    <a:srgbClr val="118FBF"/>
                                  </a:solidFill>
                                  <a:prstDash val="solid"/>
                                </a:ln>
                                <a:effectLst/>
                              </wps:spPr>
                              <wps:bodyPr/>
                            </wps:wsp>
                            <wps:wsp>
                              <wps:cNvPr id="245" name="直線コネクタ 245"/>
                              <wps:cNvCnPr/>
                              <wps:spPr>
                                <a:xfrm>
                                  <a:off x="6615130" y="2043113"/>
                                  <a:ext cx="214314" cy="0"/>
                                </a:xfrm>
                                <a:prstGeom prst="line">
                                  <a:avLst/>
                                </a:prstGeom>
                                <a:noFill/>
                                <a:ln w="38100" cap="sq">
                                  <a:solidFill>
                                    <a:srgbClr val="118FBF"/>
                                  </a:solidFill>
                                  <a:prstDash val="solid"/>
                                </a:ln>
                                <a:effectLst/>
                              </wps:spPr>
                              <wps:bodyPr/>
                            </wps:wsp>
                          </wpg:grpSp>
                          <wpg:grpSp>
                            <wpg:cNvPr id="246" name="グループ化 246"/>
                            <wpg:cNvGrpSpPr/>
                            <wpg:grpSpPr>
                              <a:xfrm flipH="1">
                                <a:off x="6829444" y="2043113"/>
                                <a:ext cx="714380" cy="714380"/>
                                <a:chOff x="6829444" y="2043113"/>
                                <a:chExt cx="714380" cy="714380"/>
                              </a:xfrm>
                            </wpg:grpSpPr>
                            <wps:wsp>
                              <wps:cNvPr id="247" name="直線コネクタ 247"/>
                              <wps:cNvCnPr/>
                              <wps:spPr>
                                <a:xfrm rot="5400000" flipH="1" flipV="1">
                                  <a:off x="6686568" y="2614617"/>
                                  <a:ext cx="285752" cy="0"/>
                                </a:xfrm>
                                <a:prstGeom prst="line">
                                  <a:avLst/>
                                </a:prstGeom>
                                <a:noFill/>
                                <a:ln w="38100" cap="sq">
                                  <a:solidFill>
                                    <a:srgbClr val="118FBF"/>
                                  </a:solidFill>
                                  <a:prstDash val="solid"/>
                                </a:ln>
                                <a:effectLst/>
                              </wps:spPr>
                              <wps:bodyPr/>
                            </wps:wsp>
                            <wps:wsp>
                              <wps:cNvPr id="248" name="直線コネクタ 248"/>
                              <wps:cNvCnPr/>
                              <wps:spPr>
                                <a:xfrm>
                                  <a:off x="6829444" y="2471741"/>
                                  <a:ext cx="142876" cy="0"/>
                                </a:xfrm>
                                <a:prstGeom prst="line">
                                  <a:avLst/>
                                </a:prstGeom>
                                <a:noFill/>
                                <a:ln w="38100" cap="sq">
                                  <a:solidFill>
                                    <a:srgbClr val="118FBF"/>
                                  </a:solidFill>
                                  <a:prstDash val="solid"/>
                                </a:ln>
                                <a:effectLst/>
                              </wps:spPr>
                              <wps:bodyPr/>
                            </wps:wsp>
                            <wps:wsp>
                              <wps:cNvPr id="249" name="直線コネクタ 249"/>
                              <wps:cNvCnPr/>
                              <wps:spPr>
                                <a:xfrm rot="5400000" flipH="1" flipV="1">
                                  <a:off x="6865163" y="2364584"/>
                                  <a:ext cx="214314" cy="0"/>
                                </a:xfrm>
                                <a:prstGeom prst="line">
                                  <a:avLst/>
                                </a:prstGeom>
                                <a:noFill/>
                                <a:ln w="38100" cap="sq">
                                  <a:solidFill>
                                    <a:srgbClr val="118FBF"/>
                                  </a:solidFill>
                                  <a:prstDash val="solid"/>
                                </a:ln>
                                <a:effectLst/>
                              </wps:spPr>
                              <wps:bodyPr/>
                            </wps:wsp>
                            <wps:wsp>
                              <wps:cNvPr id="250" name="直線コネクタ 250"/>
                              <wps:cNvCnPr/>
                              <wps:spPr>
                                <a:xfrm>
                                  <a:off x="6972320" y="2257427"/>
                                  <a:ext cx="142876" cy="0"/>
                                </a:xfrm>
                                <a:prstGeom prst="line">
                                  <a:avLst/>
                                </a:prstGeom>
                                <a:noFill/>
                                <a:ln w="38100" cap="sq">
                                  <a:solidFill>
                                    <a:srgbClr val="118FBF"/>
                                  </a:solidFill>
                                  <a:prstDash val="solid"/>
                                </a:ln>
                                <a:effectLst/>
                              </wps:spPr>
                              <wps:bodyPr/>
                            </wps:wsp>
                            <wps:wsp>
                              <wps:cNvPr id="251" name="直線コネクタ 251"/>
                              <wps:cNvCnPr/>
                              <wps:spPr>
                                <a:xfrm rot="5400000" flipH="1" flipV="1">
                                  <a:off x="7043758" y="2185989"/>
                                  <a:ext cx="142876" cy="0"/>
                                </a:xfrm>
                                <a:prstGeom prst="line">
                                  <a:avLst/>
                                </a:prstGeom>
                                <a:noFill/>
                                <a:ln w="38100" cap="sq">
                                  <a:solidFill>
                                    <a:srgbClr val="118FBF"/>
                                  </a:solidFill>
                                  <a:prstDash val="solid"/>
                                </a:ln>
                                <a:effectLst/>
                              </wps:spPr>
                              <wps:bodyPr/>
                            </wps:wsp>
                            <wps:wsp>
                              <wps:cNvPr id="252" name="直線コネクタ 252"/>
                              <wps:cNvCnPr/>
                              <wps:spPr>
                                <a:xfrm>
                                  <a:off x="7115196" y="2114551"/>
                                  <a:ext cx="214314" cy="0"/>
                                </a:xfrm>
                                <a:prstGeom prst="line">
                                  <a:avLst/>
                                </a:prstGeom>
                                <a:noFill/>
                                <a:ln w="38100" cap="sq">
                                  <a:solidFill>
                                    <a:srgbClr val="118FBF"/>
                                  </a:solidFill>
                                  <a:prstDash val="solid"/>
                                </a:ln>
                                <a:effectLst/>
                              </wps:spPr>
                              <wps:bodyPr/>
                            </wps:wsp>
                            <wps:wsp>
                              <wps:cNvPr id="253" name="直線コネクタ 253"/>
                              <wps:cNvCnPr/>
                              <wps:spPr>
                                <a:xfrm rot="5400000" flipH="1" flipV="1">
                                  <a:off x="7293791" y="2078832"/>
                                  <a:ext cx="71438" cy="0"/>
                                </a:xfrm>
                                <a:prstGeom prst="line">
                                  <a:avLst/>
                                </a:prstGeom>
                                <a:noFill/>
                                <a:ln w="38100" cap="sq">
                                  <a:solidFill>
                                    <a:srgbClr val="118FBF"/>
                                  </a:solidFill>
                                  <a:prstDash val="solid"/>
                                </a:ln>
                                <a:effectLst/>
                              </wps:spPr>
                              <wps:bodyPr/>
                            </wps:wsp>
                            <wps:wsp>
                              <wps:cNvPr id="254" name="直線コネクタ 254"/>
                              <wps:cNvCnPr/>
                              <wps:spPr>
                                <a:xfrm>
                                  <a:off x="7329510" y="2043113"/>
                                  <a:ext cx="214314" cy="0"/>
                                </a:xfrm>
                                <a:prstGeom prst="line">
                                  <a:avLst/>
                                </a:prstGeom>
                                <a:noFill/>
                                <a:ln w="38100" cap="sq">
                                  <a:solidFill>
                                    <a:srgbClr val="118FBF"/>
                                  </a:solidFill>
                                  <a:prstDash val="solid"/>
                                </a:ln>
                                <a:effectLst/>
                              </wps:spPr>
                              <wps:bodyPr/>
                            </wps:wsp>
                          </wpg:grpSp>
                        </wpg:grpSp>
                      </wpg:grpSp>
                    </wpg:wgp>
                  </a:graphicData>
                </a:graphic>
                <wp14:sizeRelH relativeFrom="margin">
                  <wp14:pctWidth>0</wp14:pctWidth>
                </wp14:sizeRelH>
                <wp14:sizeRelV relativeFrom="margin">
                  <wp14:pctHeight>0</wp14:pctHeight>
                </wp14:sizeRelV>
              </wp:anchor>
            </w:drawing>
          </mc:Choice>
          <mc:Fallback>
            <w:pict>
              <v:group id="グループ化 255" o:spid="_x0000_s1207" style="position:absolute;left:0;text-align:left;margin-left:45.45pt;margin-top:4.35pt;width:383.35pt;height:182.95pt;z-index:251798528;mso-width-relative:margin;mso-height-relative:margin" coordorigin="5429" coordsize="70008,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">
                <v:shape id="_x0000_s1209" type="#_x0000_t202" style="position:absolute;left:47857;width:23724;height:13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FrsUA&#10;AADcAAAADwAAAGRycy9kb3ducmV2LnhtbESPwWrDMBBE74X8g9hALiaR49IQnCjGhKbtyZC0H7BY&#10;G8vEWhlLjd1+fVUo9DjMzBtmX0y2E3cafOtYwXqVgiCunW65UfDxflpuQfiArLFzTAq+yENxmD3s&#10;Mddu5DPdL6EREcI+RwUmhD6X0teGLPqV64mjd3WDxRDl0Eg94BjhtpNZmm6kxZbjgsGejobq2+XT&#10;KujKTfL9NFUVPY9p8qiDoZfXs1KL+VTuQASawn/4r/2mFWTr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AWuxQAAANwAAAAPAAAAAAAAAAAAAAAAAJgCAABkcnMv&#10;ZG93bnJldi54bWxQSwUGAAAAAAQABAD1AAAAigMAAAAA&#10;" filled="f" stroked="f">
                  <v:path arrowok="t"/>
                  <v:textbox inset="3.6pt,,3.6pt">
                    <w:txbxContent>
                      <w:p w:rsidR="000D2897" w:rsidRPr="00D2091C" w:rsidRDefault="000D2897" w:rsidP="00841A6E">
                        <w:pPr>
                          <w:pStyle w:val="af"/>
                          <w:widowControl/>
                          <w:numPr>
                            <w:ilvl w:val="0"/>
                            <w:numId w:val="9"/>
                          </w:numPr>
                          <w:ind w:leftChars="0" w:firstLineChars="0"/>
                          <w:jc w:val="left"/>
                          <w:rPr>
                            <w:color w:val="E0B602"/>
                            <w:sz w:val="24"/>
                          </w:rPr>
                        </w:pPr>
                        <w:r w:rsidRPr="00D2091C">
                          <w:rPr>
                            <w:rFonts w:ascii="メイリオ" w:eastAsia="メイリオ" w:hAnsi="メイリオ" w:cs="メイリオ" w:hint="eastAsia"/>
                            <w:b/>
                            <w:bCs/>
                            <w:color w:val="118FBF"/>
                            <w:position w:val="1"/>
                            <w:sz w:val="24"/>
                          </w:rPr>
                          <w:t>デジタル</w:t>
                        </w:r>
                      </w:p>
                      <w:p w:rsidR="000D2897" w:rsidRPr="00D2091C" w:rsidRDefault="000D2897" w:rsidP="00D2091C">
                        <w:pPr>
                          <w:widowControl/>
                          <w:ind w:firstLineChars="300" w:firstLine="720"/>
                          <w:jc w:val="left"/>
                          <w:rPr>
                            <w:color w:val="C43D1F"/>
                            <w:sz w:val="24"/>
                          </w:rPr>
                        </w:pPr>
                        <w:r w:rsidRPr="00D2091C">
                          <w:rPr>
                            <w:rFonts w:ascii="メイリオ" w:eastAsia="メイリオ" w:hAnsi="メイリオ" w:cs="メイリオ" w:hint="eastAsia"/>
                            <w:color w:val="000000"/>
                            <w:sz w:val="24"/>
                          </w:rPr>
                          <w:t>離散的に変化</w:t>
                        </w:r>
                      </w:p>
                    </w:txbxContent>
                  </v:textbox>
                </v:shape>
                <v:group id="_x0000_s1210" style="position:absolute;left:5429;top:13239;width:28575;height:14288" coordorigin="5429,13287"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円弧 214" o:spid="_x0000_s1211" style="position:absolute;left:5429;top:13287;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65X8cA&#10;AADcAAAADwAAAGRycy9kb3ducmV2LnhtbESPT2vCQBTE7wW/w/IKvRTdJJQi0VWqpdCCSP138PbI&#10;PrPB7Ns0u43x27tCocdhZn7DTOe9rUVHra8cK0hHCQjiwumKSwX73cdwDMIHZI21Y1JwJQ/z2eBh&#10;irl2F95Qtw2liBD2OSowITS5lL4wZNGPXEMcvZNrLYYo21LqFi8RbmuZJcmrtFhxXDDY0NJQcd7+&#10;WgVysTx0X+vjT1ilh7F5frff18wq9fTYv01ABOrDf/iv/akVZOkL3M/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euV/HAAAA3AAAAA8AAAAAAAAAAAAAAAAAmAIAAGRy&#10;cy9kb3ducmV2LnhtbFBLBQYAAAAABAAEAPUAAACM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D2091C"/>
                      </w:txbxContent>
                    </v:textbox>
                  </v:shape>
                  <v:shape id="円弧 215" o:spid="_x0000_s1212" style="position:absolute;left:19716;top:13287;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Ec8UA&#10;AADcAAAADwAAAGRycy9kb3ducmV2LnhtbESPUWvCMBSF3wf7D+EO9lI0teA2OqPIQBziy7r9gEty&#10;bavNTUmi7fbrjSDs8XDO+Q5nsRptJy7kQ+tYwWyagyDWzrRcK/j53kzeQISIbLBzTAp+KcBq+fiw&#10;wNK4gb/oUsVaJAiHEhU0MfallEE3ZDFMXU+cvIPzFmOSvpbG45DgtpNFnr9Iiy2nhQZ7+mhIn6qz&#10;VbA/DUdcn1//srY6Zlm/1YXfaaWen8b1O4hIY/wP39ufRkExm8P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IRz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D2091C"/>
                      </w:txbxContent>
                    </v:textbox>
                  </v:shape>
                </v:group>
                <v:group id="グループ化 88" o:spid="_x0000_s1213" style="position:absolute;left:46863;top:13239;width:28575;height:14288" coordorigin="46863,13287"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グループ化 217" o:spid="_x0000_s1214" style="position:absolute;left:46863;top:13287;width:14287;height:7144" coordorigin="46863,13287"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group id="グループ化 218" o:spid="_x0000_s1215" style="position:absolute;left:46863;top:13287;width:7143;height:7144" coordorigin="46863,13287"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line id="直線コネクタ 219" o:spid="_x0000_s1216" style="position:absolute;rotation:90;flip:x y;visibility:visible;mso-wrap-style:square" from="45434,19002" to="48292,19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NQsMAAADcAAAADwAAAGRycy9kb3ducmV2LnhtbESPQWsCMRSE74L/ITzBm2ZXpOjWKKIo&#10;0ltVPD82r8ni5mXZZHXtr28KhR6HmfmGWW16V4sHtaHyrCCfZiCIS68rNgqul8NkASJEZI21Z1Lw&#10;ogCb9XCwwkL7J3/S4xyNSBAOBSqwMTaFlKG05DBMfUOcvC/fOoxJtkbqFp8J7mo5y7I36bDitGCx&#10;oZ2l8n7unAJ9W+7yj9P1MO+PC/tt9p15+U6p8ajfvoOI1Mf/8F/7pBXM8iX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yjULDAAAA3AAAAA8AAAAAAAAAAAAA&#10;AAAAoQIAAGRycy9kb3ducmV2LnhtbFBLBQYAAAAABAAEAPkAAACRAwAAAAA=&#10;" strokecolor="#118fbf" strokeweight="3pt">
                        <v:stroke endcap="square"/>
                      </v:line>
                      <v:line id="直線コネクタ 220" o:spid="_x0000_s1217" style="position:absolute;visibility:visible;mso-wrap-style:square" from="46863,17573" to="48291,17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iu8AAAADcAAAADwAAAGRycy9kb3ducmV2LnhtbERPTWvCQBC9F/oflil4qxsjiKSuEoSC&#10;eqrW4nXITpPQ7GzY3Sbx3zuHQo+P973ZTa5TA4XYejawmGegiCtvW64NXD/fX9egYkK22HkmA3eK&#10;sNs+P22wsH7kMw2XVCsJ4ViggSalvtA6Vg05jHPfEwv37YPDJDDU2gYcJdx1Os+ylXbYsjQ02NO+&#10;oern8uuk99YOh49TwNt6SPb4tSxH25XGzF6m8g1Uoin9i//cB2sgz2W+nJEjoL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7QYrvAAAAA3AAAAA8AAAAAAAAAAAAAAAAA&#10;oQIAAGRycy9kb3ducmV2LnhtbFBLBQYAAAAABAAEAPkAAACOAwAAAAA=&#10;" strokecolor="#118fbf" strokeweight="3pt">
                        <v:stroke endcap="square"/>
                      </v:line>
                      <v:line id="直線コネクタ 221" o:spid="_x0000_s1218" style="position:absolute;rotation:90;flip:x y;visibility:visible;mso-wrap-style:square" from="47219,16502" to="49362,16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L+cMAAADcAAAADwAAAGRycy9kb3ducmV2LnhtbESPQWsCMRSE74X+h/AK3mp2Fyl2NYpY&#10;LNJbVXp+bJ7J4uZl2WR19dcbQehxmJlvmPlycI04UxdqzwrycQaCuPK6ZqPgsN+8T0GEiKyx8UwK&#10;rhRguXh9mWOp/YV/6byLRiQIhxIV2BjbUspQWXIYxr4lTt7Rdw5jkp2RusNLgrtGFln2IR3WnBYs&#10;trS2VJ12vVOg/z7X+c/2sJkM31N7M1+9ufpeqdHbsJqBiDTE//CzvdUKiiKHx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oS/nDAAAA3AAAAA8AAAAAAAAAAAAA&#10;AAAAoQIAAGRycy9kb3ducmV2LnhtbFBLBQYAAAAABAAEAPkAAACRAwAAAAA=&#10;" strokecolor="#118fbf" strokeweight="3pt">
                        <v:stroke endcap="square"/>
                      </v:line>
                      <v:line id="直線コネクタ 222" o:spid="_x0000_s1219" style="position:absolute;visibility:visible;mso-wrap-style:square" from="48291,15430" to="49720,1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5ZV8EAAADcAAAADwAAAGRycy9kb3ducmV2LnhtbESPzYrCMBSF9wO+Q7iCuzG1gkg1ShEE&#10;x5WjM7i9NNe22NyUJNPWtzcDgsvD+fk46+1gGtGR87VlBbNpAoK4sLrmUsHPZf+5BOEDssbGMil4&#10;kIftZvSxxkzbnr+pO4dSxBH2GSqoQmgzKX1RkUE/tS1x9G7WGQxRulJqh30cN41Mk2QhDdYcCRW2&#10;tKuouJ//TORe6+5wOjq8Lrugv37nea+bXKnJeMhXIAIN4R1+tQ9aQZqm8H8mHgG5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TllXwQAAANwAAAAPAAAAAAAAAAAAAAAA&#10;AKECAABkcnMvZG93bnJldi54bWxQSwUGAAAAAAQABAD5AAAAjwMAAAAA&#10;" strokecolor="#118fbf" strokeweight="3pt">
                        <v:stroke endcap="square"/>
                      </v:line>
                      <v:line id="直線コネクタ 223" o:spid="_x0000_s1220" style="position:absolute;rotation:90;flip:x y;visibility:visible;mso-wrap-style:square" from="49005,14716" to="50434,1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FcMAAADcAAAADwAAAGRycy9kb3ducmV2LnhtbESPQWsCMRSE7wX/Q3iCt5p1LWK3RhHF&#10;Ir1ppefH5pksbl6WTVbX/vqmIHgcZuYbZrHqXS2u1IbKs4LJOANBXHpdsVFw+t69zkGEiKyx9kwK&#10;7hRgtRy8LLDQ/sYHuh6jEQnCoUAFNsamkDKUlhyGsW+Ik3f2rcOYZGukbvGW4K6WeZbNpMOK04LF&#10;hjaWysuxcwr0z/tm8rU/7d76z7n9NdvO3H2n1GjYrz9AROrjM/xo77WCPJ/C/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2cBXDAAAA3AAAAA8AAAAAAAAAAAAA&#10;AAAAoQIAAGRycy9kb3ducmV2LnhtbFBLBQYAAAAABAAEAPkAAACRAwAAAAA=&#10;" strokecolor="#118fbf" strokeweight="3pt">
                        <v:stroke endcap="square"/>
                      </v:line>
                      <v:line id="直線コネクタ 224" o:spid="_x0000_s1221" style="position:absolute;visibility:visible;mso-wrap-style:square" from="49720,14001" to="51863,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kuMMAAADcAAAADwAAAGRycy9kb3ducmV2LnhtbESPS2vCQBSF9wX/w3AFd3ViLCVERwmC&#10;YLuyPnB7yVyTYOZOmJkm6b93CoUuD+fxcdbb0bSiJ+cbywoW8wQEcWl1w5WCy3n/moHwAVlja5kU&#10;/JCH7WbyssZc24G/qD+FSsQR9jkqqEPocil9WZNBP7cdcfTu1hkMUbpKaodDHDetTJPkXRpsOBJq&#10;7GhXU/k4fZvIvTX94fjp8Jb1QX9cl8Wg20Kp2XQsViACjeE//Nc+aAVp+ga/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rZLjDAAAA3AAAAA8AAAAAAAAAAAAA&#10;AAAAoQIAAGRycy9kb3ducmV2LnhtbFBLBQYAAAAABAAEAPkAAACRAwAAAAA=&#10;" strokecolor="#118fbf" strokeweight="3pt">
                        <v:stroke endcap="square"/>
                      </v:line>
                      <v:line id="直線コネクタ 225" o:spid="_x0000_s1222" style="position:absolute;rotation:90;flip:x y;visibility:visible;mso-wrap-style:square" from="51506,13644" to="52220,13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NN+sMAAADcAAAADwAAAGRycy9kb3ducmV2LnhtbESPQWsCMRSE7wX/Q3iCt5p1sWK3RhHF&#10;Ir1ppefH5pksbl6WTVbX/vqmIHgcZuYbZrHqXS2u1IbKs4LJOANBXHpdsVFw+t69zkGEiKyx9kwK&#10;7hRgtRy8LLDQ/sYHuh6jEQnCoUAFNsamkDKUlhyGsW+Ik3f2rcOYZGukbvGW4K6WeZbNpMOK04LF&#10;hjaWysuxcwr0z/tm8rU/7ab959z+mm1n7r5TajTs1x8gIvXxGX6091pBnr/B/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TTfrDAAAA3AAAAA8AAAAAAAAAAAAA&#10;AAAAoQIAAGRycy9kb3ducmV2LnhtbFBLBQYAAAAABAAEAPkAAACRAwAAAAA=&#10;" strokecolor="#118fbf" strokeweight="3pt">
                        <v:stroke endcap="square"/>
                      </v:line>
                      <v:line id="直線コネクタ 226" o:spid="_x0000_s1223" style="position:absolute;visibility:visible;mso-wrap-style:square" from="51863,13287" to="54006,13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fVMIAAADcAAAADwAAAGRycy9kb3ducmV2LnhtbESPX2uDMBTF3wf9DuEW9jbjHEixTYsM&#10;Cm2fNtfi68XcqczcSJKq+/bLYLDHw/nz4+wOixnERM73lhU8JykI4sbqnlsF14/j0waED8gaB8uk&#10;4Js8HParhx0W2s78TlMVWhFH2BeooAthLKT0TUcGfWJH4uh9WmcwROlaqR3OcdwMMkvTXBrsORI6&#10;HOm1o+arupvIrfvp9HZxWG+moM+3l3LWQ6nU43optyACLeE//Nc+aQVZlsPvmXgE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VfVMIAAADcAAAADwAAAAAAAAAAAAAA&#10;AAChAgAAZHJzL2Rvd25yZXYueG1sUEsFBgAAAAAEAAQA+QAAAJADAAAAAA==&#10;" strokecolor="#118fbf" strokeweight="3pt">
                        <v:stroke endcap="square"/>
                      </v:line>
                    </v:group>
                    <v:group id="グループ化 227" o:spid="_x0000_s1224" style="position:absolute;left:54006;top:13287;width:7144;height:7144;flip:x" coordorigin="54006,13287"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xvNDMQAAADcAAAA&#10;DwAAAAAAAAAAAAAAAACqAgAAZHJzL2Rvd25yZXYueG1sUEsFBgAAAAAEAAQA+gAAAJsDAAAAAA==&#10;">
                      <v:line id="直線コネクタ 228" o:spid="_x0000_s1225" style="position:absolute;rotation:90;flip:x y;visibility:visible;mso-wrap-style:square" from="52577,19002" to="55435,19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LiZMAAAADcAAAADwAAAGRycy9kb3ducmV2LnhtbERPy4rCMBTdC/5DuAOz09QiotUog6LI&#10;7Hzg+tLcSco0N6VJtc7XTxaCy8N5rza9q8Wd2lB5VjAZZyCIS68rNgqul/1oDiJEZI21Z1LwpACb&#10;9XCwwkL7B5/ofo5GpBAOBSqwMTaFlKG05DCMfUOcuB/fOowJtkbqFh8p3NUyz7KZdFhxarDY0NZS&#10;+XvunAJ9W2wn38frftof5vbP7Drz9J1Snx/91xJEpD6+xS/3USvI87Q2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S4mTAAAAA3AAAAA8AAAAAAAAAAAAAAAAA&#10;oQIAAGRycy9kb3ducmV2LnhtbFBLBQYAAAAABAAEAPkAAACOAwAAAAA=&#10;" strokecolor="#118fbf" strokeweight="3pt">
                        <v:stroke endcap="square"/>
                      </v:line>
                      <v:line id="直線コネクタ 229" o:spid="_x0000_s1226" style="position:absolute;visibility:visible;mso-wrap-style:square" from="54006,17573" to="55435,17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LJsIAAADcAAAADwAAAGRycy9kb3ducmV2LnhtbESPX2vCMBTF34V9h3AHvmm6DoarRikD&#10;wfm06aSvl+baFpubksS2fnsjCHs8nD8/zmozmlb05HxjWcHbPAFBXFrdcKXg77idLUD4gKyxtUwK&#10;buRhs36ZrDDTduBf6g+hEnGEfYYK6hC6TEpf1mTQz21HHL2zdQZDlK6S2uEQx00r0yT5kAYbjoQa&#10;O/qqqbwcriZyi6bf/ewdFos+6O/Tez7oNldq+jrmSxCBxvAffrZ3WkGafsLjTDwC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LJsIAAADcAAAADwAAAAAAAAAAAAAA&#10;AAChAgAAZHJzL2Rvd25yZXYueG1sUEsFBgAAAAAEAAQA+QAAAJADAAAAAA==&#10;" strokecolor="#118fbf" strokeweight="3pt">
                        <v:stroke endcap="square"/>
                      </v:line>
                      <v:line id="直線コネクタ 230" o:spid="_x0000_s1227" style="position:absolute;rotation:90;flip:x y;visibility:visible;mso-wrap-style:square" from="54363,16502" to="56506,16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14v8AAAADcAAAADwAAAGRycy9kb3ducmV2LnhtbERPy4rCMBTdD/gP4QruxtQHg1ajiKLI&#10;7EbF9aW5JsXmpjSp1vn6yUKY5eG8l+vOVeJBTSg9KxgNMxDEhdclGwWX8/5zBiJEZI2VZ1LwogDr&#10;Ve9jibn2T/6hxykakUI45KjAxljnUobCksMw9DVx4m6+cRgTbIzUDT5TuKvkOMu+pMOSU4PFmraW&#10;ivupdQr0db4dfR8v+2l3mNlfs2vNy7dKDfrdZgEiUhf/xW/3USsYT9L8dCYdAb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79eL/AAAAA3AAAAA8AAAAAAAAAAAAAAAAA&#10;oQIAAGRycy9kb3ducmV2LnhtbFBLBQYAAAAABAAEAPkAAACOAwAAAAA=&#10;" strokecolor="#118fbf" strokeweight="3pt">
                        <v:stroke endcap="square"/>
                      </v:line>
                      <v:line id="直線コネクタ 231" o:spid="_x0000_s1228" style="position:absolute;visibility:visible;mso-wrap-style:square" from="55435,15430" to="56864,15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VR/cMAAADcAAAADwAAAGRycy9kb3ducmV2LnhtbESPX2vCMBTF3wd+h3CFva2pCqPURimC&#10;4Pbkug1fL821LTY3JYlt9+3NYLDHw/nz4xT72fRiJOc7ywpWSQqCuLa640bB1+fxJQPhA7LG3jIp&#10;+CEP+93iqcBc24k/aKxCI+II+xwVtCEMuZS+bsmgT+xAHL2rdQZDlK6R2uEUx00v12n6Kg12HAkt&#10;DnRoqb5VdxO5l248nd8dXrIx6LfvTTnpvlTqeTmXWxCB5vAf/muftIL1ZgW/Z+IRkL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FUf3DAAAA3AAAAA8AAAAAAAAAAAAA&#10;AAAAoQIAAGRycy9kb3ducmV2LnhtbFBLBQYAAAAABAAEAPkAAACRAwAAAAA=&#10;" strokecolor="#118fbf" strokeweight="3pt">
                        <v:stroke endcap="square"/>
                      </v:line>
                      <v:line id="直線コネクタ 232" o:spid="_x0000_s1229" style="position:absolute;rotation:90;flip:x y;visibility:visible;mso-wrap-style:square" from="56149,14716" to="57578,1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NDU8MAAADcAAAADwAAAGRycy9kb3ducmV2LnhtbESPQWsCMRSE7wX/Q3iCt5p1LWK3RhHF&#10;Ir1ppefH5pksbl6WTVbX/vqmIHgcZuYbZrHqXS2u1IbKs4LJOANBXHpdsVFw+t69zkGEiKyx9kwK&#10;7hRgtRy8LLDQ/sYHuh6jEQnCoUAFNsamkDKUlhyGsW+Ik3f2rcOYZGukbvGW4K6WeZbNpMOK04LF&#10;hjaWysuxcwr0z/tm8rU/7d76z7n9NdvO3H2n1GjYrz9AROrjM/xo77WCfJrD/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Q1PDAAAA3AAAAA8AAAAAAAAAAAAA&#10;AAAAoQIAAGRycy9kb3ducmV2LnhtbFBLBQYAAAAABAAEAPkAAACRAwAAAAA=&#10;" strokecolor="#118fbf" strokeweight="3pt">
                        <v:stroke endcap="square"/>
                      </v:line>
                      <v:line id="直線コネクタ 233" o:spid="_x0000_s1230" style="position:absolute;visibility:visible;mso-wrap-style:square" from="56864,14001" to="59007,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tqEcIAAADcAAAADwAAAGRycy9kb3ducmV2LnhtbESPX2uDMBTF3wf9DuEW9jbjKoximxYZ&#10;FGyfNtfi68XcqczcSJKq+/bLYLDHw/nz4+yPixnERM73lhU8JykI4sbqnlsF14/T0xaED8gaB8uk&#10;4Js8HA+rhz3m2s78TlMVWhFH2OeooAthzKX0TUcGfWJH4uh9WmcwROlaqR3OcdwMcpOmL9Jgz5HQ&#10;4UivHTVf1d1Ebt1P5dvFYb2dgj7fsmLWQ6HU43opdiACLeE//NcutYJNlsHvmXgE5O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tqEcIAAADcAAAADwAAAAAAAAAAAAAA&#10;AAChAgAAZHJzL2Rvd25yZXYueG1sUEsFBgAAAAAEAAQA+QAAAJADAAAAAA==&#10;" strokecolor="#118fbf" strokeweight="3pt">
                        <v:stroke endcap="square"/>
                      </v:line>
                      <v:line id="直線コネクタ 234" o:spid="_x0000_s1231" style="position:absolute;rotation:90;flip:x y;visibility:visible;mso-wrap-style:square" from="58650,13644" to="59364,13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Z+vMQAAADcAAAADwAAAGRycy9kb3ducmV2LnhtbESPT2sCMRTE74LfIbxCb5r1D8VujSKK&#10;Rbx1lZ4fm9dk6eZl2WR19dMbodDjMDO/YZbr3tXiQm2oPCuYjDMQxKXXFRsF59N+tAARIrLG2jMp&#10;uFGA9Wo4WGKu/ZW/6FJEIxKEQ44KbIxNLmUoLTkMY98QJ+/Htw5jkq2RusVrgrtaTrPsTTqsOC1Y&#10;bGhrqfwtOqdAf79vJ8fDeT/vPxf2bnaduflOqdeXfvMBIlIf/8N/7YNWMJ3N4XkmHQ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xn68xAAAANwAAAAPAAAAAAAAAAAA&#10;AAAAAKECAABkcnMvZG93bnJldi54bWxQSwUGAAAAAAQABAD5AAAAkgMAAAAA&#10;" strokecolor="#118fbf" strokeweight="3pt">
                        <v:stroke endcap="square"/>
                      </v:line>
                      <v:line id="直線コネクタ 235" o:spid="_x0000_s1232" style="position:absolute;visibility:visible;mso-wrap-style:square" from="59007,13287" to="61150,13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5X/sMAAADcAAAADwAAAGRycy9kb3ducmV2LnhtbESPzWrDMBCE74W8g9hAbo0cm5bgRAkm&#10;UHB6at2GXBdrY5tYKyOptvv2VaHQ4zA/H7M/zqYXIznfWVawWScgiGurO24UfH68PG5B+ICssbdM&#10;Cr7Jw/GweNhjru3E7zRWoRFxhH2OCtoQhlxKX7dk0K/tQBy9m3UGQ5SukdrhFMdNL9MkeZYGO46E&#10;Fgc6tVTfqy8TudduLN9eHV63Y9DnS1ZMui+UWi3nYgci0Bz+w3/tUitIsyf4PROP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V/7DAAAA3AAAAA8AAAAAAAAAAAAA&#10;AAAAoQIAAGRycy9kb3ducmV2LnhtbFBLBQYAAAAABAAEAPkAAACRAwAAAAA=&#10;" strokecolor="#118fbf" strokeweight="3pt">
                        <v:stroke endcap="square"/>
                      </v:line>
                    </v:group>
                  </v:group>
                  <v:group id="グループ化 236" o:spid="_x0000_s1233" style="position:absolute;left:61150;top:20431;width:14288;height:7143;flip:y" coordorigin="61150,20431"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7+SsQAAADcAAAA&#10;DwAAAAAAAAAAAAAAAACqAgAAZHJzL2Rvd25yZXYueG1sUEsFBgAAAAAEAAQA+gAAAJsDAAAAAA==&#10;">
                    <v:group id="グループ化 237" o:spid="_x0000_s1234" style="position:absolute;left:61150;top:20431;width:7144;height:7143" coordorigin="61150,20431"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line id="直線コネクタ 238" o:spid="_x0000_s1235" style="position:absolute;rotation:90;flip:x y;visibility:visible;mso-wrap-style:square" from="59721,26146" to="62578,26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t0ucAAAADcAAAADwAAAGRycy9kb3ducmV2LnhtbERPy4rCMBTdD/gP4QruxtQHg1ajiKLI&#10;7EbF9aW5JsXmpjSp1vn6yUKY5eG8l+vOVeJBTSg9KxgNMxDEhdclGwWX8/5zBiJEZI2VZ1LwogDr&#10;Ve9jibn2T/6hxykakUI45KjAxljnUobCksMw9DVx4m6+cRgTbIzUDT5TuKvkOMu+pMOSU4PFmraW&#10;ivupdQr0db4dfR8v+2l3mNlfs2vNy7dKDfrdZgEiUhf/xW/3USsYT9LadCYdAb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CLdLnAAAAA3AAAAA8AAAAAAAAAAAAAAAAA&#10;oQIAAGRycy9kb3ducmV2LnhtbFBLBQYAAAAABAAEAPkAAACOAwAAAAA=&#10;" strokecolor="#118fbf" strokeweight="3pt">
                        <v:stroke endcap="square"/>
                      </v:line>
                      <v:line id="直線コネクタ 239" o:spid="_x0000_s1236" style="position:absolute;visibility:visible;mso-wrap-style:square" from="61150,24717" to="62579,24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Nd+8MAAADcAAAADwAAAGRycy9kb3ducmV2LnhtbESPzWrDMBCE74W8g9hAb7WcBIrjRAkm&#10;EEh7at0GXxdrY5tYKyOptvv2VaHQ4zA/H7M/zqYXIznfWVawSlIQxLXVHTcKPj/OTxkIH5A19pZJ&#10;wTd5OB4WD3vMtZ34ncYyNCKOsM9RQRvCkEvp65YM+sQOxNG7WWcwROkaqR1Ocdz0cp2mz9Jgx5HQ&#10;4kCnlup7+WUit+rGy9urwyobg365bopJ94VSj8u52IEINIf/8F/7ohWsN1v4PROP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zXfvDAAAA3AAAAA8AAAAAAAAAAAAA&#10;AAAAoQIAAGRycy9kb3ducmV2LnhtbFBLBQYAAAAABAAEAPkAAACRAwAAAAA=&#10;" strokecolor="#118fbf" strokeweight="3pt">
                        <v:stroke endcap="square"/>
                      </v:line>
                      <v:line id="直線コネクタ 240" o:spid="_x0000_s1237" style="position:absolute;rotation:90;flip:x y;visibility:visible;mso-wrap-style:square" from="61507,23646" to="63650,23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sLwsAAAADcAAAADwAAAGRycy9kb3ducmV2LnhtbERPTYvCMBC9C/6HMMLeNFVE3K5RRFFk&#10;b2rZ89DMJsVmUppU6/76zUHw+Hjfq03vanGnNlSeFUwnGQji0uuKjYLiehgvQYSIrLH2TAqeFGCz&#10;Hg5WmGv/4DPdL9GIFMIhRwU2xiaXMpSWHIaJb4gT9+tbhzHB1kjd4iOFu1rOsmwhHVacGiw2tLNU&#10;3i6dU6B/PnfT71NxmPfHpf0z+848fafUx6jffoGI1Me3+OU+aQWzeZqfzqQjIN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7C8LAAAAA3AAAAA8AAAAAAAAAAAAAAAAA&#10;oQIAAGRycy9kb3ducmV2LnhtbFBLBQYAAAAABAAEAPkAAACOAwAAAAA=&#10;" strokecolor="#118fbf" strokeweight="3pt">
                        <v:stroke endcap="square"/>
                      </v:line>
                      <v:line id="直線コネクタ 241" o:spid="_x0000_s1238" style="position:absolute;visibility:visible;mso-wrap-style:square" from="62579,22574" to="64008,2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MigMEAAADcAAAADwAAAGRycy9kb3ducmV2LnhtbESPS4vCMBSF98L8h3AHZqepjoh0jFIG&#10;BtSVr8Htpbm2xeamJLGt/94IgsvDeXycxao3tWjJ+cqygvEoAUGcW11xoeB0/BvOQfiArLG2TAru&#10;5GG1/BgsMNW24z21h1CIOMI+RQVlCE0qpc9LMuhHtiGO3sU6gyFKV0jtsIvjppaTJJlJgxVHQokN&#10;/ZaUXw83E7nnql3vtg7P8zbozf931uk6U+rrs89+QATqwzv8aq+1gsl0DM8z8Qj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QyKAwQAAANwAAAAPAAAAAAAAAAAAAAAA&#10;AKECAABkcnMvZG93bnJldi54bWxQSwUGAAAAAAQABAD5AAAAjwMAAAAA&#10;" strokecolor="#118fbf" strokeweight="3pt">
                        <v:stroke endcap="square"/>
                      </v:line>
                      <v:line id="直線コネクタ 242" o:spid="_x0000_s1239" style="position:absolute;rotation:90;flip:x y;visibility:visible;mso-wrap-style:square" from="63293,21860" to="64722,2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UwLsMAAADcAAAADwAAAGRycy9kb3ducmV2LnhtbESPQWsCMRSE74L/ITyhN826iNjVKKJY&#10;xFuteH5sXpOlm5dlk9XVX28KhR6HmfmGWW16V4sbtaHyrGA6yUAQl15XbBRcvg7jBYgQkTXWnknB&#10;gwJs1sPBCgvt7/xJt3M0IkE4FKjAxtgUUobSksMw8Q1x8r596zAm2RqpW7wnuKtlnmVz6bDitGCx&#10;oZ2l8ufcOQX6+r6bno6Xw6z/WNin2Xfm4Tul3kb9dgkiUh//w3/to1aQz3L4PZOO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lMC7DAAAA3AAAAA8AAAAAAAAAAAAA&#10;AAAAoQIAAGRycy9kb3ducmV2LnhtbFBLBQYAAAAABAAEAPkAAACRAwAAAAA=&#10;" strokecolor="#118fbf" strokeweight="3pt">
                        <v:stroke endcap="square"/>
                      </v:line>
                      <v:line id="直線コネクタ 243" o:spid="_x0000_s1240" style="position:absolute;visibility:visible;mso-wrap-style:square" from="64008,21145" to="66151,21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0ZbMMAAADcAAAADwAAAGRycy9kb3ducmV2LnhtbESPzWrDMBCE74W8g9hAbo0cu5TgRAkm&#10;UHB6at2GXBdrY5tYKyOptvv2VaHQ4zA/H7M/zqYXIznfWVawWScgiGurO24UfH68PG5B+ICssbdM&#10;Cr7Jw/GweNhjru3E7zRWoRFxhH2OCtoQhlxKX7dk0K/tQBy9m3UGQ5SukdrhFMdNL9MkeZYGO46E&#10;Fgc6tVTfqy8TudduLN9eHV63Y9DnS1ZMui+UWi3nYgci0Bz+w3/tUitInzL4PROP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dGWzDAAAA3AAAAA8AAAAAAAAAAAAA&#10;AAAAoQIAAGRycy9kb3ducmV2LnhtbFBLBQYAAAAABAAEAPkAAACRAwAAAAA=&#10;" strokecolor="#118fbf" strokeweight="3pt">
                        <v:stroke endcap="square"/>
                      </v:line>
                      <v:line id="直線コネクタ 244" o:spid="_x0000_s1241" style="position:absolute;rotation:90;flip:x y;visibility:visible;mso-wrap-style:square" from="65794,20788" to="66508,2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NwcQAAADcAAAADwAAAGRycy9kb3ducmV2LnhtbESPwWrDMBBE74X8g9hCbo2cYErqRjYl&#10;ISH01tT0vFhbydRaGUtOnHx9VCj0OMzMG2ZTTa4TZxpC61nBcpGBIG68btkoqD/3T2sQISJr7DyT&#10;gisFqMrZwwYL7S/8QedTNCJBOBSowMbYF1KGxpLDsPA9cfK+/eAwJjkYqQe8JLjr5CrLnqXDltOC&#10;xZ62lpqf0+gU6K+X7fL9WO/z6bC2N7MbzdWPSs0fp7dXEJGm+B/+ax+1glWew++ZdAR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wA3BxAAAANwAAAAPAAAAAAAAAAAA&#10;AAAAAKECAABkcnMvZG93bnJldi54bWxQSwUGAAAAAAQABAD5AAAAkgMAAAAA&#10;" strokecolor="#118fbf" strokeweight="3pt">
                        <v:stroke endcap="square"/>
                      </v:line>
                      <v:line id="直線コネクタ 245" o:spid="_x0000_s1242" style="position:absolute;visibility:visible;mso-wrap-style:square" from="66151,20431" to="68294,20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gkg8IAAADcAAAADwAAAGRycy9kb3ducmV2LnhtbESPy2rDMBBF94X+g5hCd42cJ8GJbEyh&#10;kGbVvMh2sCa2iTUykmK7f18VCl1e7uNwt/loWtGT841lBdNJAoK4tLrhSsH59PG2BuEDssbWMin4&#10;Jg959vy0xVTbgQ/UH0Ml4gj7FBXUIXSplL6syaCf2I44ejfrDIYoXSW1wyGOm1bOkmQlDTYcCTV2&#10;9F5TeT8+TORem373tXd4XfdBf17mxaDbQqnXl7HYgAg0hv/wX3unFcwWS/g9E4+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3gkg8IAAADcAAAADwAAAAAAAAAAAAAA&#10;AAChAgAAZHJzL2Rvd25yZXYueG1sUEsFBgAAAAAEAAQA+QAAAJADAAAAAA==&#10;" strokecolor="#118fbf" strokeweight="3pt">
                        <v:stroke endcap="square"/>
                      </v:line>
                    </v:group>
                    <v:group id="グループ化 246" o:spid="_x0000_s1243" style="position:absolute;left:68294;top:20431;width:7144;height:7143;flip:x" coordorigin="68294,20431"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YiNN8QAAADcAAAA&#10;DwAAAAAAAAAAAAAAAACqAgAAZHJzL2Rvd25yZXYueG1sUEsFBgAAAAAEAAQA+gAAAJsDAAAAAA==&#10;">
                      <v:line id="直線コネクタ 247" o:spid="_x0000_s1244" style="position:absolute;rotation:90;flip:x y;visibility:visible;mso-wrap-style:square" from="66865,26146" to="69722,26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KTtsUAAADcAAAADwAAAGRycy9kb3ducmV2LnhtbESPT2sCMRTE74V+h/AK3mp2RapuzUpR&#10;FOnNP3h+bF6TpZuXZZPV1U/fFAo9DjPzG2a5GlwjrtSF2rOCfJyBIK68rtkoOJ+2r3MQISJrbDyT&#10;gjsFWJXPT0sstL/xga7HaESCcChQgY2xLaQMlSWHYexb4uR9+c5hTLIzUnd4S3DXyEmWvUmHNacF&#10;iy2tLVXfx94p0JfFOv/cn7fTYTe3D7Ppzd33So1eho93EJGG+B/+a++1gsl0Br9n0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KTtsUAAADcAAAADwAAAAAAAAAA&#10;AAAAAAChAgAAZHJzL2Rvd25yZXYueG1sUEsFBgAAAAAEAAQA+QAAAJMDAAAAAA==&#10;" strokecolor="#118fbf" strokeweight="3pt">
                        <v:stroke endcap="square"/>
                      </v:line>
                      <v:line id="直線コネクタ 248" o:spid="_x0000_s1245" style="position:absolute;visibility:visible;mso-wrap-style:square" from="68294,24717" to="69723,24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mLHcAAAADcAAAADwAAAGRycy9kb3ducmV2LnhtbERPTWvCQBC9F/wPywje6kYtRVJXCUJB&#10;PbVq8Tpkp0lodjbsbpP4751DocfH+97sRteqnkJsPBtYzDNQxKW3DVcGrpf35zWomJAttp7JwJ0i&#10;7LaTpw3m1g/8Sf05VUpCOOZooE6py7WOZU0O49x3xMJ9++AwCQyVtgEHCXetXmbZq3bYsDTU2NG+&#10;pvLn/Ouk99b0h49TwNu6T/b4tSoG2xbGzKZj8QYq0Zj+xX/ugzWwfJG1ckaOgN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15ix3AAAAA3AAAAA8AAAAAAAAAAAAAAAAA&#10;oQIAAGRycy9kb3ducmV2LnhtbFBLBQYAAAAABAAEAPkAAACOAwAAAAA=&#10;" strokecolor="#118fbf" strokeweight="3pt">
                        <v:stroke endcap="square"/>
                      </v:line>
                      <v:line id="直線コネクタ 249" o:spid="_x0000_s1246" style="position:absolute;rotation:90;flip:x y;visibility:visible;mso-wrap-style:square" from="68651,23646" to="70794,23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GiX8MAAADcAAAADwAAAGRycy9kb3ducmV2LnhtbESPT4vCMBTE78J+h/AW9qapIotWoywu&#10;LrI3/+D50TyTYvNSmlSrn94IgsdhZn7DzJedq8SFmlB6VjAcZCCIC69LNgoO+3V/AiJEZI2VZ1Jw&#10;owDLxUdvjrn2V97SZReNSBAOOSqwMda5lKGw5DAMfE2cvJNvHMYkGyN1g9cEd5UcZdm3dFhyWrBY&#10;08pScd61ToE+TlfD/81hPe7+JvZufltz861SX5/dzwxEpC6+w6/2RisYjafwPJOO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Bol/DAAAA3AAAAA8AAAAAAAAAAAAA&#10;AAAAoQIAAGRycy9kb3ducmV2LnhtbFBLBQYAAAAABAAEAPkAAACRAwAAAAA=&#10;" strokecolor="#118fbf" strokeweight="3pt">
                        <v:stroke endcap="square"/>
                      </v:line>
                      <v:line id="直線コネクタ 250" o:spid="_x0000_s1247" style="position:absolute;visibility:visible;mso-wrap-style:square" from="69723,22574" to="71151,22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YRxsAAAADcAAAADwAAAGRycy9kb3ducmV2LnhtbERPTWvCQBC9F/wPywje6kalRVJXCUJB&#10;PbVq8Tpkp0lodjbsbpP4751DocfH+97sRteqnkJsPBtYzDNQxKW3DVcGrpf35zWomJAttp7JwJ0i&#10;7LaTpw3m1g/8Sf05VUpCOOZooE6py7WOZU0O49x3xMJ9++AwCQyVtgEHCXetXmbZq3bYsDTU2NG+&#10;pvLn/Ouk99b0h49TwNu6T/b4tSoG2xbGzKZj8QYq0Zj+xX/ugzWwfJH5ckaOgN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WEcbAAAAA3AAAAA8AAAAAAAAAAAAAAAAA&#10;oQIAAGRycy9kb3ducmV2LnhtbFBLBQYAAAAABAAEAPkAAACOAwAAAAA=&#10;" strokecolor="#118fbf" strokeweight="3pt">
                        <v:stroke endcap="square"/>
                      </v:line>
                      <v:line id="直線コネクタ 251" o:spid="_x0000_s1248" style="position:absolute;rotation:90;flip:x y;visibility:visible;mso-wrap-style:square" from="70436,21860" to="71865,2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44hMMAAADcAAAADwAAAGRycy9kb3ducmV2LnhtbESPQWsCMRSE7wX/Q3iCt5pdsWK3RhHF&#10;Ir1ppefH5pksbl6WTVbX/vqmIHgcZuYbZrHqXS2u1IbKs4J8nIEgLr2u2Cg4fe9e5yBCRNZYeyYF&#10;dwqwWg5eFlhof+MDXY/RiAThUKACG2NTSBlKSw7D2DfEyTv71mFMsjVSt3hLcFfLSZbNpMOK04LF&#10;hjaWysuxcwr0z/sm/9qfdtP+c25/zbYzd98pNRr26w8Qkfr4DD/ae61g8pbD/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uOITDAAAA3AAAAA8AAAAAAAAAAAAA&#10;AAAAoQIAAGRycy9kb3ducmV2LnhtbFBLBQYAAAAABAAEAPkAAACRAwAAAAA=&#10;" strokecolor="#118fbf" strokeweight="3pt">
                        <v:stroke endcap="square"/>
                      </v:line>
                      <v:line id="直線コネクタ 252" o:spid="_x0000_s1249" style="position:absolute;visibility:visible;mso-wrap-style:square" from="71151,21145" to="73295,21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gqKsMAAADcAAAADwAAAGRycy9kb3ducmV2LnhtbESPS2vCQBSF9wX/w3AFd3VipCVERwmC&#10;YLuyPnB7yVyTYOZOmJkm6b93CoUuD+fxcdbb0bSiJ+cbywoW8wQEcWl1w5WCy3n/moHwAVlja5kU&#10;/JCH7WbyssZc24G/qD+FSsQR9jkqqEPocil9WZNBP7cdcfTu1hkMUbpKaodDHDetTJPkXRpsOBJq&#10;7GhXU/k4fZvIvTX94fjp8Jb1QX9cl8Wg20Kp2XQsViACjeE//Nc+aAXpWwq/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IKirDAAAA3AAAAA8AAAAAAAAAAAAA&#10;AAAAoQIAAGRycy9kb3ducmV2LnhtbFBLBQYAAAAABAAEAPkAAACRAwAAAAA=&#10;" strokecolor="#118fbf" strokeweight="3pt">
                        <v:stroke endcap="square"/>
                      </v:line>
                      <v:line id="直線コネクタ 253" o:spid="_x0000_s1250" style="position:absolute;rotation:90;flip:x y;visibility:visible;mso-wrap-style:square" from="72938,20788" to="73652,2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aMQAAADcAAAADwAAAGRycy9kb3ducmV2LnhtbESPW2sCMRSE3wv+h3AE32rWS8VujSKK&#10;In3zQp8Pm9NkcXOybLK6+uubQqGPw8x8wyxWnavEjZpQelYwGmYgiAuvSzYKLufd6xxEiMgaK8+k&#10;4EEBVsveywJz7e98pNspGpEgHHJUYGOscylDYclhGPqaOHnfvnEYk2yM1A3eE9xVcpxlM+mw5LRg&#10;saaNpeJ6ap0C/fW+GX0eLrtpt5/bp9m25uFbpQb9bv0BIlIX/8N/7YNWMH6bwO+Zd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8ANoxAAAANwAAAAPAAAAAAAAAAAA&#10;AAAAAKECAABkcnMvZG93bnJldi54bWxQSwUGAAAAAAQABAD5AAAAkgMAAAAA&#10;" strokecolor="#118fbf" strokeweight="3pt">
                        <v:stroke endcap="square"/>
                      </v:line>
                      <v:line id="直線コネクタ 254" o:spid="_x0000_s1251" style="position:absolute;visibility:visible;mso-wrap-style:square" from="73295,20431" to="75438,20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0XxcIAAADcAAAADwAAAGRycy9kb3ducmV2LnhtbESPy2rDMBBF94X+g5hCd42cJ8GJbEyh&#10;kGbVvMh2sCa2iTUykmK7f18VCl1e7uNwt/loWtGT841lBdNJAoK4tLrhSsH59PG2BuEDssbWMin4&#10;Jg959vy0xVTbgQ/UH0Ml4gj7FBXUIXSplL6syaCf2I44ejfrDIYoXSW1wyGOm1bOkmQlDTYcCTV2&#10;9F5TeT8+TORem373tXd4XfdBf17mxaDbQqnXl7HYgAg0hv/wX3unFcyWC/g9E4+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e0XxcIAAADcAAAADwAAAAAAAAAAAAAA&#10;AAChAgAAZHJzL2Rvd25yZXYueG1sUEsFBgAAAAAEAAQA+QAAAJADAAAAAA==&#10;" strokecolor="#118fbf" strokeweight="3pt">
                        <v:stroke endcap="square"/>
                      </v:line>
                    </v:group>
                  </v:group>
                </v:group>
              </v:group>
            </w:pict>
          </mc:Fallback>
        </mc:AlternateContent>
      </w: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r>
        <w:rPr>
          <w:rFonts w:ascii="HG丸ｺﾞｼｯｸM-PRO" w:hAnsi="HG丸ｺﾞｼｯｸM-PRO" w:hint="eastAsia"/>
          <w:lang w:bidi="ar-SA"/>
        </w:rPr>
        <w:t>アナログ→デジタルに変換することを</w:t>
      </w:r>
      <w:r w:rsidRPr="00DF0694">
        <w:rPr>
          <w:rFonts w:ascii="HG丸ｺﾞｼｯｸM-PRO" w:hAnsi="HG丸ｺﾞｼｯｸM-PRO" w:hint="eastAsia"/>
          <w:color w:val="FF0000"/>
          <w:lang w:bidi="ar-SA"/>
        </w:rPr>
        <w:t>AD変換</w:t>
      </w:r>
      <w:r>
        <w:rPr>
          <w:rFonts w:ascii="HG丸ｺﾞｼｯｸM-PRO" w:hAnsi="HG丸ｺﾞｼｯｸM-PRO" w:hint="eastAsia"/>
          <w:lang w:bidi="ar-SA"/>
        </w:rPr>
        <w:t>といい、デジタル→アナログに変換することを</w:t>
      </w:r>
      <w:r w:rsidRPr="00DF0694">
        <w:rPr>
          <w:rFonts w:ascii="HG丸ｺﾞｼｯｸM-PRO" w:hAnsi="HG丸ｺﾞｼｯｸM-PRO" w:hint="eastAsia"/>
          <w:color w:val="FF0000"/>
          <w:lang w:bidi="ar-SA"/>
        </w:rPr>
        <w:t>DA変換</w:t>
      </w:r>
      <w:r>
        <w:rPr>
          <w:rFonts w:ascii="HG丸ｺﾞｼｯｸM-PRO" w:hAnsi="HG丸ｺﾞｼｯｸM-PRO" w:hint="eastAsia"/>
          <w:lang w:bidi="ar-SA"/>
        </w:rPr>
        <w:t>という</w:t>
      </w: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pStyle w:val="2"/>
        <w:rPr>
          <w:rFonts w:ascii="HG丸ｺﾞｼｯｸM-PRO" w:hAnsi="HG丸ｺﾞｼｯｸM-PRO"/>
          <w:lang w:bidi="ar-SA"/>
        </w:rPr>
      </w:pPr>
      <w:r w:rsidRPr="00D2091C">
        <w:rPr>
          <w:rFonts w:ascii="HG丸ｺﾞｼｯｸM-PRO" w:hAnsi="HG丸ｺﾞｼｯｸM-PRO" w:hint="eastAsia"/>
          <w:lang w:bidi="ar-SA"/>
        </w:rPr>
        <w:t>デジタルに変換する</w:t>
      </w:r>
    </w:p>
    <w:p w:rsidR="00D41B1D" w:rsidRPr="00D41B1D" w:rsidRDefault="00D41B1D" w:rsidP="00D41B1D">
      <w:pPr>
        <w:rPr>
          <w:lang w:bidi="ar-SA"/>
        </w:rPr>
      </w:pPr>
    </w:p>
    <w:p w:rsidR="00D2091C" w:rsidRDefault="00D2091C" w:rsidP="00D2091C">
      <w:pPr>
        <w:rPr>
          <w:rFonts w:ascii="HG丸ｺﾞｼｯｸM-PRO" w:hAnsi="HG丸ｺﾞｼｯｸM-PRO"/>
          <w:lang w:bidi="ar-SA"/>
        </w:rPr>
      </w:pPr>
      <w:r w:rsidRPr="00D2091C">
        <w:rPr>
          <w:rFonts w:ascii="HG丸ｺﾞｼｯｸM-PRO" w:hAnsi="HG丸ｺﾞｼｯｸM-PRO" w:hint="eastAsia"/>
          <w:lang w:bidi="ar-SA"/>
        </w:rPr>
        <w:t>デジタルデータは、アナログ信号を一定の間隔で区切って、区切ったところの値を記録している</w:t>
      </w:r>
      <w:r>
        <w:rPr>
          <w:rFonts w:ascii="HG丸ｺﾞｼｯｸM-PRO" w:hAnsi="HG丸ｺﾞｼｯｸM-PRO" w:hint="eastAsia"/>
          <w:lang w:bidi="ar-SA"/>
        </w:rPr>
        <w:t>。</w:t>
      </w: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2091C" w:rsidRDefault="00D2091C" w:rsidP="00D2091C">
      <w:pPr>
        <w:rPr>
          <w:rFonts w:ascii="HG丸ｺﾞｼｯｸM-PRO" w:hAnsi="HG丸ｺﾞｼｯｸM-PRO"/>
          <w:lang w:bidi="ar-SA"/>
        </w:rPr>
      </w:pPr>
    </w:p>
    <w:p w:rsidR="00DB56B8" w:rsidRDefault="00DB56B8" w:rsidP="00D2091C">
      <w:pPr>
        <w:rPr>
          <w:rFonts w:ascii="HG丸ｺﾞｼｯｸM-PRO" w:hAnsi="HG丸ｺﾞｼｯｸM-PRO"/>
          <w:lang w:bidi="ar-SA"/>
        </w:rPr>
      </w:pPr>
    </w:p>
    <w:p w:rsidR="00DB56B8" w:rsidRDefault="00A719C8" w:rsidP="00D2091C">
      <w:pPr>
        <w:rPr>
          <w:rFonts w:ascii="HG丸ｺﾞｼｯｸM-PRO" w:hAnsi="HG丸ｺﾞｼｯｸM-PRO"/>
          <w:lang w:bidi="ar-SA"/>
        </w:rPr>
      </w:pPr>
      <w:r>
        <w:rPr>
          <w:rFonts w:ascii="HG丸ｺﾞｼｯｸM-PRO" w:hAnsi="HG丸ｺﾞｼｯｸM-PRO" w:hint="eastAsia"/>
          <w:noProof/>
          <w:lang w:bidi="ar-SA"/>
        </w:rPr>
        <mc:AlternateContent>
          <mc:Choice Requires="wpg">
            <w:drawing>
              <wp:anchor distT="0" distB="0" distL="114300" distR="114300" simplePos="0" relativeHeight="251900928" behindDoc="0" locked="0" layoutInCell="1" allowOverlap="1" wp14:anchorId="32F9E531" wp14:editId="37DA4AF7">
                <wp:simplePos x="0" y="0"/>
                <wp:positionH relativeFrom="column">
                  <wp:posOffset>771525</wp:posOffset>
                </wp:positionH>
                <wp:positionV relativeFrom="paragraph">
                  <wp:posOffset>-1115695</wp:posOffset>
                </wp:positionV>
                <wp:extent cx="4067175" cy="1780540"/>
                <wp:effectExtent l="0" t="0" r="9525" b="10160"/>
                <wp:wrapNone/>
                <wp:docPr id="603" name="グループ化 603"/>
                <wp:cNvGraphicFramePr/>
                <a:graphic xmlns:a="http://schemas.openxmlformats.org/drawingml/2006/main">
                  <a:graphicData uri="http://schemas.microsoft.com/office/word/2010/wordprocessingGroup">
                    <wpg:wgp>
                      <wpg:cNvGrpSpPr/>
                      <wpg:grpSpPr>
                        <a:xfrm>
                          <a:off x="0" y="0"/>
                          <a:ext cx="4067175" cy="1780540"/>
                          <a:chOff x="0" y="0"/>
                          <a:chExt cx="4143404" cy="2286016"/>
                        </a:xfrm>
                      </wpg:grpSpPr>
                      <wpg:grpSp>
                        <wpg:cNvPr id="604" name="グループ化 6"/>
                        <wpg:cNvGrpSpPr/>
                        <wpg:grpSpPr>
                          <a:xfrm>
                            <a:off x="285750" y="285750"/>
                            <a:ext cx="3571900" cy="1785950"/>
                            <a:chOff x="0" y="0"/>
                            <a:chExt cx="2857520" cy="1428760"/>
                          </a:xfrm>
                          <a:effectLst>
                            <a:outerShdw blurRad="50800" dist="38100" dir="2700000" algn="tl" rotWithShape="0">
                              <a:prstClr val="black">
                                <a:alpha val="40000"/>
                              </a:prstClr>
                            </a:outerShdw>
                          </a:effectLst>
                        </wpg:grpSpPr>
                        <wps:wsp>
                          <wps:cNvPr id="605" name="円弧 605"/>
                          <wps:cNvSpPr/>
                          <wps:spPr>
                            <a:xfrm>
                              <a:off x="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A719C8"/>
                            </w:txbxContent>
                          </wps:txbx>
                          <wps:bodyPr rtlCol="0" anchor="ctr"/>
                        </wps:wsp>
                        <wps:wsp>
                          <wps:cNvPr id="606" name="円弧 606"/>
                          <wps:cNvSpPr/>
                          <wps:spPr>
                            <a:xfrm rot="10800000">
                              <a:off x="142876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A719C8"/>
                            </w:txbxContent>
                          </wps:txbx>
                          <wps:bodyPr rtlCol="0" anchor="ctr"/>
                        </wps:wsp>
                      </wpg:grpSp>
                      <wpg:grpSp>
                        <wpg:cNvPr id="607" name="グループ化 607"/>
                        <wpg:cNvGrpSpPr/>
                        <wpg:grpSpPr>
                          <a:xfrm>
                            <a:off x="0" y="0"/>
                            <a:ext cx="4143404" cy="2286016"/>
                            <a:chOff x="0" y="0"/>
                            <a:chExt cx="4143404" cy="2286016"/>
                          </a:xfrm>
                        </wpg:grpSpPr>
                        <wps:wsp>
                          <wps:cNvPr id="608" name="直線コネクタ 49"/>
                          <wps:cNvCnPr/>
                          <wps:spPr>
                            <a:xfrm rot="5400000">
                              <a:off x="-857250" y="1143008"/>
                              <a:ext cx="2286016" cy="0"/>
                            </a:xfrm>
                            <a:prstGeom prst="line">
                              <a:avLst/>
                            </a:prstGeom>
                            <a:noFill/>
                            <a:ln w="5000">
                              <a:solidFill>
                                <a:sysClr val="windowText" lastClr="000000">
                                  <a:lumMod val="50000"/>
                                  <a:lumOff val="50000"/>
                                </a:sysClr>
                              </a:solidFill>
                              <a:prstDash val="solid"/>
                            </a:ln>
                            <a:effectLst/>
                          </wps:spPr>
                          <wps:bodyPr/>
                        </wps:wsp>
                        <wpg:grpSp>
                          <wpg:cNvPr id="609" name="グループ化 9"/>
                          <wpg:cNvGrpSpPr/>
                          <wpg:grpSpPr>
                            <a:xfrm>
                              <a:off x="285750" y="285758"/>
                              <a:ext cx="3571900" cy="1785950"/>
                              <a:chOff x="0" y="0"/>
                              <a:chExt cx="2857520" cy="1428760"/>
                            </a:xfrm>
                            <a:effectLst>
                              <a:outerShdw blurRad="50800" dist="38100" dir="2700000" algn="tl" rotWithShape="0">
                                <a:prstClr val="black">
                                  <a:alpha val="40000"/>
                                </a:prstClr>
                              </a:outerShdw>
                            </a:effectLst>
                          </wpg:grpSpPr>
                          <wpg:grpSp>
                            <wpg:cNvPr id="610" name="グループ化 610"/>
                            <wpg:cNvGrpSpPr/>
                            <wpg:grpSpPr>
                              <a:xfrm>
                                <a:off x="0" y="0"/>
                                <a:ext cx="1428760" cy="714380"/>
                                <a:chOff x="0" y="0"/>
                                <a:chExt cx="1428760" cy="714380"/>
                              </a:xfrm>
                            </wpg:grpSpPr>
                            <wpg:grpSp>
                              <wpg:cNvPr id="611" name="グループ化 611"/>
                              <wpg:cNvGrpSpPr/>
                              <wpg:grpSpPr>
                                <a:xfrm>
                                  <a:off x="0" y="0"/>
                                  <a:ext cx="714380" cy="714380"/>
                                  <a:chOff x="0" y="0"/>
                                  <a:chExt cx="714380" cy="714380"/>
                                </a:xfrm>
                              </wpg:grpSpPr>
                              <wps:wsp>
                                <wps:cNvPr id="612" name="直線コネクタ 612"/>
                                <wps:cNvCnPr/>
                                <wps:spPr>
                                  <a:xfrm rot="5400000" flipH="1" flipV="1">
                                    <a:off x="-142876" y="571504"/>
                                    <a:ext cx="285752" cy="0"/>
                                  </a:xfrm>
                                  <a:prstGeom prst="line">
                                    <a:avLst/>
                                  </a:prstGeom>
                                  <a:noFill/>
                                  <a:ln w="38100" cap="sq">
                                    <a:solidFill>
                                      <a:srgbClr val="118FBF"/>
                                    </a:solidFill>
                                    <a:prstDash val="solid"/>
                                  </a:ln>
                                  <a:effectLst/>
                                </wps:spPr>
                                <wps:bodyPr/>
                              </wps:wsp>
                              <wps:wsp>
                                <wps:cNvPr id="613" name="直線コネクタ 613"/>
                                <wps:cNvCnPr/>
                                <wps:spPr>
                                  <a:xfrm>
                                    <a:off x="0" y="428628"/>
                                    <a:ext cx="142876" cy="0"/>
                                  </a:xfrm>
                                  <a:prstGeom prst="line">
                                    <a:avLst/>
                                  </a:prstGeom>
                                  <a:noFill/>
                                  <a:ln w="38100" cap="sq">
                                    <a:solidFill>
                                      <a:srgbClr val="118FBF"/>
                                    </a:solidFill>
                                    <a:prstDash val="solid"/>
                                  </a:ln>
                                  <a:effectLst/>
                                </wps:spPr>
                                <wps:bodyPr/>
                              </wps:wsp>
                              <wps:wsp>
                                <wps:cNvPr id="614" name="直線コネクタ 614"/>
                                <wps:cNvCnPr/>
                                <wps:spPr>
                                  <a:xfrm rot="5400000" flipH="1" flipV="1">
                                    <a:off x="35719" y="321471"/>
                                    <a:ext cx="214314" cy="0"/>
                                  </a:xfrm>
                                  <a:prstGeom prst="line">
                                    <a:avLst/>
                                  </a:prstGeom>
                                  <a:noFill/>
                                  <a:ln w="38100" cap="sq">
                                    <a:solidFill>
                                      <a:srgbClr val="118FBF"/>
                                    </a:solidFill>
                                    <a:prstDash val="solid"/>
                                  </a:ln>
                                  <a:effectLst/>
                                </wps:spPr>
                                <wps:bodyPr/>
                              </wps:wsp>
                              <wps:wsp>
                                <wps:cNvPr id="615" name="直線コネクタ 615"/>
                                <wps:cNvCnPr/>
                                <wps:spPr>
                                  <a:xfrm>
                                    <a:off x="142876" y="214314"/>
                                    <a:ext cx="142876" cy="0"/>
                                  </a:xfrm>
                                  <a:prstGeom prst="line">
                                    <a:avLst/>
                                  </a:prstGeom>
                                  <a:noFill/>
                                  <a:ln w="38100" cap="sq">
                                    <a:solidFill>
                                      <a:srgbClr val="118FBF"/>
                                    </a:solidFill>
                                    <a:prstDash val="solid"/>
                                  </a:ln>
                                  <a:effectLst/>
                                </wps:spPr>
                                <wps:bodyPr/>
                              </wps:wsp>
                              <wps:wsp>
                                <wps:cNvPr id="616" name="直線コネクタ 616"/>
                                <wps:cNvCnPr/>
                                <wps:spPr>
                                  <a:xfrm rot="5400000" flipH="1" flipV="1">
                                    <a:off x="214314" y="142876"/>
                                    <a:ext cx="142876" cy="0"/>
                                  </a:xfrm>
                                  <a:prstGeom prst="line">
                                    <a:avLst/>
                                  </a:prstGeom>
                                  <a:noFill/>
                                  <a:ln w="38100" cap="sq">
                                    <a:solidFill>
                                      <a:srgbClr val="118FBF"/>
                                    </a:solidFill>
                                    <a:prstDash val="solid"/>
                                  </a:ln>
                                  <a:effectLst/>
                                </wps:spPr>
                                <wps:bodyPr/>
                              </wps:wsp>
                              <wps:wsp>
                                <wps:cNvPr id="617" name="直線コネクタ 617"/>
                                <wps:cNvCnPr/>
                                <wps:spPr>
                                  <a:xfrm>
                                    <a:off x="285752" y="71438"/>
                                    <a:ext cx="214314" cy="0"/>
                                  </a:xfrm>
                                  <a:prstGeom prst="line">
                                    <a:avLst/>
                                  </a:prstGeom>
                                  <a:noFill/>
                                  <a:ln w="38100" cap="sq">
                                    <a:solidFill>
                                      <a:srgbClr val="118FBF"/>
                                    </a:solidFill>
                                    <a:prstDash val="solid"/>
                                  </a:ln>
                                  <a:effectLst/>
                                </wps:spPr>
                                <wps:bodyPr/>
                              </wps:wsp>
                              <wps:wsp>
                                <wps:cNvPr id="618" name="直線コネクタ 618"/>
                                <wps:cNvCnPr/>
                                <wps:spPr>
                                  <a:xfrm rot="5400000" flipH="1" flipV="1">
                                    <a:off x="464347" y="35719"/>
                                    <a:ext cx="71438" cy="0"/>
                                  </a:xfrm>
                                  <a:prstGeom prst="line">
                                    <a:avLst/>
                                  </a:prstGeom>
                                  <a:noFill/>
                                  <a:ln w="38100" cap="sq">
                                    <a:solidFill>
                                      <a:srgbClr val="118FBF"/>
                                    </a:solidFill>
                                    <a:prstDash val="solid"/>
                                  </a:ln>
                                  <a:effectLst/>
                                </wps:spPr>
                                <wps:bodyPr/>
                              </wps:wsp>
                              <wps:wsp>
                                <wps:cNvPr id="619" name="直線コネクタ 619"/>
                                <wps:cNvCnPr/>
                                <wps:spPr>
                                  <a:xfrm>
                                    <a:off x="500066" y="0"/>
                                    <a:ext cx="214314" cy="0"/>
                                  </a:xfrm>
                                  <a:prstGeom prst="line">
                                    <a:avLst/>
                                  </a:prstGeom>
                                  <a:noFill/>
                                  <a:ln w="38100" cap="sq">
                                    <a:solidFill>
                                      <a:srgbClr val="118FBF"/>
                                    </a:solidFill>
                                    <a:prstDash val="solid"/>
                                  </a:ln>
                                  <a:effectLst/>
                                </wps:spPr>
                                <wps:bodyPr/>
                              </wps:wsp>
                            </wpg:grpSp>
                            <wpg:grpSp>
                              <wpg:cNvPr id="620" name="グループ化 620"/>
                              <wpg:cNvGrpSpPr/>
                              <wpg:grpSpPr>
                                <a:xfrm flipH="1">
                                  <a:off x="714380" y="0"/>
                                  <a:ext cx="714380" cy="714380"/>
                                  <a:chOff x="714380" y="0"/>
                                  <a:chExt cx="714380" cy="714380"/>
                                </a:xfrm>
                              </wpg:grpSpPr>
                              <wps:wsp>
                                <wps:cNvPr id="621" name="直線コネクタ 621"/>
                                <wps:cNvCnPr/>
                                <wps:spPr>
                                  <a:xfrm rot="5400000" flipH="1" flipV="1">
                                    <a:off x="571504" y="571504"/>
                                    <a:ext cx="285752" cy="0"/>
                                  </a:xfrm>
                                  <a:prstGeom prst="line">
                                    <a:avLst/>
                                  </a:prstGeom>
                                  <a:noFill/>
                                  <a:ln w="38100" cap="sq">
                                    <a:solidFill>
                                      <a:srgbClr val="118FBF"/>
                                    </a:solidFill>
                                    <a:prstDash val="solid"/>
                                  </a:ln>
                                  <a:effectLst/>
                                </wps:spPr>
                                <wps:bodyPr/>
                              </wps:wsp>
                              <wps:wsp>
                                <wps:cNvPr id="622" name="直線コネクタ 622"/>
                                <wps:cNvCnPr/>
                                <wps:spPr>
                                  <a:xfrm>
                                    <a:off x="714380" y="428628"/>
                                    <a:ext cx="142876" cy="0"/>
                                  </a:xfrm>
                                  <a:prstGeom prst="line">
                                    <a:avLst/>
                                  </a:prstGeom>
                                  <a:noFill/>
                                  <a:ln w="38100" cap="sq">
                                    <a:solidFill>
                                      <a:srgbClr val="118FBF"/>
                                    </a:solidFill>
                                    <a:prstDash val="solid"/>
                                  </a:ln>
                                  <a:effectLst/>
                                </wps:spPr>
                                <wps:bodyPr/>
                              </wps:wsp>
                              <wps:wsp>
                                <wps:cNvPr id="623" name="直線コネクタ 623"/>
                                <wps:cNvCnPr/>
                                <wps:spPr>
                                  <a:xfrm rot="5400000" flipH="1" flipV="1">
                                    <a:off x="750099" y="321471"/>
                                    <a:ext cx="214314" cy="0"/>
                                  </a:xfrm>
                                  <a:prstGeom prst="line">
                                    <a:avLst/>
                                  </a:prstGeom>
                                  <a:noFill/>
                                  <a:ln w="38100" cap="sq">
                                    <a:solidFill>
                                      <a:srgbClr val="118FBF"/>
                                    </a:solidFill>
                                    <a:prstDash val="solid"/>
                                  </a:ln>
                                  <a:effectLst/>
                                </wps:spPr>
                                <wps:bodyPr/>
                              </wps:wsp>
                              <wps:wsp>
                                <wps:cNvPr id="624" name="直線コネクタ 624"/>
                                <wps:cNvCnPr/>
                                <wps:spPr>
                                  <a:xfrm>
                                    <a:off x="857256" y="214314"/>
                                    <a:ext cx="142876" cy="0"/>
                                  </a:xfrm>
                                  <a:prstGeom prst="line">
                                    <a:avLst/>
                                  </a:prstGeom>
                                  <a:noFill/>
                                  <a:ln w="38100" cap="sq">
                                    <a:solidFill>
                                      <a:srgbClr val="118FBF"/>
                                    </a:solidFill>
                                    <a:prstDash val="solid"/>
                                  </a:ln>
                                  <a:effectLst/>
                                </wps:spPr>
                                <wps:bodyPr/>
                              </wps:wsp>
                              <wps:wsp>
                                <wps:cNvPr id="625" name="直線コネクタ 625"/>
                                <wps:cNvCnPr/>
                                <wps:spPr>
                                  <a:xfrm rot="5400000" flipH="1" flipV="1">
                                    <a:off x="928694" y="142876"/>
                                    <a:ext cx="142876" cy="0"/>
                                  </a:xfrm>
                                  <a:prstGeom prst="line">
                                    <a:avLst/>
                                  </a:prstGeom>
                                  <a:noFill/>
                                  <a:ln w="38100" cap="sq">
                                    <a:solidFill>
                                      <a:srgbClr val="118FBF"/>
                                    </a:solidFill>
                                    <a:prstDash val="solid"/>
                                  </a:ln>
                                  <a:effectLst/>
                                </wps:spPr>
                                <wps:bodyPr/>
                              </wps:wsp>
                              <wps:wsp>
                                <wps:cNvPr id="626" name="直線コネクタ 626"/>
                                <wps:cNvCnPr/>
                                <wps:spPr>
                                  <a:xfrm>
                                    <a:off x="1000132" y="71438"/>
                                    <a:ext cx="214314" cy="0"/>
                                  </a:xfrm>
                                  <a:prstGeom prst="line">
                                    <a:avLst/>
                                  </a:prstGeom>
                                  <a:noFill/>
                                  <a:ln w="38100" cap="sq">
                                    <a:solidFill>
                                      <a:srgbClr val="118FBF"/>
                                    </a:solidFill>
                                    <a:prstDash val="solid"/>
                                  </a:ln>
                                  <a:effectLst/>
                                </wps:spPr>
                                <wps:bodyPr/>
                              </wps:wsp>
                              <wps:wsp>
                                <wps:cNvPr id="627" name="直線コネクタ 627"/>
                                <wps:cNvCnPr/>
                                <wps:spPr>
                                  <a:xfrm rot="5400000" flipH="1" flipV="1">
                                    <a:off x="1178727" y="35719"/>
                                    <a:ext cx="71438" cy="0"/>
                                  </a:xfrm>
                                  <a:prstGeom prst="line">
                                    <a:avLst/>
                                  </a:prstGeom>
                                  <a:noFill/>
                                  <a:ln w="38100" cap="sq">
                                    <a:solidFill>
                                      <a:srgbClr val="118FBF"/>
                                    </a:solidFill>
                                    <a:prstDash val="solid"/>
                                  </a:ln>
                                  <a:effectLst/>
                                </wps:spPr>
                                <wps:bodyPr/>
                              </wps:wsp>
                              <wps:wsp>
                                <wps:cNvPr id="628" name="直線コネクタ 628"/>
                                <wps:cNvCnPr/>
                                <wps:spPr>
                                  <a:xfrm>
                                    <a:off x="1214446" y="0"/>
                                    <a:ext cx="214314" cy="0"/>
                                  </a:xfrm>
                                  <a:prstGeom prst="line">
                                    <a:avLst/>
                                  </a:prstGeom>
                                  <a:noFill/>
                                  <a:ln w="38100" cap="sq">
                                    <a:solidFill>
                                      <a:srgbClr val="118FBF"/>
                                    </a:solidFill>
                                    <a:prstDash val="solid"/>
                                  </a:ln>
                                  <a:effectLst/>
                                </wps:spPr>
                                <wps:bodyPr/>
                              </wps:wsp>
                            </wpg:grpSp>
                          </wpg:grpSp>
                          <wpg:grpSp>
                            <wpg:cNvPr id="629" name="グループ化 629"/>
                            <wpg:cNvGrpSpPr/>
                            <wpg:grpSpPr>
                              <a:xfrm flipV="1">
                                <a:off x="1428760" y="714380"/>
                                <a:ext cx="1428760" cy="714380"/>
                                <a:chOff x="1428760" y="714380"/>
                                <a:chExt cx="1428760" cy="714380"/>
                              </a:xfrm>
                            </wpg:grpSpPr>
                            <wpg:grpSp>
                              <wpg:cNvPr id="630" name="グループ化 630"/>
                              <wpg:cNvGrpSpPr/>
                              <wpg:grpSpPr>
                                <a:xfrm>
                                  <a:off x="1428760" y="714380"/>
                                  <a:ext cx="714380" cy="714380"/>
                                  <a:chOff x="1428760" y="714380"/>
                                  <a:chExt cx="714380" cy="714380"/>
                                </a:xfrm>
                              </wpg:grpSpPr>
                              <wps:wsp>
                                <wps:cNvPr id="631" name="直線コネクタ 631"/>
                                <wps:cNvCnPr/>
                                <wps:spPr>
                                  <a:xfrm rot="5400000" flipH="1" flipV="1">
                                    <a:off x="1285884" y="1285884"/>
                                    <a:ext cx="285752" cy="0"/>
                                  </a:xfrm>
                                  <a:prstGeom prst="line">
                                    <a:avLst/>
                                  </a:prstGeom>
                                  <a:noFill/>
                                  <a:ln w="38100" cap="sq">
                                    <a:solidFill>
                                      <a:srgbClr val="118FBF"/>
                                    </a:solidFill>
                                    <a:prstDash val="solid"/>
                                  </a:ln>
                                  <a:effectLst/>
                                </wps:spPr>
                                <wps:bodyPr/>
                              </wps:wsp>
                              <wps:wsp>
                                <wps:cNvPr id="632" name="直線コネクタ 632"/>
                                <wps:cNvCnPr/>
                                <wps:spPr>
                                  <a:xfrm>
                                    <a:off x="1428760" y="1143008"/>
                                    <a:ext cx="142876" cy="0"/>
                                  </a:xfrm>
                                  <a:prstGeom prst="line">
                                    <a:avLst/>
                                  </a:prstGeom>
                                  <a:noFill/>
                                  <a:ln w="38100" cap="sq">
                                    <a:solidFill>
                                      <a:srgbClr val="118FBF"/>
                                    </a:solidFill>
                                    <a:prstDash val="solid"/>
                                  </a:ln>
                                  <a:effectLst/>
                                </wps:spPr>
                                <wps:bodyPr/>
                              </wps:wsp>
                              <wps:wsp>
                                <wps:cNvPr id="633" name="直線コネクタ 633"/>
                                <wps:cNvCnPr/>
                                <wps:spPr>
                                  <a:xfrm rot="5400000" flipH="1" flipV="1">
                                    <a:off x="1464479" y="1035851"/>
                                    <a:ext cx="214314" cy="0"/>
                                  </a:xfrm>
                                  <a:prstGeom prst="line">
                                    <a:avLst/>
                                  </a:prstGeom>
                                  <a:noFill/>
                                  <a:ln w="38100" cap="sq">
                                    <a:solidFill>
                                      <a:srgbClr val="118FBF"/>
                                    </a:solidFill>
                                    <a:prstDash val="solid"/>
                                  </a:ln>
                                  <a:effectLst/>
                                </wps:spPr>
                                <wps:bodyPr/>
                              </wps:wsp>
                              <wps:wsp>
                                <wps:cNvPr id="634" name="直線コネクタ 634"/>
                                <wps:cNvCnPr/>
                                <wps:spPr>
                                  <a:xfrm>
                                    <a:off x="1571636" y="928694"/>
                                    <a:ext cx="142876" cy="0"/>
                                  </a:xfrm>
                                  <a:prstGeom prst="line">
                                    <a:avLst/>
                                  </a:prstGeom>
                                  <a:noFill/>
                                  <a:ln w="38100" cap="sq">
                                    <a:solidFill>
                                      <a:srgbClr val="118FBF"/>
                                    </a:solidFill>
                                    <a:prstDash val="solid"/>
                                  </a:ln>
                                  <a:effectLst/>
                                </wps:spPr>
                                <wps:bodyPr/>
                              </wps:wsp>
                              <wps:wsp>
                                <wps:cNvPr id="635" name="直線コネクタ 635"/>
                                <wps:cNvCnPr/>
                                <wps:spPr>
                                  <a:xfrm rot="5400000" flipH="1" flipV="1">
                                    <a:off x="1643074" y="857256"/>
                                    <a:ext cx="142876" cy="0"/>
                                  </a:xfrm>
                                  <a:prstGeom prst="line">
                                    <a:avLst/>
                                  </a:prstGeom>
                                  <a:noFill/>
                                  <a:ln w="38100" cap="sq">
                                    <a:solidFill>
                                      <a:srgbClr val="118FBF"/>
                                    </a:solidFill>
                                    <a:prstDash val="solid"/>
                                  </a:ln>
                                  <a:effectLst/>
                                </wps:spPr>
                                <wps:bodyPr/>
                              </wps:wsp>
                              <wps:wsp>
                                <wps:cNvPr id="636" name="直線コネクタ 636"/>
                                <wps:cNvCnPr/>
                                <wps:spPr>
                                  <a:xfrm>
                                    <a:off x="1714512" y="785818"/>
                                    <a:ext cx="214314" cy="0"/>
                                  </a:xfrm>
                                  <a:prstGeom prst="line">
                                    <a:avLst/>
                                  </a:prstGeom>
                                  <a:noFill/>
                                  <a:ln w="38100" cap="sq">
                                    <a:solidFill>
                                      <a:srgbClr val="118FBF"/>
                                    </a:solidFill>
                                    <a:prstDash val="solid"/>
                                  </a:ln>
                                  <a:effectLst/>
                                </wps:spPr>
                                <wps:bodyPr/>
                              </wps:wsp>
                              <wps:wsp>
                                <wps:cNvPr id="637" name="直線コネクタ 637"/>
                                <wps:cNvCnPr/>
                                <wps:spPr>
                                  <a:xfrm rot="5400000" flipH="1" flipV="1">
                                    <a:off x="1893107" y="750099"/>
                                    <a:ext cx="71438" cy="0"/>
                                  </a:xfrm>
                                  <a:prstGeom prst="line">
                                    <a:avLst/>
                                  </a:prstGeom>
                                  <a:noFill/>
                                  <a:ln w="38100" cap="sq">
                                    <a:solidFill>
                                      <a:srgbClr val="118FBF"/>
                                    </a:solidFill>
                                    <a:prstDash val="solid"/>
                                  </a:ln>
                                  <a:effectLst/>
                                </wps:spPr>
                                <wps:bodyPr/>
                              </wps:wsp>
                              <wps:wsp>
                                <wps:cNvPr id="638" name="直線コネクタ 638"/>
                                <wps:cNvCnPr/>
                                <wps:spPr>
                                  <a:xfrm>
                                    <a:off x="1928826" y="714380"/>
                                    <a:ext cx="214314" cy="0"/>
                                  </a:xfrm>
                                  <a:prstGeom prst="line">
                                    <a:avLst/>
                                  </a:prstGeom>
                                  <a:noFill/>
                                  <a:ln w="38100" cap="sq">
                                    <a:solidFill>
                                      <a:srgbClr val="118FBF"/>
                                    </a:solidFill>
                                    <a:prstDash val="solid"/>
                                  </a:ln>
                                  <a:effectLst/>
                                </wps:spPr>
                                <wps:bodyPr/>
                              </wps:wsp>
                            </wpg:grpSp>
                            <wpg:grpSp>
                              <wpg:cNvPr id="639" name="グループ化 639"/>
                              <wpg:cNvGrpSpPr/>
                              <wpg:grpSpPr>
                                <a:xfrm flipH="1">
                                  <a:off x="2143140" y="714380"/>
                                  <a:ext cx="714380" cy="714380"/>
                                  <a:chOff x="2143140" y="714380"/>
                                  <a:chExt cx="714380" cy="714380"/>
                                </a:xfrm>
                              </wpg:grpSpPr>
                              <wps:wsp>
                                <wps:cNvPr id="640" name="直線コネクタ 640"/>
                                <wps:cNvCnPr/>
                                <wps:spPr>
                                  <a:xfrm rot="5400000" flipH="1" flipV="1">
                                    <a:off x="2000264" y="1285884"/>
                                    <a:ext cx="285752" cy="0"/>
                                  </a:xfrm>
                                  <a:prstGeom prst="line">
                                    <a:avLst/>
                                  </a:prstGeom>
                                  <a:noFill/>
                                  <a:ln w="38100" cap="sq">
                                    <a:solidFill>
                                      <a:srgbClr val="118FBF"/>
                                    </a:solidFill>
                                    <a:prstDash val="solid"/>
                                  </a:ln>
                                  <a:effectLst/>
                                </wps:spPr>
                                <wps:bodyPr/>
                              </wps:wsp>
                              <wps:wsp>
                                <wps:cNvPr id="641" name="直線コネクタ 641"/>
                                <wps:cNvCnPr/>
                                <wps:spPr>
                                  <a:xfrm>
                                    <a:off x="2143140" y="1143008"/>
                                    <a:ext cx="142876" cy="0"/>
                                  </a:xfrm>
                                  <a:prstGeom prst="line">
                                    <a:avLst/>
                                  </a:prstGeom>
                                  <a:noFill/>
                                  <a:ln w="38100" cap="sq">
                                    <a:solidFill>
                                      <a:srgbClr val="118FBF"/>
                                    </a:solidFill>
                                    <a:prstDash val="solid"/>
                                  </a:ln>
                                  <a:effectLst/>
                                </wps:spPr>
                                <wps:bodyPr/>
                              </wps:wsp>
                              <wps:wsp>
                                <wps:cNvPr id="642" name="直線コネクタ 642"/>
                                <wps:cNvCnPr/>
                                <wps:spPr>
                                  <a:xfrm rot="5400000" flipH="1" flipV="1">
                                    <a:off x="2178859" y="1035851"/>
                                    <a:ext cx="214314" cy="0"/>
                                  </a:xfrm>
                                  <a:prstGeom prst="line">
                                    <a:avLst/>
                                  </a:prstGeom>
                                  <a:noFill/>
                                  <a:ln w="38100" cap="sq">
                                    <a:solidFill>
                                      <a:srgbClr val="118FBF"/>
                                    </a:solidFill>
                                    <a:prstDash val="solid"/>
                                  </a:ln>
                                  <a:effectLst/>
                                </wps:spPr>
                                <wps:bodyPr/>
                              </wps:wsp>
                              <wps:wsp>
                                <wps:cNvPr id="643" name="直線コネクタ 643"/>
                                <wps:cNvCnPr/>
                                <wps:spPr>
                                  <a:xfrm>
                                    <a:off x="2286016" y="928694"/>
                                    <a:ext cx="142876" cy="0"/>
                                  </a:xfrm>
                                  <a:prstGeom prst="line">
                                    <a:avLst/>
                                  </a:prstGeom>
                                  <a:noFill/>
                                  <a:ln w="38100" cap="sq">
                                    <a:solidFill>
                                      <a:srgbClr val="118FBF"/>
                                    </a:solidFill>
                                    <a:prstDash val="solid"/>
                                  </a:ln>
                                  <a:effectLst/>
                                </wps:spPr>
                                <wps:bodyPr/>
                              </wps:wsp>
                              <wps:wsp>
                                <wps:cNvPr id="644" name="直線コネクタ 644"/>
                                <wps:cNvCnPr/>
                                <wps:spPr>
                                  <a:xfrm rot="5400000" flipH="1" flipV="1">
                                    <a:off x="2357454" y="857256"/>
                                    <a:ext cx="142876" cy="0"/>
                                  </a:xfrm>
                                  <a:prstGeom prst="line">
                                    <a:avLst/>
                                  </a:prstGeom>
                                  <a:noFill/>
                                  <a:ln w="38100" cap="sq">
                                    <a:solidFill>
                                      <a:srgbClr val="118FBF"/>
                                    </a:solidFill>
                                    <a:prstDash val="solid"/>
                                  </a:ln>
                                  <a:effectLst/>
                                </wps:spPr>
                                <wps:bodyPr/>
                              </wps:wsp>
                              <wps:wsp>
                                <wps:cNvPr id="645" name="直線コネクタ 645"/>
                                <wps:cNvCnPr/>
                                <wps:spPr>
                                  <a:xfrm>
                                    <a:off x="2428892" y="785818"/>
                                    <a:ext cx="214314" cy="0"/>
                                  </a:xfrm>
                                  <a:prstGeom prst="line">
                                    <a:avLst/>
                                  </a:prstGeom>
                                  <a:noFill/>
                                  <a:ln w="38100" cap="sq">
                                    <a:solidFill>
                                      <a:srgbClr val="118FBF"/>
                                    </a:solidFill>
                                    <a:prstDash val="solid"/>
                                  </a:ln>
                                  <a:effectLst/>
                                </wps:spPr>
                                <wps:bodyPr/>
                              </wps:wsp>
                              <wps:wsp>
                                <wps:cNvPr id="646" name="直線コネクタ 646"/>
                                <wps:cNvCnPr/>
                                <wps:spPr>
                                  <a:xfrm rot="5400000" flipH="1" flipV="1">
                                    <a:off x="2607487" y="750099"/>
                                    <a:ext cx="71438" cy="0"/>
                                  </a:xfrm>
                                  <a:prstGeom prst="line">
                                    <a:avLst/>
                                  </a:prstGeom>
                                  <a:noFill/>
                                  <a:ln w="38100" cap="sq">
                                    <a:solidFill>
                                      <a:srgbClr val="118FBF"/>
                                    </a:solidFill>
                                    <a:prstDash val="solid"/>
                                  </a:ln>
                                  <a:effectLst/>
                                </wps:spPr>
                                <wps:bodyPr/>
                              </wps:wsp>
                              <wps:wsp>
                                <wps:cNvPr id="647" name="直線コネクタ 647"/>
                                <wps:cNvCnPr/>
                                <wps:spPr>
                                  <a:xfrm>
                                    <a:off x="2643206" y="714380"/>
                                    <a:ext cx="214314" cy="0"/>
                                  </a:xfrm>
                                  <a:prstGeom prst="line">
                                    <a:avLst/>
                                  </a:prstGeom>
                                  <a:noFill/>
                                  <a:ln w="38100" cap="sq">
                                    <a:solidFill>
                                      <a:srgbClr val="118FBF"/>
                                    </a:solidFill>
                                    <a:prstDash val="solid"/>
                                  </a:ln>
                                  <a:effectLst/>
                                </wps:spPr>
                                <wps:bodyPr/>
                              </wps:wsp>
                            </wpg:grpSp>
                          </wpg:grpSp>
                        </wpg:grpSp>
                        <wps:wsp>
                          <wps:cNvPr id="648" name="直線コネクタ 51"/>
                          <wps:cNvCnPr/>
                          <wps:spPr>
                            <a:xfrm rot="5400000">
                              <a:off x="-666750" y="1143008"/>
                              <a:ext cx="2286016" cy="0"/>
                            </a:xfrm>
                            <a:prstGeom prst="line">
                              <a:avLst/>
                            </a:prstGeom>
                            <a:noFill/>
                            <a:ln w="5000">
                              <a:solidFill>
                                <a:sysClr val="windowText" lastClr="000000">
                                  <a:lumMod val="50000"/>
                                  <a:lumOff val="50000"/>
                                </a:sysClr>
                              </a:solidFill>
                              <a:prstDash val="solid"/>
                            </a:ln>
                            <a:effectLst/>
                          </wps:spPr>
                          <wps:bodyPr/>
                        </wps:wsp>
                        <wps:wsp>
                          <wps:cNvPr id="649" name="直線コネクタ 52"/>
                          <wps:cNvCnPr/>
                          <wps:spPr>
                            <a:xfrm rot="5400000">
                              <a:off x="-495300" y="1143008"/>
                              <a:ext cx="2286016" cy="0"/>
                            </a:xfrm>
                            <a:prstGeom prst="line">
                              <a:avLst/>
                            </a:prstGeom>
                            <a:noFill/>
                            <a:ln w="5000">
                              <a:solidFill>
                                <a:sysClr val="windowText" lastClr="000000">
                                  <a:lumMod val="50000"/>
                                  <a:lumOff val="50000"/>
                                </a:sysClr>
                              </a:solidFill>
                              <a:prstDash val="solid"/>
                            </a:ln>
                            <a:effectLst/>
                          </wps:spPr>
                          <wps:bodyPr/>
                        </wps:wsp>
                        <wps:wsp>
                          <wps:cNvPr id="650" name="直線コネクタ 53"/>
                          <wps:cNvCnPr/>
                          <wps:spPr>
                            <a:xfrm rot="5400000">
                              <a:off x="-209550" y="1143008"/>
                              <a:ext cx="2286016" cy="0"/>
                            </a:xfrm>
                            <a:prstGeom prst="line">
                              <a:avLst/>
                            </a:prstGeom>
                            <a:noFill/>
                            <a:ln w="5000">
                              <a:solidFill>
                                <a:sysClr val="windowText" lastClr="000000">
                                  <a:lumMod val="50000"/>
                                  <a:lumOff val="50000"/>
                                </a:sysClr>
                              </a:solidFill>
                              <a:prstDash val="solid"/>
                            </a:ln>
                            <a:effectLst/>
                          </wps:spPr>
                          <wps:bodyPr/>
                        </wps:wsp>
                        <wps:wsp>
                          <wps:cNvPr id="651" name="直線コネクタ 54"/>
                          <wps:cNvCnPr/>
                          <wps:spPr>
                            <a:xfrm rot="5400000">
                              <a:off x="0" y="1143008"/>
                              <a:ext cx="2286016" cy="0"/>
                            </a:xfrm>
                            <a:prstGeom prst="line">
                              <a:avLst/>
                            </a:prstGeom>
                            <a:noFill/>
                            <a:ln w="5000">
                              <a:solidFill>
                                <a:sysClr val="windowText" lastClr="000000">
                                  <a:lumMod val="50000"/>
                                  <a:lumOff val="50000"/>
                                </a:sysClr>
                              </a:solidFill>
                              <a:prstDash val="solid"/>
                            </a:ln>
                            <a:effectLst/>
                          </wps:spPr>
                          <wps:bodyPr/>
                        </wps:wsp>
                        <wps:wsp>
                          <wps:cNvPr id="652" name="直線コネクタ 55"/>
                          <wps:cNvCnPr/>
                          <wps:spPr>
                            <a:xfrm rot="5400000">
                              <a:off x="285750" y="1143008"/>
                              <a:ext cx="2286016" cy="0"/>
                            </a:xfrm>
                            <a:prstGeom prst="line">
                              <a:avLst/>
                            </a:prstGeom>
                            <a:noFill/>
                            <a:ln w="5000">
                              <a:solidFill>
                                <a:sysClr val="windowText" lastClr="000000">
                                  <a:lumMod val="50000"/>
                                  <a:lumOff val="50000"/>
                                </a:sysClr>
                              </a:solidFill>
                              <a:prstDash val="solid"/>
                            </a:ln>
                            <a:effectLst/>
                          </wps:spPr>
                          <wps:bodyPr/>
                        </wps:wsp>
                        <wps:wsp>
                          <wps:cNvPr id="653" name="直線コネクタ 56"/>
                          <wps:cNvCnPr/>
                          <wps:spPr>
                            <a:xfrm rot="5400000">
                              <a:off x="571500" y="1143008"/>
                              <a:ext cx="2286016" cy="0"/>
                            </a:xfrm>
                            <a:prstGeom prst="line">
                              <a:avLst/>
                            </a:prstGeom>
                            <a:noFill/>
                            <a:ln w="5000">
                              <a:solidFill>
                                <a:sysClr val="windowText" lastClr="000000">
                                  <a:lumMod val="50000"/>
                                  <a:lumOff val="50000"/>
                                </a:sysClr>
                              </a:solidFill>
                              <a:prstDash val="solid"/>
                            </a:ln>
                            <a:effectLst/>
                          </wps:spPr>
                          <wps:bodyPr/>
                        </wps:wsp>
                        <wps:wsp>
                          <wps:cNvPr id="654" name="直線コネクタ 57"/>
                          <wps:cNvCnPr/>
                          <wps:spPr>
                            <a:xfrm rot="5400000">
                              <a:off x="781050" y="1143008"/>
                              <a:ext cx="2286016" cy="0"/>
                            </a:xfrm>
                            <a:prstGeom prst="line">
                              <a:avLst/>
                            </a:prstGeom>
                            <a:noFill/>
                            <a:ln w="5000">
                              <a:solidFill>
                                <a:sysClr val="windowText" lastClr="000000">
                                  <a:lumMod val="50000"/>
                                  <a:lumOff val="50000"/>
                                </a:sysClr>
                              </a:solidFill>
                              <a:prstDash val="solid"/>
                            </a:ln>
                            <a:effectLst/>
                          </wps:spPr>
                          <wps:bodyPr/>
                        </wps:wsp>
                        <wps:wsp>
                          <wps:cNvPr id="655" name="直線コネクタ 58"/>
                          <wps:cNvCnPr/>
                          <wps:spPr>
                            <a:xfrm rot="5400000">
                              <a:off x="923925" y="1143008"/>
                              <a:ext cx="2286016" cy="0"/>
                            </a:xfrm>
                            <a:prstGeom prst="line">
                              <a:avLst/>
                            </a:prstGeom>
                            <a:noFill/>
                            <a:ln w="5000">
                              <a:solidFill>
                                <a:sysClr val="windowText" lastClr="000000">
                                  <a:lumMod val="50000"/>
                                  <a:lumOff val="50000"/>
                                </a:sysClr>
                              </a:solidFill>
                              <a:prstDash val="solid"/>
                            </a:ln>
                            <a:effectLst/>
                          </wps:spPr>
                          <wps:bodyPr/>
                        </wps:wsp>
                        <wps:wsp>
                          <wps:cNvPr id="656" name="直線コネクタ 60"/>
                          <wps:cNvCnPr/>
                          <wps:spPr>
                            <a:xfrm rot="5400000">
                              <a:off x="1114425" y="1143008"/>
                              <a:ext cx="2286016" cy="0"/>
                            </a:xfrm>
                            <a:prstGeom prst="line">
                              <a:avLst/>
                            </a:prstGeom>
                            <a:noFill/>
                            <a:ln w="5000">
                              <a:solidFill>
                                <a:sysClr val="windowText" lastClr="000000">
                                  <a:lumMod val="50000"/>
                                  <a:lumOff val="50000"/>
                                </a:sysClr>
                              </a:solidFill>
                              <a:prstDash val="solid"/>
                            </a:ln>
                            <a:effectLst/>
                          </wps:spPr>
                          <wps:bodyPr/>
                        </wps:wsp>
                        <wps:wsp>
                          <wps:cNvPr id="657" name="直線コネクタ 61"/>
                          <wps:cNvCnPr/>
                          <wps:spPr>
                            <a:xfrm rot="5400000">
                              <a:off x="1285875" y="1143008"/>
                              <a:ext cx="2286016" cy="0"/>
                            </a:xfrm>
                            <a:prstGeom prst="line">
                              <a:avLst/>
                            </a:prstGeom>
                            <a:noFill/>
                            <a:ln w="5000">
                              <a:solidFill>
                                <a:sysClr val="windowText" lastClr="000000">
                                  <a:lumMod val="50000"/>
                                  <a:lumOff val="50000"/>
                                </a:sysClr>
                              </a:solidFill>
                              <a:prstDash val="solid"/>
                            </a:ln>
                            <a:effectLst/>
                          </wps:spPr>
                          <wps:bodyPr/>
                        </wps:wsp>
                        <wps:wsp>
                          <wps:cNvPr id="658" name="直線コネクタ 62"/>
                          <wps:cNvCnPr/>
                          <wps:spPr>
                            <a:xfrm rot="5400000">
                              <a:off x="1571625" y="1143008"/>
                              <a:ext cx="2286016" cy="0"/>
                            </a:xfrm>
                            <a:prstGeom prst="line">
                              <a:avLst/>
                            </a:prstGeom>
                            <a:noFill/>
                            <a:ln w="5000">
                              <a:solidFill>
                                <a:sysClr val="windowText" lastClr="000000">
                                  <a:lumMod val="50000"/>
                                  <a:lumOff val="50000"/>
                                </a:sysClr>
                              </a:solidFill>
                              <a:prstDash val="solid"/>
                            </a:ln>
                            <a:effectLst/>
                          </wps:spPr>
                          <wps:bodyPr/>
                        </wps:wsp>
                        <wps:wsp>
                          <wps:cNvPr id="659" name="直線コネクタ 63"/>
                          <wps:cNvCnPr/>
                          <wps:spPr>
                            <a:xfrm rot="5400000">
                              <a:off x="1781175" y="1143008"/>
                              <a:ext cx="2286016" cy="0"/>
                            </a:xfrm>
                            <a:prstGeom prst="line">
                              <a:avLst/>
                            </a:prstGeom>
                            <a:noFill/>
                            <a:ln w="5000">
                              <a:solidFill>
                                <a:sysClr val="windowText" lastClr="000000">
                                  <a:lumMod val="50000"/>
                                  <a:lumOff val="50000"/>
                                </a:sysClr>
                              </a:solidFill>
                              <a:prstDash val="solid"/>
                            </a:ln>
                            <a:effectLst/>
                          </wps:spPr>
                          <wps:bodyPr/>
                        </wps:wsp>
                        <wps:wsp>
                          <wps:cNvPr id="660" name="直線コネクタ 64"/>
                          <wps:cNvCnPr/>
                          <wps:spPr>
                            <a:xfrm rot="5400000">
                              <a:off x="2066925" y="1143008"/>
                              <a:ext cx="2286016" cy="0"/>
                            </a:xfrm>
                            <a:prstGeom prst="line">
                              <a:avLst/>
                            </a:prstGeom>
                            <a:noFill/>
                            <a:ln w="5000">
                              <a:solidFill>
                                <a:sysClr val="windowText" lastClr="000000">
                                  <a:lumMod val="50000"/>
                                  <a:lumOff val="50000"/>
                                </a:sysClr>
                              </a:solidFill>
                              <a:prstDash val="solid"/>
                            </a:ln>
                            <a:effectLst/>
                          </wps:spPr>
                          <wps:bodyPr/>
                        </wps:wsp>
                        <wps:wsp>
                          <wps:cNvPr id="661" name="直線コネクタ 65"/>
                          <wps:cNvCnPr/>
                          <wps:spPr>
                            <a:xfrm rot="5400000">
                              <a:off x="2352675" y="1143008"/>
                              <a:ext cx="2286016" cy="0"/>
                            </a:xfrm>
                            <a:prstGeom prst="line">
                              <a:avLst/>
                            </a:prstGeom>
                            <a:noFill/>
                            <a:ln w="5000">
                              <a:solidFill>
                                <a:sysClr val="windowText" lastClr="000000">
                                  <a:lumMod val="50000"/>
                                  <a:lumOff val="50000"/>
                                </a:sysClr>
                              </a:solidFill>
                              <a:prstDash val="solid"/>
                            </a:ln>
                            <a:effectLst/>
                          </wps:spPr>
                          <wps:bodyPr/>
                        </wps:wsp>
                        <wps:wsp>
                          <wps:cNvPr id="662" name="直線コネクタ 66"/>
                          <wps:cNvCnPr/>
                          <wps:spPr>
                            <a:xfrm rot="5400000">
                              <a:off x="2571750" y="1143008"/>
                              <a:ext cx="2286016" cy="0"/>
                            </a:xfrm>
                            <a:prstGeom prst="line">
                              <a:avLst/>
                            </a:prstGeom>
                            <a:noFill/>
                            <a:ln w="5000">
                              <a:solidFill>
                                <a:sysClr val="windowText" lastClr="000000">
                                  <a:lumMod val="50000"/>
                                  <a:lumOff val="50000"/>
                                </a:sysClr>
                              </a:solidFill>
                              <a:prstDash val="solid"/>
                            </a:ln>
                            <a:effectLst/>
                          </wps:spPr>
                          <wps:bodyPr/>
                        </wps:wsp>
                        <wps:wsp>
                          <wps:cNvPr id="663" name="直線コネクタ 67"/>
                          <wps:cNvCnPr/>
                          <wps:spPr>
                            <a:xfrm rot="5400000">
                              <a:off x="2714625" y="1143008"/>
                              <a:ext cx="2286016" cy="0"/>
                            </a:xfrm>
                            <a:prstGeom prst="line">
                              <a:avLst/>
                            </a:prstGeom>
                            <a:noFill/>
                            <a:ln w="5000">
                              <a:solidFill>
                                <a:sysClr val="windowText" lastClr="000000">
                                  <a:lumMod val="50000"/>
                                  <a:lumOff val="50000"/>
                                </a:sysClr>
                              </a:solidFill>
                              <a:prstDash val="solid"/>
                            </a:ln>
                            <a:effectLst/>
                          </wps:spPr>
                          <wps:bodyPr/>
                        </wps:wsp>
                        <wps:wsp>
                          <wps:cNvPr id="664" name="直線コネクタ 69"/>
                          <wps:cNvCnPr/>
                          <wps:spPr>
                            <a:xfrm>
                              <a:off x="0" y="285758"/>
                              <a:ext cx="4143404" cy="0"/>
                            </a:xfrm>
                            <a:prstGeom prst="line">
                              <a:avLst/>
                            </a:prstGeom>
                            <a:noFill/>
                            <a:ln w="5000">
                              <a:solidFill>
                                <a:sysClr val="windowText" lastClr="000000">
                                  <a:lumMod val="50000"/>
                                  <a:lumOff val="50000"/>
                                </a:sysClr>
                              </a:solidFill>
                              <a:prstDash val="solid"/>
                            </a:ln>
                            <a:effectLst/>
                          </wps:spPr>
                          <wps:bodyPr/>
                        </wps:wsp>
                        <wps:wsp>
                          <wps:cNvPr id="665" name="直線コネクタ 70"/>
                          <wps:cNvCnPr/>
                          <wps:spPr>
                            <a:xfrm>
                              <a:off x="0" y="428633"/>
                              <a:ext cx="4143404" cy="0"/>
                            </a:xfrm>
                            <a:prstGeom prst="line">
                              <a:avLst/>
                            </a:prstGeom>
                            <a:noFill/>
                            <a:ln w="5000">
                              <a:solidFill>
                                <a:sysClr val="windowText" lastClr="000000">
                                  <a:lumMod val="50000"/>
                                  <a:lumOff val="50000"/>
                                </a:sysClr>
                              </a:solidFill>
                              <a:prstDash val="solid"/>
                            </a:ln>
                            <a:effectLst/>
                          </wps:spPr>
                          <wps:bodyPr/>
                        </wps:wsp>
                        <wps:wsp>
                          <wps:cNvPr id="666" name="直線コネクタ 71"/>
                          <wps:cNvCnPr/>
                          <wps:spPr>
                            <a:xfrm>
                              <a:off x="0" y="571508"/>
                              <a:ext cx="4143404" cy="0"/>
                            </a:xfrm>
                            <a:prstGeom prst="line">
                              <a:avLst/>
                            </a:prstGeom>
                            <a:noFill/>
                            <a:ln w="5000">
                              <a:solidFill>
                                <a:sysClr val="windowText" lastClr="000000">
                                  <a:lumMod val="50000"/>
                                  <a:lumOff val="50000"/>
                                </a:sysClr>
                              </a:solidFill>
                              <a:prstDash val="solid"/>
                            </a:ln>
                            <a:effectLst/>
                          </wps:spPr>
                          <wps:bodyPr/>
                        </wps:wsp>
                        <wps:wsp>
                          <wps:cNvPr id="667" name="直線コネクタ 72"/>
                          <wps:cNvCnPr/>
                          <wps:spPr>
                            <a:xfrm>
                              <a:off x="0" y="781058"/>
                              <a:ext cx="4143404" cy="0"/>
                            </a:xfrm>
                            <a:prstGeom prst="line">
                              <a:avLst/>
                            </a:prstGeom>
                            <a:noFill/>
                            <a:ln w="5000">
                              <a:solidFill>
                                <a:sysClr val="windowText" lastClr="000000">
                                  <a:lumMod val="50000"/>
                                  <a:lumOff val="50000"/>
                                </a:sysClr>
                              </a:solidFill>
                              <a:prstDash val="solid"/>
                            </a:ln>
                            <a:effectLst/>
                          </wps:spPr>
                          <wps:bodyPr/>
                        </wps:wsp>
                        <wps:wsp>
                          <wps:cNvPr id="668" name="直線コネクタ 73"/>
                          <wps:cNvCnPr/>
                          <wps:spPr>
                            <a:xfrm>
                              <a:off x="0" y="1000133"/>
                              <a:ext cx="4143404" cy="0"/>
                            </a:xfrm>
                            <a:prstGeom prst="line">
                              <a:avLst/>
                            </a:prstGeom>
                            <a:noFill/>
                            <a:ln w="5000">
                              <a:solidFill>
                                <a:sysClr val="windowText" lastClr="000000">
                                  <a:lumMod val="50000"/>
                                  <a:lumOff val="50000"/>
                                </a:sysClr>
                              </a:solidFill>
                              <a:prstDash val="solid"/>
                            </a:ln>
                            <a:effectLst/>
                          </wps:spPr>
                          <wps:bodyPr/>
                        </wps:wsp>
                        <wps:wsp>
                          <wps:cNvPr id="669" name="直線コネクタ 74"/>
                          <wps:cNvCnPr/>
                          <wps:spPr>
                            <a:xfrm>
                              <a:off x="0" y="1143008"/>
                              <a:ext cx="4143404" cy="0"/>
                            </a:xfrm>
                            <a:prstGeom prst="line">
                              <a:avLst/>
                            </a:prstGeom>
                            <a:noFill/>
                            <a:ln w="5000">
                              <a:solidFill>
                                <a:sysClr val="windowText" lastClr="000000">
                                  <a:lumMod val="50000"/>
                                  <a:lumOff val="50000"/>
                                </a:sysClr>
                              </a:solidFill>
                              <a:prstDash val="solid"/>
                            </a:ln>
                            <a:effectLst/>
                          </wps:spPr>
                          <wps:bodyPr/>
                        </wps:wsp>
                        <wps:wsp>
                          <wps:cNvPr id="670" name="直線コネクタ 75"/>
                          <wps:cNvCnPr/>
                          <wps:spPr>
                            <a:xfrm>
                              <a:off x="0" y="1285883"/>
                              <a:ext cx="4143404" cy="0"/>
                            </a:xfrm>
                            <a:prstGeom prst="line">
                              <a:avLst/>
                            </a:prstGeom>
                            <a:noFill/>
                            <a:ln w="5000">
                              <a:solidFill>
                                <a:sysClr val="windowText" lastClr="000000">
                                  <a:lumMod val="50000"/>
                                  <a:lumOff val="50000"/>
                                </a:sysClr>
                              </a:solidFill>
                              <a:prstDash val="solid"/>
                            </a:ln>
                            <a:effectLst/>
                          </wps:spPr>
                          <wps:bodyPr/>
                        </wps:wsp>
                        <wps:wsp>
                          <wps:cNvPr id="671" name="直線コネクタ 76"/>
                          <wps:cNvCnPr/>
                          <wps:spPr>
                            <a:xfrm>
                              <a:off x="0" y="1571633"/>
                              <a:ext cx="4143404" cy="0"/>
                            </a:xfrm>
                            <a:prstGeom prst="line">
                              <a:avLst/>
                            </a:prstGeom>
                            <a:noFill/>
                            <a:ln w="5000">
                              <a:solidFill>
                                <a:sysClr val="windowText" lastClr="000000">
                                  <a:lumMod val="50000"/>
                                  <a:lumOff val="50000"/>
                                </a:sysClr>
                              </a:solidFill>
                              <a:prstDash val="solid"/>
                            </a:ln>
                            <a:effectLst/>
                          </wps:spPr>
                          <wps:bodyPr/>
                        </wps:wsp>
                        <wps:wsp>
                          <wps:cNvPr id="672" name="直線コネクタ 77"/>
                          <wps:cNvCnPr/>
                          <wps:spPr>
                            <a:xfrm>
                              <a:off x="0" y="1781183"/>
                              <a:ext cx="4143404" cy="0"/>
                            </a:xfrm>
                            <a:prstGeom prst="line">
                              <a:avLst/>
                            </a:prstGeom>
                            <a:noFill/>
                            <a:ln w="5000">
                              <a:solidFill>
                                <a:sysClr val="windowText" lastClr="000000">
                                  <a:lumMod val="50000"/>
                                  <a:lumOff val="50000"/>
                                </a:sysClr>
                              </a:solidFill>
                              <a:prstDash val="solid"/>
                            </a:ln>
                            <a:effectLst/>
                          </wps:spPr>
                          <wps:bodyPr/>
                        </wps:wsp>
                        <wps:wsp>
                          <wps:cNvPr id="673" name="直線コネクタ 78"/>
                          <wps:cNvCnPr/>
                          <wps:spPr>
                            <a:xfrm>
                              <a:off x="0" y="1924058"/>
                              <a:ext cx="4143404" cy="0"/>
                            </a:xfrm>
                            <a:prstGeom prst="line">
                              <a:avLst/>
                            </a:prstGeom>
                            <a:noFill/>
                            <a:ln w="5000">
                              <a:solidFill>
                                <a:sysClr val="windowText" lastClr="000000">
                                  <a:lumMod val="50000"/>
                                  <a:lumOff val="50000"/>
                                </a:sysClr>
                              </a:solidFill>
                              <a:prstDash val="solid"/>
                            </a:ln>
                            <a:effectLst/>
                          </wps:spPr>
                          <wps:bodyPr/>
                        </wps:wsp>
                        <wps:wsp>
                          <wps:cNvPr id="674" name="直線コネクタ 79"/>
                          <wps:cNvCnPr/>
                          <wps:spPr>
                            <a:xfrm>
                              <a:off x="0" y="2066933"/>
                              <a:ext cx="4143404" cy="0"/>
                            </a:xfrm>
                            <a:prstGeom prst="line">
                              <a:avLst/>
                            </a:prstGeom>
                            <a:noFill/>
                            <a:ln w="5000">
                              <a:solidFill>
                                <a:sysClr val="windowText" lastClr="000000">
                                  <a:lumMod val="50000"/>
                                  <a:lumOff val="50000"/>
                                </a:sysClr>
                              </a:solidFill>
                              <a:prstDash val="solid"/>
                            </a:ln>
                            <a:effectLst/>
                          </wps:spPr>
                          <wps:bodyPr/>
                        </wps:wsp>
                      </wpg:grpSp>
                    </wpg:wgp>
                  </a:graphicData>
                </a:graphic>
                <wp14:sizeRelH relativeFrom="margin">
                  <wp14:pctWidth>0</wp14:pctWidth>
                </wp14:sizeRelH>
                <wp14:sizeRelV relativeFrom="margin">
                  <wp14:pctHeight>0</wp14:pctHeight>
                </wp14:sizeRelV>
              </wp:anchor>
            </w:drawing>
          </mc:Choice>
          <mc:Fallback>
            <w:pict>
              <v:group id="グループ化 603" o:spid="_x0000_s1252" style="position:absolute;left:0;text-align:left;margin-left:60.75pt;margin-top:-87.85pt;width:320.25pt;height:140.2pt;z-index:251900928;mso-width-relative:margin;mso-height-relative:margin" coordsize="4143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">
                <v:group id="_x0000_s1253" style="position:absolute;left:2857;top:2857;width:35719;height:17860"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VROsUAAADcAAAADwAAAGRycy9kb3ducmV2LnhtbESPT4vCMBTE74LfITzB&#10;m6bVXVm6RhFR8SAL/oFlb4/m2Rabl9LEtn77jSB4HGbmN8x82ZlSNFS7wrKCeByBIE6tLjhTcDlv&#10;R18gnEfWWFomBQ9ysFz0e3NMtG35SM3JZyJA2CWoIPe+SqR0aU4G3dhWxMG72tqgD7LOpK6xDXBT&#10;ykkUzaTBgsNCjhWtc0pvp7tRsGuxXU3jTXO4XdePv/Pnz+8hJqWGg271DcJT59/hV3uvFcyiD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VUTrFAAAA3AAA&#10;AA8AAAAAAAAAAAAAAAAAqgIAAGRycy9kb3ducmV2LnhtbFBLBQYAAAAABAAEAPoAAACcAwAAAAA=&#10;">
                  <v:shape id="円弧 605" o:spid="_x0000_s1254" style="position:absolute;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mAMYA&#10;AADcAAAADwAAAGRycy9kb3ducmV2LnhtbESPQWsCMRSE70L/Q3gFL1KzCoqsRmkVoQURa/Xg7bF5&#10;bpZuXrabuK7/3ghCj8PMfMPMFq0tRUO1LxwrGPQTEMSZ0wXnCg4/67cJCB+QNZaOScGNPCzmL50Z&#10;ptpd+ZuafchFhLBPUYEJoUql9Jkhi77vKuLonV1tMURZ51LXeI1wW8phkoylxYLjgsGKloay3/3F&#10;KpAfy2PztT39hc3gODG9ld3dhlap7mv7PgURqA3/4Wf7UysYJyN4nI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QmAMYAAADcAAAADwAAAAAAAAAAAAAAAACYAgAAZHJz&#10;L2Rvd25yZXYueG1sUEsFBgAAAAAEAAQA9QAAAIs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A719C8"/>
                      </w:txbxContent>
                    </v:textbox>
                  </v:shape>
                  <v:shape id="円弧 606" o:spid="_x0000_s1255" style="position:absolute;left:14287;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QgwMUA&#10;AADcAAAADwAAAGRycy9kb3ducmV2LnhtbESPQWvCQBSE74X+h+UJvQTd1ENaoqtIobSIF2N/wGP3&#10;mUSzb8PualJ/vVsoeBxm5htmuR5tJ67kQ+tYwessB0GsnWm5VvBz+Jy+gwgR2WDnmBT8UoD16vlp&#10;iaVxA+/pWsVaJAiHEhU0MfallEE3ZDHMXE+cvKPzFmOSvpbG45DgtpPzPC+kxZbTQoM9fTSkz9XF&#10;KtidhxNuLm+3rK1OWdZ/6bnfaqVeJuNmASLSGB/h//a3UVDkBfyd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CDA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A719C8"/>
                      </w:txbxContent>
                    </v:textbox>
                  </v:shape>
                </v:group>
                <v:group id="グループ化 607" o:spid="_x0000_s1256" style="position:absolute;width:41434;height:22860" coordsize="41434,2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fPTcYAAADcAAAADwAAAGRycy9kb3ducmV2LnhtbESPT2vCQBTE74V+h+UV&#10;ejObtGglZhWRtvQQBLUg3h7ZZxLMvg3Zbf58e7dQ6HGYmd8w2WY0jeipc7VlBUkUgyAurK65VPB9&#10;+pgtQTiPrLGxTAomcrBZPz5kmGo78IH6oy9FgLBLUUHlfZtK6YqKDLrItsTBu9rOoA+yK6XucAhw&#10;08iXOF5IgzWHhQpb2lVU3I4/RsHngMP2NXnv89t1N11O8/05T0ip56dxuwLhafT/4b/2l1awiN/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h89NxgAAANwA&#10;AAAPAAAAAAAAAAAAAAAAAKoCAABkcnMvZG93bnJldi54bWxQSwUGAAAAAAQABAD6AAAAnQMAAAAA&#10;">
                  <v:line id="直線コネクタ 49" o:spid="_x0000_s1257" style="position:absolute;rotation:90;visibility:visible;mso-wrap-style:square" from="-8573,11430" to="1428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og+8IAAADcAAAADwAAAGRycy9kb3ducmV2LnhtbERPTYvCMBC9C/6HMAveNF2RKl2jqCB4&#10;UWvdwx5nm9m2bDMpTdTqrzcHwePjfc+XnanFlVpXWVbwOYpAEOdWV1wo+D5vhzMQziNrrC2Tgjs5&#10;WC76vTkm2t74RNfMFyKEsEtQQel9k0jp8pIMupFtiAP3Z1uDPsC2kLrFWwg3tRxHUSwNVhwaSmxo&#10;U1L+n12MgvV6f0wv2c9jfE9X8eT3dJi69KDU4KNbfYHw1Pm3+OXeaQVxFNaGM+EI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og+8IAAADcAAAADwAAAAAAAAAAAAAA&#10;AAChAgAAZHJzL2Rvd25yZXYueG1sUEsFBgAAAAAEAAQA+QAAAJADAAAAAA==&#10;" strokecolor="#7f7f7f" strokeweight=".1389mm"/>
                  <v:group id="グループ化 9" o:spid="_x0000_s1258" style="position:absolute;left:2857;top:2857;width:35719;height:17860"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T+pMYAAADcAAAADwAAAGRycy9kb3ducmV2LnhtbESPT2vCQBTE74V+h+UV&#10;ejObtCg1ZhWRtvQQBLUg3h7ZZxLMvg3Zbf58e7dQ6HGYmd8w2WY0jeipc7VlBUkUgyAurK65VPB9&#10;+pi9gXAeWWNjmRRM5GCzfnzIMNV24AP1R1+KAGGXooLK+zaV0hUVGXSRbYmDd7WdQR9kV0rd4RDg&#10;ppEvcbyQBmsOCxW2tKuouB1/jILPAYfta/Le57frbrqc5vtznpBSz0/jdgXC0+j/w3/tL61gES/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VP6kxgAAANwA&#10;AAAPAAAAAAAAAAAAAAAAAKoCAABkcnMvZG93bnJldi54bWxQSwUGAAAAAAQABAD6AAAAnQMAAAAA&#10;">
                    <v:group id="グループ化 610" o:spid="_x0000_s1259" style="position:absolute;width:14287;height:7143"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group id="グループ化 611" o:spid="_x0000_s1260" style="position:absolute;width:7143;height:7143"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line id="直線コネクタ 612" o:spid="_x0000_s1261" style="position:absolute;rotation:90;flip:x y;visibility:visible;mso-wrap-style:square" from="-1429,5715" to="1428,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mzKsMAAADcAAAADwAAAGRycy9kb3ducmV2LnhtbESPQWsCMRSE7wX/Q3iF3mp2RURXoxRF&#10;kd6qi+fH5jVZunlZNlld++sbQehxmJlvmNVmcI24UhdqzwrycQaCuPK6ZqOgPO/f5yBCRNbYeCYF&#10;dwqwWY9eVlhof+Mvup6iEQnCoUAFNsa2kDJUlhyGsW+Jk/ftO4cxyc5I3eEtwV0jJ1k2kw5rTgsW&#10;W9paqn5OvVOgL4tt/nks99PhMLe/Ztebu++VensdPpYgIg3xP/xsH7WCWT6Bx5l0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ZsyrDAAAA3AAAAA8AAAAAAAAAAAAA&#10;AAAAoQIAAGRycy9kb3ducmV2LnhtbFBLBQYAAAAABAAEAPkAAACRAwAAAAA=&#10;" strokecolor="#118fbf" strokeweight="3pt">
                          <v:stroke endcap="square"/>
                        </v:line>
                        <v:line id="直線コネクタ 613" o:spid="_x0000_s1262" style="position:absolute;visibility:visible;mso-wrap-style:square" from="0,4286" to="1428,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aaMEAAADcAAAADwAAAGRycy9kb3ducmV2LnhtbESPS4vCMBSF98L8h3AH3GnqCCIdo5SB&#10;AXXlk24vzZ22THNTktjWf28EweXhPD7OajOYRnTkfG1ZwWyagCAurK65VHA5/06WIHxA1thYJgV3&#10;8rBZf4xWmGrb85G6UyhFHGGfooIqhDaV0hcVGfRT2xJH7886gyFKV0rtsI/jppFfSbKQBmuOhApb&#10;+qmo+D/dTOTmdbc97B3myy7o3XWe9brJlBp/Dtk3iEBDeIdf7a1WsJjN4XkmHgG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4ZpowQAAANwAAAAPAAAAAAAAAAAAAAAA&#10;AKECAABkcnMvZG93bnJldi54bWxQSwUGAAAAAAQABAD5AAAAjwMAAAAA&#10;" strokecolor="#118fbf" strokeweight="3pt">
                          <v:stroke endcap="square"/>
                        </v:line>
                        <v:line id="直線コネクタ 614" o:spid="_x0000_s1263" style="position:absolute;rotation:90;flip:x y;visibility:visible;mso-wrap-style:square" from="356,3215" to="2499,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yOxcMAAADcAAAADwAAAGRycy9kb3ducmV2LnhtbESPQWsCMRSE74L/IbyCN82uiNitUYqi&#10;SG/apefH5jVZunlZNlld/fVNoeBxmJlvmPV2cI24UhdqzwryWQaCuPK6ZqOg/DxMVyBCRNbYeCYF&#10;dwqw3YxHayy0v/GZrpdoRIJwKFCBjbEtpAyVJYdh5lvi5H37zmFMsjNSd3hLcNfIeZYtpcOa04LF&#10;lnaWqp9L7xTor9dd/nEqD4vhuLIPs+/N3fdKTV6G9zcQkYb4DP+3T1rBMl/A35l0BO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8jsXDAAAA3AAAAA8AAAAAAAAAAAAA&#10;AAAAoQIAAGRycy9kb3ducmV2LnhtbFBLBQYAAAAABAAEAPkAAACRAwAAAAA=&#10;" strokecolor="#118fbf" strokeweight="3pt">
                          <v:stroke endcap="square"/>
                        </v:line>
                        <v:line id="直線コネクタ 615" o:spid="_x0000_s1264" style="position:absolute;visibility:visible;mso-wrap-style:square" from="1428,2143" to="2857,2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Snh8EAAADcAAAADwAAAGRycy9kb3ducmV2LnhtbESPS4vCMBSF98L8h3AH3GmqgyIdo5SB&#10;AceVr8Htpbm2xeamJLGt/94IgsvDeXyc5bo3tWjJ+cqygsk4AUGcW11xoeB0/B0tQPiArLG2TAru&#10;5GG9+hgsMdW24z21h1CIOMI+RQVlCE0qpc9LMujHtiGO3sU6gyFKV0jtsIvjppbTJJlLgxVHQokN&#10;/ZSUXw83E7nnqt3stg7Pizbov/+vrNN1ptTws8++QQTqwzv8am+0gvlkB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RKeHwQAAANwAAAAPAAAAAAAAAAAAAAAA&#10;AKECAABkcnMvZG93bnJldi54bWxQSwUGAAAAAAQABAD5AAAAjwMAAAAA&#10;" strokecolor="#118fbf" strokeweight="3pt">
                          <v:stroke endcap="square"/>
                        </v:line>
                        <v:line id="直線コネクタ 616" o:spid="_x0000_s1265" style="position:absolute;rotation:90;flip:x y;visibility:visible;mso-wrap-style:square" from="2142,1429" to="3571,1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1KcQAAADcAAAADwAAAGRycy9kb3ducmV2LnhtbESPT2sCMRTE74V+h/AKvdXsFlnsahSx&#10;KNKbf+j5sXkmi5uXZZPVtZ++EQSPw8z8hpktBteIC3Wh9qwgH2UgiCuvazYKjof1xwREiMgaG8+k&#10;4EYBFvPXlxmW2l95R5d9NCJBOJSowMbYllKGypLDMPItcfJOvnMYk+yM1B1eE9w18jPLCumw5rRg&#10;saWVpeq8750C/fu1yn+2x/V42Ezsn/nuzc33Sr2/DcspiEhDfIYf7a1WUOQF3M+kI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YrUpxAAAANwAAAAPAAAAAAAAAAAA&#10;AAAAAKECAABkcnMvZG93bnJldi54bWxQSwUGAAAAAAQABAD5AAAAkgMAAAAA&#10;" strokecolor="#118fbf" strokeweight="3pt">
                          <v:stroke endcap="square"/>
                        </v:line>
                        <v:line id="直線コネクタ 617" o:spid="_x0000_s1266" style="position:absolute;visibility:visible;mso-wrap-style:square" from="2857,714" to="5000,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qca8MAAADcAAAADwAAAGRycy9kb3ducmV2LnhtbESPzWrDMBCE74W8g9hAb43sBtzgRAkm&#10;EHB6at2GXBdrY5tYKyOptvv2VaHQ4zA/H7M7zKYXIznfWVaQrhIQxLXVHTcKPj9OTxsQPiBr7C2T&#10;gm/ycNgvHnaYazvxO41VaEQcYZ+jgjaEIZfS1y0Z9Cs7EEfvZp3BEKVrpHY4xXHTy+ckyaTBjiOh&#10;xYGOLdX36stE7rUby7dXh9fNGPT5si4m3RdKPS7nYgsi0Bz+w3/tUivI0hf4PROP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anGvDAAAA3AAAAA8AAAAAAAAAAAAA&#10;AAAAoQIAAGRycy9kb3ducmV2LnhtbFBLBQYAAAAABAAEAPkAAACRAwAAAAA=&#10;" strokecolor="#118fbf" strokeweight="3pt">
                          <v:stroke endcap="square"/>
                        </v:line>
                        <v:line id="直線コネクタ 618" o:spid="_x0000_s1267" style="position:absolute;rotation:90;flip:x y;visibility:visible;mso-wrap-style:square" from="4643,357" to="5357,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GEwMAAAADcAAAADwAAAGRycy9kb3ducmV2LnhtbERPTYvCMBC9L/gfwgje1rSLiFajiOIi&#10;3lbF89CMSbGZlCbVur9+cxD2+Hjfy3XvavGgNlSeFeTjDARx6XXFRsHlvP+cgQgRWWPtmRS8KMB6&#10;NfhYYqH9k3/ocYpGpBAOBSqwMTaFlKG05DCMfUOcuJtvHcYEWyN1i88U7mr5lWVT6bDi1GCxoa2l&#10;8n7qnAJ9nW/z4+Gyn/TfM/trdp15+U6p0bDfLEBE6uO/+O0+aAXTPK1NZ9IRkK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xhMDAAAAA3AAAAA8AAAAAAAAAAAAAAAAA&#10;oQIAAGRycy9kb3ducmV2LnhtbFBLBQYAAAAABAAEAPkAAACOAwAAAAA=&#10;" strokecolor="#118fbf" strokeweight="3pt">
                          <v:stroke endcap="square"/>
                        </v:line>
                        <v:line id="直線コネクタ 619" o:spid="_x0000_s1268" style="position:absolute;visibility:visible;mso-wrap-style:square" from="5000,0" to="7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mtgsEAAADcAAAADwAAAGRycy9kb3ducmV2LnhtbESPS4vCMBSF98L8h3CF2WmqA+J0jFIG&#10;BHXla3B7ae60xeamJLGt/94IgsvDeXycxao3tWjJ+cqygsk4AUGcW11xoeB8Wo/mIHxA1lhbJgV3&#10;8rBafgwWmGrb8YHaYyhEHGGfooIyhCaV0uclGfRj2xBH7986gyFKV0jtsIvjppbTJJlJgxVHQokN&#10;/ZaUX483E7mXqt3sdw4v8zbo7d9X1uk6U+pz2Gc/IAL14R1+tTdawWzyDc8z8Qj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Ca2CwQAAANwAAAAPAAAAAAAAAAAAAAAA&#10;AKECAABkcnMvZG93bnJldi54bWxQSwUGAAAAAAQABAD5AAAAjwMAAAAA&#10;" strokecolor="#118fbf" strokeweight="3pt">
                          <v:stroke endcap="square"/>
                        </v:line>
                      </v:group>
                      <v:group id="グループ化 620" o:spid="_x0000_s1269" style="position:absolute;left:7143;width:7144;height:7143;flip:x" coordorigin="7143"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TfflhwAAAANwAAAAPAAAA&#10;AAAAAAAAAAAAAKoCAABkcnMvZG93bnJldi54bWxQSwUGAAAAAAQABAD6AAAAlwMAAAAA&#10;">
                        <v:line id="直線コネクタ 621" o:spid="_x0000_s1270" style="position:absolute;rotation:90;flip:x y;visibility:visible;mso-wrap-style:square" from="5714,5715" to="8571,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n4MMAAADcAAAADwAAAGRycy9kb3ducmV2LnhtbESPQWsCMRSE7wX/Q3iF3mp2RURXoxRF&#10;kd6qi+fH5jVZunlZNlld++sbQehxmJlvmNVmcI24UhdqzwrycQaCuPK6ZqOgPO/f5yBCRNbYeCYF&#10;dwqwWY9eVlhof+Mvup6iEQnCoUAFNsa2kDJUlhyGsW+Jk/ftO4cxyc5I3eEtwV0jJ1k2kw5rTgsW&#10;W9paqn5OvVOgL4tt/nks99PhMLe/Ztebu++VensdPpYgIg3xP/xsH7WC2SSHx5l0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5+DDAAAA3AAAAA8AAAAAAAAAAAAA&#10;AAAAoQIAAGRycy9kb3ducmV2LnhtbFBLBQYAAAAABAAEAPkAAACRAwAAAAA=&#10;" strokecolor="#118fbf" strokeweight="3pt">
                          <v:stroke endcap="square"/>
                        </v:line>
                        <v:line id="直線コネクタ 622" o:spid="_x0000_s1271" style="position:absolute;visibility:visible;mso-wrap-style:square" from="7143,4286" to="857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1TsIAAADcAAAADwAAAGRycy9kb3ducmV2LnhtbESPX2uDMBTF3wf9DuEW9jbjHEixTYsM&#10;Cm2fNtfi68XcqczcSJKq+/bLYLDHw/nz4+wOixnERM73lhU8JykI4sbqnlsF14/j0waED8gaB8uk&#10;4Js8HParhx0W2s78TlMVWhFH2BeooAthLKT0TUcGfWJH4uh9WmcwROlaqR3OcdwMMkvTXBrsORI6&#10;HOm1o+arupvIrfvp9HZxWG+moM+3l3LWQ6nU43optyACLeE//Nc+aQV5lsHvmXgE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1TsIAAADcAAAADwAAAAAAAAAAAAAA&#10;AAChAgAAZHJzL2Rvd25yZXYueG1sUEsFBgAAAAAEAAQA+QAAAJADAAAAAA==&#10;" strokecolor="#118fbf" strokeweight="3pt">
                          <v:stroke endcap="square"/>
                        </v:line>
                        <v:line id="直線コネクタ 623" o:spid="_x0000_s1272" style="position:absolute;rotation:90;flip:x y;visibility:visible;mso-wrap-style:square" from="7500,3215" to="9643,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ncDMQAAADcAAAADwAAAGRycy9kb3ducmV2LnhtbESPQWsCMRSE74L/IbxCb5rVFtGtUcRi&#10;EW+u4vmxeU2Wbl6WTVbX/vqmIHgcZuYbZrnuXS2u1IbKs4LJOANBXHpdsVFwPu1GcxAhImusPZOC&#10;OwVYr4aDJeba3/hI1yIakSAcclRgY2xyKUNpyWEY+4Y4ed++dRiTbI3ULd4S3NVymmUz6bDitGCx&#10;oa2l8qfonAJ9WWwnh/15995/ze2v+ezM3XdKvb70mw8Qkfr4DD/ae61gNn2D/zPp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dwMxAAAANwAAAAPAAAAAAAAAAAA&#10;AAAAAKECAABkcnMvZG93bnJldi54bWxQSwUGAAAAAAQABAD5AAAAkgMAAAAA&#10;" strokecolor="#118fbf" strokeweight="3pt">
                          <v:stroke endcap="square"/>
                        </v:line>
                        <v:line id="直線コネクタ 624" o:spid="_x0000_s1273" style="position:absolute;visibility:visible;mso-wrap-style:square" from="8572,2143" to="10001,2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TIocMAAADcAAAADwAAAGRycy9kb3ducmV2LnhtbESPzWrDMBCE74W8g9hAb40cp5jgRAkm&#10;UHB6at2GXBdrY5tYKyOptvv2VaHQ4zA/H7M/zqYXIznfWVawXiUgiGurO24UfH68PG1B+ICssbdM&#10;Cr7Jw/GweNhjru3E7zRWoRFxhH2OCtoQhlxKX7dk0K/sQBy9m3UGQ5SukdrhFMdNL9MkyaTBjiOh&#10;xYFOLdX36stE7rUby7dXh9ftGPT5sikm3RdKPS7nYgci0Bz+w3/tUivI0mf4PROP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kyKHDAAAA3AAAAA8AAAAAAAAAAAAA&#10;AAAAoQIAAGRycy9kb3ducmV2LnhtbFBLBQYAAAAABAAEAPkAAACRAwAAAAA=&#10;" strokecolor="#118fbf" strokeweight="3pt">
                          <v:stroke endcap="square"/>
                        </v:line>
                        <v:line id="直線コネクタ 625" o:spid="_x0000_s1274" style="position:absolute;rotation:90;flip:x y;visibility:visible;mso-wrap-style:square" from="9286,1429" to="10715,1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zh48QAAADcAAAADwAAAGRycy9kb3ducmV2LnhtbESPQWsCMRSE74L/IbxCb5pVWtGtUcRi&#10;EW+u4vmxeU2Wbl6WTVbX/vqmIHgcZuYbZrnuXS2u1IbKs4LJOANBXHpdsVFwPu1GcxAhImusPZOC&#10;OwVYr4aDJeba3/hI1yIakSAcclRgY2xyKUNpyWEY+4Y4ed++dRiTbI3ULd4S3NVymmUz6bDitGCx&#10;oa2l8qfonAJ9WWwnh/1599Z/ze2v+ezM3XdKvb70mw8Qkfr4DD/ae61gNn2H/zPp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3OHjxAAAANwAAAAPAAAAAAAAAAAA&#10;AAAAAKECAABkcnMvZG93bnJldi54bWxQSwUGAAAAAAQABAD5AAAAkgMAAAAA&#10;" strokecolor="#118fbf" strokeweight="3pt">
                          <v:stroke endcap="square"/>
                        </v:line>
                        <v:line id="直線コネクタ 626" o:spid="_x0000_s1275" style="position:absolute;visibility:visible;mso-wrap-style:square" from="10001,714" to="12144,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zTcIAAADcAAAADwAAAGRycy9kb3ducmV2LnhtbESPX2uDMBTF3wf9DuEW9jbjOpBimxYZ&#10;FGyfNtfi68XcqczcSJKq+/bLYLDHw/nz4+yPixnERM73lhU8JykI4sbqnlsF14/T0xaED8gaB8uk&#10;4Js8HA+rhz3m2s78TlMVWhFH2OeooAthzKX0TUcGfWJH4uh9WmcwROlaqR3OcdwMcpOmmTTYcyR0&#10;ONJrR81XdTeRW/dT+XZxWG+noM+3l2LWQ6HU43opdiACLeE//NcutYJsk8HvmXgE5O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rzTcIAAADcAAAADwAAAAAAAAAAAAAA&#10;AAChAgAAZHJzL2Rvd25yZXYueG1sUEsFBgAAAAAEAAQA+QAAAJADAAAAAA==&#10;" strokecolor="#118fbf" strokeweight="3pt">
                          <v:stroke endcap="square"/>
                        </v:line>
                        <v:line id="直線コネクタ 627" o:spid="_x0000_s1276" style="position:absolute;rotation:90;flip:x y;visibility:visible;mso-wrap-style:square" from="11787,357" to="12501,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LaD8QAAADcAAAADwAAAGRycy9kb3ducmV2LnhtbESPQWsCMRSE74L/IbxCb5pVxNqtUUSx&#10;iLeu0vNj85os3bwsm6yu/nojFHocZuYbZrnuXS0u1IbKs4LJOANBXHpdsVFwPu1HCxAhImusPZOC&#10;GwVYr4aDJebaX/mLLkU0IkE45KjAxtjkUobSksMw9g1x8n586zAm2RqpW7wmuKvlNMvm0mHFacFi&#10;Q1tL5W/ROQX6+307OR7O+1n/ubB3s+vMzXdKvb70mw8Qkfr4H/5rH7SC+fQNnmfS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QtoPxAAAANwAAAAPAAAAAAAAAAAA&#10;AAAAAKECAABkcnMvZG93bnJldi54bWxQSwUGAAAAAAQABAD5AAAAkgMAAAAA&#10;" strokecolor="#118fbf" strokeweight="3pt">
                          <v:stroke endcap="square"/>
                        </v:line>
                        <v:line id="直線コネクタ 628" o:spid="_x0000_s1277" style="position:absolute;visibility:visible;mso-wrap-style:square" from="12144,0" to="14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nCpL8AAADcAAAADwAAAGRycy9kb3ducmV2LnhtbERPTWvCQBC9C/6HZYTedKOCSOoqoSBY&#10;T1VbvA7ZaRKanQ272yT9952D4PHxvneH0bWqpxAbzwaWiwwUceltw5WBz9txvgUVE7LF1jMZ+KMI&#10;h/10ssPc+oEv1F9TpSSEY44G6pS6XOtY1uQwLnxHLNy3Dw6TwFBpG3CQcNfqVZZttMOGpaHGjt5q&#10;Kn+uv056701/+jgHvG/7ZN+/1sVg28KYl9lYvIJKNKan+OE+WQOblayVM3IE9P4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ynCpL8AAADcAAAADwAAAAAAAAAAAAAAAACh&#10;AgAAZHJzL2Rvd25yZXYueG1sUEsFBgAAAAAEAAQA+QAAAI0DAAAAAA==&#10;" strokecolor="#118fbf" strokeweight="3pt">
                          <v:stroke endcap="square"/>
                        </v:line>
                      </v:group>
                    </v:group>
                    <v:group id="グループ化 629" o:spid="_x0000_s1278" style="position:absolute;left:14287;top:7143;width:14288;height:7144;flip:y" coordorigin="14287,7143"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R1D8wwAAANwAAAAP&#10;AAAAAAAAAAAAAAAAAKoCAABkcnMvZG93bnJldi54bWxQSwUGAAAAAAQABAD6AAAAmgMAAAAA&#10;">
                      <v:group id="グループ化 630" o:spid="_x0000_s1279" style="position:absolute;left:14287;top:7143;width:7144;height:7144" coordorigin="14287,7143"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line id="直線コネクタ 631" o:spid="_x0000_s1280" style="position:absolute;rotation:90;flip:x y;visibility:visible;mso-wrap-style:square" from="12858,12859" to="15715,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5xPcMAAADcAAAADwAAAGRycy9kb3ducmV2LnhtbESPQWsCMRSE74X+h/AK3mp2rYjdGkUs&#10;injTSs+PzWuydPOybLK6+uuNIHgcZuYbZrboXS1O1IbKs4J8mIEgLr2u2Cg4/qzfpyBCRNZYeyYF&#10;FwqwmL++zLDQ/sx7Oh2iEQnCoUAFNsamkDKUlhyGoW+Ik/fnW4cxydZI3eI5wV0tR1k2kQ4rTgsW&#10;G1pZKv8PnVOgfz9X+W57XI/7zdRezXdnLr5TavDWL79AROrjM/xob7WCyUcO9zPpCM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cT3DAAAA3AAAAA8AAAAAAAAAAAAA&#10;AAAAoQIAAGRycy9kb3ducmV2LnhtbFBLBQYAAAAABAAEAPkAAACRAwAAAAA=&#10;" strokecolor="#118fbf" strokeweight="3pt">
                          <v:stroke endcap="square"/>
                        </v:line>
                        <v:line id="直線コネクタ 632" o:spid="_x0000_s1281" style="position:absolute;visibility:visible;mso-wrap-style:square" from="14287,11430" to="1571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hjk8EAAADcAAAADwAAAGRycy9kb3ducmV2LnhtbESPS4vCMBSF98L8h3AHZqfpKIh0jFKE&#10;AZ2VT7q9NHfaYnNTktjWf28EweXhPD7Ocj2YRnTkfG1ZwfckAUFcWF1zqeB8+h0vQPiArLGxTAru&#10;5GG9+hgtMdW25wN1x1CKOMI+RQVVCG0qpS8qMugntiWO3r91BkOUrpTaYR/HTSOnSTKXBmuOhApb&#10;2lRUXI83E7l53W33fw7zRRf07jLLet1kSn19DtkPiEBDeIdf7a1WMJ9N4XkmHgG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GOTwQAAANwAAAAPAAAAAAAAAAAAAAAA&#10;AKECAABkcnMvZG93bnJldi54bWxQSwUGAAAAAAQABAD5AAAAjwMAAAAA&#10;" strokecolor="#118fbf" strokeweight="3pt">
                          <v:stroke endcap="square"/>
                        </v:line>
                        <v:line id="直線コネクタ 633" o:spid="_x0000_s1282" style="position:absolute;rotation:90;flip:x y;visibility:visible;mso-wrap-style:square" from="14644,10358" to="16788,1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K0cQAAADcAAAADwAAAGRycy9kb3ducmV2LnhtbESPT2sCMRTE7wW/Q3gFbzXrH0S3RhFF&#10;kd6q4vmxeU2Wbl6WTVZXP70RCj0OM/MbZrHqXCWu1ITSs4LhIANBXHhdslFwPu0+ZiBCRNZYeSYF&#10;dwqwWvbeFphrf+Nvuh6jEQnCIUcFNsY6lzIUlhyGga+Jk/fjG4cxycZI3eAtwV0lR1k2lQ5LTgsW&#10;a9pYKn6PrVOgL/PN8Otw3k26/cw+zLY1d98q1X/v1p8gInXxP/zXPmgF0/EYXmfS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oErRxAAAANwAAAAPAAAAAAAAAAAA&#10;AAAAAKECAABkcnMvZG93bnJldi54bWxQSwUGAAAAAAQABAD5AAAAkgMAAAAA&#10;" strokecolor="#118fbf" strokeweight="3pt">
                          <v:stroke endcap="square"/>
                        </v:line>
                        <v:line id="直線コネクタ 634" o:spid="_x0000_s1283" style="position:absolute;visibility:visible;mso-wrap-style:square" from="15716,9286" to="17145,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1efMMAAADcAAAADwAAAGRycy9kb3ducmV2LnhtbESPzWrDMBCE74W+g9hCb43cOJjgRgmm&#10;EHB7SpyUXBdrY5tYKyOptvv2VaGQ4zA/H7PZzaYXIznfWVbwukhAENdWd9woOJ/2L2sQPiBr7C2T&#10;gh/ysNs+Pmww13biI41VaEQcYZ+jgjaEIZfS1y0Z9As7EEfvap3BEKVrpHY4xXHTy2WSZNJgx5HQ&#10;4kDvLdW36ttE7qUby8Onw8t6DPrjKy0m3RdKPT/NxRuIQHO4h//bpVaQpSv4Ox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XnzDAAAA3AAAAA8AAAAAAAAAAAAA&#10;AAAAoQIAAGRycy9kb3ducmV2LnhtbFBLBQYAAAAABAAEAPkAAACRAwAAAAA=&#10;" strokecolor="#118fbf" strokeweight="3pt">
                          <v:stroke endcap="square"/>
                        </v:line>
                        <v:line id="直線コネクタ 635" o:spid="_x0000_s1284" style="position:absolute;rotation:90;flip:x y;visibility:visible;mso-wrap-style:square" from="16431,8572" to="17859,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V3PsQAAADcAAAADwAAAGRycy9kb3ducmV2LnhtbESPQWsCMRSE7wX/Q3hCbzWrrWK3RhFF&#10;EW+10vNj85osbl6WTVZXf30jCB6HmfmGmS06V4kzNaH0rGA4yEAQF16XbBQcfzZvUxAhImusPJOC&#10;KwVYzHsvM8y1v/A3nQ/RiAThkKMCG2OdSxkKSw7DwNfEyfvzjcOYZGOkbvCS4K6SoyybSIclpwWL&#10;Na0sFadD6xTo38/VcL87bj667dTezLo1V98q9drvll8gInXxGX60d1rB5H0M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BXc+xAAAANwAAAAPAAAAAAAAAAAA&#10;AAAAAKECAABkcnMvZG93bnJldi54bWxQSwUGAAAAAAQABAD5AAAAkgMAAAAA&#10;" strokecolor="#118fbf" strokeweight="3pt">
                          <v:stroke endcap="square"/>
                        </v:line>
                        <v:line id="直線コネクタ 636" o:spid="_x0000_s1285" style="position:absolute;visibility:visible;mso-wrap-style:square" from="17145,7858" to="19288,7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lkMEAAADcAAAADwAAAGRycy9kb3ducmV2LnhtbESPS4vCMBSF98L8h3AHZqepIxTpGKUI&#10;AzorX4PbS3Nti81NSWJb/70RBJeH8/g4i9VgGtGR87VlBdNJAoK4sLrmUsHp+Dueg/ABWWNjmRTc&#10;ycNq+TFaYKZtz3vqDqEUcYR9hgqqENpMSl9UZNBPbEscvYt1BkOUrpTaYR/HTSO/kySVBmuOhApb&#10;WldUXA83E7nnutvs/hye513Q2/9Z3usmV+rrc8h/QAQawjv8am+0gnSWwvNMPA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I2WQwQAAANwAAAAPAAAAAAAAAAAAAAAA&#10;AKECAABkcnMvZG93bnJldi54bWxQSwUGAAAAAAQABAD5AAAAjwMAAAAA&#10;" strokecolor="#118fbf" strokeweight="3pt">
                          <v:stroke endcap="square"/>
                        </v:line>
                        <v:line id="直線コネクタ 637" o:spid="_x0000_s1286" style="position:absolute;rotation:90;flip:x y;visibility:visible;mso-wrap-style:square" from="18930,7501" to="19645,7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tM0sQAAADcAAAADwAAAGRycy9kb3ducmV2LnhtbESPT2sCMRTE74LfITzBW81ai9qtUcSi&#10;SG/+oefH5jVZ3Lwsm6yufvqmUPA4zMxvmMWqc5W4UhNKzwrGowwEceF1yUbB+bR9mYMIEVlj5ZkU&#10;3CnAatnvLTDX/sYHuh6jEQnCIUcFNsY6lzIUlhyGka+Jk/fjG4cxycZI3eAtwV0lX7NsKh2WnBYs&#10;1rSxVFyOrVOgv98346/9efvW7eb2YT5bc/etUsNBt/4AEamLz/B/e68VTCcz+Du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m0zSxAAAANwAAAAPAAAAAAAAAAAA&#10;AAAAAKECAABkcnMvZG93bnJldi54bWxQSwUGAAAAAAQABAD5AAAAkgMAAAAA&#10;" strokecolor="#118fbf" strokeweight="3pt">
                          <v:stroke endcap="square"/>
                        </v:line>
                        <v:line id="直線コネクタ 638" o:spid="_x0000_s1287" style="position:absolute;visibility:visible;mso-wrap-style:square" from="19288,7143" to="21431,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BUeb8AAADcAAAADwAAAGRycy9kb3ducmV2LnhtbERPTWvCQBC9C/6HZYTedGMFkdRVQkFQ&#10;T2pbvA7ZaRKanQ272yT9985B6PHxvrf70bWqpxAbzwaWiwwUceltw5WBz4/DfAMqJmSLrWcy8EcR&#10;9rvpZIu59QNfqb+lSkkIxxwN1Cl1udaxrMlhXPiOWLhvHxwmgaHSNuAg4a7Vr1m21g4bloYaO3qv&#10;qfy5/TrpvTf98XIOeN/0yZ6+VsVg28KYl9lYvIFKNKZ/8dN9tAbWK1krZ+QI6N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vBUeb8AAADcAAAADwAAAAAAAAAAAAAAAACh&#10;AgAAZHJzL2Rvd25yZXYueG1sUEsFBgAAAAAEAAQA+QAAAI0DAAAAAA==&#10;" strokecolor="#118fbf" strokeweight="3pt">
                          <v:stroke endcap="square"/>
                        </v:line>
                      </v:group>
                      <v:group id="グループ化 639" o:spid="_x0000_s1288" style="position:absolute;left:21431;top:7143;width:7144;height:7144;flip:x" coordorigin="21431,7143"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57GIcQAAADcAAAA&#10;DwAAAAAAAAAAAAAAAACqAgAAZHJzL2Rvd25yZXYueG1sUEsFBgAAAAAEAAQA+gAAAJsDAAAAAA==&#10;">
                        <v:line id="直線コネクタ 640" o:spid="_x0000_s1289" style="position:absolute;rotation:90;flip:x y;visibility:visible;mso-wrap-style:square" from="20002,12859" to="22859,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Sn28AAAADcAAAADwAAAGRycy9kb3ducmV2LnhtbERPTYvCMBC9C/sfwix401QR0a5RRFHE&#10;22rxPDSzSbGZlCbVur9+cxD2+Hjfq03vavGgNlSeFUzGGQji0uuKjYLiehgtQISIrLH2TApeFGCz&#10;/hisMNf+yd/0uEQjUgiHHBXYGJtcylBachjGviFO3I9vHcYEWyN1i88U7mo5zbK5dFhxarDY0M5S&#10;eb90ToG+LXeT86k4zPrjwv6afWdevlNq+Nlvv0BE6uO/+O0+aQXzWZqfzqQjIN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0p9vAAAAA3AAAAA8AAAAAAAAAAAAAAAAA&#10;oQIAAGRycy9kb3ducmV2LnhtbFBLBQYAAAAABAAEAPkAAACOAwAAAAA=&#10;" strokecolor="#118fbf" strokeweight="3pt">
                          <v:stroke endcap="square"/>
                        </v:line>
                        <v:line id="直線コネクタ 641" o:spid="_x0000_s1290" style="position:absolute;visibility:visible;mso-wrap-style:square" from="21431,11430" to="2286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yOmcEAAADcAAAADwAAAGRycy9kb3ducmV2LnhtbESPS4vCMBSF98L8h3AH3GmqIyIdo5SB&#10;AceVr8Htpbm2xeamJLGt/94IgsvDeXyc5bo3tWjJ+cqygsk4AUGcW11xoeB0/B0tQPiArLG2TAru&#10;5GG9+hgsMdW24z21h1CIOMI+RQVlCE0qpc9LMujHtiGO3sU6gyFKV0jtsIvjppbTJJlLgxVHQokN&#10;/ZSUXw83E7nnqt3stg7Pizbov/+vrNN1ptTws8++QQTqwzv8am+0gvlsA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zI6ZwQAAANwAAAAPAAAAAAAAAAAAAAAA&#10;AKECAABkcnMvZG93bnJldi54bWxQSwUGAAAAAAQABAD5AAAAjwMAAAAA&#10;" strokecolor="#118fbf" strokeweight="3pt">
                          <v:stroke endcap="square"/>
                        </v:line>
                        <v:line id="直線コネクタ 642" o:spid="_x0000_s1291" style="position:absolute;rotation:90;flip:x y;visibility:visible;mso-wrap-style:square" from="21788,10358" to="23932,1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qcN8IAAADcAAAADwAAAGRycy9kb3ducmV2LnhtbESPQYvCMBSE78L+h/AW9qapIqJdo4ii&#10;iLdV8fxo3ibF5qU0qdb99UYQ9jjMzDfMfNm5StyoCaVnBcNBBoK48Lpko+B82vanIEJE1lh5JgUP&#10;CrBcfPTmmGt/5x+6HaMRCcIhRwU2xjqXMhSWHIaBr4mT9+sbhzHJxkjd4D3BXSVHWTaRDktOCxZr&#10;WlsqrsfWKdCX2Xp42J+34243tX9m05qHb5X6+uxW3yAidfE//G7vtYLJeASvM+kI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qcN8IAAADcAAAADwAAAAAAAAAAAAAA&#10;AAChAgAAZHJzL2Rvd25yZXYueG1sUEsFBgAAAAAEAAQA+QAAAJADAAAAAA==&#10;" strokecolor="#118fbf" strokeweight="3pt">
                          <v:stroke endcap="square"/>
                        </v:line>
                        <v:line id="直線コネクタ 643" o:spid="_x0000_s1292" style="position:absolute;visibility:visible;mso-wrap-style:square" from="22860,9286" to="24288,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K1dcMAAADcAAAADwAAAGRycy9kb3ducmV2LnhtbESPzWrDMBCE74W+g9hCb43cOJjgRgmm&#10;EHB7SpyUXBdrY5tYKyOptvv2VaGQ4zA/H7PZzaYXIznfWVbwukhAENdWd9woOJ/2L2sQPiBr7C2T&#10;gh/ysNs+Pmww13biI41VaEQcYZ+jgjaEIZfS1y0Z9As7EEfvap3BEKVrpHY4xXHTy2WSZNJgx5HQ&#10;4kDvLdW36ttE7qUby8Onw8t6DPrjKy0m3RdKPT/NxRuIQHO4h//bpVaQrVL4Ox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StXXDAAAA3AAAAA8AAAAAAAAAAAAA&#10;AAAAoQIAAGRycy9kb3ducmV2LnhtbFBLBQYAAAAABAAEAPkAAACRAwAAAAA=&#10;" strokecolor="#118fbf" strokeweight="3pt">
                          <v:stroke endcap="square"/>
                        </v:line>
                        <v:line id="直線コネクタ 644" o:spid="_x0000_s1293" style="position:absolute;rotation:90;flip:x y;visibility:visible;mso-wrap-style:square" from="23574,8572" to="25002,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h2MQAAADcAAAADwAAAGRycy9kb3ducmV2LnhtbESPQWvCQBSE7wX/w/IK3urGEsSmbkJR&#10;LOJNKz0/sq+7odm3IbvR6K93CwWPw8x8w6yq0bXiTH1oPCuYzzIQxLXXDRsFp6/tyxJEiMgaW8+k&#10;4EoBqnLytMJC+wsf6HyMRiQIhwIV2Bi7QspQW3IYZr4jTt6P7x3GJHsjdY+XBHetfM2yhXTYcFqw&#10;2NHaUv17HJwC/f22nu93p20+fi7tzWwGc/WDUtPn8eMdRKQxPsL/7Z1WsMhz+DuTj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T6HYxAAAANwAAAAPAAAAAAAAAAAA&#10;AAAAAKECAABkcnMvZG93bnJldi54bWxQSwUGAAAAAAQABAD5AAAAkgMAAAAA&#10;" strokecolor="#118fbf" strokeweight="3pt">
                          <v:stroke endcap="square"/>
                        </v:line>
                        <v:line id="直線コネクタ 645" o:spid="_x0000_s1294" style="position:absolute;visibility:visible;mso-wrap-style:square" from="24288,7858" to="26432,7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eImsMAAADcAAAADwAAAGRycy9kb3ducmV2LnhtbESPX2vCMBTF3wd+h3CFvc3UuYnUplKE&#10;gdvTVhVfL821LTY3JYlt9+2XwWCPh/Pnx8l2k+nEQM63lhUsFwkI4srqlmsFp+Pb0waED8gaO8uk&#10;4Js87PLZQ4aptiN/0VCGWsQR9ikqaELoUyl91ZBBv7A9cfSu1hkMUbpaaodjHDedfE6StTTYciQ0&#10;2NO+oepW3k3kXtrh8Pnh8LIZgn4/r4pRd4VSj/Op2IIINIX/8F/7oBWsX17h90w8A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3iJrDAAAA3AAAAA8AAAAAAAAAAAAA&#10;AAAAoQIAAGRycy9kb3ducmV2LnhtbFBLBQYAAAAABAAEAPkAAACRAwAAAAA=&#10;" strokecolor="#118fbf" strokeweight="3pt">
                          <v:stroke endcap="square"/>
                        </v:line>
                        <v:line id="直線コネクタ 646" o:spid="_x0000_s1295" style="position:absolute;rotation:90;flip:x y;visibility:visible;mso-wrap-style:square" from="26074,7501" to="26789,7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aNMMAAADcAAAADwAAAGRycy9kb3ducmV2LnhtbESPT2sCMRTE7wW/Q3iF3mrWIotujVIU&#10;i3jzDz0/Ns9kcfOybLK69tMbQfA4zMxvmNmid7W4UBsqzwpGwwwEcel1xUbB8bD+nIAIEVlj7ZkU&#10;3CjAYj54m2Gh/ZV3dNlHIxKEQ4EKbIxNIWUoLTkMQ98QJ+/kW4cxydZI3eI1wV0tv7Islw4rTgsW&#10;G1paKs/7zinQf9PlaLs5rsf978T+m1Vnbr5T6uO9//kGEamPr/CzvdEK8nEOjzPp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RmjTDAAAA3AAAAA8AAAAAAAAAAAAA&#10;AAAAoQIAAGRycy9kb3ducmV2LnhtbFBLBQYAAAAABAAEAPkAAACRAwAAAAA=&#10;" strokecolor="#118fbf" strokeweight="3pt">
                          <v:stroke endcap="square"/>
                        </v:line>
                        <v:line id="直線コネクタ 647" o:spid="_x0000_s1296" style="position:absolute;visibility:visible;mso-wrap-style:square" from="26432,7143" to="28575,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mzdsMAAADcAAAADwAAAGRycy9kb3ducmV2LnhtbESPX2vCMBTF34V9h3AHvmm6OVSqaSkD&#10;Qfc0dcPXS3Nty5qbksS2fvtlMPDxcP78ONt8NK3oyfnGsoKXeQKCuLS64UrB13k3W4PwAVlja5kU&#10;3MlDnj1NtphqO/CR+lOoRBxhn6KCOoQuldKXNRn0c9sRR+9qncEQpaukdjjEcdPK1yRZSoMNR0KN&#10;Hb3XVP6cbiZyL02///xweFn3QR++F8Wg20Kp6fNYbEAEGsMj/N/eawXLtxX8nYlHQG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ps3bDAAAA3AAAAA8AAAAAAAAAAAAA&#10;AAAAoQIAAGRycy9kb3ducmV2LnhtbFBLBQYAAAAABAAEAPkAAACRAwAAAAA=&#10;" strokecolor="#118fbf" strokeweight="3pt">
                          <v:stroke endcap="square"/>
                        </v:line>
                      </v:group>
                    </v:group>
                  </v:group>
                  <v:line id="直線コネクタ 51" o:spid="_x0000_s1297" style="position:absolute;rotation:90;visibility:visible;mso-wrap-style:square" from="-6668,11430" to="16192,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ZO8MAAADcAAAADwAAAGRycy9kb3ducmV2LnhtbERPTYvCMBC9C/sfwix403RFqlSjqCB4&#10;UWt3Dx5nm9m2bDMpTdTqrzcHwePjfc+XnanFlVpXWVbwNYxAEOdWV1wo+PneDqYgnEfWWFsmBXdy&#10;sFx89OaYaHvjE10zX4gQwi5BBaX3TSKly0sy6Ia2IQ7cn20N+gDbQuoWbyHc1HIURbE0WHFoKLGh&#10;TUn5f3YxCtbr/TG9ZOfH6J6u4vHv6TBx6UGp/me3moHw1Pm3+OXeaQXxOKwNZ8IR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gmTvDAAAA3AAAAA8AAAAAAAAAAAAA&#10;AAAAoQIAAGRycy9kb3ducmV2LnhtbFBLBQYAAAAABAAEAPkAAACRAwAAAAA=&#10;" strokecolor="#7f7f7f" strokeweight=".1389mm"/>
                  <v:line id="直線コネクタ 52" o:spid="_x0000_s1298" style="position:absolute;rotation:90;visibility:visible;mso-wrap-style:square" from="-4953,11430" to="1790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8oMYAAADcAAAADwAAAGRycy9kb3ducmV2LnhtbESPQWvCQBSE74L/YXlCb7qpSKrRVbRQ&#10;6KU2Rg8en9lnEpp9G7Krxv76bkHwOMzMN8xi1ZlaXKl1lWUFr6MIBHFudcWFgsP+YzgF4Tyyxtoy&#10;KbiTg9Wy31tgou2Nd3TNfCEChF2CCkrvm0RKl5dk0I1sQxy8s20N+iDbQuoWbwFuajmOolgarDgs&#10;lNjQe0n5T3YxCjabr+/0kh1/x/d0HU9Ou+2bS7dKvQy69RyEp84/w4/2p1YQT2bwfyYc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sPKDGAAAA3AAAAA8AAAAAAAAA&#10;AAAAAAAAoQIAAGRycy9kb3ducmV2LnhtbFBLBQYAAAAABAAEAPkAAACUAwAAAAA=&#10;" strokecolor="#7f7f7f" strokeweight=".1389mm"/>
                  <v:line id="直線コネクタ 53" o:spid="_x0000_s1299" style="position:absolute;rotation:90;visibility:visible;mso-wrap-style:square" from="-2096,11430" to="2076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8D4MQAAADcAAAADwAAAGRycy9kb3ducmV2LnhtbERPTWvCQBC9C/6HZQredFPRWFJXUUHw&#10;ok3SHnqcZqdJaHY2ZFeN/nr3UPD4eN/LdW8acaHO1ZYVvE4iEMSF1TWXCr4+9+M3EM4ja2wsk4Ib&#10;OVivhoMlJtpeOaNL7ksRQtglqKDyvk2kdEVFBt3EtsSB+7WdQR9gV0rd4TWEm0ZOoyiWBmsODRW2&#10;tKuo+MvPRsF2e/xIz/n3fXpLN/HsJzstXHpSavTSb95BeOr9U/zvPmgF8TzMD2fC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TwPgxAAAANwAAAAPAAAAAAAAAAAA&#10;AAAAAKECAABkcnMvZG93bnJldi54bWxQSwUGAAAAAAQABAD5AAAAkgMAAAAA&#10;" strokecolor="#7f7f7f" strokeweight=".1389mm"/>
                  <v:line id="直線コネクタ 54" o:spid="_x0000_s1300" style="position:absolute;rotation:90;visibility:visible;mso-wrap-style:square" from="0,11430" to="2286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Ome8YAAADcAAAADwAAAGRycy9kb3ducmV2LnhtbESPQWvCQBSE7wX/w/IKvdWNYqNEV1FB&#10;6KU2Rg8en9lnEpp9G7Krxv76bkHwOMzMN8xs0ZlaXKl1lWUFg34Egji3uuJCwWG/eZ+AcB5ZY22Z&#10;FNzJwWLee5lhou2Nd3TNfCEChF2CCkrvm0RKl5dk0PVtQxy8s20N+iDbQuoWbwFuajmMolgarDgs&#10;lNjQuqT8J7sYBavV13d6yY6/w3u6jEen3Xbs0q1Sb6/dcgrCU+ef4Uf7UyuIPwbwfyYc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DpnvGAAAA3AAAAA8AAAAAAAAA&#10;AAAAAAAAoQIAAGRycy9kb3ducmV2LnhtbFBLBQYAAAAABAAEAPkAAACUAwAAAAA=&#10;" strokecolor="#7f7f7f" strokeweight=".1389mm"/>
                  <v:line id="直線コネクタ 55" o:spid="_x0000_s1301" style="position:absolute;rotation:90;visibility:visible;mso-wrap-style:square" from="2857,11430" to="2571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E4DMYAAADcAAAADwAAAGRycy9kb3ducmV2LnhtbESPQWvCQBSE70L/w/KE3nRjqGmJrqKF&#10;Qi9qTD14fGZfk9Ds25BdNfbXuwWhx2FmvmHmy9404kKdqy0rmIwjEMSF1TWXCg5fH6M3EM4ja2ws&#10;k4IbOVgungZzTLW98p4uuS9FgLBLUUHlfZtK6YqKDLqxbYmD9207gz7IrpS6w2uAm0bGUZRIgzWH&#10;hQpbeq+o+MnPRsF6vdll5/z4G9+yVfJy2m9fXbZV6nnYr2YgPPX+P/xof2oFyTSGvzPhCM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ROAzGAAAA3AAAAA8AAAAAAAAA&#10;AAAAAAAAoQIAAGRycy9kb3ducmV2LnhtbFBLBQYAAAAABAAEAPkAAACUAwAAAAA=&#10;" strokecolor="#7f7f7f" strokeweight=".1389mm"/>
                  <v:line id="直線コネクタ 56" o:spid="_x0000_s1302" style="position:absolute;rotation:90;visibility:visible;mso-wrap-style:square" from="5715,11430" to="2857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2dl8cAAADcAAAADwAAAGRycy9kb3ducmV2LnhtbESPQWvCQBSE7wX/w/KE3upGW6OkrqJC&#10;oZfaGD14fM0+k2D2bciuGvvr3ULB4zAz3zCzRWdqcaHWVZYVDAcRCOLc6ooLBfvdx8sUhPPIGmvL&#10;pOBGDhbz3tMME22vvKVL5gsRIOwSVFB63yRSurwkg25gG+LgHW1r0AfZFlK3eA1wU8tRFMXSYMVh&#10;ocSG1iXlp+xsFKxWX9/pOTv8jm7pMn772W4mLt0o9dzvlu8gPHX+Ef5vf2oF8fgV/s6EI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nZ2XxwAAANwAAAAPAAAAAAAA&#10;AAAAAAAAAKECAABkcnMvZG93bnJldi54bWxQSwUGAAAAAAQABAD5AAAAlQMAAAAA&#10;" strokecolor="#7f7f7f" strokeweight=".1389mm"/>
                  <v:line id="直線コネクタ 57" o:spid="_x0000_s1303" style="position:absolute;rotation:90;visibility:visible;mso-wrap-style:square" from="7810,11430" to="3067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QF48YAAADcAAAADwAAAGRycy9kb3ducmV2LnhtbESPQWvCQBSE74L/YXlCb7qp2CjRVbRQ&#10;6KU2Rg8en9lnEpp9G7Krxv76bkHwOMzMN8xi1ZlaXKl1lWUFr6MIBHFudcWFgsP+YzgD4Tyyxtoy&#10;KbiTg9Wy31tgou2Nd3TNfCEChF2CCkrvm0RKl5dk0I1sQxy8s20N+iDbQuoWbwFuajmOolgarDgs&#10;lNjQe0n5T3YxCjabr+/0kh1/x/d0HU9Ou+3UpVulXgbdeg7CU+ef4Uf7UyuI3ybwfyYc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0BePGAAAA3AAAAA8AAAAAAAAA&#10;AAAAAAAAoQIAAGRycy9kb3ducmV2LnhtbFBLBQYAAAAABAAEAPkAAACUAwAAAAA=&#10;" strokecolor="#7f7f7f" strokeweight=".1389mm"/>
                  <v:line id="直線コネクタ 58" o:spid="_x0000_s1304" style="position:absolute;rotation:90;visibility:visible;mso-wrap-style:square" from="9239,11430" to="32099,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igeMYAAADcAAAADwAAAGRycy9kb3ducmV2LnhtbESPQWvCQBSE7wX/w/IEb3VT0SjRVbRQ&#10;8KKN0YPHZ/aZhGbfhuyqsb++Wyj0OMzMN8xi1Zla3Kl1lWUFb8MIBHFudcWFgtPx43UGwnlkjbVl&#10;UvAkB6tl72WBibYPPtA984UIEHYJKii9bxIpXV6SQTe0DXHwrrY16INsC6lbfAS4qeUoimJpsOKw&#10;UGJD7yXlX9nNKNhsdp/pLTt/j57pOh5fDvupS/dKDfrdeg7CU+f/w3/trVYQTybweyYc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4oHjGAAAA3AAAAA8AAAAAAAAA&#10;AAAAAAAAoQIAAGRycy9kb3ducmV2LnhtbFBLBQYAAAAABAAEAPkAAACUAwAAAAA=&#10;" strokecolor="#7f7f7f" strokeweight=".1389mm"/>
                  <v:line id="直線コネクタ 60" o:spid="_x0000_s1305" style="position:absolute;rotation:90;visibility:visible;mso-wrap-style:square" from="11144,11430" to="3400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o+D8YAAADcAAAADwAAAGRycy9kb3ducmV2LnhtbESPQWvCQBSE7wX/w/KE3upGsalEV1FB&#10;6KU2Rg8en9nXJDT7NmRXjf76riD0OMzMN8xs0ZlaXKh1lWUFw0EEgji3uuJCwWG/eZuAcB5ZY22Z&#10;FNzIwWLee5lhou2Vd3TJfCEChF2CCkrvm0RKl5dk0A1sQxy8H9sa9EG2hdQtXgPc1HIURbE0WHFY&#10;KLGhdUn5b3Y2Clarr+/0nB3vo1u6jMen3fbDpVulXvvdcgrCU+f/w8/2p1YQv8f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qPg/GAAAA3AAAAA8AAAAAAAAA&#10;AAAAAAAAoQIAAGRycy9kb3ducmV2LnhtbFBLBQYAAAAABAAEAPkAAACUAwAAAAA=&#10;" strokecolor="#7f7f7f" strokeweight=".1389mm"/>
                  <v:line id="直線コネクタ 61" o:spid="_x0000_s1306" style="position:absolute;rotation:90;visibility:visible;mso-wrap-style:square" from="12858,11430" to="35718,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ablMYAAADcAAAADwAAAGRycy9kb3ducmV2LnhtbESPQWvCQBSE7wX/w/KE3upGsVGiq6gg&#10;9FIbowePz+xrEpp9G7Krxv76bkHwOMzMN8x82ZlaXKl1lWUFw0EEgji3uuJCwfGwfZuCcB5ZY22Z&#10;FNzJwXLRe5ljou2N93TNfCEChF2CCkrvm0RKl5dk0A1sQxy8b9sa9EG2hdQt3gLc1HIURbE0WHFY&#10;KLGhTUn5T3YxCtbrz6/0kp1+R/d0FY/P+93EpTulXvvdagbCU+ef4Uf7QyuI3yfwfy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mm5TGAAAA3AAAAA8AAAAAAAAA&#10;AAAAAAAAoQIAAGRycy9kb3ducmV2LnhtbFBLBQYAAAAABAAEAPkAAACUAwAAAAA=&#10;" strokecolor="#7f7f7f" strokeweight=".1389mm"/>
                  <v:line id="直線コネクタ 62" o:spid="_x0000_s1307" style="position:absolute;rotation:90;visibility:visible;mso-wrap-style:square" from="15716,11430" to="3857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kP5sQAAADcAAAADwAAAGRycy9kb3ducmV2LnhtbERPTWvCQBC9C/6HZQredFPRWFJXUUHw&#10;ok3SHnqcZqdJaHY2ZFeN/nr3UPD4eN/LdW8acaHO1ZYVvE4iEMSF1TWXCr4+9+M3EM4ja2wsk4Ib&#10;OVivhoMlJtpeOaNL7ksRQtglqKDyvk2kdEVFBt3EtsSB+7WdQR9gV0rd4TWEm0ZOoyiWBmsODRW2&#10;tKuo+MvPRsF2e/xIz/n3fXpLN/HsJzstXHpSavTSb95BeOr9U/zvPmgF8TysDWfC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OQ/mxAAAANwAAAAPAAAAAAAAAAAA&#10;AAAAAKECAABkcnMvZG93bnJldi54bWxQSwUGAAAAAAQABAD5AAAAkgMAAAAA&#10;" strokecolor="#7f7f7f" strokeweight=".1389mm"/>
                  <v:line id="直線コネクタ 63" o:spid="_x0000_s1308" style="position:absolute;rotation:90;visibility:visible;mso-wrap-style:square" from="17811,11430" to="4067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WqfccAAADcAAAADwAAAGRycy9kb3ducmV2LnhtbESPQWvCQBSE7wX/w/KE3upGaaOmrqJC&#10;oZfaGD14fM0+k2D2bciuGvvr3YLQ4zAz3zCzRWdqcaHWVZYVDAcRCOLc6ooLBfvdx8sEhPPIGmvL&#10;pOBGDhbz3tMME22vvKVL5gsRIOwSVFB63yRSurwkg25gG+LgHW1r0AfZFlK3eA1wU8tRFMXSYMVh&#10;ocSG1iXlp+xsFKxWX9/pOTv8jm7pMn792W7GLt0o9dzvlu8gPHX+P/xof2oF8dsU/s6EI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dap9xwAAANwAAAAPAAAAAAAA&#10;AAAAAAAAAKECAABkcnMvZG93bnJldi54bWxQSwUGAAAAAAQABAD5AAAAlQMAAAAA&#10;" strokecolor="#7f7f7f" strokeweight=".1389mm"/>
                  <v:line id="直線コネクタ 64" o:spid="_x0000_s1309" style="position:absolute;rotation:90;visibility:visible;mso-wrap-style:square" from="20669,11430" to="43529,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PJXcIAAADcAAAADwAAAGRycy9kb3ducmV2LnhtbERPTYvCMBC9C/sfwgh701RZ6lKNoguC&#10;l9Xa9eBxbMa22ExKE7XurzcHwePjfc8WnanFjVpXWVYwGkYgiHOrKy4UHP7Wg28QziNrrC2Tggc5&#10;WMw/ejNMtL3znm6ZL0QIYZeggtL7JpHS5SUZdEPbEAfubFuDPsC2kLrFewg3tRxHUSwNVhwaSmzo&#10;p6T8kl2NgtXqd5des+P/+JEu46/Tfjtx6Vapz363nILw1Pm3+OXeaAVxHOaHM+EI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PJXcIAAADcAAAADwAAAAAAAAAAAAAA&#10;AAChAgAAZHJzL2Rvd25yZXYueG1sUEsFBgAAAAAEAAQA+QAAAJADAAAAAA==&#10;" strokecolor="#7f7f7f" strokeweight=".1389mm"/>
                  <v:line id="直線コネクタ 65" o:spid="_x0000_s1310" style="position:absolute;rotation:90;visibility:visible;mso-wrap-style:square" from="23526,11430" to="4638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9sxsYAAADcAAAADwAAAGRycy9kb3ducmV2LnhtbESPQWvCQBSE74L/YXlCb7pRSlqiq6gg&#10;9FKNqQePz+xrEpp9G7KrRn+9KxQ8DjPzDTNbdKYWF2pdZVnBeBSBIM6trrhQcPjZDD9BOI+ssbZM&#10;Cm7kYDHv92aYaHvlPV0yX4gAYZeggtL7JpHS5SUZdCPbEAfv17YGfZBtIXWL1wA3tZxEUSwNVhwW&#10;SmxoXVL+l52NgtXqe5ees+N9ckuX8ftpv/1w6Vapt0G3nILw1PlX+L/9pRXE8RieZ8IR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vbMbGAAAA3AAAAA8AAAAAAAAA&#10;AAAAAAAAoQIAAGRycy9kb3ducmV2LnhtbFBLBQYAAAAABAAEAPkAAACUAwAAAAA=&#10;" strokecolor="#7f7f7f" strokeweight=".1389mm"/>
                  <v:line id="直線コネクタ 66" o:spid="_x0000_s1311" style="position:absolute;rotation:90;visibility:visible;mso-wrap-style:square" from="25717,11430" to="4857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yscYAAADcAAAADwAAAGRycy9kb3ducmV2LnhtbESPQWvCQBSE7wX/w/IEb3XTIKmkrqKC&#10;4EWNaQ89vmZfk9Ds25BdNfrrXaHgcZiZb5jZojeNOFPnassK3sYRCOLC6ppLBV+fm9cpCOeRNTaW&#10;ScGVHCzmg5cZptpe+Ejn3JciQNilqKDyvk2ldEVFBt3YtsTB+7WdQR9kV0rd4SXATSPjKEqkwZrD&#10;QoUtrSsq/vKTUbBa7Q7ZKf++xddsmUx+jvt3l+2VGg375QcIT71/hv/bW60gSWJ4nAlH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98rHGAAAA3AAAAA8AAAAAAAAA&#10;AAAAAAAAoQIAAGRycy9kb3ducmV2LnhtbFBLBQYAAAAABAAEAPkAAACUAwAAAAA=&#10;" strokecolor="#7f7f7f" strokeweight=".1389mm"/>
                  <v:line id="直線コネクタ 67" o:spid="_x0000_s1312" style="position:absolute;rotation:90;visibility:visible;mso-wrap-style:square" from="27146,11430" to="5000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XKsYAAADcAAAADwAAAGRycy9kb3ducmV2LnhtbESPQWvCQBSE7wX/w/KE3upGLalEV1FB&#10;6KU2Rg8en9nXJDT7NmRXjf76riD0OMzMN8xs0ZlaXKh1lWUFw0EEgji3uuJCwWG/eZuAcB5ZY22Z&#10;FNzIwWLee5lhou2Vd3TJfCEChF2CCkrvm0RKl5dk0A1sQxy8H9sa9EG2hdQtXgPc1HIURbE0WHFY&#10;KLGhdUn5b3Y2Clarr+/0nB3vo1u6jN9Pu+2HS7dKvfa75RSEp87/h5/tT60gjsf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xVyrGAAAA3AAAAA8AAAAAAAAA&#10;AAAAAAAAoQIAAGRycy9kb3ducmV2LnhtbFBLBQYAAAAABAAEAPkAAACUAwAAAAA=&#10;" strokecolor="#7f7f7f" strokeweight=".1389mm"/>
                  <v:line id="直線コネクタ 69" o:spid="_x0000_s1313" style="position:absolute;visibility:visible;mso-wrap-style:square" from="0,2857" to="41434,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5U68UAAADcAAAADwAAAGRycy9kb3ducmV2LnhtbESPQWvCQBSE74L/YXlCb3VTsWmIrqKW&#10;QgWx1PTg8ZF9ZkOzb0N2q/Hfu0LB4zAz3zDzZW8bcabO144VvIwTEMSl0zVXCn6Kj+cMhA/IGhvH&#10;pOBKHpaL4WCOuXYX/qbzIVQiQtjnqMCE0OZS+tKQRT92LXH0Tq6zGKLsKqk7vES4beQkSVJpsea4&#10;YLCljaHy9/BnFXytQ3H179uk3r3tM4Ov02ORHZV6GvWrGYhAfXiE/9ufWkGaT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5U68UAAADcAAAADwAAAAAAAAAA&#10;AAAAAAChAgAAZHJzL2Rvd25yZXYueG1sUEsFBgAAAAAEAAQA+QAAAJMDAAAAAA==&#10;" strokecolor="#7f7f7f" strokeweight=".1389mm"/>
                  <v:line id="直線コネクタ 70" o:spid="_x0000_s1314" style="position:absolute;visibility:visible;mso-wrap-style:square" from="0,4286" to="41434,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LxcMUAAADcAAAADwAAAGRycy9kb3ducmV2LnhtbESPQWvCQBSE7wX/w/KE3nRTqTFEV1FL&#10;oQVRanrw+Mg+s6HZtyG71fjvu4LQ4zAz3zCLVW8bcaHO144VvIwTEMSl0zVXCr6L91EGwgdkjY1j&#10;UnAjD6vl4GmBuXZX/qLLMVQiQtjnqMCE0OZS+tKQRT92LXH0zq6zGKLsKqk7vEa4beQkSVJpsea4&#10;YLClraHy5/hrFRw2obj5t8+k3s32mcHp66nITko9D/v1HESgPvyHH+0PrSBNp3A/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LxcMUAAADcAAAADwAAAAAAAAAA&#10;AAAAAAChAgAAZHJzL2Rvd25yZXYueG1sUEsFBgAAAAAEAAQA+QAAAJMDAAAAAA==&#10;" strokecolor="#7f7f7f" strokeweight=".1389mm"/>
                  <v:line id="直線コネクタ 71" o:spid="_x0000_s1315" style="position:absolute;visibility:visible;mso-wrap-style:square" from="0,5715" to="41434,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BvB8UAAADcAAAADwAAAGRycy9kb3ducmV2LnhtbESPQWvCQBSE7wX/w/IEb3Wj2Biiq2hL&#10;oQVp0Xjw+Mg+s8Hs25Ddavz3XaHQ4zAz3zDLdW8bcaXO144VTMYJCOLS6ZorBcfi/TkD4QOyxsYx&#10;KbiTh/Vq8LTEXLsb7+l6CJWIEPY5KjAhtLmUvjRk0Y9dSxy9s+sshii7SuoObxFuGzlNklRarDku&#10;GGzp1VB5OfxYBd/bUNz922dS7+ZfmcGX2anITkqNhv1mASJQH/7Df+0PrSBNU3ic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BvB8UAAADcAAAADwAAAAAAAAAA&#10;AAAAAAChAgAAZHJzL2Rvd25yZXYueG1sUEsFBgAAAAAEAAQA+QAAAJMDAAAAAA==&#10;" strokecolor="#7f7f7f" strokeweight=".1389mm"/>
                  <v:line id="直線コネクタ 72" o:spid="_x0000_s1316" style="position:absolute;visibility:visible;mso-wrap-style:square" from="0,7810" to="41434,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KnMUAAADcAAAADwAAAGRycy9kb3ducmV2LnhtbESPQWvCQBSE74L/YXmF3uqm0saQuoq2&#10;FCqIounB4yP7zAazb0N2q/Hfu0LB4zAz3zDTeW8bcabO144VvI4SEMSl0zVXCn6L75cMhA/IGhvH&#10;pOBKHuaz4WCKuXYX3tF5HyoRIexzVGBCaHMpfWnIoh+5ljh6R9dZDFF2ldQdXiLcNnKcJKm0WHNc&#10;MNjSp6HytP+zCrbLUFz91yqp15NNZvD97VBkB6Wen/rFB4hAfXiE/9s/WkGaTuB+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zKnMUAAADcAAAADwAAAAAAAAAA&#10;AAAAAAChAgAAZHJzL2Rvd25yZXYueG1sUEsFBgAAAAAEAAQA+QAAAJMDAAAAAA==&#10;" strokecolor="#7f7f7f" strokeweight=".1389mm"/>
                  <v:line id="直線コネクタ 73" o:spid="_x0000_s1317" style="position:absolute;visibility:visible;mso-wrap-style:square" from="0,10001" to="41434,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Ne7sMAAADcAAAADwAAAGRycy9kb3ducmV2LnhtbERPz2vCMBS+D/wfwhN2m6mydaWals0x&#10;mDAcWg8eH82zKTYvpcm0/vfLQdjx4/u9KkfbiQsNvnWsYD5LQBDXTrfcKDhUn08ZCB+QNXaOScGN&#10;PJTF5GGFuXZX3tFlHxoRQ9jnqMCE0OdS+tqQRT9zPXHkTm6wGCIcGqkHvMZw28lFkqTSYsuxwWBP&#10;a0P1ef9rFfy8h+rmPzZJ+/26zQy+PB+r7KjU43R8W4IINIZ/8d39pRWkaVwbz8QjI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TXu7DAAAA3AAAAA8AAAAAAAAAAAAA&#10;AAAAoQIAAGRycy9kb3ducmV2LnhtbFBLBQYAAAAABAAEAPkAAACRAwAAAAA=&#10;" strokecolor="#7f7f7f" strokeweight=".1389mm"/>
                  <v:line id="直線コネクタ 74" o:spid="_x0000_s1318" style="position:absolute;visibility:visible;mso-wrap-style:square" from="0,11430" to="4143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7dcYAAADcAAAADwAAAGRycy9kb3ducmV2LnhtbESPQWvCQBSE74X+h+UVvNVNxcaYuopa&#10;CgpiqfHg8ZF9zYZm34bsVuO/d4VCj8PMfMPMFr1txJk6XztW8DJMQBCXTtdcKTgWH88ZCB+QNTaO&#10;ScGVPCzmjw8zzLW78BedD6ESEcI+RwUmhDaX0peGLPqha4mj9+06iyHKrpK6w0uE20aOkiSVFmuO&#10;CwZbWhsqfw6/VsHnKhRX/75N6t1knxl8HZ+K7KTU4KlfvoEI1If/8F97oxWk6RTuZ+IR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f+3XGAAAA3AAAAA8AAAAAAAAA&#10;AAAAAAAAoQIAAGRycy9kb3ducmV2LnhtbFBLBQYAAAAABAAEAPkAAACUAwAAAAA=&#10;" strokecolor="#7f7f7f" strokeweight=".1389mm"/>
                  <v:line id="直線コネクタ 75" o:spid="_x0000_s1319" style="position:absolute;visibility:visible;mso-wrap-style:square" from="0,12858" to="41434,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zENcMAAADcAAAADwAAAGRycy9kb3ducmV2LnhtbERPz2vCMBS+D/Y/hDfYbabKZkttlM0x&#10;mDAUrYceH82zKTYvpcm0/vfLQdjx4/tdrEbbiQsNvnWsYDpJQBDXTrfcKDiWXy8ZCB+QNXaOScGN&#10;PKyWjw8F5tpdeU+XQ2hEDGGfowITQp9L6WtDFv3E9cSRO7nBYohwaKQe8BrDbSdnSTKXFluODQZ7&#10;Whuqz4dfq2D3Ecqb/9wk7U+6zQy+vVZlVin1/DS+L0AEGsO/+O7+1grmaZ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8xDXDAAAA3AAAAA8AAAAAAAAAAAAA&#10;AAAAoQIAAGRycy9kb3ducmV2LnhtbFBLBQYAAAAABAAEAPkAAACRAwAAAAA=&#10;" strokecolor="#7f7f7f" strokeweight=".1389mm"/>
                  <v:line id="直線コネクタ 76" o:spid="_x0000_s1320" style="position:absolute;visibility:visible;mso-wrap-style:square" from="0,15716" to="41434,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BhrsUAAADcAAAADwAAAGRycy9kb3ducmV2LnhtbESPQWvCQBSE7wX/w/IEb3VjsRqiq1hF&#10;aEFaNB48PrLPbDD7NmRXjf++KxR6HGbmG2a+7GwtbtT6yrGC0TABQVw4XXGp4JhvX1MQPiBrrB2T&#10;ggd5WC56L3PMtLvznm6HUIoIYZ+hAhNCk0npC0MW/dA1xNE7u9ZiiLItpW7xHuG2lm9JMpEWK44L&#10;BhtaGyouh6tV8PMR8offfCXVbvqdGnwfn/L0pNSg361mIAJ14T/81/7UCibTETzP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BhrsUAAADcAAAADwAAAAAAAAAA&#10;AAAAAAChAgAAZHJzL2Rvd25yZXYueG1sUEsFBgAAAAAEAAQA+QAAAJMDAAAAAA==&#10;" strokecolor="#7f7f7f" strokeweight=".1389mm"/>
                  <v:line id="直線コネクタ 77" o:spid="_x0000_s1321" style="position:absolute;visibility:visible;mso-wrap-style:square" from="0,17811" to="41434,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2cYAAADcAAAADwAAAGRycy9kb3ducmV2LnhtbESPQWvCQBSE7wX/w/IEb3WjWA0xG9GW&#10;QgulRePB4yP7zAazb0N2q/HfdwuFHoeZ+YbJN4NtxZV63zhWMJsmIIgrpxuuFRzL18cUhA/IGlvH&#10;pOBOHjbF6CHHTLsb7+l6CLWIEPYZKjAhdJmUvjJk0U9dRxy9s+sthij7WuoebxFuWzlPkqW02HBc&#10;MNjRs6Hqcvi2Cr52obz7l/ek+Vh9pgafFqcyPSk1GQ/bNYhAQ/gP/7XftILlag6/Z+IRk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i/9nGAAAA3AAAAA8AAAAAAAAA&#10;AAAAAAAAoQIAAGRycy9kb3ducmV2LnhtbFBLBQYAAAAABAAEAPkAAACUAwAAAAA=&#10;" strokecolor="#7f7f7f" strokeweight=".1389mm"/>
                  <v:line id="直線コネクタ 78" o:spid="_x0000_s1322" style="position:absolute;visibility:visible;mso-wrap-style:square" from="0,19240" to="414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5aQsYAAADcAAAADwAAAGRycy9kb3ducmV2LnhtbESPT2vCQBTE74V+h+UVvNVN678QXaVa&#10;BAvSovHg8ZF9ZkOzb0N2q/HbuwXB4zAzv2Fmi87W4kytrxwreOsnIIgLpysuFRzy9WsKwgdkjbVj&#10;UnAlD4v589MMM+0uvKPzPpQiQthnqMCE0GRS+sKQRd93DXH0Tq61GKJsS6lbvES4reV7koylxYrj&#10;gsGGVoaK3/2fVfCzDPnVf34l1XbynRocDY95elSq99J9TEEE6sIjfG9vtILxZAD/Z+IR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WkLGAAAA3AAAAA8AAAAAAAAA&#10;AAAAAAAAoQIAAGRycy9kb3ducmV2LnhtbFBLBQYAAAAABAAEAPkAAACUAwAAAAA=&#10;" strokecolor="#7f7f7f" strokeweight=".1389mm"/>
                  <v:line id="直線コネクタ 79" o:spid="_x0000_s1323" style="position:absolute;visibility:visible;mso-wrap-style:square" from="0,20669" to="41434,2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fCNsYAAADcAAAADwAAAGRycy9kb3ducmV2LnhtbESPQWvCQBSE7wX/w/IEb3VjsRpiNqKV&#10;QgulRePB4yP7zAazb0N2q/HfdwuFHoeZ+YbJ14NtxZV63zhWMJsmIIgrpxuuFRzL18cUhA/IGlvH&#10;pOBOHtbF6CHHTLsb7+l6CLWIEPYZKjAhdJmUvjJk0U9dRxy9s+sthij7WuoebxFuW/mUJAtpseG4&#10;YLCjF0PV5fBtFXxtQ3n3u/ek+Vh+pgaf56cyPSk1GQ+bFYhAQ/gP/7XftILFcg6/Z+IRk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HwjbGAAAA3AAAAA8AAAAAAAAA&#10;AAAAAAAAoQIAAGRycy9kb3ducmV2LnhtbFBLBQYAAAAABAAEAPkAAACUAwAAAAA=&#10;" strokecolor="#7f7f7f" strokeweight=".1389mm"/>
                </v:group>
              </v:group>
            </w:pict>
          </mc:Fallback>
        </mc:AlternateContent>
      </w:r>
    </w:p>
    <w:p w:rsidR="00DB56B8" w:rsidRDefault="00DB56B8" w:rsidP="00D2091C">
      <w:pPr>
        <w:rPr>
          <w:rFonts w:ascii="HG丸ｺﾞｼｯｸM-PRO" w:hAnsi="HG丸ｺﾞｼｯｸM-PRO"/>
          <w:lang w:bidi="ar-SA"/>
        </w:rPr>
      </w:pPr>
    </w:p>
    <w:p w:rsidR="00DB56B8" w:rsidRDefault="00DB56B8" w:rsidP="00D2091C">
      <w:pPr>
        <w:rPr>
          <w:rFonts w:ascii="HG丸ｺﾞｼｯｸM-PRO" w:hAnsi="HG丸ｺﾞｼｯｸM-PRO"/>
          <w:lang w:bidi="ar-SA"/>
        </w:rPr>
      </w:pPr>
    </w:p>
    <w:p w:rsidR="00DB56B8" w:rsidRDefault="00DB56B8" w:rsidP="00DB56B8">
      <w:pPr>
        <w:rPr>
          <w:rFonts w:ascii="HG丸ｺﾞｼｯｸM-PRO" w:hAnsi="HG丸ｺﾞｼｯｸM-PRO"/>
          <w:lang w:bidi="ar-SA"/>
        </w:rPr>
      </w:pPr>
      <w:r>
        <w:rPr>
          <w:rFonts w:ascii="HG丸ｺﾞｼｯｸM-PRO" w:hAnsi="HG丸ｺﾞｼｯｸM-PRO" w:hint="eastAsia"/>
          <w:lang w:bidi="ar-SA"/>
        </w:rPr>
        <w:t>下記の2つのプロセスで区切っている</w:t>
      </w:r>
    </w:p>
    <w:p w:rsidR="00DB56B8" w:rsidRPr="00DB56B8" w:rsidRDefault="00DB56B8" w:rsidP="00841A6E">
      <w:pPr>
        <w:pStyle w:val="af"/>
        <w:numPr>
          <w:ilvl w:val="0"/>
          <w:numId w:val="10"/>
        </w:numPr>
        <w:ind w:leftChars="0" w:firstLineChars="0"/>
        <w:rPr>
          <w:rFonts w:ascii="HG丸ｺﾞｼｯｸM-PRO" w:hAnsi="HG丸ｺﾞｼｯｸM-PRO"/>
          <w:color w:val="FF0000"/>
          <w:lang w:bidi="ar-SA"/>
        </w:rPr>
      </w:pPr>
      <w:r w:rsidRPr="00DB56B8">
        <w:rPr>
          <w:rFonts w:ascii="HG丸ｺﾞｼｯｸM-PRO" w:hAnsi="HG丸ｺﾞｼｯｸM-PRO" w:hint="eastAsia"/>
          <w:color w:val="FF0000"/>
          <w:lang w:bidi="ar-SA"/>
        </w:rPr>
        <w:t>サンプリング</w:t>
      </w:r>
    </w:p>
    <w:p w:rsidR="00DB56B8" w:rsidRPr="00BE4F35" w:rsidRDefault="00DB56B8" w:rsidP="00841A6E">
      <w:pPr>
        <w:pStyle w:val="af"/>
        <w:numPr>
          <w:ilvl w:val="0"/>
          <w:numId w:val="10"/>
        </w:numPr>
        <w:ind w:leftChars="0" w:firstLineChars="0"/>
        <w:rPr>
          <w:rFonts w:ascii="HG丸ｺﾞｼｯｸM-PRO" w:hAnsi="HG丸ｺﾞｼｯｸM-PRO"/>
          <w:lang w:bidi="ar-SA"/>
        </w:rPr>
      </w:pPr>
      <w:r w:rsidRPr="00DB56B8">
        <w:rPr>
          <w:rFonts w:ascii="HG丸ｺﾞｼｯｸM-PRO" w:hAnsi="HG丸ｺﾞｼｯｸM-PRO" w:hint="eastAsia"/>
          <w:color w:val="FF0000"/>
          <w:lang w:bidi="ar-SA"/>
        </w:rPr>
        <w:t>量子化</w:t>
      </w:r>
    </w:p>
    <w:p w:rsidR="00BE4F35" w:rsidRDefault="00BE4F35" w:rsidP="00BE4F35">
      <w:pPr>
        <w:ind w:left="210" w:firstLineChars="0" w:firstLine="0"/>
        <w:rPr>
          <w:rFonts w:ascii="HG丸ｺﾞｼｯｸM-PRO" w:hAnsi="HG丸ｺﾞｼｯｸM-PRO"/>
          <w:lang w:bidi="ar-SA"/>
        </w:rPr>
      </w:pPr>
    </w:p>
    <w:p w:rsidR="00BE4F35" w:rsidRPr="00BE4F35" w:rsidRDefault="00BE4F35" w:rsidP="00BE4F35">
      <w:pPr>
        <w:ind w:left="210" w:firstLineChars="0" w:firstLine="0"/>
        <w:rPr>
          <w:rFonts w:ascii="HG丸ｺﾞｼｯｸM-PRO" w:hAnsi="HG丸ｺﾞｼｯｸM-PRO"/>
          <w:lang w:bidi="ar-SA"/>
        </w:rPr>
      </w:pPr>
    </w:p>
    <w:p w:rsidR="00DB56B8" w:rsidRDefault="00DB56B8" w:rsidP="00DB56B8">
      <w:pPr>
        <w:pStyle w:val="2"/>
        <w:rPr>
          <w:rFonts w:ascii="HG丸ｺﾞｼｯｸM-PRO" w:hAnsi="HG丸ｺﾞｼｯｸM-PRO"/>
          <w:lang w:bidi="ar-SA"/>
        </w:rPr>
      </w:pPr>
      <w:r w:rsidRPr="00DB56B8">
        <w:rPr>
          <w:rFonts w:ascii="HG丸ｺﾞｼｯｸM-PRO" w:hAnsi="HG丸ｺﾞｼｯｸM-PRO" w:hint="eastAsia"/>
          <w:lang w:bidi="ar-SA"/>
        </w:rPr>
        <w:lastRenderedPageBreak/>
        <w:t>サンプリング</w:t>
      </w:r>
    </w:p>
    <w:p w:rsidR="00D41B1D" w:rsidRPr="00D41B1D" w:rsidRDefault="00D41B1D" w:rsidP="00D41B1D">
      <w:pPr>
        <w:rPr>
          <w:lang w:bidi="ar-SA"/>
        </w:rPr>
      </w:pPr>
    </w:p>
    <w:p w:rsidR="00DB56B8" w:rsidRDefault="00DB56B8" w:rsidP="00DB56B8">
      <w:pPr>
        <w:rPr>
          <w:rFonts w:ascii="HG丸ｺﾞｼｯｸM-PRO" w:hAnsi="HG丸ｺﾞｼｯｸM-PRO"/>
          <w:lang w:bidi="ar-SA"/>
        </w:rPr>
      </w:pPr>
      <w:r>
        <w:rPr>
          <w:rFonts w:ascii="HG丸ｺﾞｼｯｸM-PRO" w:hAnsi="HG丸ｺﾞｼｯｸM-PRO" w:hint="eastAsia"/>
          <w:lang w:bidi="ar-SA"/>
        </w:rPr>
        <w:t>サンプリングは時間軸で</w:t>
      </w:r>
      <w:r w:rsidRPr="001E2512">
        <w:rPr>
          <w:rFonts w:ascii="HG丸ｺﾞｼｯｸM-PRO" w:hAnsi="HG丸ｺﾞｼｯｸM-PRO" w:hint="eastAsia"/>
          <w:color w:val="FF0000"/>
          <w:lang w:bidi="ar-SA"/>
        </w:rPr>
        <w:t>一定時間に区切ること</w:t>
      </w:r>
      <w:r>
        <w:rPr>
          <w:rFonts w:ascii="HG丸ｺﾞｼｯｸM-PRO" w:hAnsi="HG丸ｺﾞｼｯｸM-PRO" w:hint="eastAsia"/>
          <w:lang w:bidi="ar-SA"/>
        </w:rPr>
        <w:t>をいい(横軸は時間)、1秒間をどれぐらいの間隔で区切るかというのを</w:t>
      </w:r>
      <w:r w:rsidRPr="001E2512">
        <w:rPr>
          <w:rFonts w:ascii="HG丸ｺﾞｼｯｸM-PRO" w:hAnsi="HG丸ｺﾞｼｯｸM-PRO" w:hint="eastAsia"/>
          <w:color w:val="FF0000"/>
          <w:lang w:bidi="ar-SA"/>
        </w:rPr>
        <w:t>サンプリング周波数</w:t>
      </w:r>
      <w:r>
        <w:rPr>
          <w:rFonts w:ascii="HG丸ｺﾞｼｯｸM-PRO" w:hAnsi="HG丸ｺﾞｼｯｸM-PRO" w:hint="eastAsia"/>
          <w:lang w:bidi="ar-SA"/>
        </w:rPr>
        <w:t>(サンプリング・レート)という。</w:t>
      </w:r>
    </w:p>
    <w:p w:rsidR="00DB56B8" w:rsidRDefault="00DB56B8" w:rsidP="00DB56B8">
      <w:pPr>
        <w:rPr>
          <w:rFonts w:ascii="HG丸ｺﾞｼｯｸM-PRO" w:hAnsi="HG丸ｺﾞｼｯｸM-PRO"/>
          <w:lang w:bidi="ar-SA"/>
        </w:rPr>
      </w:pPr>
      <w:r>
        <w:rPr>
          <w:rFonts w:ascii="HG丸ｺﾞｼｯｸM-PRO" w:hAnsi="HG丸ｺﾞｼｯｸM-PRO" w:hint="eastAsia"/>
          <w:lang w:bidi="ar-SA"/>
        </w:rPr>
        <w:t>例えばCDは</w:t>
      </w:r>
      <w:r w:rsidRPr="001E2512">
        <w:rPr>
          <w:rFonts w:ascii="HG丸ｺﾞｼｯｸM-PRO" w:hAnsi="HG丸ｺﾞｼｯｸM-PRO" w:hint="eastAsia"/>
          <w:color w:val="FF0000"/>
          <w:lang w:bidi="ar-SA"/>
        </w:rPr>
        <w:t>44.1kH</w:t>
      </w:r>
      <w:r w:rsidR="001E2512" w:rsidRPr="001E2512">
        <w:rPr>
          <w:rFonts w:ascii="HG丸ｺﾞｼｯｸM-PRO" w:hAnsi="HG丸ｺﾞｼｯｸM-PRO" w:hint="eastAsia"/>
          <w:color w:val="FF0000"/>
          <w:lang w:bidi="ar-SA"/>
        </w:rPr>
        <w:t>z</w:t>
      </w:r>
      <w:r>
        <w:rPr>
          <w:rFonts w:ascii="HG丸ｺﾞｼｯｸM-PRO" w:hAnsi="HG丸ｺﾞｼｯｸM-PRO" w:hint="eastAsia"/>
          <w:lang w:bidi="ar-SA"/>
        </w:rPr>
        <w:t>なので1秒間に44,100回区切っていることになる。</w:t>
      </w:r>
    </w:p>
    <w:p w:rsidR="00DB56B8" w:rsidRDefault="004A6FEA" w:rsidP="00DB56B8">
      <w:pPr>
        <w:rPr>
          <w:rFonts w:ascii="HG丸ｺﾞｼｯｸM-PRO" w:hAnsi="HG丸ｺﾞｼｯｸM-PRO"/>
          <w:lang w:bidi="ar-SA"/>
        </w:rPr>
      </w:pPr>
      <w:r>
        <w:rPr>
          <w:rFonts w:ascii="HG丸ｺﾞｼｯｸM-PRO" w:hAnsi="HG丸ｺﾞｼｯｸM-PRO" w:hint="eastAsia"/>
          <w:noProof/>
          <w:lang w:bidi="ar-SA"/>
        </w:rPr>
        <mc:AlternateContent>
          <mc:Choice Requires="wpg">
            <w:drawing>
              <wp:anchor distT="0" distB="0" distL="114300" distR="114300" simplePos="0" relativeHeight="251855872" behindDoc="0" locked="0" layoutInCell="1" allowOverlap="1" wp14:anchorId="4C7AA81E" wp14:editId="18905E31">
                <wp:simplePos x="0" y="0"/>
                <wp:positionH relativeFrom="column">
                  <wp:posOffset>205740</wp:posOffset>
                </wp:positionH>
                <wp:positionV relativeFrom="paragraph">
                  <wp:posOffset>97790</wp:posOffset>
                </wp:positionV>
                <wp:extent cx="4972050" cy="2286000"/>
                <wp:effectExtent l="57150" t="19050" r="38100" b="19050"/>
                <wp:wrapNone/>
                <wp:docPr id="511" name="グループ化 511"/>
                <wp:cNvGraphicFramePr/>
                <a:graphic xmlns:a="http://schemas.openxmlformats.org/drawingml/2006/main">
                  <a:graphicData uri="http://schemas.microsoft.com/office/word/2010/wordprocessingGroup">
                    <wpg:wgp>
                      <wpg:cNvGrpSpPr/>
                      <wpg:grpSpPr>
                        <a:xfrm>
                          <a:off x="0" y="0"/>
                          <a:ext cx="4972050" cy="2286000"/>
                          <a:chOff x="0" y="0"/>
                          <a:chExt cx="5238750" cy="2286016"/>
                        </a:xfrm>
                      </wpg:grpSpPr>
                      <wpg:grpSp>
                        <wpg:cNvPr id="508" name="グループ化 6"/>
                        <wpg:cNvGrpSpPr/>
                        <wpg:grpSpPr>
                          <a:xfrm>
                            <a:off x="0" y="276225"/>
                            <a:ext cx="3571875" cy="1785620"/>
                            <a:chOff x="0" y="0"/>
                            <a:chExt cx="2857520" cy="1428760"/>
                          </a:xfrm>
                          <a:effectLst>
                            <a:outerShdw blurRad="50800" dist="38100" dir="2700000" algn="tl" rotWithShape="0">
                              <a:prstClr val="black">
                                <a:alpha val="40000"/>
                              </a:prstClr>
                            </a:outerShdw>
                          </a:effectLst>
                        </wpg:grpSpPr>
                        <wps:wsp>
                          <wps:cNvPr id="509" name="円弧 509"/>
                          <wps:cNvSpPr/>
                          <wps:spPr>
                            <a:xfrm>
                              <a:off x="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4A6FEA"/>
                            </w:txbxContent>
                          </wps:txbx>
                          <wps:bodyPr rtlCol="0" anchor="ctr"/>
                        </wps:wsp>
                        <wps:wsp>
                          <wps:cNvPr id="510" name="円弧 510"/>
                          <wps:cNvSpPr/>
                          <wps:spPr>
                            <a:xfrm rot="10800000">
                              <a:off x="142876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4A6FEA"/>
                            </w:txbxContent>
                          </wps:txbx>
                          <wps:bodyPr rtlCol="0" anchor="ctr"/>
                        </wps:wsp>
                      </wpg:grpSp>
                      <wpg:grpSp>
                        <wpg:cNvPr id="507" name="グループ化 507"/>
                        <wpg:cNvGrpSpPr/>
                        <wpg:grpSpPr>
                          <a:xfrm>
                            <a:off x="0" y="0"/>
                            <a:ext cx="5238750" cy="2286016"/>
                            <a:chOff x="0" y="0"/>
                            <a:chExt cx="5238750" cy="2286016"/>
                          </a:xfrm>
                        </wpg:grpSpPr>
                        <wps:wsp>
                          <wps:cNvPr id="447" name="直線コネクタ 49"/>
                          <wps:cNvCnPr/>
                          <wps:spPr>
                            <a:xfrm rot="5400000">
                              <a:off x="-1143000" y="1143008"/>
                              <a:ext cx="2286016" cy="0"/>
                            </a:xfrm>
                            <a:prstGeom prst="line">
                              <a:avLst/>
                            </a:prstGeom>
                            <a:noFill/>
                            <a:ln w="5000">
                              <a:solidFill>
                                <a:sysClr val="windowText" lastClr="000000">
                                  <a:lumMod val="50000"/>
                                  <a:lumOff val="50000"/>
                                </a:sysClr>
                              </a:solidFill>
                              <a:prstDash val="solid"/>
                            </a:ln>
                            <a:effectLst/>
                          </wps:spPr>
                          <wps:bodyPr/>
                        </wps:wsp>
                        <wpg:grpSp>
                          <wpg:cNvPr id="448" name="グループ化 9"/>
                          <wpg:cNvGrpSpPr/>
                          <wpg:grpSpPr>
                            <a:xfrm>
                              <a:off x="0" y="285758"/>
                              <a:ext cx="3571900" cy="1785950"/>
                              <a:chOff x="0" y="257234"/>
                              <a:chExt cx="2857520" cy="1428760"/>
                            </a:xfrm>
                            <a:effectLst>
                              <a:outerShdw blurRad="50800" dist="38100" dir="2700000" algn="tl" rotWithShape="0">
                                <a:prstClr val="black">
                                  <a:alpha val="40000"/>
                                </a:prstClr>
                              </a:outerShdw>
                            </a:effectLst>
                          </wpg:grpSpPr>
                          <wpg:grpSp>
                            <wpg:cNvPr id="449" name="グループ化 449"/>
                            <wpg:cNvGrpSpPr/>
                            <wpg:grpSpPr>
                              <a:xfrm>
                                <a:off x="0" y="257234"/>
                                <a:ext cx="1428760" cy="714380"/>
                                <a:chOff x="0" y="257234"/>
                                <a:chExt cx="1428760" cy="714380"/>
                              </a:xfrm>
                            </wpg:grpSpPr>
                            <wpg:grpSp>
                              <wpg:cNvPr id="450" name="グループ化 450"/>
                              <wpg:cNvGrpSpPr/>
                              <wpg:grpSpPr>
                                <a:xfrm>
                                  <a:off x="0" y="257234"/>
                                  <a:ext cx="714380" cy="714380"/>
                                  <a:chOff x="0" y="257234"/>
                                  <a:chExt cx="714380" cy="714380"/>
                                </a:xfrm>
                              </wpg:grpSpPr>
                              <wps:wsp>
                                <wps:cNvPr id="451" name="直線コネクタ 451"/>
                                <wps:cNvCnPr/>
                                <wps:spPr>
                                  <a:xfrm rot="5400000" flipH="1" flipV="1">
                                    <a:off x="-142876" y="828738"/>
                                    <a:ext cx="285752" cy="0"/>
                                  </a:xfrm>
                                  <a:prstGeom prst="line">
                                    <a:avLst/>
                                  </a:prstGeom>
                                  <a:noFill/>
                                  <a:ln w="38100" cap="sq">
                                    <a:solidFill>
                                      <a:srgbClr val="118FBF"/>
                                    </a:solidFill>
                                    <a:prstDash val="solid"/>
                                  </a:ln>
                                  <a:effectLst/>
                                </wps:spPr>
                                <wps:bodyPr/>
                              </wps:wsp>
                              <wps:wsp>
                                <wps:cNvPr id="452" name="直線コネクタ 452"/>
                                <wps:cNvCnPr/>
                                <wps:spPr>
                                  <a:xfrm>
                                    <a:off x="0" y="685862"/>
                                    <a:ext cx="142876" cy="0"/>
                                  </a:xfrm>
                                  <a:prstGeom prst="line">
                                    <a:avLst/>
                                  </a:prstGeom>
                                  <a:noFill/>
                                  <a:ln w="38100" cap="sq">
                                    <a:solidFill>
                                      <a:srgbClr val="118FBF"/>
                                    </a:solidFill>
                                    <a:prstDash val="solid"/>
                                  </a:ln>
                                  <a:effectLst/>
                                </wps:spPr>
                                <wps:bodyPr/>
                              </wps:wsp>
                              <wps:wsp>
                                <wps:cNvPr id="453" name="直線コネクタ 453"/>
                                <wps:cNvCnPr/>
                                <wps:spPr>
                                  <a:xfrm rot="5400000" flipH="1" flipV="1">
                                    <a:off x="35719" y="578705"/>
                                    <a:ext cx="214314" cy="0"/>
                                  </a:xfrm>
                                  <a:prstGeom prst="line">
                                    <a:avLst/>
                                  </a:prstGeom>
                                  <a:noFill/>
                                  <a:ln w="38100" cap="sq">
                                    <a:solidFill>
                                      <a:srgbClr val="118FBF"/>
                                    </a:solidFill>
                                    <a:prstDash val="solid"/>
                                  </a:ln>
                                  <a:effectLst/>
                                </wps:spPr>
                                <wps:bodyPr/>
                              </wps:wsp>
                              <wps:wsp>
                                <wps:cNvPr id="454" name="直線コネクタ 454"/>
                                <wps:cNvCnPr/>
                                <wps:spPr>
                                  <a:xfrm>
                                    <a:off x="142876" y="471548"/>
                                    <a:ext cx="142876" cy="0"/>
                                  </a:xfrm>
                                  <a:prstGeom prst="line">
                                    <a:avLst/>
                                  </a:prstGeom>
                                  <a:noFill/>
                                  <a:ln w="38100" cap="sq">
                                    <a:solidFill>
                                      <a:srgbClr val="118FBF"/>
                                    </a:solidFill>
                                    <a:prstDash val="solid"/>
                                  </a:ln>
                                  <a:effectLst/>
                                </wps:spPr>
                                <wps:bodyPr/>
                              </wps:wsp>
                              <wps:wsp>
                                <wps:cNvPr id="455" name="直線コネクタ 455"/>
                                <wps:cNvCnPr/>
                                <wps:spPr>
                                  <a:xfrm rot="5400000" flipH="1" flipV="1">
                                    <a:off x="214314" y="400110"/>
                                    <a:ext cx="142876" cy="0"/>
                                  </a:xfrm>
                                  <a:prstGeom prst="line">
                                    <a:avLst/>
                                  </a:prstGeom>
                                  <a:noFill/>
                                  <a:ln w="38100" cap="sq">
                                    <a:solidFill>
                                      <a:srgbClr val="118FBF"/>
                                    </a:solidFill>
                                    <a:prstDash val="solid"/>
                                  </a:ln>
                                  <a:effectLst/>
                                </wps:spPr>
                                <wps:bodyPr/>
                              </wps:wsp>
                              <wps:wsp>
                                <wps:cNvPr id="456" name="直線コネクタ 456"/>
                                <wps:cNvCnPr/>
                                <wps:spPr>
                                  <a:xfrm>
                                    <a:off x="285752" y="328672"/>
                                    <a:ext cx="214314" cy="0"/>
                                  </a:xfrm>
                                  <a:prstGeom prst="line">
                                    <a:avLst/>
                                  </a:prstGeom>
                                  <a:noFill/>
                                  <a:ln w="38100" cap="sq">
                                    <a:solidFill>
                                      <a:srgbClr val="118FBF"/>
                                    </a:solidFill>
                                    <a:prstDash val="solid"/>
                                  </a:ln>
                                  <a:effectLst/>
                                </wps:spPr>
                                <wps:bodyPr/>
                              </wps:wsp>
                              <wps:wsp>
                                <wps:cNvPr id="457" name="直線コネクタ 457"/>
                                <wps:cNvCnPr/>
                                <wps:spPr>
                                  <a:xfrm rot="5400000" flipH="1" flipV="1">
                                    <a:off x="464347" y="292953"/>
                                    <a:ext cx="71438" cy="0"/>
                                  </a:xfrm>
                                  <a:prstGeom prst="line">
                                    <a:avLst/>
                                  </a:prstGeom>
                                  <a:noFill/>
                                  <a:ln w="38100" cap="sq">
                                    <a:solidFill>
                                      <a:srgbClr val="118FBF"/>
                                    </a:solidFill>
                                    <a:prstDash val="solid"/>
                                  </a:ln>
                                  <a:effectLst/>
                                </wps:spPr>
                                <wps:bodyPr/>
                              </wps:wsp>
                              <wps:wsp>
                                <wps:cNvPr id="458" name="直線コネクタ 458"/>
                                <wps:cNvCnPr/>
                                <wps:spPr>
                                  <a:xfrm>
                                    <a:off x="500066" y="257234"/>
                                    <a:ext cx="214314" cy="0"/>
                                  </a:xfrm>
                                  <a:prstGeom prst="line">
                                    <a:avLst/>
                                  </a:prstGeom>
                                  <a:noFill/>
                                  <a:ln w="38100" cap="sq">
                                    <a:solidFill>
                                      <a:srgbClr val="118FBF"/>
                                    </a:solidFill>
                                    <a:prstDash val="solid"/>
                                  </a:ln>
                                  <a:effectLst/>
                                </wps:spPr>
                                <wps:bodyPr/>
                              </wps:wsp>
                            </wpg:grpSp>
                            <wpg:grpSp>
                              <wpg:cNvPr id="459" name="グループ化 459"/>
                              <wpg:cNvGrpSpPr/>
                              <wpg:grpSpPr>
                                <a:xfrm flipH="1">
                                  <a:off x="714380" y="257234"/>
                                  <a:ext cx="714380" cy="714380"/>
                                  <a:chOff x="714380" y="257234"/>
                                  <a:chExt cx="714380" cy="714380"/>
                                </a:xfrm>
                              </wpg:grpSpPr>
                              <wps:wsp>
                                <wps:cNvPr id="460" name="直線コネクタ 460"/>
                                <wps:cNvCnPr/>
                                <wps:spPr>
                                  <a:xfrm rot="5400000" flipH="1" flipV="1">
                                    <a:off x="571504" y="828738"/>
                                    <a:ext cx="285752" cy="0"/>
                                  </a:xfrm>
                                  <a:prstGeom prst="line">
                                    <a:avLst/>
                                  </a:prstGeom>
                                  <a:noFill/>
                                  <a:ln w="38100" cap="sq">
                                    <a:solidFill>
                                      <a:srgbClr val="118FBF"/>
                                    </a:solidFill>
                                    <a:prstDash val="solid"/>
                                  </a:ln>
                                  <a:effectLst/>
                                </wps:spPr>
                                <wps:bodyPr/>
                              </wps:wsp>
                              <wps:wsp>
                                <wps:cNvPr id="461" name="直線コネクタ 461"/>
                                <wps:cNvCnPr/>
                                <wps:spPr>
                                  <a:xfrm>
                                    <a:off x="714380" y="685862"/>
                                    <a:ext cx="142876" cy="0"/>
                                  </a:xfrm>
                                  <a:prstGeom prst="line">
                                    <a:avLst/>
                                  </a:prstGeom>
                                  <a:noFill/>
                                  <a:ln w="38100" cap="sq">
                                    <a:solidFill>
                                      <a:srgbClr val="118FBF"/>
                                    </a:solidFill>
                                    <a:prstDash val="solid"/>
                                  </a:ln>
                                  <a:effectLst/>
                                </wps:spPr>
                                <wps:bodyPr/>
                              </wps:wsp>
                              <wps:wsp>
                                <wps:cNvPr id="462" name="直線コネクタ 462"/>
                                <wps:cNvCnPr/>
                                <wps:spPr>
                                  <a:xfrm rot="5400000" flipH="1" flipV="1">
                                    <a:off x="750099" y="578705"/>
                                    <a:ext cx="214314" cy="0"/>
                                  </a:xfrm>
                                  <a:prstGeom prst="line">
                                    <a:avLst/>
                                  </a:prstGeom>
                                  <a:noFill/>
                                  <a:ln w="38100" cap="sq">
                                    <a:solidFill>
                                      <a:srgbClr val="118FBF"/>
                                    </a:solidFill>
                                    <a:prstDash val="solid"/>
                                  </a:ln>
                                  <a:effectLst/>
                                </wps:spPr>
                                <wps:bodyPr/>
                              </wps:wsp>
                              <wps:wsp>
                                <wps:cNvPr id="463" name="直線コネクタ 463"/>
                                <wps:cNvCnPr/>
                                <wps:spPr>
                                  <a:xfrm>
                                    <a:off x="857256" y="471548"/>
                                    <a:ext cx="142876" cy="0"/>
                                  </a:xfrm>
                                  <a:prstGeom prst="line">
                                    <a:avLst/>
                                  </a:prstGeom>
                                  <a:noFill/>
                                  <a:ln w="38100" cap="sq">
                                    <a:solidFill>
                                      <a:srgbClr val="118FBF"/>
                                    </a:solidFill>
                                    <a:prstDash val="solid"/>
                                  </a:ln>
                                  <a:effectLst/>
                                </wps:spPr>
                                <wps:bodyPr/>
                              </wps:wsp>
                              <wps:wsp>
                                <wps:cNvPr id="464" name="直線コネクタ 464"/>
                                <wps:cNvCnPr/>
                                <wps:spPr>
                                  <a:xfrm rot="5400000" flipH="1" flipV="1">
                                    <a:off x="928694" y="400110"/>
                                    <a:ext cx="142876" cy="0"/>
                                  </a:xfrm>
                                  <a:prstGeom prst="line">
                                    <a:avLst/>
                                  </a:prstGeom>
                                  <a:noFill/>
                                  <a:ln w="38100" cap="sq">
                                    <a:solidFill>
                                      <a:srgbClr val="118FBF"/>
                                    </a:solidFill>
                                    <a:prstDash val="solid"/>
                                  </a:ln>
                                  <a:effectLst/>
                                </wps:spPr>
                                <wps:bodyPr/>
                              </wps:wsp>
                              <wps:wsp>
                                <wps:cNvPr id="465" name="直線コネクタ 465"/>
                                <wps:cNvCnPr/>
                                <wps:spPr>
                                  <a:xfrm>
                                    <a:off x="1000132" y="328672"/>
                                    <a:ext cx="214314" cy="0"/>
                                  </a:xfrm>
                                  <a:prstGeom prst="line">
                                    <a:avLst/>
                                  </a:prstGeom>
                                  <a:noFill/>
                                  <a:ln w="38100" cap="sq">
                                    <a:solidFill>
                                      <a:srgbClr val="118FBF"/>
                                    </a:solidFill>
                                    <a:prstDash val="solid"/>
                                  </a:ln>
                                  <a:effectLst/>
                                </wps:spPr>
                                <wps:bodyPr/>
                              </wps:wsp>
                              <wps:wsp>
                                <wps:cNvPr id="466" name="直線コネクタ 466"/>
                                <wps:cNvCnPr/>
                                <wps:spPr>
                                  <a:xfrm rot="5400000" flipH="1" flipV="1">
                                    <a:off x="1178727" y="292953"/>
                                    <a:ext cx="71438" cy="0"/>
                                  </a:xfrm>
                                  <a:prstGeom prst="line">
                                    <a:avLst/>
                                  </a:prstGeom>
                                  <a:noFill/>
                                  <a:ln w="38100" cap="sq">
                                    <a:solidFill>
                                      <a:srgbClr val="118FBF"/>
                                    </a:solidFill>
                                    <a:prstDash val="solid"/>
                                  </a:ln>
                                  <a:effectLst/>
                                </wps:spPr>
                                <wps:bodyPr/>
                              </wps:wsp>
                              <wps:wsp>
                                <wps:cNvPr id="467" name="直線コネクタ 467"/>
                                <wps:cNvCnPr/>
                                <wps:spPr>
                                  <a:xfrm>
                                    <a:off x="1214446" y="257234"/>
                                    <a:ext cx="214314" cy="0"/>
                                  </a:xfrm>
                                  <a:prstGeom prst="line">
                                    <a:avLst/>
                                  </a:prstGeom>
                                  <a:noFill/>
                                  <a:ln w="38100" cap="sq">
                                    <a:solidFill>
                                      <a:srgbClr val="118FBF"/>
                                    </a:solidFill>
                                    <a:prstDash val="solid"/>
                                  </a:ln>
                                  <a:effectLst/>
                                </wps:spPr>
                                <wps:bodyPr/>
                              </wps:wsp>
                            </wpg:grpSp>
                          </wpg:grpSp>
                          <wpg:grpSp>
                            <wpg:cNvPr id="468" name="グループ化 468"/>
                            <wpg:cNvGrpSpPr/>
                            <wpg:grpSpPr>
                              <a:xfrm flipV="1">
                                <a:off x="1428760" y="971614"/>
                                <a:ext cx="1428760" cy="714380"/>
                                <a:chOff x="1428760" y="971614"/>
                                <a:chExt cx="1428760" cy="714380"/>
                              </a:xfrm>
                            </wpg:grpSpPr>
                            <wpg:grpSp>
                              <wpg:cNvPr id="469" name="グループ化 469"/>
                              <wpg:cNvGrpSpPr/>
                              <wpg:grpSpPr>
                                <a:xfrm>
                                  <a:off x="1428760" y="971614"/>
                                  <a:ext cx="714380" cy="714380"/>
                                  <a:chOff x="1428760" y="971614"/>
                                  <a:chExt cx="714380" cy="714380"/>
                                </a:xfrm>
                              </wpg:grpSpPr>
                              <wps:wsp>
                                <wps:cNvPr id="470" name="直線コネクタ 470"/>
                                <wps:cNvCnPr/>
                                <wps:spPr>
                                  <a:xfrm rot="5400000" flipH="1" flipV="1">
                                    <a:off x="1285884" y="1543118"/>
                                    <a:ext cx="285752" cy="0"/>
                                  </a:xfrm>
                                  <a:prstGeom prst="line">
                                    <a:avLst/>
                                  </a:prstGeom>
                                  <a:noFill/>
                                  <a:ln w="38100" cap="sq">
                                    <a:solidFill>
                                      <a:srgbClr val="118FBF"/>
                                    </a:solidFill>
                                    <a:prstDash val="solid"/>
                                  </a:ln>
                                  <a:effectLst/>
                                </wps:spPr>
                                <wps:bodyPr/>
                              </wps:wsp>
                              <wps:wsp>
                                <wps:cNvPr id="471" name="直線コネクタ 471"/>
                                <wps:cNvCnPr/>
                                <wps:spPr>
                                  <a:xfrm>
                                    <a:off x="1428760" y="1400242"/>
                                    <a:ext cx="142876" cy="0"/>
                                  </a:xfrm>
                                  <a:prstGeom prst="line">
                                    <a:avLst/>
                                  </a:prstGeom>
                                  <a:noFill/>
                                  <a:ln w="38100" cap="sq">
                                    <a:solidFill>
                                      <a:srgbClr val="118FBF"/>
                                    </a:solidFill>
                                    <a:prstDash val="solid"/>
                                  </a:ln>
                                  <a:effectLst/>
                                </wps:spPr>
                                <wps:bodyPr/>
                              </wps:wsp>
                              <wps:wsp>
                                <wps:cNvPr id="472" name="直線コネクタ 472"/>
                                <wps:cNvCnPr/>
                                <wps:spPr>
                                  <a:xfrm rot="5400000" flipH="1" flipV="1">
                                    <a:off x="1464479" y="1293085"/>
                                    <a:ext cx="214314" cy="0"/>
                                  </a:xfrm>
                                  <a:prstGeom prst="line">
                                    <a:avLst/>
                                  </a:prstGeom>
                                  <a:noFill/>
                                  <a:ln w="38100" cap="sq">
                                    <a:solidFill>
                                      <a:srgbClr val="118FBF"/>
                                    </a:solidFill>
                                    <a:prstDash val="solid"/>
                                  </a:ln>
                                  <a:effectLst/>
                                </wps:spPr>
                                <wps:bodyPr/>
                              </wps:wsp>
                              <wps:wsp>
                                <wps:cNvPr id="473" name="直線コネクタ 473"/>
                                <wps:cNvCnPr/>
                                <wps:spPr>
                                  <a:xfrm>
                                    <a:off x="1571636" y="1185928"/>
                                    <a:ext cx="142876" cy="0"/>
                                  </a:xfrm>
                                  <a:prstGeom prst="line">
                                    <a:avLst/>
                                  </a:prstGeom>
                                  <a:noFill/>
                                  <a:ln w="38100" cap="sq">
                                    <a:solidFill>
                                      <a:srgbClr val="118FBF"/>
                                    </a:solidFill>
                                    <a:prstDash val="solid"/>
                                  </a:ln>
                                  <a:effectLst/>
                                </wps:spPr>
                                <wps:bodyPr/>
                              </wps:wsp>
                              <wps:wsp>
                                <wps:cNvPr id="474" name="直線コネクタ 474"/>
                                <wps:cNvCnPr/>
                                <wps:spPr>
                                  <a:xfrm rot="5400000" flipH="1" flipV="1">
                                    <a:off x="1643074" y="1114490"/>
                                    <a:ext cx="142876" cy="0"/>
                                  </a:xfrm>
                                  <a:prstGeom prst="line">
                                    <a:avLst/>
                                  </a:prstGeom>
                                  <a:noFill/>
                                  <a:ln w="38100" cap="sq">
                                    <a:solidFill>
                                      <a:srgbClr val="118FBF"/>
                                    </a:solidFill>
                                    <a:prstDash val="solid"/>
                                  </a:ln>
                                  <a:effectLst/>
                                </wps:spPr>
                                <wps:bodyPr/>
                              </wps:wsp>
                              <wps:wsp>
                                <wps:cNvPr id="475" name="直線コネクタ 475"/>
                                <wps:cNvCnPr/>
                                <wps:spPr>
                                  <a:xfrm>
                                    <a:off x="1714512" y="1043052"/>
                                    <a:ext cx="214314" cy="0"/>
                                  </a:xfrm>
                                  <a:prstGeom prst="line">
                                    <a:avLst/>
                                  </a:prstGeom>
                                  <a:noFill/>
                                  <a:ln w="38100" cap="sq">
                                    <a:solidFill>
                                      <a:srgbClr val="118FBF"/>
                                    </a:solidFill>
                                    <a:prstDash val="solid"/>
                                  </a:ln>
                                  <a:effectLst/>
                                </wps:spPr>
                                <wps:bodyPr/>
                              </wps:wsp>
                              <wps:wsp>
                                <wps:cNvPr id="476" name="直線コネクタ 476"/>
                                <wps:cNvCnPr/>
                                <wps:spPr>
                                  <a:xfrm rot="5400000" flipH="1" flipV="1">
                                    <a:off x="1893107" y="1007333"/>
                                    <a:ext cx="71438" cy="0"/>
                                  </a:xfrm>
                                  <a:prstGeom prst="line">
                                    <a:avLst/>
                                  </a:prstGeom>
                                  <a:noFill/>
                                  <a:ln w="38100" cap="sq">
                                    <a:solidFill>
                                      <a:srgbClr val="118FBF"/>
                                    </a:solidFill>
                                    <a:prstDash val="solid"/>
                                  </a:ln>
                                  <a:effectLst/>
                                </wps:spPr>
                                <wps:bodyPr/>
                              </wps:wsp>
                              <wps:wsp>
                                <wps:cNvPr id="477" name="直線コネクタ 477"/>
                                <wps:cNvCnPr/>
                                <wps:spPr>
                                  <a:xfrm>
                                    <a:off x="1928826" y="971614"/>
                                    <a:ext cx="214314" cy="0"/>
                                  </a:xfrm>
                                  <a:prstGeom prst="line">
                                    <a:avLst/>
                                  </a:prstGeom>
                                  <a:noFill/>
                                  <a:ln w="38100" cap="sq">
                                    <a:solidFill>
                                      <a:srgbClr val="118FBF"/>
                                    </a:solidFill>
                                    <a:prstDash val="solid"/>
                                  </a:ln>
                                  <a:effectLst/>
                                </wps:spPr>
                                <wps:bodyPr/>
                              </wps:wsp>
                            </wpg:grpSp>
                            <wpg:grpSp>
                              <wpg:cNvPr id="478" name="グループ化 478"/>
                              <wpg:cNvGrpSpPr/>
                              <wpg:grpSpPr>
                                <a:xfrm flipH="1">
                                  <a:off x="2143140" y="971614"/>
                                  <a:ext cx="714380" cy="714380"/>
                                  <a:chOff x="2143140" y="971614"/>
                                  <a:chExt cx="714380" cy="714380"/>
                                </a:xfrm>
                              </wpg:grpSpPr>
                              <wps:wsp>
                                <wps:cNvPr id="479" name="直線コネクタ 479"/>
                                <wps:cNvCnPr/>
                                <wps:spPr>
                                  <a:xfrm rot="5400000" flipH="1" flipV="1">
                                    <a:off x="2000264" y="1543118"/>
                                    <a:ext cx="285752" cy="0"/>
                                  </a:xfrm>
                                  <a:prstGeom prst="line">
                                    <a:avLst/>
                                  </a:prstGeom>
                                  <a:noFill/>
                                  <a:ln w="38100" cap="sq">
                                    <a:solidFill>
                                      <a:srgbClr val="118FBF"/>
                                    </a:solidFill>
                                    <a:prstDash val="solid"/>
                                  </a:ln>
                                  <a:effectLst/>
                                </wps:spPr>
                                <wps:bodyPr/>
                              </wps:wsp>
                              <wps:wsp>
                                <wps:cNvPr id="480" name="直線コネクタ 480"/>
                                <wps:cNvCnPr/>
                                <wps:spPr>
                                  <a:xfrm>
                                    <a:off x="2143140" y="1400242"/>
                                    <a:ext cx="142876" cy="0"/>
                                  </a:xfrm>
                                  <a:prstGeom prst="line">
                                    <a:avLst/>
                                  </a:prstGeom>
                                  <a:noFill/>
                                  <a:ln w="38100" cap="sq">
                                    <a:solidFill>
                                      <a:srgbClr val="118FBF"/>
                                    </a:solidFill>
                                    <a:prstDash val="solid"/>
                                  </a:ln>
                                  <a:effectLst/>
                                </wps:spPr>
                                <wps:bodyPr/>
                              </wps:wsp>
                              <wps:wsp>
                                <wps:cNvPr id="481" name="直線コネクタ 481"/>
                                <wps:cNvCnPr/>
                                <wps:spPr>
                                  <a:xfrm rot="5400000" flipH="1" flipV="1">
                                    <a:off x="2178859" y="1293085"/>
                                    <a:ext cx="214314" cy="0"/>
                                  </a:xfrm>
                                  <a:prstGeom prst="line">
                                    <a:avLst/>
                                  </a:prstGeom>
                                  <a:noFill/>
                                  <a:ln w="38100" cap="sq">
                                    <a:solidFill>
                                      <a:srgbClr val="118FBF"/>
                                    </a:solidFill>
                                    <a:prstDash val="solid"/>
                                  </a:ln>
                                  <a:effectLst/>
                                </wps:spPr>
                                <wps:bodyPr/>
                              </wps:wsp>
                              <wps:wsp>
                                <wps:cNvPr id="482" name="直線コネクタ 482"/>
                                <wps:cNvCnPr/>
                                <wps:spPr>
                                  <a:xfrm>
                                    <a:off x="2286016" y="1185928"/>
                                    <a:ext cx="142876" cy="0"/>
                                  </a:xfrm>
                                  <a:prstGeom prst="line">
                                    <a:avLst/>
                                  </a:prstGeom>
                                  <a:noFill/>
                                  <a:ln w="38100" cap="sq">
                                    <a:solidFill>
                                      <a:srgbClr val="118FBF"/>
                                    </a:solidFill>
                                    <a:prstDash val="solid"/>
                                  </a:ln>
                                  <a:effectLst/>
                                </wps:spPr>
                                <wps:bodyPr/>
                              </wps:wsp>
                              <wps:wsp>
                                <wps:cNvPr id="483" name="直線コネクタ 483"/>
                                <wps:cNvCnPr/>
                                <wps:spPr>
                                  <a:xfrm rot="5400000" flipH="1" flipV="1">
                                    <a:off x="2357454" y="1114490"/>
                                    <a:ext cx="142876" cy="0"/>
                                  </a:xfrm>
                                  <a:prstGeom prst="line">
                                    <a:avLst/>
                                  </a:prstGeom>
                                  <a:noFill/>
                                  <a:ln w="38100" cap="sq">
                                    <a:solidFill>
                                      <a:srgbClr val="118FBF"/>
                                    </a:solidFill>
                                    <a:prstDash val="solid"/>
                                  </a:ln>
                                  <a:effectLst/>
                                </wps:spPr>
                                <wps:bodyPr/>
                              </wps:wsp>
                              <wps:wsp>
                                <wps:cNvPr id="484" name="直線コネクタ 484"/>
                                <wps:cNvCnPr/>
                                <wps:spPr>
                                  <a:xfrm>
                                    <a:off x="2428892" y="1043052"/>
                                    <a:ext cx="214314" cy="0"/>
                                  </a:xfrm>
                                  <a:prstGeom prst="line">
                                    <a:avLst/>
                                  </a:prstGeom>
                                  <a:noFill/>
                                  <a:ln w="38100" cap="sq">
                                    <a:solidFill>
                                      <a:srgbClr val="118FBF"/>
                                    </a:solidFill>
                                    <a:prstDash val="solid"/>
                                  </a:ln>
                                  <a:effectLst/>
                                </wps:spPr>
                                <wps:bodyPr/>
                              </wps:wsp>
                              <wps:wsp>
                                <wps:cNvPr id="485" name="直線コネクタ 485"/>
                                <wps:cNvCnPr/>
                                <wps:spPr>
                                  <a:xfrm rot="5400000" flipH="1" flipV="1">
                                    <a:off x="2607487" y="1007333"/>
                                    <a:ext cx="71438" cy="0"/>
                                  </a:xfrm>
                                  <a:prstGeom prst="line">
                                    <a:avLst/>
                                  </a:prstGeom>
                                  <a:noFill/>
                                  <a:ln w="38100" cap="sq">
                                    <a:solidFill>
                                      <a:srgbClr val="118FBF"/>
                                    </a:solidFill>
                                    <a:prstDash val="solid"/>
                                  </a:ln>
                                  <a:effectLst/>
                                </wps:spPr>
                                <wps:bodyPr/>
                              </wps:wsp>
                              <wps:wsp>
                                <wps:cNvPr id="486" name="直線コネクタ 486"/>
                                <wps:cNvCnPr/>
                                <wps:spPr>
                                  <a:xfrm>
                                    <a:off x="2643206" y="971614"/>
                                    <a:ext cx="214314" cy="0"/>
                                  </a:xfrm>
                                  <a:prstGeom prst="line">
                                    <a:avLst/>
                                  </a:prstGeom>
                                  <a:noFill/>
                                  <a:ln w="38100" cap="sq">
                                    <a:solidFill>
                                      <a:srgbClr val="118FBF"/>
                                    </a:solidFill>
                                    <a:prstDash val="solid"/>
                                  </a:ln>
                                  <a:effectLst/>
                                </wps:spPr>
                                <wps:bodyPr/>
                              </wps:wsp>
                            </wpg:grpSp>
                          </wpg:grpSp>
                        </wpg:grpSp>
                        <wps:wsp>
                          <wps:cNvPr id="487" name="直線コネクタ 51"/>
                          <wps:cNvCnPr/>
                          <wps:spPr>
                            <a:xfrm rot="5400000">
                              <a:off x="-952500" y="1143008"/>
                              <a:ext cx="2286016" cy="0"/>
                            </a:xfrm>
                            <a:prstGeom prst="line">
                              <a:avLst/>
                            </a:prstGeom>
                            <a:noFill/>
                            <a:ln w="5000">
                              <a:solidFill>
                                <a:sysClr val="windowText" lastClr="000000">
                                  <a:lumMod val="50000"/>
                                  <a:lumOff val="50000"/>
                                </a:sysClr>
                              </a:solidFill>
                              <a:prstDash val="solid"/>
                            </a:ln>
                            <a:effectLst/>
                          </wps:spPr>
                          <wps:bodyPr/>
                        </wps:wsp>
                        <wps:wsp>
                          <wps:cNvPr id="488" name="直線コネクタ 52"/>
                          <wps:cNvCnPr/>
                          <wps:spPr>
                            <a:xfrm rot="5400000">
                              <a:off x="-781050" y="1143008"/>
                              <a:ext cx="2286016" cy="0"/>
                            </a:xfrm>
                            <a:prstGeom prst="line">
                              <a:avLst/>
                            </a:prstGeom>
                            <a:noFill/>
                            <a:ln w="5000">
                              <a:solidFill>
                                <a:sysClr val="windowText" lastClr="000000">
                                  <a:lumMod val="50000"/>
                                  <a:lumOff val="50000"/>
                                </a:sysClr>
                              </a:solidFill>
                              <a:prstDash val="solid"/>
                            </a:ln>
                            <a:effectLst/>
                          </wps:spPr>
                          <wps:bodyPr/>
                        </wps:wsp>
                        <wps:wsp>
                          <wps:cNvPr id="489" name="直線コネクタ 53"/>
                          <wps:cNvCnPr/>
                          <wps:spPr>
                            <a:xfrm rot="5400000">
                              <a:off x="-495300" y="1143008"/>
                              <a:ext cx="2286016" cy="0"/>
                            </a:xfrm>
                            <a:prstGeom prst="line">
                              <a:avLst/>
                            </a:prstGeom>
                            <a:noFill/>
                            <a:ln w="5000">
                              <a:solidFill>
                                <a:sysClr val="windowText" lastClr="000000">
                                  <a:lumMod val="50000"/>
                                  <a:lumOff val="50000"/>
                                </a:sysClr>
                              </a:solidFill>
                              <a:prstDash val="solid"/>
                            </a:ln>
                            <a:effectLst/>
                          </wps:spPr>
                          <wps:bodyPr/>
                        </wps:wsp>
                        <wps:wsp>
                          <wps:cNvPr id="490" name="直線コネクタ 54"/>
                          <wps:cNvCnPr/>
                          <wps:spPr>
                            <a:xfrm rot="5400000">
                              <a:off x="-285750" y="1143008"/>
                              <a:ext cx="2286016" cy="0"/>
                            </a:xfrm>
                            <a:prstGeom prst="line">
                              <a:avLst/>
                            </a:prstGeom>
                            <a:noFill/>
                            <a:ln w="5000">
                              <a:solidFill>
                                <a:sysClr val="windowText" lastClr="000000">
                                  <a:lumMod val="50000"/>
                                  <a:lumOff val="50000"/>
                                </a:sysClr>
                              </a:solidFill>
                              <a:prstDash val="solid"/>
                            </a:ln>
                            <a:effectLst/>
                          </wps:spPr>
                          <wps:bodyPr/>
                        </wps:wsp>
                        <wps:wsp>
                          <wps:cNvPr id="491" name="直線コネクタ 55"/>
                          <wps:cNvCnPr/>
                          <wps:spPr>
                            <a:xfrm rot="5400000">
                              <a:off x="0" y="1143008"/>
                              <a:ext cx="2286016" cy="0"/>
                            </a:xfrm>
                            <a:prstGeom prst="line">
                              <a:avLst/>
                            </a:prstGeom>
                            <a:noFill/>
                            <a:ln w="5000">
                              <a:solidFill>
                                <a:sysClr val="windowText" lastClr="000000">
                                  <a:lumMod val="50000"/>
                                  <a:lumOff val="50000"/>
                                </a:sysClr>
                              </a:solidFill>
                              <a:prstDash val="solid"/>
                            </a:ln>
                            <a:effectLst/>
                          </wps:spPr>
                          <wps:bodyPr/>
                        </wps:wsp>
                        <wps:wsp>
                          <wps:cNvPr id="492" name="直線コネクタ 56"/>
                          <wps:cNvCnPr/>
                          <wps:spPr>
                            <a:xfrm rot="5400000">
                              <a:off x="285750" y="1143008"/>
                              <a:ext cx="2286016" cy="0"/>
                            </a:xfrm>
                            <a:prstGeom prst="line">
                              <a:avLst/>
                            </a:prstGeom>
                            <a:noFill/>
                            <a:ln w="5000">
                              <a:solidFill>
                                <a:sysClr val="windowText" lastClr="000000">
                                  <a:lumMod val="50000"/>
                                  <a:lumOff val="50000"/>
                                </a:sysClr>
                              </a:solidFill>
                              <a:prstDash val="solid"/>
                            </a:ln>
                            <a:effectLst/>
                          </wps:spPr>
                          <wps:bodyPr/>
                        </wps:wsp>
                        <wps:wsp>
                          <wps:cNvPr id="493" name="直線コネクタ 57"/>
                          <wps:cNvCnPr/>
                          <wps:spPr>
                            <a:xfrm rot="5400000">
                              <a:off x="495300" y="1143008"/>
                              <a:ext cx="2286016" cy="0"/>
                            </a:xfrm>
                            <a:prstGeom prst="line">
                              <a:avLst/>
                            </a:prstGeom>
                            <a:noFill/>
                            <a:ln w="5000">
                              <a:solidFill>
                                <a:sysClr val="windowText" lastClr="000000">
                                  <a:lumMod val="50000"/>
                                  <a:lumOff val="50000"/>
                                </a:sysClr>
                              </a:solidFill>
                              <a:prstDash val="solid"/>
                            </a:ln>
                            <a:effectLst/>
                          </wps:spPr>
                          <wps:bodyPr/>
                        </wps:wsp>
                        <wps:wsp>
                          <wps:cNvPr id="494" name="直線コネクタ 58"/>
                          <wps:cNvCnPr/>
                          <wps:spPr>
                            <a:xfrm rot="5400000">
                              <a:off x="638175" y="1143008"/>
                              <a:ext cx="2286016" cy="0"/>
                            </a:xfrm>
                            <a:prstGeom prst="line">
                              <a:avLst/>
                            </a:prstGeom>
                            <a:noFill/>
                            <a:ln w="5000">
                              <a:solidFill>
                                <a:sysClr val="windowText" lastClr="000000">
                                  <a:lumMod val="50000"/>
                                  <a:lumOff val="50000"/>
                                </a:sysClr>
                              </a:solidFill>
                              <a:prstDash val="solid"/>
                            </a:ln>
                            <a:effectLst/>
                          </wps:spPr>
                          <wps:bodyPr/>
                        </wps:wsp>
                        <wps:wsp>
                          <wps:cNvPr id="495" name="直線コネクタ 60"/>
                          <wps:cNvCnPr/>
                          <wps:spPr>
                            <a:xfrm rot="5400000">
                              <a:off x="828675" y="1143008"/>
                              <a:ext cx="2286016" cy="0"/>
                            </a:xfrm>
                            <a:prstGeom prst="line">
                              <a:avLst/>
                            </a:prstGeom>
                            <a:noFill/>
                            <a:ln w="5000">
                              <a:solidFill>
                                <a:sysClr val="windowText" lastClr="000000">
                                  <a:lumMod val="50000"/>
                                  <a:lumOff val="50000"/>
                                </a:sysClr>
                              </a:solidFill>
                              <a:prstDash val="solid"/>
                            </a:ln>
                            <a:effectLst/>
                          </wps:spPr>
                          <wps:bodyPr/>
                        </wps:wsp>
                        <wps:wsp>
                          <wps:cNvPr id="496" name="直線コネクタ 61"/>
                          <wps:cNvCnPr/>
                          <wps:spPr>
                            <a:xfrm rot="5400000">
                              <a:off x="1000125" y="1143008"/>
                              <a:ext cx="2286016" cy="0"/>
                            </a:xfrm>
                            <a:prstGeom prst="line">
                              <a:avLst/>
                            </a:prstGeom>
                            <a:noFill/>
                            <a:ln w="5000">
                              <a:solidFill>
                                <a:sysClr val="windowText" lastClr="000000">
                                  <a:lumMod val="50000"/>
                                  <a:lumOff val="50000"/>
                                </a:sysClr>
                              </a:solidFill>
                              <a:prstDash val="solid"/>
                            </a:ln>
                            <a:effectLst/>
                          </wps:spPr>
                          <wps:bodyPr/>
                        </wps:wsp>
                        <wps:wsp>
                          <wps:cNvPr id="497" name="直線コネクタ 62"/>
                          <wps:cNvCnPr/>
                          <wps:spPr>
                            <a:xfrm rot="5400000">
                              <a:off x="1285875" y="1143008"/>
                              <a:ext cx="2286016" cy="0"/>
                            </a:xfrm>
                            <a:prstGeom prst="line">
                              <a:avLst/>
                            </a:prstGeom>
                            <a:noFill/>
                            <a:ln w="5000">
                              <a:solidFill>
                                <a:sysClr val="windowText" lastClr="000000">
                                  <a:lumMod val="50000"/>
                                  <a:lumOff val="50000"/>
                                </a:sysClr>
                              </a:solidFill>
                              <a:prstDash val="solid"/>
                            </a:ln>
                            <a:effectLst/>
                          </wps:spPr>
                          <wps:bodyPr/>
                        </wps:wsp>
                        <wps:wsp>
                          <wps:cNvPr id="498" name="直線コネクタ 63"/>
                          <wps:cNvCnPr/>
                          <wps:spPr>
                            <a:xfrm rot="5400000">
                              <a:off x="1495425" y="1143008"/>
                              <a:ext cx="2286016" cy="0"/>
                            </a:xfrm>
                            <a:prstGeom prst="line">
                              <a:avLst/>
                            </a:prstGeom>
                            <a:noFill/>
                            <a:ln w="5000">
                              <a:solidFill>
                                <a:sysClr val="windowText" lastClr="000000">
                                  <a:lumMod val="50000"/>
                                  <a:lumOff val="50000"/>
                                </a:sysClr>
                              </a:solidFill>
                              <a:prstDash val="solid"/>
                            </a:ln>
                            <a:effectLst/>
                          </wps:spPr>
                          <wps:bodyPr/>
                        </wps:wsp>
                        <wps:wsp>
                          <wps:cNvPr id="499" name="直線コネクタ 64"/>
                          <wps:cNvCnPr/>
                          <wps:spPr>
                            <a:xfrm rot="5400000">
                              <a:off x="1781175" y="1143008"/>
                              <a:ext cx="2286016" cy="0"/>
                            </a:xfrm>
                            <a:prstGeom prst="line">
                              <a:avLst/>
                            </a:prstGeom>
                            <a:noFill/>
                            <a:ln w="5000">
                              <a:solidFill>
                                <a:sysClr val="windowText" lastClr="000000">
                                  <a:lumMod val="50000"/>
                                  <a:lumOff val="50000"/>
                                </a:sysClr>
                              </a:solidFill>
                              <a:prstDash val="solid"/>
                            </a:ln>
                            <a:effectLst/>
                          </wps:spPr>
                          <wps:bodyPr/>
                        </wps:wsp>
                        <wps:wsp>
                          <wps:cNvPr id="500" name="直線コネクタ 65"/>
                          <wps:cNvCnPr/>
                          <wps:spPr>
                            <a:xfrm rot="5400000">
                              <a:off x="2066925" y="1143008"/>
                              <a:ext cx="2286016" cy="0"/>
                            </a:xfrm>
                            <a:prstGeom prst="line">
                              <a:avLst/>
                            </a:prstGeom>
                            <a:noFill/>
                            <a:ln w="5000">
                              <a:solidFill>
                                <a:sysClr val="windowText" lastClr="000000">
                                  <a:lumMod val="50000"/>
                                  <a:lumOff val="50000"/>
                                </a:sysClr>
                              </a:solidFill>
                              <a:prstDash val="solid"/>
                            </a:ln>
                            <a:effectLst/>
                          </wps:spPr>
                          <wps:bodyPr/>
                        </wps:wsp>
                        <wps:wsp>
                          <wps:cNvPr id="501" name="直線コネクタ 66"/>
                          <wps:cNvCnPr/>
                          <wps:spPr>
                            <a:xfrm rot="5400000">
                              <a:off x="2286000" y="1143008"/>
                              <a:ext cx="2286016" cy="0"/>
                            </a:xfrm>
                            <a:prstGeom prst="line">
                              <a:avLst/>
                            </a:prstGeom>
                            <a:noFill/>
                            <a:ln w="5000">
                              <a:solidFill>
                                <a:sysClr val="windowText" lastClr="000000">
                                  <a:lumMod val="50000"/>
                                  <a:lumOff val="50000"/>
                                </a:sysClr>
                              </a:solidFill>
                              <a:prstDash val="solid"/>
                            </a:ln>
                            <a:effectLst/>
                          </wps:spPr>
                          <wps:bodyPr/>
                        </wps:wsp>
                        <wps:wsp>
                          <wps:cNvPr id="502" name="直線コネクタ 67"/>
                          <wps:cNvCnPr/>
                          <wps:spPr>
                            <a:xfrm rot="5400000">
                              <a:off x="2428875" y="1143008"/>
                              <a:ext cx="2286016" cy="0"/>
                            </a:xfrm>
                            <a:prstGeom prst="line">
                              <a:avLst/>
                            </a:prstGeom>
                            <a:noFill/>
                            <a:ln w="5000">
                              <a:solidFill>
                                <a:sysClr val="windowText" lastClr="000000">
                                  <a:lumMod val="50000"/>
                                  <a:lumOff val="50000"/>
                                </a:sysClr>
                              </a:solidFill>
                              <a:prstDash val="solid"/>
                            </a:ln>
                            <a:effectLst/>
                          </wps:spPr>
                          <wps:bodyPr/>
                        </wps:wsp>
                        <wps:wsp>
                          <wps:cNvPr id="503" name="直線矢印コネクタ 109"/>
                          <wps:cNvCnPr/>
                          <wps:spPr>
                            <a:xfrm>
                              <a:off x="2924175" y="352433"/>
                              <a:ext cx="285752" cy="1588"/>
                            </a:xfrm>
                            <a:prstGeom prst="straightConnector1">
                              <a:avLst/>
                            </a:prstGeom>
                            <a:noFill/>
                            <a:ln w="25400">
                              <a:solidFill>
                                <a:srgbClr val="C43D1F"/>
                              </a:solidFill>
                              <a:prstDash val="solid"/>
                              <a:headEnd type="stealth" w="lg" len="med"/>
                              <a:tailEnd type="stealth" w="lg" len="med"/>
                            </a:ln>
                            <a:effectLst/>
                          </wps:spPr>
                          <wps:bodyPr/>
                        </wps:wsp>
                        <wpg:grpSp>
                          <wpg:cNvPr id="504" name="グループ化 116"/>
                          <wpg:cNvGrpSpPr/>
                          <wpg:grpSpPr>
                            <a:xfrm>
                              <a:off x="3067050" y="209558"/>
                              <a:ext cx="642942" cy="142876"/>
                              <a:chOff x="3071834" y="185796"/>
                              <a:chExt cx="642942" cy="142876"/>
                            </a:xfrm>
                          </wpg:grpSpPr>
                          <wps:wsp>
                            <wps:cNvPr id="505" name="直線コネクタ 505"/>
                            <wps:cNvCnPr/>
                            <wps:spPr>
                              <a:xfrm rot="5400000">
                                <a:off x="3000396" y="257234"/>
                                <a:ext cx="142876" cy="0"/>
                              </a:xfrm>
                              <a:prstGeom prst="line">
                                <a:avLst/>
                              </a:prstGeom>
                              <a:noFill/>
                              <a:ln w="25400">
                                <a:solidFill>
                                  <a:srgbClr val="C43D1F"/>
                                </a:solidFill>
                                <a:prstDash val="solid"/>
                              </a:ln>
                              <a:effectLst/>
                            </wps:spPr>
                            <wps:bodyPr/>
                          </wps:wsp>
                          <wps:wsp>
                            <wps:cNvPr id="506" name="直線コネクタ 506"/>
                            <wps:cNvCnPr/>
                            <wps:spPr>
                              <a:xfrm>
                                <a:off x="3071834" y="185796"/>
                                <a:ext cx="642942" cy="0"/>
                              </a:xfrm>
                              <a:prstGeom prst="line">
                                <a:avLst/>
                              </a:prstGeom>
                              <a:noFill/>
                              <a:ln w="25400">
                                <a:solidFill>
                                  <a:srgbClr val="C43D1F"/>
                                </a:solidFill>
                                <a:prstDash val="solid"/>
                              </a:ln>
                              <a:effectLst/>
                            </wps:spPr>
                            <wps:bodyPr/>
                          </wps:wsp>
                        </wpg:grpSp>
                        <wps:wsp>
                          <wps:cNvPr id="118" name="テキスト ボックス 117"/>
                          <wps:cNvSpPr txBox="1"/>
                          <wps:spPr>
                            <a:xfrm>
                              <a:off x="3714185" y="28583"/>
                              <a:ext cx="1524565" cy="530860"/>
                            </a:xfrm>
                            <a:prstGeom prst="rect">
                              <a:avLst/>
                            </a:prstGeom>
                            <a:gradFill flip="none" rotWithShape="1">
                              <a:gsLst>
                                <a:gs pos="0">
                                  <a:sysClr val="window" lastClr="FFFFFF"/>
                                </a:gs>
                                <a:gs pos="76000">
                                  <a:sysClr val="window" lastClr="FFFFFF">
                                    <a:alpha val="90000"/>
                                  </a:sysClr>
                                </a:gs>
                                <a:gs pos="100000">
                                  <a:sysClr val="window" lastClr="FFFFFF">
                                    <a:alpha val="50000"/>
                                  </a:sysClr>
                                </a:gs>
                              </a:gsLst>
                              <a:path path="rect">
                                <a:fillToRect l="50000" t="50000" r="50000" b="50000"/>
                              </a:path>
                              <a:tileRect/>
                            </a:gradFill>
                            <a:effectLst/>
                            <a:scene3d>
                              <a:camera prst="orthographicFront"/>
                              <a:lightRig rig="soft" dir="t">
                                <a:rot lat="0" lon="0" rev="1800000"/>
                              </a:lightRig>
                            </a:scene3d>
                          </wps:spPr>
                          <wps:txbx>
                            <w:txbxContent>
                              <w:p w:rsidR="000D2897" w:rsidRPr="004A6FEA" w:rsidRDefault="000D2897" w:rsidP="004A6FEA">
                                <w:pPr>
                                  <w:pStyle w:val="Web"/>
                                  <w:spacing w:before="0" w:beforeAutospacing="0" w:after="0" w:afterAutospacing="0"/>
                                  <w:rPr>
                                    <w:sz w:val="22"/>
                                    <w:szCs w:val="22"/>
                                  </w:rPr>
                                </w:pPr>
                                <w:r w:rsidRPr="004A6FEA">
                                  <w:rPr>
                                    <w:rFonts w:ascii="メイリオ" w:eastAsia="メイリオ" w:hAnsi="メイリオ" w:cs="メイリオ" w:hint="eastAsia"/>
                                    <w:b/>
                                    <w:bCs/>
                                    <w:color w:val="C43D1F"/>
                                    <w:kern w:val="24"/>
                                    <w:sz w:val="22"/>
                                    <w:szCs w:val="22"/>
                                  </w:rPr>
                                  <w:t>サンプリング周波数</w:t>
                                </w:r>
                              </w:p>
                            </w:txbxContent>
                          </wps:txbx>
                          <wps:bodyPr wrap="square" rtlCol="0" anchor="ctr" anchorCtr="1">
                            <a:noAutofit/>
                          </wps:bodyPr>
                        </wps:wsp>
                      </wpg:grpSp>
                    </wpg:wgp>
                  </a:graphicData>
                </a:graphic>
                <wp14:sizeRelH relativeFrom="margin">
                  <wp14:pctWidth>0</wp14:pctWidth>
                </wp14:sizeRelH>
              </wp:anchor>
            </w:drawing>
          </mc:Choice>
          <mc:Fallback>
            <w:pict>
              <v:group id="グループ化 511" o:spid="_x0000_s1324" style="position:absolute;left:0;text-align:left;margin-left:16.2pt;margin-top:7.7pt;width:391.5pt;height:180pt;z-index:251855872;mso-width-relative:margin" coordsize="5238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">
                <v:group id="_x0000_s1325" style="position:absolute;top:2762;width:35718;height:17856"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shape id="円弧 509" o:spid="_x0000_s1326" style="position:absolute;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NeccA&#10;AADcAAAADwAAAGRycy9kb3ducmV2LnhtbESPQWvCQBSE7wX/w/KEXopuFBQbXcVaChaK2FgPvT2y&#10;z2ww+zbNbmP8992C4HGYmW+YxaqzlWip8aVjBaNhAoI4d7rkQsHX4W0wA+EDssbKMSm4kofVsvew&#10;wFS7C39Sm4VCRAj7FBWYEOpUSp8bsuiHriaO3sk1FkOUTSF1g5cIt5UcJ8lUWiw5LhisaWMoP2e/&#10;VoF82Rzb9933T/gYHWfm6dXur2Or1GO/W89BBOrCPXxrb7WCSfIM/2fiE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sTXnHAAAA3AAAAA8AAAAAAAAAAAAAAAAAmAIAAGRy&#10;cy9kb3ducmV2LnhtbFBLBQYAAAAABAAEAPUAAACM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4A6FEA"/>
                      </w:txbxContent>
                    </v:textbox>
                  </v:shape>
                  <v:shape id="円弧 510" o:spid="_x0000_s1327" style="position:absolute;left:14287;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3qjsIA&#10;AADcAAAADwAAAGRycy9kb3ducmV2LnhtbERP3WrCMBS+H/gO4Qi7KTNVcI5qFBFkQ7xZ9QEOybGt&#10;Niclibbb0y8Xwi4/vv/VZrCteJAPjWMF00kOglg703Cl4Hzav32ACBHZYOuYFPxQgM169LLCwrie&#10;v+lRxkqkEA4FKqhj7Aopg67JYpi4jjhxF+ctxgR9JY3HPoXbVs7y/F1abDg11NjRriZ9K+9WwfHW&#10;X3F7X/xmTXnNsu5Tz/xBK/U6HrZLEJGG+C9+ur+Mgvk0zU9n0h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eqOwgAAANwAAAAPAAAAAAAAAAAAAAAAAJgCAABkcnMvZG93&#10;bnJldi54bWxQSwUGAAAAAAQABAD1AAAAhw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4A6FEA"/>
                      </w:txbxContent>
                    </v:textbox>
                  </v:shape>
                </v:group>
                <v:group id="グループ化 507" o:spid="_x0000_s1328" style="position:absolute;width:52387;height:22860" coordsize="52387,2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line id="直線コネクタ 49" o:spid="_x0000_s1329" style="position:absolute;rotation:90;visibility:visible;mso-wrap-style:square" from="-11430,11430" to="1143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tjqMYAAADcAAAADwAAAGRycy9kb3ducmV2LnhtbESPQWvCQBSE74L/YXlCb7qpBC3RVbRQ&#10;6KUaowePr9nXJDT7NmTXGPvrXUHocZiZb5jluje16Kh1lWUFr5MIBHFudcWFgtPxY/wGwnlkjbVl&#10;UnAjB+vVcLDERNsrH6jLfCEChF2CCkrvm0RKl5dk0E1sQxy8H9sa9EG2hdQtXgPc1HIaRTNpsOKw&#10;UGJD7yXlv9nFKNhuv/bpJTv/TW/pZhZ/H3Zzl+6Uehn1mwUIT73/Dz/bn1pBHM/hcSYcAbm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Y6jGAAAA3AAAAA8AAAAAAAAA&#10;AAAAAAAAoQIAAGRycy9kb3ducmV2LnhtbFBLBQYAAAAABAAEAPkAAACUAwAAAAA=&#10;" strokecolor="#7f7f7f" strokeweight=".1389mm"/>
                  <v:group id="グループ化 9" o:spid="_x0000_s1330" style="position:absolute;top:2857;width:35719;height:17860" coordorigin=",2572"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グループ化 449" o:spid="_x0000_s1331" style="position:absolute;top:2572;width:14287;height:7144" coordorigin=",2572"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group id="グループ化 450" o:spid="_x0000_s1332" style="position:absolute;top:2572;width:7143;height:7144" coordorigin=",2572"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line id="直線コネクタ 451" o:spid="_x0000_s1333" style="position:absolute;rotation:90;flip:x y;visibility:visible;mso-wrap-style:square" from="-1429,8287" to="1429,8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X6fMMAAADcAAAADwAAAGRycy9kb3ducmV2LnhtbESPQWsCMRSE70L/Q3iF3jS7osVujSIW&#10;RbxVxfNj85os3bwsm6yu/nojFHocZuYbZr7sXS0u1IbKs4J8lIEgLr2u2Cg4HTfDGYgQkTXWnknB&#10;jQIsFy+DORbaX/mbLodoRIJwKFCBjbEppAylJYdh5Bvi5P341mFMsjVSt3hNcFfLcZa9S4cVpwWL&#10;Da0tlb+HzinQ5491vt+dNpN+O7N389WZm++UenvtV58gIvXxP/zX3mkFk2kOzz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l+nzDAAAA3AAAAA8AAAAAAAAAAAAA&#10;AAAAoQIAAGRycy9kb3ducmV2LnhtbFBLBQYAAAAABAAEAPkAAACRAwAAAAA=&#10;" strokecolor="#118fbf" strokeweight="3pt">
                          <v:stroke endcap="square"/>
                        </v:line>
                        <v:line id="直線コネクタ 452" o:spid="_x0000_s1334" style="position:absolute;visibility:visible;mso-wrap-style:square" from="0,6858" to="1428,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o0sIAAADcAAAADwAAAGRycy9kb3ducmV2LnhtbESPy2rDMBBF94X+g5hCd42cJ8GJbEyh&#10;kGbVvMh2sCa2iTUykmK7f18VCl1e7uNwt/loWtGT841lBdNJAoK4tLrhSsH59PG2BuEDssbWMin4&#10;Jg959vy0xVTbgQ/UH0Ml4gj7FBXUIXSplL6syaCf2I44ejfrDIYoXSW1wyGOm1bOkmQlDTYcCTV2&#10;9F5TeT8+TORem373tXd4XfdBf17mxaDbQqnXl7HYgAg0hv/wX3unFSyWM/g9E4+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Po0sIAAADcAAAADwAAAAAAAAAAAAAA&#10;AAChAgAAZHJzL2Rvd25yZXYueG1sUEsFBgAAAAAEAAQA+QAAAJADAAAAAA==&#10;" strokecolor="#118fbf" strokeweight="3pt">
                          <v:stroke endcap="square"/>
                        </v:line>
                        <v:line id="直線コネクタ 453" o:spid="_x0000_s1335" style="position:absolute;rotation:90;flip:x y;visibility:visible;mso-wrap-style:square" from="356,5787" to="2499,5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BkMQAAADcAAAADwAAAGRycy9kb3ducmV2LnhtbESPQWsCMRSE74L/ITyht5q1tcVujSIW&#10;RbxppefH5jVZ3Lwsm6yu/nojCB6HmfmGmc47V4kTNaH0rGA0zEAQF16XbBQcflevExAhImusPJOC&#10;CwWYz/q9Keban3lHp300IkE45KjAxljnUobCksMw9DVx8v594zAm2RipGzwnuKvkW5Z9SoclpwWL&#10;NS0tFcd96xTov6/laLs5rMbdemKv5qc1F98q9TLoFt8gInXxGX60N1rB+OMd7mfSEZ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8GQxAAAANwAAAAPAAAAAAAAAAAA&#10;AAAAAKECAABkcnMvZG93bnJldi54bWxQSwUGAAAAAAQABAD5AAAAkgMAAAAA&#10;" strokecolor="#118fbf" strokeweight="3pt">
                          <v:stroke endcap="square"/>
                        </v:line>
                        <v:line id="直線コネクタ 454" o:spid="_x0000_s1336" style="position:absolute;visibility:visible;mso-wrap-style:square" from="1428,4715" to="2857,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bVPcMAAADcAAAADwAAAGRycy9kb3ducmV2LnhtbESPS2vCQBSF94X+h+EW3NVJ6wOJTkIo&#10;COqqaovbS+aahGbuhJkxif/eKRS6PJzHx9nko2lFT843lhW8TRMQxKXVDVcKvs7b1xUIH5A1tpZJ&#10;wZ085Nnz0wZTbQc+Un8KlYgj7FNUUIfQpVL6siaDfmo74uhdrTMYonSV1A6HOG5a+Z4kS2mw4Uio&#10;saOPmsqf081E7qXpd58Hh5dVH/T+e1YMui2UmryMxRpEoDH8h//aO61gvpjD75l4BGT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1T3DAAAA3AAAAA8AAAAAAAAAAAAA&#10;AAAAoQIAAGRycy9kb3ducmV2LnhtbFBLBQYAAAAABAAEAPkAAACRAwAAAAA=&#10;" strokecolor="#118fbf" strokeweight="3pt">
                          <v:stroke endcap="square"/>
                        </v:line>
                        <v:line id="直線コネクタ 455" o:spid="_x0000_s1337" style="position:absolute;rotation:90;flip:x y;visibility:visible;mso-wrap-style:square" from="2142,4001" to="357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78f8QAAADcAAAADwAAAGRycy9kb3ducmV2LnhtbESPQWsCMRSE74L/IbyCN80qWuzWKKIo&#10;0ltX6fmxeU2Wbl6WTVZXf70pFHocZuYbZrXpXS2u1IbKs4LpJANBXHpdsVFwOR/GSxAhImusPZOC&#10;OwXYrIeDFeba3/iTrkU0IkE45KjAxtjkUobSksMw8Q1x8r596zAm2RqpW7wluKvlLMtepcOK04LF&#10;hnaWyp+icwr019tu+nG6HOb9cWkfZt+Zu++UGr3023cQkfr4H/5rn7SC+WIBv2fSEZD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Hvx/xAAAANwAAAAPAAAAAAAAAAAA&#10;AAAAAKECAABkcnMvZG93bnJldi54bWxQSwUGAAAAAAQABAD5AAAAkgMAAAAA&#10;" strokecolor="#118fbf" strokeweight="3pt">
                          <v:stroke endcap="square"/>
                        </v:line>
                        <v:line id="直線コネクタ 456" o:spid="_x0000_s1338" style="position:absolute;visibility:visible;mso-wrap-style:square" from="2857,3286" to="5000,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ju0cMAAADcAAAADwAAAGRycy9kb3ducmV2LnhtbESPX2vCMBTF3wd+h3CFvc3UuYnUplKE&#10;gdvTVhVfL821LTY3JYlt9+2XwWCPh/Pnx8l2k+nEQM63lhUsFwkI4srqlmsFp+Pb0waED8gaO8uk&#10;4Js87PLZQ4aptiN/0VCGWsQR9ikqaELoUyl91ZBBv7A9cfSu1hkMUbpaaodjHDedfE6StTTYciQ0&#10;2NO+oepW3k3kXtrh8Pnh8LIZgn4/r4pRd4VSj/Op2IIINIX/8F/7oBW8vK7h90w8A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47tHDAAAA3AAAAA8AAAAAAAAAAAAA&#10;AAAAoQIAAGRycy9kb3ducmV2LnhtbFBLBQYAAAAABAAEAPkAAACRAwAAAAA=&#10;" strokecolor="#118fbf" strokeweight="3pt">
                          <v:stroke endcap="square"/>
                        </v:line>
                        <v:line id="直線コネクタ 457" o:spid="_x0000_s1339" style="position:absolute;rotation:90;flip:x y;visibility:visible;mso-wrap-style:square" from="4643,2929" to="5357,2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DHk8QAAADcAAAADwAAAGRycy9kb3ducmV2LnhtbESPQWsCMRSE74L/IbxCb5pV1NqtUURR&#10;pDet9PzYvCZLNy/LJqtrf70RCh6HmfmGWaw6V4kLNaH0rGA0zEAQF16XbBScv3aDOYgQkTVWnknB&#10;jQKslv3eAnPtr3ykyykakSAcclRgY6xzKUNhyWEY+po4eT++cRiTbIzUDV4T3FVynGUz6bDktGCx&#10;po2l4vfUOgX6+30z+jycd5NuP7d/Ztuam2+Ven3p1h8gInXxGf5vH7SCyfQNHmfSEZ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gMeTxAAAANwAAAAPAAAAAAAAAAAA&#10;AAAAAKECAABkcnMvZG93bnJldi54bWxQSwUGAAAAAAQABAD5AAAAkgMAAAAA&#10;" strokecolor="#118fbf" strokeweight="3pt">
                          <v:stroke endcap="square"/>
                        </v:line>
                        <v:line id="直線コネクタ 458" o:spid="_x0000_s1340" style="position:absolute;visibility:visible;mso-wrap-style:square" from="5000,2572" to="7143,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vfOMAAAADcAAAADwAAAGRycy9kb3ducmV2LnhtbERPTWvCQBC9F/wPywje6kZti0RXCULB&#10;9tRaxeuQHZNgdjbsbpP033cOhR4f73u7H12regqx8WxgMc9AEZfeNlwZOH+9Pq5BxYRssfVMBn4o&#10;wn43edhibv3An9SfUqUkhGOOBuqUulzrWNbkMM59RyzczQeHSWCotA04SLhr9TLLXrTDhqWhxo4O&#10;NZX307eT3mvTHz/eA17XfbJvl1Ux2LYwZjYdiw2oRGP6F/+5j9bA07OslTNyBP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7r3zjAAAAA3AAAAA8AAAAAAAAAAAAAAAAA&#10;oQIAAGRycy9kb3ducmV2LnhtbFBLBQYAAAAABAAEAPkAAACOAwAAAAA=&#10;" strokecolor="#118fbf" strokeweight="3pt">
                          <v:stroke endcap="square"/>
                        </v:line>
                      </v:group>
                      <v:group id="グループ化 459" o:spid="_x0000_s1341" style="position:absolute;left:7143;top:2572;width:7144;height:7144;flip:x" coordorigin="7143,2572"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4VNYMQAAADcAAAA&#10;DwAAAAAAAAAAAAAAAACqAgAAZHJzL2Rvd25yZXYueG1sUEsFBgAAAAAEAAQA+gAAAJsDAAAAAA==&#10;">
                        <v:line id="直線コネクタ 460" o:spid="_x0000_s1342" style="position:absolute;rotation:90;flip:x y;visibility:visible;mso-wrap-style:square" from="5714,8287" to="8572,8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WVWsAAAADcAAAADwAAAGRycy9kb3ducmV2LnhtbERPTYvCMBC9C/sfwix401QR0a5RRFHE&#10;22rxPDSzSbGZlCbVur9+cxD2+Hjfq03vavGgNlSeFUzGGQji0uuKjYLiehgtQISIrLH2TApeFGCz&#10;/hisMNf+yd/0uEQjUgiHHBXYGJtcylBachjGviFO3I9vHcYEWyN1i88U7mo5zbK5dFhxarDY0M5S&#10;eb90ToG+LXeT86k4zPrjwv6afWdevlNq+Nlvv0BE6uO/+O0+aQWzeZqfzqQjIN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FlVrAAAAA3AAAAA8AAAAAAAAAAAAAAAAA&#10;oQIAAGRycy9kb3ducmV2LnhtbFBLBQYAAAAABAAEAPkAAACOAwAAAAA=&#10;" strokecolor="#118fbf" strokeweight="3pt">
                          <v:stroke endcap="square"/>
                        </v:line>
                        <v:line id="直線コネクタ 461" o:spid="_x0000_s1343" style="position:absolute;visibility:visible;mso-wrap-style:square" from="7143,6858" to="8572,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28GMEAAADcAAAADwAAAGRycy9kb3ducmV2LnhtbESPS4vCMBSF98L8h3AH3GmqIyIdo5SB&#10;AceVr8Htpbm2xeamJLGt/94IgsvDeXyc5bo3tWjJ+cqygsk4AUGcW11xoeB0/B0tQPiArLG2TAru&#10;5GG9+hgsMdW24z21h1CIOMI+RQVlCE0qpc9LMujHtiGO3sU6gyFKV0jtsIvjppbTJJlLgxVHQokN&#10;/ZSUXw83E7nnqt3stg7Pizbov/+vrNN1ptTws8++QQTqwzv8am+0gtl8A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vbwYwQAAANwAAAAPAAAAAAAAAAAAAAAA&#10;AKECAABkcnMvZG93bnJldi54bWxQSwUGAAAAAAQABAD5AAAAjwMAAAAA&#10;" strokecolor="#118fbf" strokeweight="3pt">
                          <v:stroke endcap="square"/>
                        </v:line>
                        <v:line id="直線コネクタ 462" o:spid="_x0000_s1344" style="position:absolute;rotation:90;flip:x y;visibility:visible;mso-wrap-style:square" from="7500,5787" to="9643,5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uutsIAAADcAAAADwAAAGRycy9kb3ducmV2LnhtbESPQYvCMBSE78L+h/AW9qapIqJdo4ii&#10;iLdV8fxo3ibF5qU0qdb99UYQ9jjMzDfMfNm5StyoCaVnBcNBBoK48Lpko+B82vanIEJE1lh5JgUP&#10;CrBcfPTmmGt/5x+6HaMRCcIhRwU2xjqXMhSWHIaBr4mT9+sbhzHJxkjd4D3BXSVHWTaRDktOCxZr&#10;WlsqrsfWKdCX2Xp42J+34243tX9m05qHb5X6+uxW3yAidfE//G7vtYLxZASvM+kI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JuutsIAAADcAAAADwAAAAAAAAAAAAAA&#10;AAChAgAAZHJzL2Rvd25yZXYueG1sUEsFBgAAAAAEAAQA+QAAAJADAAAAAA==&#10;" strokecolor="#118fbf" strokeweight="3pt">
                          <v:stroke endcap="square"/>
                        </v:line>
                        <v:line id="直線コネクタ 463" o:spid="_x0000_s1345" style="position:absolute;visibility:visible;mso-wrap-style:square" from="8572,4715" to="10001,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OH9MMAAADcAAAADwAAAGRycy9kb3ducmV2LnhtbESPzWrDMBCE74W+g9hCb43cOJjgRgmm&#10;EHB7SpyUXBdrY5tYKyOptvv2VaGQ4zA/H7PZzaYXIznfWVbwukhAENdWd9woOJ/2L2sQPiBr7C2T&#10;gh/ysNs+Pmww13biI41VaEQcYZ+jgjaEIZfS1y0Z9As7EEfvap3BEKVrpHY4xXHTy2WSZNJgx5HQ&#10;4kDvLdW36ttE7qUby8Onw8t6DPrjKy0m3RdKPT/NxRuIQHO4h//bpVawylL4Ox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jh/TDAAAA3AAAAA8AAAAAAAAAAAAA&#10;AAAAoQIAAGRycy9kb3ducmV2LnhtbFBLBQYAAAAABAAEAPkAAACRAwAAAAA=&#10;" strokecolor="#118fbf" strokeweight="3pt">
                          <v:stroke endcap="square"/>
                        </v:line>
                        <v:line id="直線コネクタ 464" o:spid="_x0000_s1346" style="position:absolute;rotation:90;flip:x y;visibility:visible;mso-wrap-style:square" from="9286,4001" to="10715,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6TWcQAAADcAAAADwAAAGRycy9kb3ducmV2LnhtbESPQWvCQBSE7wX/w/IK3urGEsSmbkJR&#10;LOJNKz0/sq+7odm3IbvR6K93CwWPw8x8w6yq0bXiTH1oPCuYzzIQxLXXDRsFp6/tyxJEiMgaW8+k&#10;4EoBqnLytMJC+wsf6HyMRiQIhwIV2Bi7QspQW3IYZr4jTt6P7x3GJHsjdY+XBHetfM2yhXTYcFqw&#10;2NHaUv17HJwC/f22nu93p20+fi7tzWwGc/WDUtPn8eMdRKQxPsL/7Z1WkC9y+DuTj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PpNZxAAAANwAAAAPAAAAAAAAAAAA&#10;AAAAAKECAABkcnMvZG93bnJldi54bWxQSwUGAAAAAAQABAD5AAAAkgMAAAAA&#10;" strokecolor="#118fbf" strokeweight="3pt">
                          <v:stroke endcap="square"/>
                        </v:line>
                        <v:line id="直線コネクタ 465" o:spid="_x0000_s1347" style="position:absolute;visibility:visible;mso-wrap-style:square" from="10001,3286" to="12144,3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6G8MAAADcAAAADwAAAGRycy9kb3ducmV2LnhtbESPX2vCMBTF3wd+h3CFvc3UuYnUplKE&#10;gdvTVhVfL821LTY3JYlt9+2XwWCPh/Pnx8l2k+nEQM63lhUsFwkI4srqlmsFp+Pb0waED8gaO8uk&#10;4Js87PLZQ4aptiN/0VCGWsQR9ikqaELoUyl91ZBBv7A9cfSu1hkMUbpaaodjHDedfE6StTTYciQ0&#10;2NO+oepW3k3kXtrh8Pnh8LIZgn4/r4pRd4VSj/Op2IIINIX/8F/7oBW8rF/h90w8A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GuhvDAAAA3AAAAA8AAAAAAAAAAAAA&#10;AAAAoQIAAGRycy9kb3ducmV2LnhtbFBLBQYAAAAABAAEAPkAAACRAwAAAAA=&#10;" strokecolor="#118fbf" strokeweight="3pt">
                          <v:stroke endcap="square"/>
                        </v:line>
                        <v:line id="直線コネクタ 466" o:spid="_x0000_s1348" style="position:absolute;rotation:90;flip:x y;visibility:visible;mso-wrap-style:square" from="11787,2929" to="12501,2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CotcMAAADcAAAADwAAAGRycy9kb3ducmV2LnhtbESPT2sCMRTE7wW/Q3iF3mrWIotujVIU&#10;i3jzDz0/Ns9kcfOybLK69tMbQfA4zMxvmNmid7W4UBsqzwpGwwwEcel1xUbB8bD+nIAIEVlj7ZkU&#10;3CjAYj54m2Gh/ZV3dNlHIxKEQ4EKbIxNIWUoLTkMQ98QJ+/kW4cxydZI3eI1wV0tv7Islw4rTgsW&#10;G1paKs/7zinQf9PlaLs5rsf978T+m1Vnbr5T6uO9//kGEamPr/CzvdEKxnkOjzPp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gqLXDAAAA3AAAAA8AAAAAAAAAAAAA&#10;AAAAoQIAAGRycy9kb3ducmV2LnhtbFBLBQYAAAAABAAEAPkAAACRAwAAAAA=&#10;" strokecolor="#118fbf" strokeweight="3pt">
                          <v:stroke endcap="square"/>
                        </v:line>
                        <v:line id="直線コネクタ 467" o:spid="_x0000_s1349" style="position:absolute;visibility:visible;mso-wrap-style:square" from="12144,2572" to="14287,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iB98MAAADcAAAADwAAAGRycy9kb3ducmV2LnhtbESPX2vCMBTF34V9h3AHvmm6OVSqaSkD&#10;Qfc0dcPXS3Nty5qbksS2fvtlMPDxcP78ONt8NK3oyfnGsoKXeQKCuLS64UrB13k3W4PwAVlja5kU&#10;3MlDnj1NtphqO/CR+lOoRBxhn6KCOoQuldKXNRn0c9sRR+9qncEQpaukdjjEcdPK1yRZSoMNR0KN&#10;Hb3XVP6cbiZyL02///xweFn3QR++F8Wg20Kp6fNYbEAEGsMj/N/eawVvyxX8nYlHQG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YgffDAAAA3AAAAA8AAAAAAAAAAAAA&#10;AAAAoQIAAGRycy9kb3ducmV2LnhtbFBLBQYAAAAABAAEAPkAAACRAwAAAAA=&#10;" strokecolor="#118fbf" strokeweight="3pt">
                          <v:stroke endcap="square"/>
                        </v:line>
                      </v:group>
                    </v:group>
                    <v:group id="グループ化 468" o:spid="_x0000_s1350" style="position:absolute;left:14287;top:9716;width:14288;height:7143;flip:y" coordorigin="14287,9716"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WpSJGwAAAANwAAAAPAAAA&#10;AAAAAAAAAAAAAKoCAABkcnMvZG93bnJldi54bWxQSwUGAAAAAAQABAD6AAAAlwMAAAAA&#10;">
                      <v:group id="グループ化 469" o:spid="_x0000_s1351" style="position:absolute;left:14287;top:9716;width:7144;height:7143" coordorigin="14287,9716"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line id="直線コネクタ 470" o:spid="_x0000_s1352" style="position:absolute;rotation:90;flip:x y;visibility:visible;mso-wrap-style:square" from="12858,15431" to="15715,1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Dh8AAAADcAAAADwAAAGRycy9kb3ducmV2LnhtbERPTYvCMBC9L/gfwgje1lQR161GEUUR&#10;b6uy56EZk2IzKU2qdX/95iB4fLzvxapzlbhTE0rPCkbDDARx4XXJRsHlvPucgQgRWWPlmRQ8KcBq&#10;2ftYYK79g3/ofopGpBAOOSqwMda5lKGw5DAMfU2cuKtvHMYEGyN1g48U7io5zrKpdFhyarBY08ZS&#10;cTu1ToH+/d6MjofLbtLtZ/bPbFvz9K1Sg363noOI1MW3+OU+aAWTrzQ/nUlH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7cA4fAAAAA3AAAAA8AAAAAAAAAAAAAAAAA&#10;oQIAAGRycy9kb3ducmV2LnhtbFBLBQYAAAAABAAEAPkAAACOAwAAAAA=&#10;" strokecolor="#118fbf" strokeweight="3pt">
                          <v:stroke endcap="square"/>
                        </v:line>
                        <v:line id="直線コネクタ 471" o:spid="_x0000_s1353" style="position:absolute;visibility:visible;mso-wrap-style:square" from="14287,14002" to="15716,14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QqxcMAAADcAAAADwAAAGRycy9kb3ducmV2LnhtbESPX2vCMBTF3wW/Q7jC3jTtHE6qqRRh&#10;4PY0neLrpbm2xeamJLHtvv0yGOzxcP78ONvdaFrRk/ONZQXpIgFBXFrdcKXg/PU2X4PwAVlja5kU&#10;fJOHXT6dbDHTduAj9adQiTjCPkMFdQhdJqUvazLoF7Yjjt7NOoMhSldJ7XCI46aVz0mykgYbjoQa&#10;O9rXVN5PDxO516Y/fH44vK77oN8vy2LQbaHU02wsNiACjeE//Nc+aAUvryn8nolH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kKsXDAAAA3AAAAA8AAAAAAAAAAAAA&#10;AAAAoQIAAGRycy9kb3ducmV2LnhtbFBLBQYAAAAABAAEAPkAAACRAwAAAAA=&#10;" strokecolor="#118fbf" strokeweight="3pt">
                          <v:stroke endcap="square"/>
                        </v:line>
                        <v:line id="直線コネクタ 472" o:spid="_x0000_s1354" style="position:absolute;rotation:90;flip:x y;visibility:visible;mso-wrap-style:square" from="14644,12931" to="16787,12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I4a8UAAADcAAAADwAAAGRycy9kb3ducmV2LnhtbESPT2sCMRTE74V+h/AK3mp2RapuzUpR&#10;FOnNP3h+bF6TpZuXZZPV1U/fFAo9DjPzG2a5GlwjrtSF2rOCfJyBIK68rtkoOJ+2r3MQISJrbDyT&#10;gjsFWJXPT0sstL/xga7HaESCcChQgY2xLaQMlSWHYexb4uR9+c5hTLIzUnd4S3DXyEmWvUmHNacF&#10;iy2tLVXfx94p0JfFOv/cn7fTYTe3D7Ppzd33So1eho93EJGG+B/+a++1gulsAr9n0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I4a8UAAADcAAAADwAAAAAAAAAA&#10;AAAAAAChAgAAZHJzL2Rvd25yZXYueG1sUEsFBgAAAAAEAAQA+QAAAJMDAAAAAA==&#10;" strokecolor="#118fbf" strokeweight="3pt">
                          <v:stroke endcap="square"/>
                        </v:line>
                        <v:line id="直線コネクタ 473" o:spid="_x0000_s1355" style="position:absolute;visibility:visible;mso-wrap-style:square" from="15716,11859" to="17145,11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RKcIAAADcAAAADwAAAGRycy9kb3ducmV2LnhtbESPX2vCMBTF3wW/Q7jC3jRVxybVKEUY&#10;uD25TvH10lzbYnNTkqztvv0iCD4ezp8fZ7MbTCM6cr62rGA+S0AQF1bXXCo4/XxMVyB8QNbYWCYF&#10;f+Rhtx2PNphq2/M3dXkoRRxhn6KCKoQ2ldIXFRn0M9sSR+9qncEQpSuldtjHcdPIRZK8SYM1R0KF&#10;Le0rKm75r4ncS90djl8OL6su6M/zMut1kyn1MhmyNYhAQ3iGH+2DVvD6voT7mXgE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RKcIAAADcAAAADwAAAAAAAAAAAAAA&#10;AAChAgAAZHJzL2Rvd25yZXYueG1sUEsFBgAAAAAEAAQA+QAAAJADAAAAAA==&#10;" strokecolor="#118fbf" strokeweight="3pt">
                          <v:stroke endcap="square"/>
                        </v:line>
                        <v:line id="直線コネクタ 474" o:spid="_x0000_s1356" style="position:absolute;rotation:90;flip:x y;visibility:visible;mso-wrap-style:square" from="16430,11145" to="17859,11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cFhMMAAADcAAAADwAAAGRycy9kb3ducmV2LnhtbESPQWsCMRSE7wX/Q3hCbzWrLFVXo4hF&#10;kd600vNj85os3bwsm6yu/vqmIHgcZuYbZrnuXS0u1IbKs4LxKANBXHpdsVFw/tq9zUCEiKyx9kwK&#10;bhRgvRq8LLHQ/spHupyiEQnCoUAFNsamkDKUlhyGkW+Ik/fjW4cxydZI3eI1wV0tJ1n2Lh1WnBYs&#10;NrS1VP6eOqdAf8+348/DeZf3+5m9m4/O3Hyn1Ouw3yxAROrjM/xoH7SCfJrD/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nBYTDAAAA3AAAAA8AAAAAAAAAAAAA&#10;AAAAoQIAAGRycy9kb3ducmV2LnhtbFBLBQYAAAAABAAEAPkAAACRAwAAAAA=&#10;" strokecolor="#118fbf" strokeweight="3pt">
                          <v:stroke endcap="square"/>
                        </v:line>
                        <v:line id="直線コネクタ 475" o:spid="_x0000_s1357" style="position:absolute;visibility:visible;mso-wrap-style:square" from="17145,10430" to="19288,10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8sxsMAAADcAAAADwAAAGRycy9kb3ducmV2LnhtbESPy2rDMBBF94X+g5hCdo3cpk2CYzmY&#10;QiHJqnmR7WBNbFNrZCTVdv6+ChS6vNzH4Wbr0bSiJ+cbywpepgkI4tLqhisFp+Pn8xKED8gaW8uk&#10;4EYe1vnjQ4aptgPvqT+ESsQR9ikqqEPoUil9WZNBP7UdcfSu1hkMUbpKaodDHDetfE2SuTTYcCTU&#10;2NFHTeX34cdE7qXpN187h5dlH/T2PCsG3RZKTZ7GYgUi0Bj+w3/tjVbwtniH+5l4BG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fLMbDAAAA3AAAAA8AAAAAAAAAAAAA&#10;AAAAoQIAAGRycy9kb3ducmV2LnhtbFBLBQYAAAAABAAEAPkAAACRAwAAAAA=&#10;" strokecolor="#118fbf" strokeweight="3pt">
                          <v:stroke endcap="square"/>
                        </v:line>
                        <v:line id="直線コネクタ 476" o:spid="_x0000_s1358" style="position:absolute;rotation:90;flip:x y;visibility:visible;mso-wrap-style:square" from="18931,10073" to="19645,10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aMQAAADcAAAADwAAAGRycy9kb3ducmV2LnhtbESPQWsCMRSE74L/IbyCN80qYu3WKKIo&#10;0ltX6fmxeU2Wbl6WTVZXf70pFHocZuYbZrXpXS2u1IbKs4LpJANBXHpdsVFwOR/GSxAhImusPZOC&#10;OwXYrIeDFeba3/iTrkU0IkE45KjAxtjkUobSksMw8Q1x8r596zAm2RqpW7wluKvlLMsW0mHFacFi&#10;QztL5U/ROQX66203/ThdDvP+uLQPs+/M3XdKjV767TuISH38D/+1T1rB/HUBv2fSEZD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T5oxAAAANwAAAAPAAAAAAAAAAAA&#10;AAAAAKECAABkcnMvZG93bnJldi54bWxQSwUGAAAAAAQABAD5AAAAkgMAAAAA&#10;" strokecolor="#118fbf" strokeweight="3pt">
                          <v:stroke endcap="square"/>
                        </v:line>
                        <v:line id="直線コネクタ 477" o:spid="_x0000_s1359" style="position:absolute;visibility:visible;mso-wrap-style:square" from="19288,9716" to="21431,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EXKsMAAADcAAAADwAAAGRycy9kb3ducmV2LnhtbESPX2vCMBTF3wd+h3CFvc3UOabUplKE&#10;gdvTVhVfL821LTY3JYlt9+2XwWCPh/Pnx8l2k+nEQM63lhUsFwkI4srqlmsFp+Pb0waED8gaO8uk&#10;4Js87PLZQ4aptiN/0VCGWsQR9ikqaELoUyl91ZBBv7A9cfSu1hkMUbpaaodjHDedfE6SV2mw5Uho&#10;sKd9Q9WtvJvIvbTD4fPD4WUzBP1+XhWj7gqlHudTsQURaAr/4b/2QSt4Wa/h90w8Aj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BFyrDAAAA3AAAAA8AAAAAAAAAAAAA&#10;AAAAoQIAAGRycy9kb3ducmV2LnhtbFBLBQYAAAAABAAEAPkAAACRAwAAAAA=&#10;" strokecolor="#118fbf" strokeweight="3pt">
                          <v:stroke endcap="square"/>
                        </v:line>
                      </v:group>
                      <v:group id="グループ化 478" o:spid="_x0000_s1360" style="position:absolute;left:21431;top:9716;width:7144;height:7143;flip:x" coordorigin="21431,9716"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y0m78AAADcAAAADwAAAGRycy9kb3ducmV2LnhtbERPy4rCMBTdC/5DuII7&#10;TR2KSjWKCDOIuLE+cHlprm2wuSlNRjt/P1kILg/nvVx3thZPar1xrGAyTkAQF04bLhWcT9+jOQgf&#10;kDXWjknBH3lYr/q9JWbavfhIzzyUIoawz1BBFUKTSemLiiz6sWuII3d3rcUQYVtK3eIrhttafiXJ&#10;VFo0HBsqbGhbUfHIf62Cy8aklF5v+0NSEO20vP3kJlVqOOg2CxCBuvARv907rSCdxbXxTDwCcvUP&#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JN8tJu/AAAA3AAAAA8AAAAA&#10;AAAAAAAAAAAAqgIAAGRycy9kb3ducmV2LnhtbFBLBQYAAAAABAAEAPoAAACWAwAAAAA=&#10;">
                        <v:line id="直線コネクタ 479" o:spid="_x0000_s1361" style="position:absolute;rotation:90;flip:x y;visibility:visible;mso-wrap-style:square" from="20002,15431" to="22859,1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qGsQAAADcAAAADwAAAGRycy9kb3ducmV2LnhtbESPQWvCQBSE74L/YXlCb7qxSKsxGykW&#10;i/TWKJ4f2dfd0OzbkN1o7K/vFgo9DjPzDVPsRteKK/Wh8axguchAENdeN2wUnE+H+RpEiMgaW8+k&#10;4E4BduV0UmCu/Y0/6FpFIxKEQ44KbIxdLmWoLTkMC98RJ+/T9w5jkr2RusdbgrtWPmbZk3TYcFqw&#10;2NHeUv1VDU6Bvmz2y/fj+bAa39b227wO5u4HpR5m48sWRKQx/of/2ketYPW8gd8z6QjI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qoaxAAAANwAAAAPAAAAAAAAAAAA&#10;AAAAAKECAABkcnMvZG93bnJldi54bWxQSwUGAAAAAAQABAD5AAAAkgMAAAAA&#10;" strokecolor="#118fbf" strokeweight="3pt">
                          <v:stroke endcap="square"/>
                        </v:line>
                        <v:line id="直線コネクタ 480" o:spid="_x0000_s1362" style="position:absolute;visibility:visible;mso-wrap-style:square" from="21431,14002" to="22860,14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3/ecAAAADcAAAADwAAAGRycy9kb3ducmV2LnhtbERPTWvCQBC9F/wPywi91Y22lBBdJRQK&#10;1lOrLV6H7JgEs7Nhd03Sf+8cCj0+3vdmN7lODRRi69nAcpGBIq68bbk28H16f8pBxYRssfNMBn4p&#10;wm47e9hgYf3IXzQcU60khGOBBpqU+kLrWDXkMC58TyzcxQeHSWCotQ04Srjr9CrLXrXDlqWhwZ7e&#10;Gqqux5uT3nM77D8PAc/5kOzHz3M52q405nE+lWtQiab0L/5z762Bl1zmyxk5Anp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9/3nAAAAA3AAAAA8AAAAAAAAAAAAAAAAA&#10;oQIAAGRycy9kb3ducmV2LnhtbFBLBQYAAAAABAAEAPkAAACOAwAAAAA=&#10;" strokecolor="#118fbf" strokeweight="3pt">
                          <v:stroke endcap="square"/>
                        </v:line>
                        <v:line id="直線コネクタ 481" o:spid="_x0000_s1363" style="position:absolute;rotation:90;flip:x y;visibility:visible;mso-wrap-style:square" from="21788,12931" to="23931,12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XWO8MAAADcAAAADwAAAGRycy9kb3ducmV2LnhtbESPQWsCMRSE70L/Q3iF3jS7RWRdjSIW&#10;i3iriufH5pksbl6WTVbX/vqmUOhxmJlvmOV6cI24UxdqzwrySQaCuPK6ZqPgfNqNCxAhImtsPJOC&#10;JwVYr15GSyy1f/AX3Y/RiAThUKICG2NbShkqSw7DxLfEybv6zmFMsjNSd/hIcNfI9yybSYc1pwWL&#10;LW0tVbdj7xToy3ybH/bn3XT4LOy3+ejN0/dKvb0OmwWISEP8D/+191rBtMjh90w6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F1jvDAAAA3AAAAA8AAAAAAAAAAAAA&#10;AAAAoQIAAGRycy9kb3ducmV2LnhtbFBLBQYAAAAABAAEAPkAAACRAwAAAAA=&#10;" strokecolor="#118fbf" strokeweight="3pt">
                          <v:stroke endcap="square"/>
                        </v:line>
                        <v:line id="直線コネクタ 482" o:spid="_x0000_s1364" style="position:absolute;visibility:visible;mso-wrap-style:square" from="22860,11859" to="24288,11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PElcMAAADcAAAADwAAAGRycy9kb3ducmV2LnhtbESPS2vCQBSF94X+h+EWuqsTrZQQHSUU&#10;CurKR0u2l8w1CWbuhJkxif/eEYQuD+fxcZbr0bSiJ+cbywqmkwQEcWl1w5WC39PPRwrCB2SNrWVS&#10;cCMP69XryxIzbQc+UH8MlYgj7DNUUIfQZVL6siaDfmI74uidrTMYonSV1A6HOG5aOUuSL2mw4Uio&#10;saPvmsrL8Woit2j6zX7nsEj7oLd/n/mg21yp97cxX4AINIb/8LO90Qrm6QweZ+IR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jxJXDAAAA3AAAAA8AAAAAAAAAAAAA&#10;AAAAoQIAAGRycy9kb3ducmV2LnhtbFBLBQYAAAAABAAEAPkAAACRAwAAAAA=&#10;" strokecolor="#118fbf" strokeweight="3pt">
                          <v:stroke endcap="square"/>
                        </v:line>
                        <v:line id="直線コネクタ 483" o:spid="_x0000_s1365" style="position:absolute;rotation:90;flip:x y;visibility:visible;mso-wrap-style:square" from="23573,11145" to="25002,11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vt18QAAADcAAAADwAAAGRycy9kb3ducmV2LnhtbESPQWvCQBSE7wX/w/KE3uomKiVN3Ygo&#10;FumtVnp+ZJ+7wezbkN1o7K/vFgo9DjPzDbNaj64VV+pD41lBPstAENdeN2wUnD73TwWIEJE1tp5J&#10;wZ0CrKvJwwpL7W/8QddjNCJBOJSowMbYlVKG2pLDMPMdcfLOvncYk+yN1D3eEty1cp5lz9Jhw2nB&#10;YkdbS/XlODgF+utlm78fTvvl+FbYb7MbzN0PSj1Ox80riEhj/A//tQ9awbJYwO+ZdARk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2+3XxAAAANwAAAAPAAAAAAAAAAAA&#10;AAAAAKECAABkcnMvZG93bnJldi54bWxQSwUGAAAAAAQABAD5AAAAkgMAAAAA&#10;" strokecolor="#118fbf" strokeweight="3pt">
                          <v:stroke endcap="square"/>
                        </v:line>
                        <v:line id="直線コネクタ 484" o:spid="_x0000_s1366" style="position:absolute;visibility:visible;mso-wrap-style:square" from="24288,10430" to="26432,10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5esMAAADcAAAADwAAAGRycy9kb3ducmV2LnhtbESPy2rDMBBF94X8g5hAdo3cJhTjRjYm&#10;EEiyavMg28Ga2qbWyEiq7fx9VCh0ebmPw90Uk+nEQM63lhW8LBMQxJXVLdcKLufdcwrCB2SNnWVS&#10;cCcPRT572mCm7cifNJxCLeII+wwVNCH0mZS+asigX9qeOHpf1hkMUbpaaodjHDedfE2SN2mw5Uho&#10;sKdtQ9X36cdE7q0d9h9Hh7d0CPpwXZWj7kqlFvOpfAcRaAr/4b/2XitYp2v4PROPgM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G+XrDAAAA3AAAAA8AAAAAAAAAAAAA&#10;AAAAoQIAAGRycy9kb3ducmV2LnhtbFBLBQYAAAAABAAEAPkAAACRAwAAAAA=&#10;" strokecolor="#118fbf" strokeweight="3pt">
                          <v:stroke endcap="square"/>
                        </v:line>
                        <v:line id="直線コネクタ 485" o:spid="_x0000_s1367" style="position:absolute;rotation:90;flip:x y;visibility:visible;mso-wrap-style:square" from="26075,10073" to="26789,10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7QOMQAAADcAAAADwAAAGRycy9kb3ducmV2LnhtbESPQWvCQBSE74X+h+UVvNVNxJY0dSOi&#10;KNJbrfT8yD53g9m3IbvR6K/vFgo9DjPzDbNYjq4VF+pD41lBPs1AENdeN2wUHL+2zwWIEJE1tp5J&#10;wY0CLKvHhwWW2l/5ky6HaESCcChRgY2xK6UMtSWHYeo74uSdfO8wJtkbqXu8Jrhr5SzLXqXDhtOC&#10;xY7WlurzYXAK9PfbOv/YH7fzcVfYu9kM5uYHpSZP4+odRKQx/of/2nutYF68wO+ZdARk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tA4xAAAANwAAAAPAAAAAAAAAAAA&#10;AAAAAKECAABkcnMvZG93bnJldi54bWxQSwUGAAAAAAQABAD5AAAAkgMAAAAA&#10;" strokecolor="#118fbf" strokeweight="3pt">
                          <v:stroke endcap="square"/>
                        </v:line>
                        <v:line id="直線コネクタ 486" o:spid="_x0000_s1368" style="position:absolute;visibility:visible;mso-wrap-style:square" from="26432,9716" to="28575,9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jClsMAAADcAAAADwAAAGRycy9kb3ducmV2LnhtbESPy2rDMBBF94X8g5hAdo3cpgTjRjYm&#10;EEiyavMg28Ga2qbWyEiq7fx9VCh0ebmPw90Uk+nEQM63lhW8LBMQxJXVLdcKLufdcwrCB2SNnWVS&#10;cCcPRT572mCm7cifNJxCLeII+wwVNCH0mZS+asigX9qeOHpf1hkMUbpaaodjHDedfE2StTTYciQ0&#10;2NO2oer79GMi99YO+4+jw1s6BH24rspRd6VSi/lUvoMINIX/8F97rxW8pWv4PROPgM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YwpbDAAAA3AAAAA8AAAAAAAAAAAAA&#10;AAAAoQIAAGRycy9kb3ducmV2LnhtbFBLBQYAAAAABAAEAPkAAACRAwAAAAA=&#10;" strokecolor="#118fbf" strokeweight="3pt">
                          <v:stroke endcap="square"/>
                        </v:line>
                      </v:group>
                    </v:group>
                  </v:group>
                  <v:line id="直線コネクタ 51" o:spid="_x0000_s1369" style="position:absolute;rotation:90;visibility:visible;mso-wrap-style:square" from="-9525,11430" to="1333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ZMsUAAADcAAAADwAAAGRycy9kb3ducmV2LnhtbESPQYvCMBSE7wv7H8ITvK2pIirVKLog&#10;eFFr3cMen83btmzzUpqo1V9vBMHjMDPfMLNFaypxocaVlhX0exEI4szqknMFP8f11wSE88gaK8uk&#10;4EYOFvPPjxnG2l75QJfU5yJA2MWooPC+jqV0WUEGXc/WxMH7s41BH2STS93gNcBNJQdRNJIGSw4L&#10;Bdb0XVD2n56NgtVqu0/O6e99cEuWo+HpsBu7ZKdUt9MupyA8tf4dfrU3WsFwMobnmXA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ALZMsUAAADcAAAADwAAAAAAAAAA&#10;AAAAAAChAgAAZHJzL2Rvd25yZXYueG1sUEsFBgAAAAAEAAQA+QAAAJMDAAAAAA==&#10;" strokecolor="#7f7f7f" strokeweight=".1389mm"/>
                  <v:line id="直線コネクタ 52" o:spid="_x0000_s1370" style="position:absolute;rotation:90;visibility:visible;mso-wrap-style:square" from="-7811,11430" to="15049,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1NQMMAAADcAAAADwAAAGRycy9kb3ducmV2LnhtbERPTYvCMBC9C/6HMMLeNFXELdUoKgh7&#10;Wa3Vg8fZZrYtNpPSRK37681hwePjfS9WnanFnVpXWVYwHkUgiHOrKy4UnE+7YQzCeWSNtWVS8CQH&#10;q2W/t8BE2wcf6Z75QoQQdgkqKL1vEildXpJBN7INceB+bWvQB9gWUrf4COGmlpMomkmDFYeGEhva&#10;lpRfs5tRsNl8H9JbdvmbPNP1bPpz3H+6dK/Ux6Bbz0F46vxb/O/+0gqmcVgbzoQj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dTUDDAAAA3AAAAA8AAAAAAAAAAAAA&#10;AAAAoQIAAGRycy9kb3ducmV2LnhtbFBLBQYAAAAABAAEAPkAAACRAwAAAAA=&#10;" strokecolor="#7f7f7f" strokeweight=".1389mm"/>
                  <v:line id="直線コネクタ 53" o:spid="_x0000_s1371" style="position:absolute;rotation:90;visibility:visible;mso-wrap-style:square" from="-4953,11430" to="1790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o28YAAADcAAAADwAAAGRycy9kb3ducmV2LnhtbESPT2vCQBTE7wW/w/IEb3VTEf9EV9FC&#10;wYsaUw8en9lnEpp9G7KrRj99tyD0OMzMb5j5sjWVuFHjSssKPvoRCOLM6pJzBcfvr/cJCOeRNVaW&#10;ScGDHCwXnbc5xtre+UC31OciQNjFqKDwvo6ldFlBBl3f1sTBu9jGoA+yyaVu8B7gppKDKBpJgyWH&#10;hQJr+iwo+0mvRsF6vd0n1/T0HDyS1Wh4PuzGLtkp1eu2qxkIT63/D7/aG61gOJnC35l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R6NvGAAAA3AAAAA8AAAAAAAAA&#10;AAAAAAAAoQIAAGRycy9kb3ducmV2LnhtbFBLBQYAAAAABAAEAPkAAACUAwAAAAA=&#10;" strokecolor="#7f7f7f" strokeweight=".1389mm"/>
                  <v:line id="直線コネクタ 54" o:spid="_x0000_s1372" style="position:absolute;rotation:90;visibility:visible;mso-wrap-style:square" from="-2858,11430" to="20002,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LXm8MAAADcAAAADwAAAGRycy9kb3ducmV2LnhtbERPy4rCMBTdC/MP4Q6403REfHSMooLg&#10;RqdWFy6vzZ22THNTmqjVr58sBJeH854tWlOJGzWutKzgqx+BIM6sLjlXcDpuehMQziNrrCyTggc5&#10;WMw/OjOMtb3zgW6pz0UIYRejgsL7OpbSZQUZdH1bEwfu1zYGfYBNLnWD9xBuKjmIopE0WHJoKLCm&#10;dUHZX3o1Clar3U9yTc/PwSNZjoaXw37skr1S3c92+Q3CU+vf4pd7qxUMp2F+OBOO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y15vDAAAA3AAAAA8AAAAAAAAAAAAA&#10;AAAAoQIAAGRycy9kb3ducmV2LnhtbFBLBQYAAAAABAAEAPkAAACRAwAAAAA=&#10;" strokecolor="#7f7f7f" strokeweight=".1389mm"/>
                  <v:line id="直線コネクタ 55" o:spid="_x0000_s1373" style="position:absolute;rotation:90;visibility:visible;mso-wrap-style:square" from="0,11430" to="2286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5yAMYAAADcAAAADwAAAGRycy9kb3ducmV2LnhtbESPQWvCQBSE74X+h+UVvNWNImqjq2ih&#10;4EWNqQePz+xrEpp9G7KrRn+9Kwgeh5n5hpnOW1OJMzWutKyg141AEGdWl5wr2P/+fI5BOI+ssbJM&#10;Cq7kYD57f5tirO2Fd3ROfS4ChF2MCgrv61hKlxVk0HVtTRy8P9sY9EE2udQNXgLcVLIfRUNpsOSw&#10;UGBN3wVl/+nJKFgu19vklB5u/WuyGA6Ou83IJRulOh/tYgLCU+tf4Wd7pRUMvnrwOBOO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cgDGAAAA3AAAAA8AAAAAAAAA&#10;AAAAAAAAoQIAAGRycy9kb3ducmV2LnhtbFBLBQYAAAAABAAEAPkAAACUAwAAAAA=&#10;" strokecolor="#7f7f7f" strokeweight=".1389mm"/>
                  <v:line id="直線コネクタ 56" o:spid="_x0000_s1374" style="position:absolute;rotation:90;visibility:visible;mso-wrap-style:square" from="2857,11430" to="2571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sd8YAAADcAAAADwAAAGRycy9kb3ducmV2LnhtbESPQWvCQBSE74X+h+UVvNVNg1iNrqKF&#10;ghdtjB48PrPPJDT7NmRXjf56Vyj0OMzMN8x03plaXKh1lWUFH/0IBHFudcWFgv3u+30EwnlkjbVl&#10;UnAjB/PZ68sUE22vvKVL5gsRIOwSVFB63yRSurwkg65vG+LgnWxr0AfZFlK3eA1wU8s4iobSYMVh&#10;ocSGvkrKf7OzUbBcrn/Sc3a4x7d0MRwct5tPl26U6r11iwkIT53/D/+1V1rBYBzD80w4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s7HfGAAAA3AAAAA8AAAAAAAAA&#10;AAAAAAAAoQIAAGRycy9kb3ducmV2LnhtbFBLBQYAAAAABAAEAPkAAACUAwAAAAA=&#10;" strokecolor="#7f7f7f" strokeweight=".1389mm"/>
                  <v:line id="直線コネクタ 57" o:spid="_x0000_s1375" style="position:absolute;rotation:90;visibility:visible;mso-wrap-style:square" from="4953,11430" to="27813,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BJ7MYAAADcAAAADwAAAGRycy9kb3ducmV2LnhtbESPQWvCQBSE7wX/w/IEb3WjFa2pq2hB&#10;8KLG1EOPr9nXJJh9G7KrRn99Vyh4HGbmG2a2aE0lLtS40rKCQT8CQZxZXXKu4Pi1fn0H4Tyyxsoy&#10;KbiRg8W88zLDWNsrH+iS+lwECLsYFRTe17GULivIoOvbmjh4v7Yx6INscqkbvAa4qeQwisbSYMlh&#10;ocCaPgvKTunZKFittvvknH7fh7dkOR79HHYTl+yU6nXb5QcIT61/hv/bG61gNH2Dx5lw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gSezGAAAA3AAAAA8AAAAAAAAA&#10;AAAAAAAAoQIAAGRycy9kb3ducmV2LnhtbFBLBQYAAAAABAAEAPkAAACUAwAAAAA=&#10;" strokecolor="#7f7f7f" strokeweight=".1389mm"/>
                  <v:line id="直線コネクタ 58" o:spid="_x0000_s1376" style="position:absolute;rotation:90;visibility:visible;mso-wrap-style:square" from="6381,11430" to="2924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RmMYAAADcAAAADwAAAGRycy9kb3ducmV2LnhtbESPQWvCQBSE74X+h+UVvNVNJViNrqKF&#10;ghdtjB48PrPPJDT7NmRXjf56Vyj0OMzMN8x03plaXKh1lWUFH/0IBHFudcWFgv3u+30EwnlkjbVl&#10;UnAjB/PZ68sUE22vvKVL5gsRIOwSVFB63yRSurwkg65vG+LgnWxr0AfZFlK3eA1wU8tBFA2lwYrD&#10;QokNfZWU/2Zno2C5XP+k5+xwH9zSxTA+bjefLt0o1XvrFhMQnjr/H/5rr7SCeBzD80w4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J0ZjGAAAA3AAAAA8AAAAAAAAA&#10;AAAAAAAAoQIAAGRycy9kb3ducmV2LnhtbFBLBQYAAAAABAAEAPkAAACUAwAAAAA=&#10;" strokecolor="#7f7f7f" strokeweight=".1389mm"/>
                  <v:line id="直線コネクタ 60" o:spid="_x0000_s1377" style="position:absolute;rotation:90;visibility:visible;mso-wrap-style:square" from="8286,11430" to="3114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0A8cAAADcAAAADwAAAGRycy9kb3ducmV2LnhtbESPT2vCQBTE7wW/w/KE3upGsf5JXUUL&#10;hV6qMXro8TX7mgSzb0N21eindwXB4zAzv2Fmi9ZU4kSNKy0r6PciEMSZ1SXnCva7r7cJCOeRNVaW&#10;ScGFHCzmnZcZxtqeeUun1OciQNjFqKDwvo6ldFlBBl3P1sTB+7eNQR9kk0vd4DnATSUHUTSSBksO&#10;CwXW9FlQdkiPRsFq9bNJjunvdXBJlqPh33Y9dslaqdduu/wA4an1z/Cj/a0VDKfvcD8TjoCc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XQDxwAAANwAAAAPAAAAAAAA&#10;AAAAAAAAAKECAABkcnMvZG93bnJldi54bWxQSwUGAAAAAAQABAD5AAAAlQMAAAAA&#10;" strokecolor="#7f7f7f" strokeweight=".1389mm"/>
                  <v:line id="直線コネクタ 61" o:spid="_x0000_s1378" style="position:absolute;rotation:90;visibility:visible;mso-wrap-style:square" from="10001,11430" to="3286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fqdMYAAADcAAAADwAAAGRycy9kb3ducmV2LnhtbESPQWvCQBSE74L/YXlCb7qpSKrRVbRQ&#10;6KU2Rg8en9lnEpp9G7Krxv76bkHwOMzMN8xi1ZlaXKl1lWUFr6MIBHFudcWFgsP+YzgF4Tyyxtoy&#10;KbiTg9Wy31tgou2Nd3TNfCEChF2CCkrvm0RKl5dk0I1sQxy8s20N+iDbQuoWbwFuajmOolgarDgs&#10;lNjQe0n5T3YxCjabr+/0kh1/x/d0HU9Ou+2bS7dKvQy69RyEp84/w4/2p1YwmcXwfyYc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X6nTGAAAA3AAAAA8AAAAAAAAA&#10;AAAAAAAAoQIAAGRycy9kb3ducmV2LnhtbFBLBQYAAAAABAAEAPkAAACUAwAAAAA=&#10;" strokecolor="#7f7f7f" strokeweight=".1389mm"/>
                  <v:line id="直線コネクタ 62" o:spid="_x0000_s1379" style="position:absolute;rotation:90;visibility:visible;mso-wrap-style:square" from="12858,11430" to="35718,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tP78YAAADcAAAADwAAAGRycy9kb3ducmV2LnhtbESPT2vCQBTE74V+h+UJ3upGEf9EV9GC&#10;4EUbowePz+xrEpp9G7Krxn76bkHwOMzMb5j5sjWVuFHjSssK+r0IBHFmdcm5gtNx8zEB4Tyyxsoy&#10;KXiQg+Xi/W2OsbZ3PtAt9bkIEHYxKii8r2MpXVaQQdezNXHwvm1j0AfZ5FI3eA9wU8lBFI2kwZLD&#10;QoE1fRaU/aRXo2C93n0l1/T8O3gkq9HwctiPXbJXqttpVzMQnlr/Cj/bW61gOB3D/5l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bT+/GAAAA3AAAAA8AAAAAAAAA&#10;AAAAAAAAoQIAAGRycy9kb3ducmV2LnhtbFBLBQYAAAAABAAEAPkAAACUAwAAAAA=&#10;" strokecolor="#7f7f7f" strokeweight=".1389mm"/>
                  <v:line id="直線コネクタ 63" o:spid="_x0000_s1380" style="position:absolute;rotation:90;visibility:visible;mso-wrap-style:square" from="14954,11430" to="3781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TbncMAAADcAAAADwAAAGRycy9kb3ducmV2LnhtbERPy4rCMBTdC/MP4Q6403REfHSMooLg&#10;RqdWFy6vzZ22THNTmqjVr58sBJeH854tWlOJGzWutKzgqx+BIM6sLjlXcDpuehMQziNrrCyTggc5&#10;WMw/OjOMtb3zgW6pz0UIYRejgsL7OpbSZQUZdH1bEwfu1zYGfYBNLnWD9xBuKjmIopE0WHJoKLCm&#10;dUHZX3o1Clar3U9yTc/PwSNZjoaXw37skr1S3c92+Q3CU+vf4pd7qxUMp2FtOBOO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E253DAAAA3AAAAA8AAAAAAAAAAAAA&#10;AAAAoQIAAGRycy9kb3ducmV2LnhtbFBLBQYAAAAABAAEAPkAAACRAwAAAAA=&#10;" strokecolor="#7f7f7f" strokeweight=".1389mm"/>
                  <v:line id="直線コネクタ 64" o:spid="_x0000_s1381" style="position:absolute;rotation:90;visibility:visible;mso-wrap-style:square" from="17811,11430" to="4067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h+BsYAAADcAAAADwAAAGRycy9kb3ducmV2LnhtbESPQWvCQBSE7wX/w/IEb3VTEa3RVbRQ&#10;8KLG6MHjM/tMQrNvQ3bV6K/vFoQeh5n5hpktWlOJGzWutKzgox+BIM6sLjlXcDx8v3+CcB5ZY2WZ&#10;FDzIwWLeeZthrO2d93RLfS4ChF2MCgrv61hKlxVk0PVtTRy8i20M+iCbXOoG7wFuKjmIopE0WHJY&#10;KLCmr4Kyn/RqFKxWm11yTU/PwSNZjobn/Xbskq1SvW67nILw1Pr/8Ku91gqGkwn8nQ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IfgbGAAAA3AAAAA8AAAAAAAAA&#10;AAAAAAAAoQIAAGRycy9kb3ducmV2LnhtbFBLBQYAAAAABAAEAPkAAACUAwAAAAA=&#10;" strokecolor="#7f7f7f" strokeweight=".1389mm"/>
                  <v:line id="直線コネクタ 65" o:spid="_x0000_s1382" style="position:absolute;rotation:90;visibility:visible;mso-wrap-style:square" from="20669,11430" to="43529,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lNgcQAAADcAAAADwAAAGRycy9kb3ducmV2LnhtbERPTWvCQBC9F/oflil4q5tKtZK6SlIo&#10;eFFj9OBxmp0modnZkF1N0l/fPQg9Pt73ajOYRtyoc7VlBS/TCARxYXXNpYLz6fN5CcJ5ZI2NZVIw&#10;koPN+vFhhbG2PR/plvtShBB2MSqovG9jKV1RkUE3tS1x4L5tZ9AH2JVSd9iHcNPIWRQtpMGaQ0OF&#10;LX1UVPzkV6MgTXeH7Jpffmdjlixev477N5ftlZo8Dck7CE+D/xff3VutYB6F+eF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2U2BxAAAANwAAAAPAAAAAAAAAAAA&#10;AAAAAKECAABkcnMvZG93bnJldi54bWxQSwUGAAAAAAQABAD5AAAAkgMAAAAA&#10;" strokecolor="#7f7f7f" strokeweight=".1389mm"/>
                  <v:line id="直線コネクタ 66" o:spid="_x0000_s1383" style="position:absolute;rotation:90;visibility:visible;mso-wrap-style:square" from="22860,11430" to="4572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XoGsYAAADcAAAADwAAAGRycy9kb3ducmV2LnhtbESPT2vCQBTE74V+h+UVvNWNUv+QuooW&#10;Cl7UGD14fGZfk9Ds25BdNfrpXUHwOMzMb5jJrDWVOFPjSssKet0IBHFmdcm5gv3u93MMwnlkjZVl&#10;UnAlB7Pp+9sEY20vvKVz6nMRIOxiVFB4X8dSuqwgg65ra+Lg/dnGoA+yyaVu8BLgppL9KBpKgyWH&#10;hQJr+iko+09PRsFisdokp/Rw61+T+fDruF2PXLJWqvPRzr9BeGr9K/xsL7WCQdSDx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6BrGAAAA3AAAAA8AAAAAAAAA&#10;AAAAAAAAoQIAAGRycy9kb3ducmV2LnhtbFBLBQYAAAAABAAEAPkAAACUAwAAAAA=&#10;" strokecolor="#7f7f7f" strokeweight=".1389mm"/>
                  <v:line id="直線コネクタ 67" o:spid="_x0000_s1384" style="position:absolute;rotation:90;visibility:visible;mso-wrap-style:square" from="24288,11430" to="47148,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d2bcYAAADcAAAADwAAAGRycy9kb3ducmV2LnhtbESPQWvCQBSE74X+h+UJ3urGoFaiq2hB&#10;8KKN0YPHZ/Y1Cc2+DdlVY399tyD0OMzMN8x82Zla3Kh1lWUFw0EEgji3uuJCwem4eZuCcB5ZY22Z&#10;FDzIwXLx+jLHRNs7H+iW+UIECLsEFZTeN4mULi/JoBvYhjh4X7Y16INsC6lbvAe4qWUcRRNpsOKw&#10;UGJDHyXl39nVKFivd5/pNTv/xI90NRldDvt3l+6V6ve61QyEp87/h5/trVYwjmL4Ox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9Hdm3GAAAA3AAAAA8AAAAAAAAA&#10;AAAAAAAAoQIAAGRycy9kb3ducmV2LnhtbFBLBQYAAAAABAAEAPkAAACUAwAAAAA=&#10;" strokecolor="#7f7f7f" strokeweight=".1389mm"/>
                  <v:shape id="直線矢印コネクタ 109" o:spid="_x0000_s1385" type="#_x0000_t32" style="position:absolute;left:29241;top:3524;width:2858;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TWcMUAAADcAAAADwAAAGRycy9kb3ducmV2LnhtbESPQWvCQBSE7wX/w/KE3uqmFoNEVykW&#10;oR4EtaHg7Zl9ZtNm34bsqvHfu4LgcZiZb5jpvLO1OFPrK8cK3gcJCOLC6YpLBfnP8m0MwgdkjbVj&#10;UnAlD/NZ72WKmXYX3tJ5F0oRIewzVGBCaDIpfWHIoh+4hjh6R9daDFG2pdQtXiLc1nKYJKm0WHFc&#10;MNjQwlDxvztZBV+LfWoO6bjR63L4G5arfFP/5Uq99rvPCYhAXXiGH+1vrWCUfMD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TWcMUAAADcAAAADwAAAAAAAAAA&#10;AAAAAAChAgAAZHJzL2Rvd25yZXYueG1sUEsFBgAAAAAEAAQA+QAAAJMDAAAAAA==&#10;" strokecolor="#c43d1f" strokeweight="2pt">
                    <v:stroke startarrow="classic" startarrowwidth="wide" endarrow="classic" endarrowwidth="wide"/>
                  </v:shape>
                  <v:group id="グループ化 116" o:spid="_x0000_s1386" style="position:absolute;left:30670;top:2095;width:6429;height:1429" coordorigin="30718,1857" coordsize="6429,1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line id="直線コネクタ 505" o:spid="_x0000_s1387" style="position:absolute;rotation:90;visibility:visible;mso-wrap-style:square" from="30003,2572" to="31432,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xZo8UAAADcAAAADwAAAGRycy9kb3ducmV2LnhtbESPwWrDMBBE74X8g9hCLqWRneIQ3Cgh&#10;pJT01sbJByzW2jK1VralOM7fV4VCj8PMvGE2u8m2YqTBN44VpIsEBHHpdMO1gsv5/XkNwgdkja1j&#10;UnAnD7vt7GGDuXY3PtFYhFpECPscFZgQulxKXxqy6BeuI45e5QaLIcqhlnrAW4TbVi6TZCUtNhwX&#10;DHZ0MFR+F1er4DoejlXar/3T5+Wt+Hrpq2zqRqXmj9P+FUSgKfyH/9ofWkGWZPB7Jh4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xZo8UAAADcAAAADwAAAAAAAAAA&#10;AAAAAAChAgAAZHJzL2Rvd25yZXYueG1sUEsFBgAAAAAEAAQA+QAAAJMDAAAAAA==&#10;" strokecolor="#c43d1f" strokeweight="2pt"/>
                    <v:line id="直線コネクタ 506" o:spid="_x0000_s1388" style="position:absolute;visibility:visible;mso-wrap-style:square" from="30718,1857" to="37147,1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5U7MQAAADcAAAADwAAAGRycy9kb3ducmV2LnhtbESPQWsCMRSE7wX/Q3hCb5oouLRbo6i4&#10;tL2Uauv9sXndXdy8rEnqbv99UxB6HGbmG2a5HmwrruRD41jDbKpAEJfONFxp+PwoJg8gQkQ22Dom&#10;DT8UYL0a3S0xN67nA12PsRIJwiFHDXWMXS5lKGuyGKauI07el/MWY5K+ksZjn+C2lXOlMmmx4bRQ&#10;Y0e7msrz8dtqIOUP+9dh2z6eqS+KS3Z6e38+aX0/HjZPICIN8T98a78YDQuVwd+Zd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rlTsxAAAANwAAAAPAAAAAAAAAAAA&#10;AAAAAKECAABkcnMvZG93bnJldi54bWxQSwUGAAAAAAQABAD5AAAAkgMAAAAA&#10;" strokecolor="#c43d1f" strokeweight="2pt"/>
                  </v:group>
                  <v:shape id="テキスト ボックス 117" o:spid="_x0000_s1389" type="#_x0000_t202" style="position:absolute;left:37141;top:285;width:15246;height:5309;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qdMcA&#10;AADcAAAADwAAAGRycy9kb3ducmV2LnhtbESPQWvCQBCF74X+h2UKvUjdWGyR6CpaCNj2otGDxzE7&#10;JrHZ2ZDdavz3nYPQ2wzvzXvfzBa9a9SFulB7NjAaJqCIC29rLg3sd9nLBFSIyBYbz2TgRgEW88eH&#10;GabWX3lLlzyWSkI4pGigirFNtQ5FRQ7D0LfEop185zDK2pXadniVcNfo1yR51w5rloYKW/qoqPjJ&#10;f52Bz6/1+W2zOuTLwe44Cf04+96uMmOen/rlFFSkPv6b79drK/gjoZV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panTHAAAA3AAAAA8AAAAAAAAAAAAAAAAAmAIAAGRy&#10;cy9kb3ducmV2LnhtbFBLBQYAAAAABAAEAPUAAACMAwAAAAA=&#10;" fillcolor="window" stroked="f">
                    <v:fill opacity=".5" color2="window" rotate="t" focusposition=".5,.5" focussize="" colors="0 window;49807f window;1 window" focus="100%" type="gradientRadial">
                      <o:fill v:ext="view" type="gradientCenter"/>
                    </v:fill>
                    <v:textbox>
                      <w:txbxContent>
                        <w:p w:rsidR="000D2897" w:rsidRPr="004A6FEA" w:rsidRDefault="000D2897" w:rsidP="004A6FEA">
                          <w:pPr>
                            <w:pStyle w:val="Web"/>
                            <w:spacing w:before="0" w:beforeAutospacing="0" w:after="0" w:afterAutospacing="0"/>
                            <w:rPr>
                              <w:sz w:val="22"/>
                              <w:szCs w:val="22"/>
                            </w:rPr>
                          </w:pPr>
                          <w:r w:rsidRPr="004A6FEA">
                            <w:rPr>
                              <w:rFonts w:ascii="メイリオ" w:eastAsia="メイリオ" w:hAnsi="メイリオ" w:cs="メイリオ" w:hint="eastAsia"/>
                              <w:b/>
                              <w:bCs/>
                              <w:color w:val="C43D1F"/>
                              <w:kern w:val="24"/>
                              <w:sz w:val="22"/>
                              <w:szCs w:val="22"/>
                            </w:rPr>
                            <w:t>サンプリング周波数</w:t>
                          </w:r>
                        </w:p>
                      </w:txbxContent>
                    </v:textbox>
                  </v:shape>
                </v:group>
              </v:group>
            </w:pict>
          </mc:Fallback>
        </mc:AlternateContent>
      </w:r>
    </w:p>
    <w:p w:rsidR="00DB56B8" w:rsidRDefault="00DB56B8" w:rsidP="00DB56B8">
      <w:pPr>
        <w:rPr>
          <w:rFonts w:ascii="HG丸ｺﾞｼｯｸM-PRO" w:hAnsi="HG丸ｺﾞｼｯｸM-PRO"/>
          <w:lang w:bidi="ar-SA"/>
        </w:rPr>
      </w:pPr>
    </w:p>
    <w:p w:rsidR="00DB56B8" w:rsidRDefault="00DB56B8" w:rsidP="00DB56B8">
      <w:pPr>
        <w:rPr>
          <w:rFonts w:ascii="HG丸ｺﾞｼｯｸM-PRO" w:hAnsi="HG丸ｺﾞｼｯｸM-PRO"/>
          <w:lang w:bidi="ar-SA"/>
        </w:rPr>
      </w:pPr>
    </w:p>
    <w:p w:rsidR="00DB56B8" w:rsidRDefault="00DB56B8" w:rsidP="00DB56B8">
      <w:pPr>
        <w:rPr>
          <w:rFonts w:ascii="HG丸ｺﾞｼｯｸM-PRO" w:hAnsi="HG丸ｺﾞｼｯｸM-PRO"/>
          <w:lang w:bidi="ar-SA"/>
        </w:rPr>
      </w:pPr>
    </w:p>
    <w:p w:rsidR="00DB56B8" w:rsidRPr="00DB56B8" w:rsidRDefault="00DB56B8" w:rsidP="00DB56B8">
      <w:pPr>
        <w:rPr>
          <w:rFonts w:ascii="HG丸ｺﾞｼｯｸM-PRO" w:hAnsi="HG丸ｺﾞｼｯｸM-PRO"/>
          <w:lang w:bidi="ar-SA"/>
        </w:rPr>
      </w:pPr>
    </w:p>
    <w:p w:rsidR="00DB56B8" w:rsidRDefault="00DB56B8" w:rsidP="00DB56B8">
      <w:pPr>
        <w:ind w:left="210" w:firstLineChars="0" w:firstLine="0"/>
        <w:rPr>
          <w:rFonts w:ascii="HG丸ｺﾞｼｯｸM-PRO" w:hAnsi="HG丸ｺﾞｼｯｸM-PRO"/>
          <w:lang w:bidi="ar-SA"/>
        </w:rPr>
      </w:pPr>
    </w:p>
    <w:p w:rsidR="004A6FEA" w:rsidRDefault="004A6FEA" w:rsidP="00DB56B8">
      <w:pPr>
        <w:ind w:left="210" w:firstLineChars="0" w:firstLine="0"/>
        <w:rPr>
          <w:rFonts w:ascii="HG丸ｺﾞｼｯｸM-PRO" w:hAnsi="HG丸ｺﾞｼｯｸM-PRO"/>
          <w:lang w:bidi="ar-SA"/>
        </w:rPr>
      </w:pPr>
    </w:p>
    <w:p w:rsidR="004A6FEA" w:rsidRDefault="004A6FEA" w:rsidP="00DB56B8">
      <w:pPr>
        <w:ind w:left="210" w:firstLineChars="0" w:firstLine="0"/>
        <w:rPr>
          <w:rFonts w:ascii="HG丸ｺﾞｼｯｸM-PRO" w:hAnsi="HG丸ｺﾞｼｯｸM-PRO"/>
          <w:lang w:bidi="ar-SA"/>
        </w:rPr>
      </w:pPr>
    </w:p>
    <w:p w:rsidR="004A6FEA" w:rsidRDefault="004A6FEA" w:rsidP="00DB56B8">
      <w:pPr>
        <w:ind w:left="210" w:firstLineChars="0" w:firstLine="0"/>
        <w:rPr>
          <w:rFonts w:ascii="HG丸ｺﾞｼｯｸM-PRO" w:hAnsi="HG丸ｺﾞｼｯｸM-PRO"/>
          <w:lang w:bidi="ar-SA"/>
        </w:rPr>
      </w:pPr>
    </w:p>
    <w:p w:rsidR="004A6FEA" w:rsidRDefault="004A6FEA" w:rsidP="00DB56B8">
      <w:pPr>
        <w:ind w:left="210" w:firstLineChars="0" w:firstLine="0"/>
        <w:rPr>
          <w:rFonts w:ascii="HG丸ｺﾞｼｯｸM-PRO" w:hAnsi="HG丸ｺﾞｼｯｸM-PRO"/>
          <w:lang w:bidi="ar-SA"/>
        </w:rPr>
      </w:pPr>
    </w:p>
    <w:p w:rsidR="004A6FEA" w:rsidRDefault="004A6FEA" w:rsidP="00DB56B8">
      <w:pPr>
        <w:ind w:left="210" w:firstLineChars="0" w:firstLine="0"/>
        <w:rPr>
          <w:rFonts w:ascii="HG丸ｺﾞｼｯｸM-PRO" w:hAnsi="HG丸ｺﾞｼｯｸM-PRO"/>
          <w:lang w:bidi="ar-SA"/>
        </w:rPr>
      </w:pPr>
    </w:p>
    <w:p w:rsidR="00D41B1D" w:rsidRDefault="00D41B1D" w:rsidP="00DB56B8">
      <w:pPr>
        <w:ind w:left="210" w:firstLineChars="0" w:firstLine="0"/>
        <w:rPr>
          <w:rFonts w:ascii="HG丸ｺﾞｼｯｸM-PRO" w:hAnsi="HG丸ｺﾞｼｯｸM-PRO"/>
          <w:lang w:bidi="ar-SA"/>
        </w:rPr>
      </w:pPr>
    </w:p>
    <w:p w:rsidR="004A6FEA" w:rsidRDefault="004A6FEA" w:rsidP="004A6FEA">
      <w:pPr>
        <w:ind w:left="210" w:firstLineChars="0" w:firstLine="0"/>
        <w:rPr>
          <w:rFonts w:ascii="HG丸ｺﾞｼｯｸM-PRO" w:hAnsi="HG丸ｺﾞｼｯｸM-PRO"/>
          <w:sz w:val="24"/>
          <w:lang w:bidi="ar-SA"/>
        </w:rPr>
      </w:pPr>
      <w:r w:rsidRPr="004A6FEA">
        <w:rPr>
          <w:rFonts w:ascii="HG丸ｺﾞｼｯｸM-PRO" w:hAnsi="HG丸ｺﾞｼｯｸM-PRO" w:hint="eastAsia"/>
          <w:sz w:val="24"/>
          <w:lang w:bidi="ar-SA"/>
        </w:rPr>
        <w:t xml:space="preserve">18. 2. </w:t>
      </w:r>
      <w:r w:rsidR="00DA563E">
        <w:rPr>
          <w:rFonts w:ascii="HG丸ｺﾞｼｯｸM-PRO" w:hAnsi="HG丸ｺﾞｼｯｸM-PRO" w:hint="eastAsia"/>
          <w:sz w:val="24"/>
          <w:lang w:bidi="ar-SA"/>
        </w:rPr>
        <w:t>1</w:t>
      </w:r>
      <w:r>
        <w:rPr>
          <w:rFonts w:ascii="HG丸ｺﾞｼｯｸM-PRO" w:hAnsi="HG丸ｺﾞｼｯｸM-PRO" w:hint="eastAsia"/>
          <w:sz w:val="24"/>
          <w:lang w:bidi="ar-SA"/>
        </w:rPr>
        <w:t xml:space="preserve">  サンプリング周波数</w:t>
      </w:r>
    </w:p>
    <w:p w:rsidR="00D41B1D" w:rsidRDefault="00D41B1D" w:rsidP="004A6FEA">
      <w:pPr>
        <w:ind w:left="210" w:firstLineChars="0" w:firstLine="0"/>
        <w:rPr>
          <w:rFonts w:ascii="HG丸ｺﾞｼｯｸM-PRO" w:hAnsi="HG丸ｺﾞｼｯｸM-PRO"/>
          <w:sz w:val="24"/>
          <w:lang w:bidi="ar-SA"/>
        </w:rPr>
      </w:pPr>
    </w:p>
    <w:p w:rsidR="004A6FEA" w:rsidRDefault="004A6FEA" w:rsidP="004A6FEA">
      <w:pPr>
        <w:ind w:left="210" w:firstLineChars="0" w:firstLine="0"/>
        <w:rPr>
          <w:rFonts w:ascii="HG丸ｺﾞｼｯｸM-PRO" w:hAnsi="HG丸ｺﾞｼｯｸM-PRO"/>
          <w:sz w:val="24"/>
          <w:lang w:bidi="ar-SA"/>
        </w:rPr>
      </w:pPr>
      <w:r>
        <w:rPr>
          <w:rFonts w:ascii="HG丸ｺﾞｼｯｸM-PRO" w:hAnsi="HG丸ｺﾞｼｯｸM-PRO" w:hint="eastAsia"/>
          <w:sz w:val="24"/>
          <w:lang w:bidi="ar-SA"/>
        </w:rPr>
        <w:t>サンプリング周波数とは、音声をデジタル信号に変換する</w:t>
      </w:r>
      <w:r w:rsidRPr="001E2512">
        <w:rPr>
          <w:rFonts w:ascii="HG丸ｺﾞｼｯｸM-PRO" w:hAnsi="HG丸ｺﾞｼｯｸM-PRO" w:hint="eastAsia"/>
          <w:color w:val="FF0000"/>
          <w:sz w:val="24"/>
          <w:lang w:bidi="ar-SA"/>
        </w:rPr>
        <w:t>標本化</w:t>
      </w:r>
      <w:r>
        <w:rPr>
          <w:rFonts w:ascii="HG丸ｺﾞｼｯｸM-PRO" w:hAnsi="HG丸ｺﾞｼｯｸM-PRO" w:hint="eastAsia"/>
          <w:sz w:val="24"/>
          <w:lang w:bidi="ar-SA"/>
        </w:rPr>
        <w:t>の際に、</w:t>
      </w:r>
      <w:r w:rsidRPr="001E2512">
        <w:rPr>
          <w:rFonts w:ascii="HG丸ｺﾞｼｯｸM-PRO" w:hAnsi="HG丸ｺﾞｼｯｸM-PRO" w:hint="eastAsia"/>
          <w:color w:val="FF0000"/>
          <w:sz w:val="24"/>
          <w:lang w:bidi="ar-SA"/>
        </w:rPr>
        <w:t>単位時間当たりに標本を採る頻度</w:t>
      </w:r>
      <w:r>
        <w:rPr>
          <w:rFonts w:ascii="HG丸ｺﾞｼｯｸM-PRO" w:hAnsi="HG丸ｺﾞｼｯｸM-PRO" w:hint="eastAsia"/>
          <w:sz w:val="24"/>
          <w:lang w:bidi="ar-SA"/>
        </w:rPr>
        <w:t>のこと。</w:t>
      </w:r>
    </w:p>
    <w:p w:rsidR="004A6FEA" w:rsidRDefault="004A6FEA" w:rsidP="004A6FEA">
      <w:pPr>
        <w:ind w:left="210" w:firstLineChars="0" w:firstLine="0"/>
        <w:rPr>
          <w:rFonts w:ascii="HG丸ｺﾞｼｯｸM-PRO" w:hAnsi="HG丸ｺﾞｼｯｸM-PRO"/>
          <w:sz w:val="24"/>
          <w:lang w:bidi="ar-SA"/>
        </w:rPr>
      </w:pPr>
      <w:r>
        <w:rPr>
          <w:rFonts w:ascii="HG丸ｺﾞｼｯｸM-PRO" w:hAnsi="HG丸ｺﾞｼｯｸM-PRO" w:hint="eastAsia"/>
          <w:sz w:val="24"/>
          <w:lang w:bidi="ar-SA"/>
        </w:rPr>
        <w:t>＝</w:t>
      </w:r>
      <w:r w:rsidRPr="00DA563E">
        <w:rPr>
          <w:rFonts w:ascii="HG丸ｺﾞｼｯｸM-PRO" w:hAnsi="HG丸ｺﾞｼｯｸM-PRO" w:hint="eastAsia"/>
          <w:color w:val="00B0F0"/>
          <w:sz w:val="24"/>
          <w:lang w:bidi="ar-SA"/>
        </w:rPr>
        <w:t>1秒間あたり何回</w:t>
      </w:r>
      <w:r>
        <w:rPr>
          <w:rFonts w:ascii="HG丸ｺﾞｼｯｸM-PRO" w:hAnsi="HG丸ｺﾞｼｯｸM-PRO" w:hint="eastAsia"/>
          <w:sz w:val="24"/>
          <w:lang w:bidi="ar-SA"/>
        </w:rPr>
        <w:t>サンプリングするか</w:t>
      </w:r>
    </w:p>
    <w:p w:rsidR="004A6FEA" w:rsidRDefault="004A6FEA" w:rsidP="004A6FEA">
      <w:pPr>
        <w:ind w:left="210" w:firstLineChars="0" w:firstLine="0"/>
        <w:rPr>
          <w:rFonts w:ascii="HG丸ｺﾞｼｯｸM-PRO" w:hAnsi="HG丸ｺﾞｼｯｸM-PRO"/>
          <w:sz w:val="24"/>
          <w:lang w:bidi="ar-SA"/>
        </w:rPr>
      </w:pPr>
      <w:r>
        <w:rPr>
          <w:rFonts w:ascii="HG丸ｺﾞｼｯｸM-PRO" w:hAnsi="HG丸ｺﾞｼｯｸM-PRO" w:hint="eastAsia"/>
          <w:sz w:val="24"/>
          <w:lang w:bidi="ar-SA"/>
        </w:rPr>
        <w:t>＝1秒間を</w:t>
      </w:r>
      <w:r w:rsidRPr="00DA563E">
        <w:rPr>
          <w:rFonts w:ascii="HG丸ｺﾞｼｯｸM-PRO" w:hAnsi="HG丸ｺﾞｼｯｸM-PRO" w:hint="eastAsia"/>
          <w:color w:val="00B0F0"/>
          <w:sz w:val="24"/>
          <w:lang w:bidi="ar-SA"/>
        </w:rPr>
        <w:t>どのくらい細かく</w:t>
      </w:r>
      <w:r>
        <w:rPr>
          <w:rFonts w:ascii="HG丸ｺﾞｼｯｸM-PRO" w:hAnsi="HG丸ｺﾞｼｯｸM-PRO" w:hint="eastAsia"/>
          <w:sz w:val="24"/>
          <w:lang w:bidi="ar-SA"/>
        </w:rPr>
        <w:t>区切るか</w:t>
      </w:r>
    </w:p>
    <w:p w:rsidR="00CF692D" w:rsidRDefault="00484619" w:rsidP="008F1541">
      <w:pPr>
        <w:ind w:left="210" w:firstLineChars="0" w:firstLine="0"/>
        <w:rPr>
          <w:rFonts w:ascii="HG丸ｺﾞｼｯｸM-PRO" w:hAnsi="HG丸ｺﾞｼｯｸM-PRO"/>
          <w:sz w:val="24"/>
          <w:lang w:bidi="ar-SA"/>
        </w:rPr>
      </w:pPr>
      <w:r>
        <w:rPr>
          <w:rFonts w:ascii="HG丸ｺﾞｼｯｸM-PRO" w:hAnsi="HG丸ｺﾞｼｯｸM-PRO" w:hint="eastAsia"/>
          <w:sz w:val="24"/>
          <w:lang w:bidi="ar-SA"/>
        </w:rPr>
        <w:t>という意味は同じ意味。</w:t>
      </w:r>
    </w:p>
    <w:p w:rsidR="008F1541" w:rsidRPr="008F1541" w:rsidRDefault="008F1541" w:rsidP="008F1541">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r>
        <w:rPr>
          <w:rFonts w:ascii="HG丸ｺﾞｼｯｸM-PRO" w:hAnsi="HG丸ｺﾞｼｯｸM-PRO" w:hint="eastAsia"/>
          <w:sz w:val="24"/>
          <w:lang w:bidi="ar-SA"/>
        </w:rPr>
        <w:t>サンプリング周波数が大きくなると、サンプリングする回数が増えるので</w:t>
      </w:r>
    </w:p>
    <w:p w:rsidR="00D41B1D" w:rsidRDefault="00D41B1D" w:rsidP="004A6FEA">
      <w:pPr>
        <w:ind w:left="210" w:firstLineChars="0" w:firstLine="0"/>
        <w:rPr>
          <w:rFonts w:ascii="HG丸ｺﾞｼｯｸM-PRO" w:hAnsi="HG丸ｺﾞｼｯｸM-PRO"/>
          <w:sz w:val="24"/>
          <w:lang w:bidi="ar-SA"/>
        </w:rPr>
      </w:pPr>
    </w:p>
    <w:tbl>
      <w:tblPr>
        <w:tblStyle w:val="af3"/>
        <w:tblW w:w="0" w:type="auto"/>
        <w:tblInd w:w="1694" w:type="dxa"/>
        <w:tblLook w:val="04A0" w:firstRow="1" w:lastRow="0" w:firstColumn="1" w:lastColumn="0" w:noHBand="0" w:noVBand="1"/>
      </w:tblPr>
      <w:tblGrid>
        <w:gridCol w:w="1675"/>
        <w:gridCol w:w="3468"/>
      </w:tblGrid>
      <w:tr w:rsidR="00484619" w:rsidTr="00484619">
        <w:tc>
          <w:tcPr>
            <w:tcW w:w="1675" w:type="dxa"/>
          </w:tcPr>
          <w:p w:rsidR="00484619" w:rsidRDefault="00484619" w:rsidP="004A6FEA">
            <w:pPr>
              <w:ind w:firstLineChars="0" w:firstLine="0"/>
              <w:rPr>
                <w:rFonts w:ascii="HG丸ｺﾞｼｯｸM-PRO" w:hAnsi="HG丸ｺﾞｼｯｸM-PRO"/>
                <w:sz w:val="24"/>
                <w:lang w:bidi="ar-SA"/>
              </w:rPr>
            </w:pPr>
            <w:r>
              <w:rPr>
                <w:rFonts w:ascii="HG丸ｺﾞｼｯｸM-PRO" w:hAnsi="HG丸ｺﾞｼｯｸM-PRO" w:hint="eastAsia"/>
                <w:sz w:val="24"/>
                <w:lang w:bidi="ar-SA"/>
              </w:rPr>
              <w:t>メリット</w:t>
            </w:r>
          </w:p>
        </w:tc>
        <w:tc>
          <w:tcPr>
            <w:tcW w:w="3468" w:type="dxa"/>
          </w:tcPr>
          <w:p w:rsidR="00484619" w:rsidRDefault="00484619" w:rsidP="004A6FEA">
            <w:pPr>
              <w:ind w:firstLineChars="0" w:firstLine="0"/>
              <w:rPr>
                <w:rFonts w:ascii="HG丸ｺﾞｼｯｸM-PRO" w:hAnsi="HG丸ｺﾞｼｯｸM-PRO"/>
                <w:sz w:val="24"/>
                <w:lang w:bidi="ar-SA"/>
              </w:rPr>
            </w:pPr>
            <w:r>
              <w:rPr>
                <w:rFonts w:ascii="HG丸ｺﾞｼｯｸM-PRO" w:hAnsi="HG丸ｺﾞｼｯｸM-PRO" w:hint="eastAsia"/>
                <w:sz w:val="24"/>
                <w:lang w:bidi="ar-SA"/>
              </w:rPr>
              <w:t>高い周波数まで表現できる</w:t>
            </w:r>
          </w:p>
        </w:tc>
      </w:tr>
      <w:tr w:rsidR="00484619" w:rsidTr="00484619">
        <w:tc>
          <w:tcPr>
            <w:tcW w:w="1675" w:type="dxa"/>
          </w:tcPr>
          <w:p w:rsidR="00484619" w:rsidRDefault="00484619" w:rsidP="004A6FEA">
            <w:pPr>
              <w:ind w:firstLineChars="0" w:firstLine="0"/>
              <w:rPr>
                <w:rFonts w:ascii="HG丸ｺﾞｼｯｸM-PRO" w:hAnsi="HG丸ｺﾞｼｯｸM-PRO"/>
                <w:sz w:val="24"/>
                <w:lang w:bidi="ar-SA"/>
              </w:rPr>
            </w:pPr>
            <w:r>
              <w:rPr>
                <w:rFonts w:ascii="HG丸ｺﾞｼｯｸM-PRO" w:hAnsi="HG丸ｺﾞｼｯｸM-PRO" w:hint="eastAsia"/>
                <w:sz w:val="24"/>
                <w:lang w:bidi="ar-SA"/>
              </w:rPr>
              <w:t>デメリット</w:t>
            </w:r>
          </w:p>
        </w:tc>
        <w:tc>
          <w:tcPr>
            <w:tcW w:w="3468" w:type="dxa"/>
          </w:tcPr>
          <w:p w:rsidR="00484619" w:rsidRDefault="00484619" w:rsidP="004A6FEA">
            <w:pPr>
              <w:ind w:firstLineChars="0" w:firstLine="0"/>
              <w:rPr>
                <w:rFonts w:ascii="HG丸ｺﾞｼｯｸM-PRO" w:hAnsi="HG丸ｺﾞｼｯｸM-PRO"/>
                <w:sz w:val="24"/>
                <w:lang w:bidi="ar-SA"/>
              </w:rPr>
            </w:pPr>
            <w:r>
              <w:rPr>
                <w:rFonts w:ascii="HG丸ｺﾞｼｯｸM-PRO" w:hAnsi="HG丸ｺﾞｼｯｸM-PRO" w:hint="eastAsia"/>
                <w:sz w:val="24"/>
                <w:lang w:bidi="ar-SA"/>
              </w:rPr>
              <w:t>データの量が増えてしまう。</w:t>
            </w:r>
          </w:p>
        </w:tc>
      </w:tr>
    </w:tbl>
    <w:p w:rsidR="00484619" w:rsidRDefault="00484619" w:rsidP="004A6FEA">
      <w:pPr>
        <w:ind w:left="210" w:firstLineChars="0" w:firstLine="0"/>
        <w:rPr>
          <w:rFonts w:ascii="HG丸ｺﾞｼｯｸM-PRO" w:hAnsi="HG丸ｺﾞｼｯｸM-PRO"/>
          <w:sz w:val="24"/>
          <w:lang w:bidi="ar-SA"/>
        </w:rPr>
      </w:pPr>
    </w:p>
    <w:p w:rsidR="00D41B1D" w:rsidRDefault="00D41B1D" w:rsidP="004A6FEA">
      <w:pPr>
        <w:ind w:left="210" w:firstLineChars="0" w:firstLine="0"/>
        <w:rPr>
          <w:rFonts w:ascii="HG丸ｺﾞｼｯｸM-PRO" w:hAnsi="HG丸ｺﾞｼｯｸM-PRO"/>
          <w:sz w:val="24"/>
          <w:lang w:bidi="ar-SA"/>
        </w:rPr>
      </w:pPr>
    </w:p>
    <w:p w:rsidR="00D41B1D" w:rsidRDefault="00D41B1D" w:rsidP="004A6FEA">
      <w:pPr>
        <w:ind w:left="210" w:firstLineChars="0" w:firstLine="0"/>
        <w:rPr>
          <w:rFonts w:ascii="HG丸ｺﾞｼｯｸM-PRO" w:hAnsi="HG丸ｺﾞｼｯｸM-PRO"/>
          <w:sz w:val="24"/>
          <w:lang w:bidi="ar-SA"/>
        </w:rPr>
      </w:pPr>
    </w:p>
    <w:p w:rsidR="00D41B1D" w:rsidRDefault="00D41B1D" w:rsidP="004A6FEA">
      <w:pPr>
        <w:ind w:left="210" w:firstLineChars="0" w:firstLine="0"/>
        <w:rPr>
          <w:rFonts w:ascii="HG丸ｺﾞｼｯｸM-PRO" w:hAnsi="HG丸ｺﾞｼｯｸM-PRO"/>
          <w:sz w:val="24"/>
          <w:lang w:bidi="ar-SA"/>
        </w:rPr>
      </w:pPr>
    </w:p>
    <w:p w:rsidR="00D41B1D" w:rsidRDefault="00D41B1D" w:rsidP="004A6FEA">
      <w:pPr>
        <w:ind w:left="210" w:firstLineChars="0" w:firstLine="0"/>
        <w:rPr>
          <w:rFonts w:ascii="HG丸ｺﾞｼｯｸM-PRO" w:hAnsi="HG丸ｺﾞｼｯｸM-PRO"/>
          <w:sz w:val="24"/>
          <w:lang w:bidi="ar-SA"/>
        </w:rPr>
      </w:pPr>
    </w:p>
    <w:p w:rsidR="00D41B1D" w:rsidRDefault="00D41B1D" w:rsidP="004A6FEA">
      <w:pPr>
        <w:ind w:left="210" w:firstLineChars="0" w:firstLine="0"/>
        <w:rPr>
          <w:rFonts w:ascii="HG丸ｺﾞｼｯｸM-PRO" w:hAnsi="HG丸ｺﾞｼｯｸM-PRO"/>
          <w:sz w:val="24"/>
          <w:lang w:bidi="ar-SA"/>
        </w:rPr>
      </w:pPr>
    </w:p>
    <w:p w:rsidR="00D41B1D" w:rsidRDefault="00D41B1D" w:rsidP="004A6FEA">
      <w:pPr>
        <w:ind w:left="210" w:firstLineChars="0" w:firstLine="0"/>
        <w:rPr>
          <w:rFonts w:ascii="HG丸ｺﾞｼｯｸM-PRO" w:hAnsi="HG丸ｺﾞｼｯｸM-PRO"/>
          <w:sz w:val="24"/>
          <w:lang w:bidi="ar-SA"/>
        </w:rPr>
      </w:pPr>
    </w:p>
    <w:p w:rsidR="00D41B1D" w:rsidRDefault="00D41B1D" w:rsidP="004A6FEA">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r>
        <w:rPr>
          <w:rFonts w:ascii="HG丸ｺﾞｼｯｸM-PRO" w:hAnsi="HG丸ｺﾞｼｯｸM-PRO" w:hint="eastAsia"/>
          <w:sz w:val="24"/>
          <w:lang w:bidi="ar-SA"/>
        </w:rPr>
        <w:lastRenderedPageBreak/>
        <w:t>サンプリング周波数はどこまで取ればいいのかというと、</w:t>
      </w:r>
      <w:r w:rsidRPr="001E2512">
        <w:rPr>
          <w:rFonts w:ascii="HG丸ｺﾞｼｯｸM-PRO" w:hAnsi="HG丸ｺﾞｼｯｸM-PRO" w:hint="eastAsia"/>
          <w:color w:val="FF0000"/>
          <w:sz w:val="24"/>
          <w:lang w:bidi="ar-SA"/>
        </w:rPr>
        <w:t>周波数の2倍以上必要</w:t>
      </w:r>
      <w:r>
        <w:rPr>
          <w:rFonts w:ascii="HG丸ｺﾞｼｯｸM-PRO" w:hAnsi="HG丸ｺﾞｼｯｸM-PRO" w:hint="eastAsia"/>
          <w:sz w:val="24"/>
          <w:lang w:bidi="ar-SA"/>
        </w:rPr>
        <w:t>だ。これを</w:t>
      </w:r>
      <w:r w:rsidRPr="00484619">
        <w:rPr>
          <w:rFonts w:ascii="HG丸ｺﾞｼｯｸM-PRO" w:hAnsi="HG丸ｺﾞｼｯｸM-PRO" w:hint="eastAsia"/>
          <w:color w:val="FF0000"/>
          <w:sz w:val="24"/>
          <w:lang w:bidi="ar-SA"/>
        </w:rPr>
        <w:t>サンプリング定理</w:t>
      </w:r>
      <w:r w:rsidRPr="00484619">
        <w:rPr>
          <w:rFonts w:ascii="HG丸ｺﾞｼｯｸM-PRO" w:hAnsi="HG丸ｺﾞｼｯｸM-PRO" w:hint="eastAsia"/>
          <w:sz w:val="24"/>
          <w:lang w:bidi="ar-SA"/>
        </w:rPr>
        <w:t>という</w:t>
      </w:r>
    </w:p>
    <w:p w:rsidR="00484619" w:rsidRDefault="00484619" w:rsidP="004A6FEA">
      <w:pPr>
        <w:ind w:left="210" w:firstLineChars="0" w:firstLine="0"/>
        <w:rPr>
          <w:rFonts w:ascii="HG丸ｺﾞｼｯｸM-PRO" w:hAnsi="HG丸ｺﾞｼｯｸM-PRO"/>
          <w:sz w:val="24"/>
          <w:lang w:bidi="ar-SA"/>
        </w:rPr>
      </w:pPr>
      <w:r>
        <w:rPr>
          <w:rFonts w:ascii="HG丸ｺﾞｼｯｸM-PRO" w:hAnsi="HG丸ｺﾞｼｯｸM-PRO" w:hint="eastAsia"/>
          <w:noProof/>
          <w:sz w:val="24"/>
          <w:lang w:bidi="ar-SA"/>
        </w:rPr>
        <mc:AlternateContent>
          <mc:Choice Requires="wpg">
            <w:drawing>
              <wp:anchor distT="0" distB="0" distL="114300" distR="114300" simplePos="0" relativeHeight="251880448" behindDoc="0" locked="0" layoutInCell="1" allowOverlap="1" wp14:anchorId="757A48BA" wp14:editId="6F44F9FC">
                <wp:simplePos x="0" y="0"/>
                <wp:positionH relativeFrom="column">
                  <wp:posOffset>5715</wp:posOffset>
                </wp:positionH>
                <wp:positionV relativeFrom="paragraph">
                  <wp:posOffset>176530</wp:posOffset>
                </wp:positionV>
                <wp:extent cx="5690870" cy="1924050"/>
                <wp:effectExtent l="0" t="0" r="24130" b="19050"/>
                <wp:wrapNone/>
                <wp:docPr id="541" name="グループ化 541"/>
                <wp:cNvGraphicFramePr/>
                <a:graphic xmlns:a="http://schemas.openxmlformats.org/drawingml/2006/main">
                  <a:graphicData uri="http://schemas.microsoft.com/office/word/2010/wordprocessingGroup">
                    <wpg:wgp>
                      <wpg:cNvGrpSpPr/>
                      <wpg:grpSpPr>
                        <a:xfrm>
                          <a:off x="0" y="0"/>
                          <a:ext cx="5690870" cy="1924050"/>
                          <a:chOff x="0" y="0"/>
                          <a:chExt cx="8429684" cy="2571768"/>
                        </a:xfrm>
                      </wpg:grpSpPr>
                      <wps:wsp>
                        <wps:cNvPr id="512" name="直線コネクタ 6"/>
                        <wps:cNvCnPr/>
                        <wps:spPr>
                          <a:xfrm rot="5400000">
                            <a:off x="-1000125" y="1285884"/>
                            <a:ext cx="2571768" cy="0"/>
                          </a:xfrm>
                          <a:prstGeom prst="line">
                            <a:avLst/>
                          </a:prstGeom>
                          <a:noFill/>
                          <a:ln w="25400">
                            <a:solidFill>
                              <a:srgbClr val="0CA15F"/>
                            </a:solidFill>
                            <a:prstDash val="solid"/>
                          </a:ln>
                          <a:effectLst/>
                        </wps:spPr>
                        <wps:bodyPr/>
                      </wps:wsp>
                      <wps:wsp>
                        <wps:cNvPr id="513" name="直線コネクタ 7"/>
                        <wps:cNvCnPr/>
                        <wps:spPr>
                          <a:xfrm rot="5400000">
                            <a:off x="1362075" y="1285884"/>
                            <a:ext cx="2571768" cy="0"/>
                          </a:xfrm>
                          <a:prstGeom prst="line">
                            <a:avLst/>
                          </a:prstGeom>
                          <a:noFill/>
                          <a:ln w="25400">
                            <a:solidFill>
                              <a:srgbClr val="0CA15F"/>
                            </a:solidFill>
                            <a:prstDash val="solid"/>
                          </a:ln>
                          <a:effectLst/>
                        </wps:spPr>
                        <wps:bodyPr/>
                      </wps:wsp>
                      <wps:wsp>
                        <wps:cNvPr id="514" name="直線コネクタ 8"/>
                        <wps:cNvCnPr/>
                        <wps:spPr>
                          <a:xfrm rot="5400000">
                            <a:off x="1714500" y="1285884"/>
                            <a:ext cx="2571768" cy="0"/>
                          </a:xfrm>
                          <a:prstGeom prst="line">
                            <a:avLst/>
                          </a:prstGeom>
                          <a:noFill/>
                          <a:ln w="25400">
                            <a:solidFill>
                              <a:srgbClr val="0CA15F"/>
                            </a:solidFill>
                            <a:prstDash val="solid"/>
                          </a:ln>
                          <a:effectLst/>
                        </wps:spPr>
                        <wps:bodyPr/>
                      </wps:wsp>
                      <wps:wsp>
                        <wps:cNvPr id="515" name="直線コネクタ 9"/>
                        <wps:cNvCnPr/>
                        <wps:spPr>
                          <a:xfrm rot="5400000">
                            <a:off x="4076700" y="1285884"/>
                            <a:ext cx="2571768" cy="0"/>
                          </a:xfrm>
                          <a:prstGeom prst="line">
                            <a:avLst/>
                          </a:prstGeom>
                          <a:noFill/>
                          <a:ln w="25400">
                            <a:solidFill>
                              <a:srgbClr val="0CA15F"/>
                            </a:solidFill>
                            <a:prstDash val="solid"/>
                          </a:ln>
                          <a:effectLst/>
                        </wps:spPr>
                        <wps:bodyPr/>
                      </wps:wsp>
                      <wps:wsp>
                        <wps:cNvPr id="516" name="直線コネクタ 20"/>
                        <wps:cNvCnPr/>
                        <wps:spPr>
                          <a:xfrm rot="5400000">
                            <a:off x="4429125" y="1285884"/>
                            <a:ext cx="2571768" cy="0"/>
                          </a:xfrm>
                          <a:prstGeom prst="line">
                            <a:avLst/>
                          </a:prstGeom>
                          <a:noFill/>
                          <a:ln w="25400">
                            <a:solidFill>
                              <a:srgbClr val="0CA15F"/>
                            </a:solidFill>
                            <a:prstDash val="solid"/>
                          </a:ln>
                          <a:effectLst/>
                        </wps:spPr>
                        <wps:bodyPr/>
                      </wps:wsp>
                      <wps:wsp>
                        <wps:cNvPr id="517" name="直線コネクタ 21"/>
                        <wps:cNvCnPr/>
                        <wps:spPr>
                          <a:xfrm rot="5400000">
                            <a:off x="6791325" y="1285884"/>
                            <a:ext cx="2571768" cy="0"/>
                          </a:xfrm>
                          <a:prstGeom prst="line">
                            <a:avLst/>
                          </a:prstGeom>
                          <a:noFill/>
                          <a:ln w="25400">
                            <a:solidFill>
                              <a:srgbClr val="0CA15F"/>
                            </a:solidFill>
                            <a:prstDash val="solid"/>
                          </a:ln>
                          <a:effectLst/>
                        </wps:spPr>
                        <wps:bodyPr/>
                      </wps:wsp>
                      <wps:wsp>
                        <wps:cNvPr id="518" name="直線コネクタ 22"/>
                        <wps:cNvCnPr/>
                        <wps:spPr>
                          <a:xfrm rot="5400000">
                            <a:off x="2905125" y="1285884"/>
                            <a:ext cx="2571768" cy="0"/>
                          </a:xfrm>
                          <a:prstGeom prst="line">
                            <a:avLst/>
                          </a:prstGeom>
                          <a:noFill/>
                          <a:ln w="25400">
                            <a:solidFill>
                              <a:srgbClr val="0CA15F"/>
                            </a:solidFill>
                            <a:prstDash val="solid"/>
                          </a:ln>
                          <a:effectLst/>
                        </wps:spPr>
                        <wps:bodyPr/>
                      </wps:wsp>
                      <wps:wsp>
                        <wps:cNvPr id="519" name="直線コネクタ 23"/>
                        <wps:cNvCnPr/>
                        <wps:spPr>
                          <a:xfrm rot="5400000">
                            <a:off x="5619750" y="1285884"/>
                            <a:ext cx="2571768" cy="0"/>
                          </a:xfrm>
                          <a:prstGeom prst="line">
                            <a:avLst/>
                          </a:prstGeom>
                          <a:noFill/>
                          <a:ln w="25400">
                            <a:solidFill>
                              <a:srgbClr val="0CA15F"/>
                            </a:solidFill>
                            <a:prstDash val="solid"/>
                          </a:ln>
                          <a:effectLst/>
                        </wps:spPr>
                        <wps:bodyPr/>
                      </wps:wsp>
                      <wps:wsp>
                        <wps:cNvPr id="520" name="直線コネクタ 24"/>
                        <wps:cNvCnPr/>
                        <wps:spPr>
                          <a:xfrm rot="5400000">
                            <a:off x="5019675" y="1285884"/>
                            <a:ext cx="2571768" cy="0"/>
                          </a:xfrm>
                          <a:prstGeom prst="line">
                            <a:avLst/>
                          </a:prstGeom>
                          <a:noFill/>
                          <a:ln w="25400">
                            <a:solidFill>
                              <a:srgbClr val="0CA15F"/>
                            </a:solidFill>
                            <a:prstDash val="solid"/>
                          </a:ln>
                          <a:effectLst/>
                        </wps:spPr>
                        <wps:bodyPr/>
                      </wps:wsp>
                      <wps:wsp>
                        <wps:cNvPr id="521" name="直線コネクタ 25"/>
                        <wps:cNvCnPr/>
                        <wps:spPr>
                          <a:xfrm rot="5400000">
                            <a:off x="6219825" y="1285884"/>
                            <a:ext cx="2571768" cy="0"/>
                          </a:xfrm>
                          <a:prstGeom prst="line">
                            <a:avLst/>
                          </a:prstGeom>
                          <a:noFill/>
                          <a:ln w="25400">
                            <a:solidFill>
                              <a:srgbClr val="0CA15F"/>
                            </a:solidFill>
                            <a:prstDash val="solid"/>
                          </a:ln>
                          <a:effectLst/>
                        </wps:spPr>
                        <wps:bodyPr/>
                      </wps:wsp>
                      <wps:wsp>
                        <wps:cNvPr id="522" name="直線コネクタ 10"/>
                        <wps:cNvCnPr/>
                        <wps:spPr>
                          <a:xfrm>
                            <a:off x="0" y="1076334"/>
                            <a:ext cx="8429684" cy="0"/>
                          </a:xfrm>
                          <a:prstGeom prst="line">
                            <a:avLst/>
                          </a:prstGeom>
                          <a:noFill/>
                          <a:ln w="5000">
                            <a:solidFill>
                              <a:srgbClr val="118FBF"/>
                            </a:solidFill>
                            <a:prstDash val="solid"/>
                          </a:ln>
                          <a:effectLst/>
                        </wps:spPr>
                        <wps:bodyPr/>
                      </wps:wsp>
                      <wpg:grpSp>
                        <wpg:cNvPr id="523" name="グループ化 11"/>
                        <wpg:cNvGrpSpPr/>
                        <wpg:grpSpPr>
                          <a:xfrm>
                            <a:off x="285750" y="361959"/>
                            <a:ext cx="2357454" cy="1428760"/>
                            <a:chOff x="115580" y="74636"/>
                            <a:chExt cx="2857520" cy="1428760"/>
                          </a:xfrm>
                          <a:effectLst>
                            <a:outerShdw blurRad="50800" dist="38100" dir="2700000" algn="tl" rotWithShape="0">
                              <a:prstClr val="black">
                                <a:alpha val="40000"/>
                              </a:prstClr>
                            </a:outerShdw>
                          </a:effectLst>
                        </wpg:grpSpPr>
                        <wps:wsp>
                          <wps:cNvPr id="524" name="円弧 524"/>
                          <wps:cNvSpPr/>
                          <wps:spPr>
                            <a:xfrm>
                              <a:off x="115580" y="74636"/>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484619"/>
                            </w:txbxContent>
                          </wps:txbx>
                          <wps:bodyPr rtlCol="0" anchor="ctr"/>
                        </wps:wsp>
                        <wps:wsp>
                          <wps:cNvPr id="525" name="円弧 525"/>
                          <wps:cNvSpPr/>
                          <wps:spPr>
                            <a:xfrm rot="10800000">
                              <a:off x="1544340" y="74636"/>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484619"/>
                            </w:txbxContent>
                          </wps:txbx>
                          <wps:bodyPr rtlCol="0" anchor="ctr"/>
                        </wps:wsp>
                      </wpg:grpSp>
                      <wpg:grpSp>
                        <wpg:cNvPr id="526" name="グループ化 14"/>
                        <wpg:cNvGrpSpPr/>
                        <wpg:grpSpPr>
                          <a:xfrm>
                            <a:off x="3000375" y="361959"/>
                            <a:ext cx="2357454" cy="1428760"/>
                            <a:chOff x="2830224" y="74636"/>
                            <a:chExt cx="2857520" cy="1428760"/>
                          </a:xfrm>
                          <a:effectLst>
                            <a:outerShdw blurRad="50800" dist="38100" dir="2700000" algn="tl" rotWithShape="0">
                              <a:prstClr val="black">
                                <a:alpha val="40000"/>
                              </a:prstClr>
                            </a:outerShdw>
                          </a:effectLst>
                        </wpg:grpSpPr>
                        <wps:wsp>
                          <wps:cNvPr id="527" name="円弧 527"/>
                          <wps:cNvSpPr/>
                          <wps:spPr>
                            <a:xfrm>
                              <a:off x="2830224" y="74636"/>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484619"/>
                            </w:txbxContent>
                          </wps:txbx>
                          <wps:bodyPr rtlCol="0" anchor="ctr"/>
                        </wps:wsp>
                        <wps:wsp>
                          <wps:cNvPr id="528" name="円弧 528"/>
                          <wps:cNvSpPr/>
                          <wps:spPr>
                            <a:xfrm rot="10800000">
                              <a:off x="4258984" y="74636"/>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484619"/>
                            </w:txbxContent>
                          </wps:txbx>
                          <wps:bodyPr rtlCol="0" anchor="ctr"/>
                        </wps:wsp>
                      </wpg:grpSp>
                      <wpg:grpSp>
                        <wpg:cNvPr id="529" name="グループ化 13"/>
                        <wpg:cNvGrpSpPr/>
                        <wpg:grpSpPr>
                          <a:xfrm>
                            <a:off x="5715000" y="361959"/>
                            <a:ext cx="2357454" cy="1428760"/>
                            <a:chOff x="5544868" y="74636"/>
                            <a:chExt cx="2857520" cy="1428760"/>
                          </a:xfrm>
                          <a:effectLst>
                            <a:outerShdw blurRad="50800" dist="38100" dir="2700000" algn="tl" rotWithShape="0">
                              <a:prstClr val="black">
                                <a:alpha val="40000"/>
                              </a:prstClr>
                            </a:outerShdw>
                          </a:effectLst>
                        </wpg:grpSpPr>
                        <wps:wsp>
                          <wps:cNvPr id="530" name="円弧 530"/>
                          <wps:cNvSpPr/>
                          <wps:spPr>
                            <a:xfrm>
                              <a:off x="5544868" y="74636"/>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484619"/>
                            </w:txbxContent>
                          </wps:txbx>
                          <wps:bodyPr rtlCol="0" anchor="ctr"/>
                        </wps:wsp>
                        <wps:wsp>
                          <wps:cNvPr id="531" name="円弧 531"/>
                          <wps:cNvSpPr/>
                          <wps:spPr>
                            <a:xfrm rot="10800000">
                              <a:off x="6973628" y="74636"/>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484619"/>
                            </w:txbxContent>
                          </wps:txbx>
                          <wps:bodyPr rtlCol="0" anchor="ctr"/>
                        </wps:wsp>
                      </wpg:grpSp>
                      <wps:wsp>
                        <wps:cNvPr id="532" name="円/楕円 26"/>
                        <wps:cNvSpPr/>
                        <wps:spPr>
                          <a:xfrm>
                            <a:off x="171450" y="971559"/>
                            <a:ext cx="214314" cy="214314"/>
                          </a:xfrm>
                          <a:prstGeom prst="ellipse">
                            <a:avLst/>
                          </a:prstGeom>
                          <a:solidFill>
                            <a:srgbClr val="118FBF">
                              <a:alpha val="80000"/>
                            </a:srgbClr>
                          </a:solidFill>
                          <a:ln w="12700">
                            <a:noFill/>
                            <a:prstDash val="solid"/>
                          </a:ln>
                          <a:effectLst>
                            <a:outerShdw blurRad="63500" dist="76200" dir="2700000" algn="tl" rotWithShape="0">
                              <a:prstClr val="black">
                                <a:alpha val="40000"/>
                              </a:prstClr>
                            </a:outerShdw>
                          </a:effectLst>
                          <a:scene3d>
                            <a:camera prst="orthographicFront"/>
                            <a:lightRig rig="soft" dir="t">
                              <a:rot lat="0" lon="0" rev="0"/>
                            </a:lightRig>
                          </a:scene3d>
                          <a:sp3d contourW="50800">
                            <a:bevelT w="152400" h="50800" prst="softRound"/>
                            <a:extrusionClr>
                              <a:sysClr val="window" lastClr="FFFFFF"/>
                            </a:extrusionClr>
                            <a:contourClr>
                              <a:sysClr val="window" lastClr="FFFFFF"/>
                            </a:contourClr>
                          </a:sp3d>
                        </wps:spPr>
                        <wps:bodyPr rtlCol="0" anchor="ctr"/>
                      </wps:wsp>
                      <wps:wsp>
                        <wps:cNvPr id="533" name="円/楕円 27"/>
                        <wps:cNvSpPr/>
                        <wps:spPr>
                          <a:xfrm>
                            <a:off x="2524125" y="971559"/>
                            <a:ext cx="214314" cy="214314"/>
                          </a:xfrm>
                          <a:prstGeom prst="ellipse">
                            <a:avLst/>
                          </a:prstGeom>
                          <a:solidFill>
                            <a:srgbClr val="118FBF">
                              <a:alpha val="80000"/>
                            </a:srgbClr>
                          </a:solidFill>
                          <a:ln w="12700">
                            <a:noFill/>
                            <a:prstDash val="solid"/>
                          </a:ln>
                          <a:effectLst>
                            <a:outerShdw blurRad="63500" dist="76200" dir="2700000" algn="tl" rotWithShape="0">
                              <a:prstClr val="black">
                                <a:alpha val="40000"/>
                              </a:prstClr>
                            </a:outerShdw>
                          </a:effectLst>
                          <a:scene3d>
                            <a:camera prst="orthographicFront"/>
                            <a:lightRig rig="soft" dir="t">
                              <a:rot lat="0" lon="0" rev="0"/>
                            </a:lightRig>
                          </a:scene3d>
                          <a:sp3d contourW="50800">
                            <a:bevelT w="152400" h="50800" prst="softRound"/>
                            <a:extrusionClr>
                              <a:sysClr val="window" lastClr="FFFFFF"/>
                            </a:extrusionClr>
                            <a:contourClr>
                              <a:sysClr val="window" lastClr="FFFFFF"/>
                            </a:contourClr>
                          </a:sp3d>
                        </wps:spPr>
                        <wps:bodyPr rtlCol="0" anchor="ctr"/>
                      </wps:wsp>
                      <wps:wsp>
                        <wps:cNvPr id="534" name="円/楕円 28"/>
                        <wps:cNvSpPr/>
                        <wps:spPr>
                          <a:xfrm>
                            <a:off x="2886075" y="971559"/>
                            <a:ext cx="214314" cy="214314"/>
                          </a:xfrm>
                          <a:prstGeom prst="ellipse">
                            <a:avLst/>
                          </a:prstGeom>
                          <a:solidFill>
                            <a:srgbClr val="118FBF">
                              <a:alpha val="80000"/>
                            </a:srgbClr>
                          </a:solidFill>
                          <a:ln w="12700">
                            <a:noFill/>
                            <a:prstDash val="solid"/>
                          </a:ln>
                          <a:effectLst>
                            <a:outerShdw blurRad="63500" dist="76200" dir="2700000" algn="tl" rotWithShape="0">
                              <a:prstClr val="black">
                                <a:alpha val="40000"/>
                              </a:prstClr>
                            </a:outerShdw>
                          </a:effectLst>
                          <a:scene3d>
                            <a:camera prst="orthographicFront"/>
                            <a:lightRig rig="soft" dir="t">
                              <a:rot lat="0" lon="0" rev="0"/>
                            </a:lightRig>
                          </a:scene3d>
                          <a:sp3d contourW="50800">
                            <a:bevelT w="152400" h="50800" prst="softRound"/>
                            <a:extrusionClr>
                              <a:sysClr val="window" lastClr="FFFFFF"/>
                            </a:extrusionClr>
                            <a:contourClr>
                              <a:sysClr val="window" lastClr="FFFFFF"/>
                            </a:contourClr>
                          </a:sp3d>
                        </wps:spPr>
                        <wps:bodyPr rtlCol="0" anchor="ctr"/>
                      </wps:wsp>
                      <wps:wsp>
                        <wps:cNvPr id="535" name="円/楕円 30"/>
                        <wps:cNvSpPr/>
                        <wps:spPr>
                          <a:xfrm>
                            <a:off x="5600700" y="971559"/>
                            <a:ext cx="214314" cy="214314"/>
                          </a:xfrm>
                          <a:prstGeom prst="ellipse">
                            <a:avLst/>
                          </a:prstGeom>
                          <a:solidFill>
                            <a:srgbClr val="118FBF">
                              <a:alpha val="80000"/>
                            </a:srgbClr>
                          </a:solidFill>
                          <a:ln w="12700">
                            <a:noFill/>
                            <a:prstDash val="solid"/>
                          </a:ln>
                          <a:effectLst>
                            <a:outerShdw blurRad="63500" dist="76200" dir="2700000" algn="tl" rotWithShape="0">
                              <a:prstClr val="black">
                                <a:alpha val="40000"/>
                              </a:prstClr>
                            </a:outerShdw>
                          </a:effectLst>
                          <a:scene3d>
                            <a:camera prst="orthographicFront"/>
                            <a:lightRig rig="soft" dir="t">
                              <a:rot lat="0" lon="0" rev="0"/>
                            </a:lightRig>
                          </a:scene3d>
                          <a:sp3d contourW="50800">
                            <a:bevelT w="152400" h="50800" prst="softRound"/>
                            <a:extrusionClr>
                              <a:sysClr val="window" lastClr="FFFFFF"/>
                            </a:extrusionClr>
                            <a:contourClr>
                              <a:sysClr val="window" lastClr="FFFFFF"/>
                            </a:contourClr>
                          </a:sp3d>
                        </wps:spPr>
                        <wps:bodyPr rtlCol="0" anchor="ctr"/>
                      </wps:wsp>
                      <wps:wsp>
                        <wps:cNvPr id="536" name="円/楕円 31"/>
                        <wps:cNvSpPr/>
                        <wps:spPr>
                          <a:xfrm>
                            <a:off x="7953375" y="971559"/>
                            <a:ext cx="214314" cy="214314"/>
                          </a:xfrm>
                          <a:prstGeom prst="ellipse">
                            <a:avLst/>
                          </a:prstGeom>
                          <a:solidFill>
                            <a:srgbClr val="118FBF">
                              <a:alpha val="80000"/>
                            </a:srgbClr>
                          </a:solidFill>
                          <a:ln w="12700">
                            <a:noFill/>
                            <a:prstDash val="solid"/>
                          </a:ln>
                          <a:effectLst>
                            <a:outerShdw blurRad="63500" dist="76200" dir="2700000" algn="tl" rotWithShape="0">
                              <a:prstClr val="black">
                                <a:alpha val="40000"/>
                              </a:prstClr>
                            </a:outerShdw>
                          </a:effectLst>
                          <a:scene3d>
                            <a:camera prst="orthographicFront"/>
                            <a:lightRig rig="soft" dir="t">
                              <a:rot lat="0" lon="0" rev="0"/>
                            </a:lightRig>
                          </a:scene3d>
                          <a:sp3d contourW="50800">
                            <a:bevelT w="152400" h="50800" prst="softRound"/>
                            <a:extrusionClr>
                              <a:sysClr val="window" lastClr="FFFFFF"/>
                            </a:extrusionClr>
                            <a:contourClr>
                              <a:sysClr val="window" lastClr="FFFFFF"/>
                            </a:contourClr>
                          </a:sp3d>
                        </wps:spPr>
                        <wps:bodyPr rtlCol="0" anchor="ctr"/>
                      </wps:wsp>
                      <wps:wsp>
                        <wps:cNvPr id="537" name="円/楕円 32"/>
                        <wps:cNvSpPr/>
                        <wps:spPr>
                          <a:xfrm>
                            <a:off x="4076700" y="971559"/>
                            <a:ext cx="214314" cy="214314"/>
                          </a:xfrm>
                          <a:prstGeom prst="ellipse">
                            <a:avLst/>
                          </a:prstGeom>
                          <a:solidFill>
                            <a:srgbClr val="118FBF">
                              <a:alpha val="80000"/>
                            </a:srgbClr>
                          </a:solidFill>
                          <a:ln w="12700">
                            <a:noFill/>
                            <a:prstDash val="solid"/>
                          </a:ln>
                          <a:effectLst>
                            <a:outerShdw blurRad="63500" dist="76200" dir="2700000" algn="tl" rotWithShape="0">
                              <a:prstClr val="black">
                                <a:alpha val="40000"/>
                              </a:prstClr>
                            </a:outerShdw>
                          </a:effectLst>
                          <a:scene3d>
                            <a:camera prst="orthographicFront"/>
                            <a:lightRig rig="soft" dir="t">
                              <a:rot lat="0" lon="0" rev="0"/>
                            </a:lightRig>
                          </a:scene3d>
                          <a:sp3d contourW="50800">
                            <a:bevelT w="152400" h="50800" prst="softRound"/>
                            <a:extrusionClr>
                              <a:sysClr val="window" lastClr="FFFFFF"/>
                            </a:extrusionClr>
                            <a:contourClr>
                              <a:sysClr val="window" lastClr="FFFFFF"/>
                            </a:contourClr>
                          </a:sp3d>
                        </wps:spPr>
                        <wps:bodyPr rtlCol="0" anchor="ctr"/>
                      </wps:wsp>
                      <wps:wsp>
                        <wps:cNvPr id="538" name="円/楕円 33"/>
                        <wps:cNvSpPr/>
                        <wps:spPr>
                          <a:xfrm>
                            <a:off x="6791325" y="971559"/>
                            <a:ext cx="214314" cy="214314"/>
                          </a:xfrm>
                          <a:prstGeom prst="ellipse">
                            <a:avLst/>
                          </a:prstGeom>
                          <a:solidFill>
                            <a:srgbClr val="118FBF">
                              <a:alpha val="80000"/>
                            </a:srgbClr>
                          </a:solidFill>
                          <a:ln w="12700">
                            <a:noFill/>
                            <a:prstDash val="solid"/>
                          </a:ln>
                          <a:effectLst>
                            <a:outerShdw blurRad="63500" dist="76200" dir="2700000" algn="tl" rotWithShape="0">
                              <a:prstClr val="black">
                                <a:alpha val="40000"/>
                              </a:prstClr>
                            </a:outerShdw>
                          </a:effectLst>
                          <a:scene3d>
                            <a:camera prst="orthographicFront"/>
                            <a:lightRig rig="soft" dir="t">
                              <a:rot lat="0" lon="0" rev="0"/>
                            </a:lightRig>
                          </a:scene3d>
                          <a:sp3d contourW="50800">
                            <a:bevelT w="152400" h="50800" prst="softRound"/>
                            <a:extrusionClr>
                              <a:sysClr val="window" lastClr="FFFFFF"/>
                            </a:extrusionClr>
                            <a:contourClr>
                              <a:sysClr val="window" lastClr="FFFFFF"/>
                            </a:contourClr>
                          </a:sp3d>
                        </wps:spPr>
                        <wps:bodyPr rtlCol="0" anchor="ctr"/>
                      </wps:wsp>
                      <wps:wsp>
                        <wps:cNvPr id="539" name="円/楕円 34"/>
                        <wps:cNvSpPr/>
                        <wps:spPr>
                          <a:xfrm>
                            <a:off x="6200775" y="285759"/>
                            <a:ext cx="214314" cy="214314"/>
                          </a:xfrm>
                          <a:prstGeom prst="ellipse">
                            <a:avLst/>
                          </a:prstGeom>
                          <a:solidFill>
                            <a:srgbClr val="118FBF">
                              <a:alpha val="80000"/>
                            </a:srgbClr>
                          </a:solidFill>
                          <a:ln w="12700">
                            <a:noFill/>
                            <a:prstDash val="solid"/>
                          </a:ln>
                          <a:effectLst>
                            <a:outerShdw blurRad="63500" dist="76200" dir="2700000" algn="tl" rotWithShape="0">
                              <a:prstClr val="black">
                                <a:alpha val="40000"/>
                              </a:prstClr>
                            </a:outerShdw>
                          </a:effectLst>
                          <a:scene3d>
                            <a:camera prst="orthographicFront"/>
                            <a:lightRig rig="soft" dir="t">
                              <a:rot lat="0" lon="0" rev="0"/>
                            </a:lightRig>
                          </a:scene3d>
                          <a:sp3d contourW="50800">
                            <a:bevelT w="152400" h="50800" prst="softRound"/>
                            <a:extrusionClr>
                              <a:sysClr val="window" lastClr="FFFFFF"/>
                            </a:extrusionClr>
                            <a:contourClr>
                              <a:sysClr val="window" lastClr="FFFFFF"/>
                            </a:contourClr>
                          </a:sp3d>
                        </wps:spPr>
                        <wps:bodyPr rtlCol="0" anchor="ctr"/>
                      </wps:wsp>
                      <wps:wsp>
                        <wps:cNvPr id="540" name="円/楕円 35"/>
                        <wps:cNvSpPr/>
                        <wps:spPr>
                          <a:xfrm>
                            <a:off x="7381875" y="1733559"/>
                            <a:ext cx="214314" cy="214314"/>
                          </a:xfrm>
                          <a:prstGeom prst="ellipse">
                            <a:avLst/>
                          </a:prstGeom>
                          <a:solidFill>
                            <a:srgbClr val="118FBF">
                              <a:alpha val="80000"/>
                            </a:srgbClr>
                          </a:solidFill>
                          <a:ln w="12700">
                            <a:noFill/>
                            <a:prstDash val="solid"/>
                          </a:ln>
                          <a:effectLst>
                            <a:outerShdw blurRad="63500" dist="76200" dir="2700000" algn="tl" rotWithShape="0">
                              <a:prstClr val="black">
                                <a:alpha val="40000"/>
                              </a:prstClr>
                            </a:outerShdw>
                          </a:effectLst>
                          <a:scene3d>
                            <a:camera prst="orthographicFront"/>
                            <a:lightRig rig="soft" dir="t">
                              <a:rot lat="0" lon="0" rev="0"/>
                            </a:lightRig>
                          </a:scene3d>
                          <a:sp3d contourW="50800">
                            <a:bevelT w="152400" h="50800" prst="softRound"/>
                            <a:extrusionClr>
                              <a:sysClr val="window" lastClr="FFFFFF"/>
                            </a:extrusionClr>
                            <a:contourClr>
                              <a:sysClr val="window" lastClr="FFFFFF"/>
                            </a:contourClr>
                          </a:sp3d>
                        </wps:spPr>
                        <wps:bodyPr rtlCol="0" anchor="ctr"/>
                      </wps:wsp>
                    </wpg:wgp>
                  </a:graphicData>
                </a:graphic>
                <wp14:sizeRelH relativeFrom="margin">
                  <wp14:pctWidth>0</wp14:pctWidth>
                </wp14:sizeRelH>
                <wp14:sizeRelV relativeFrom="margin">
                  <wp14:pctHeight>0</wp14:pctHeight>
                </wp14:sizeRelV>
              </wp:anchor>
            </w:drawing>
          </mc:Choice>
          <mc:Fallback>
            <w:pict>
              <v:group id="グループ化 541" o:spid="_x0000_s1390" style="position:absolute;left:0;text-align:left;margin-left:.45pt;margin-top:13.9pt;width:448.1pt;height:151.5pt;z-index:251880448;mso-width-relative:margin;mso-height-relative:margin" coordsize="84296,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">
                <v:line id="直線コネクタ 6" o:spid="_x0000_s1391" style="position:absolute;rotation:90;visibility:visible;mso-wrap-style:square" from="-10002,12859" to="15715,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q85sUAAADcAAAADwAAAGRycy9kb3ducmV2LnhtbESPUWvCMBSF3wf+h3CFvc2kijI6o4jg&#10;kCFsVtnzpbk23Zqb0mS2/nszGOzxcM75Dme5HlwjrtSF2rOGbKJAEJfe1FxpOJ92T88gQkQ22Hgm&#10;DTcKsF6NHpaYG9/zka5FrESCcMhRg42xzaUMpSWHYeJb4uRdfOcwJtlV0nTYJ7hr5FSphXRYc1qw&#10;2NLWUvld/DgNb5+HTfGRLY720tbNzL6q/v1Laf04HjYvICIN8T/8194bDfNsCr9n0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0q85sUAAADcAAAADwAAAAAAAAAA&#10;AAAAAAChAgAAZHJzL2Rvd25yZXYueG1sUEsFBgAAAAAEAAQA+QAAAJMDAAAAAA==&#10;" strokecolor="#0ca15f" strokeweight="2pt"/>
                <v:line id="直線コネクタ 7" o:spid="_x0000_s1392" style="position:absolute;rotation:90;visibility:visible;mso-wrap-style:square" from="13620,12859" to="39337,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YZfcUAAADcAAAADwAAAGRycy9kb3ducmV2LnhtbESPUWvCMBSF3wf+h3CFvc2kiiKdUWQw&#10;GUNwdmPPl+badGtuSpPZ+u+NMPDxcM75Dme1GVwjztSF2rOGbKJAEJfe1Fxp+Pp8fVqCCBHZYOOZ&#10;NFwowGY9elhhbnzPRzoXsRIJwiFHDTbGNpcylJYcholviZN38p3DmGRXSdNhn+CukVOlFtJhzWnB&#10;Yksvlsrf4s9peP/eb4uPbHG0p7ZuZnan+sOP0vpxPGyfQUQa4j38334zGubZDG5n0hGQ6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YZfcUAAADcAAAADwAAAAAAAAAA&#10;AAAAAAChAgAAZHJzL2Rvd25yZXYueG1sUEsFBgAAAAAEAAQA+QAAAJMDAAAAAA==&#10;" strokecolor="#0ca15f" strokeweight="2pt"/>
                <v:line id="直線コネクタ 8" o:spid="_x0000_s1393" style="position:absolute;rotation:90;visibility:visible;mso-wrap-style:square" from="17144,12859" to="42861,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CcUAAADcAAAADwAAAGRycy9kb3ducmV2LnhtbESPUWvCMBSF3wX/Q7gD3zSpczI6o4jg&#10;GEPY7MaeL8216dbclCba+u/NYLDHwznnO5zVZnCNuFAXas8aspkCQVx6U3Ol4fNjP30EESKywcYz&#10;abhSgM16PFphbnzPR7oUsRIJwiFHDTbGNpcylJYchplviZN38p3DmGRXSdNhn+CukXOlltJhzWnB&#10;Yks7S+VPcXYaXr8O2+I9Wx7tqa2be/us+rdvpfXkbtg+gYg0xP/wX/vFaHjIFvB7Jh0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CcUAAADcAAAADwAAAAAAAAAA&#10;AAAAAAChAgAAZHJzL2Rvd25yZXYueG1sUEsFBgAAAAAEAAQA+QAAAJMDAAAAAA==&#10;" strokecolor="#0ca15f" strokeweight="2pt"/>
                <v:line id="直線コネクタ 9" o:spid="_x0000_s1394" style="position:absolute;rotation:90;visibility:visible;mso-wrap-style:square" from="40766,12859" to="66483,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kksUAAADcAAAADwAAAGRycy9kb3ducmV2LnhtbESPUWvCMBSF3wX/Q7iCb5pUUaQzigwm&#10;Ywib3djzpbk23Zqb0mS2+/dmMPDxcM75Dme7H1wjrtSF2rOGbK5AEJfe1Fxp+Hh/mm1AhIhssPFM&#10;Gn4pwH43Hm0xN77nM12LWIkE4ZCjBhtjm0sZSksOw9y3xMm7+M5hTLKrpOmwT3DXyIVSa+mw5rRg&#10;saVHS+V38eM0vHyeDsVbtj7bS1s3S3tU/euX0no6GQ4PICIN8R7+bz8bDatsBX9n0hGQu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MkksUAAADcAAAADwAAAAAAAAAA&#10;AAAAAAChAgAAZHJzL2Rvd25yZXYueG1sUEsFBgAAAAAEAAQA+QAAAJMDAAAAAA==&#10;" strokecolor="#0ca15f" strokeweight="2pt"/>
                <v:line id="直線コネクタ 20" o:spid="_x0000_s1395" style="position:absolute;rotation:90;visibility:visible;mso-wrap-style:square" from="44291,12859" to="70008,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G65cUAAADcAAAADwAAAGRycy9kb3ducmV2LnhtbESPUWvCMBSF3wf7D+EO9jaTTiyjGkUG&#10;ExkDZzf2fGmuTV1zU5pou39vhIGPh3POdziL1ehacaY+NJ41ZBMFgrjypuFaw/fX29MLiBCRDbae&#10;ScMfBVgt7+8WWBg/8J7OZaxFgnAoUIONsSukDJUlh2HiO+LkHXzvMCbZ19L0OCS4a+WzUrl02HBa&#10;sNjRq6Xqtzw5De8/H+vyM8v39tA17dRu1LA7Kq0fH8b1HESkMd7C/+2t0TDLcrieSUdAL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G65cUAAADcAAAADwAAAAAAAAAA&#10;AAAAAAChAgAAZHJzL2Rvd25yZXYueG1sUEsFBgAAAAAEAAQA+QAAAJMDAAAAAA==&#10;" strokecolor="#0ca15f" strokeweight="2pt"/>
                <v:line id="直線コネクタ 21" o:spid="_x0000_s1396" style="position:absolute;rotation:90;visibility:visible;mso-wrap-style:square" from="67913,12859" to="93630,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0ffsUAAADcAAAADwAAAGRycy9kb3ducmV2LnhtbESPUWvCMBSF3wX/Q7gD32ZSh250RhHB&#10;MYaw2Y09X5pr0625KU209d+bwcDHwznnO5zlenCNOFMXas8asqkCQVx6U3Ol4etzd/8EIkRkg41n&#10;0nChAOvVeLTE3PieD3QuYiUShEOOGmyMbS5lKC05DFPfEifv6DuHMcmukqbDPsFdI2dKLaTDmtOC&#10;xZa2lsrf4uQ0vH3vN8VHtjjYY1s3D/ZF9e8/SuvJ3bB5BhFpiLfwf/vVaJhnj/B3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0ffsUAAADcAAAADwAAAAAAAAAA&#10;AAAAAAChAgAAZHJzL2Rvd25yZXYueG1sUEsFBgAAAAAEAAQA+QAAAJMDAAAAAA==&#10;" strokecolor="#0ca15f" strokeweight="2pt"/>
                <v:line id="直線コネクタ 22" o:spid="_x0000_s1397" style="position:absolute;rotation:90;visibility:visible;mso-wrap-style:square" from="29051,12859" to="54768,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KLDMIAAADcAAAADwAAAGRycy9kb3ducmV2LnhtbERPXWvCMBR9F/wP4Q72pkknE6lGEWFD&#10;xmC2jj1fmmtT19yUJrPdv18eBj4ezvdmN7pW3KgPjWcN2VyBIK68abjW8Hl+ma1AhIhssPVMGn4p&#10;wG47nWwwN37ggm5lrEUK4ZCjBhtjl0sZKksOw9x3xIm7+N5hTLCvpelxSOGulU9KLaXDhlODxY4O&#10;lqrv8sdpePt635enbFnYS9e0C/uqho+r0vrxYdyvQUQa41387z4aDc9ZWpvOpCM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KLDMIAAADcAAAADwAAAAAAAAAAAAAA&#10;AAChAgAAZHJzL2Rvd25yZXYueG1sUEsFBgAAAAAEAAQA+QAAAJADAAAAAA==&#10;" strokecolor="#0ca15f" strokeweight="2pt"/>
                <v:line id="直線コネクタ 23" o:spid="_x0000_s1398" style="position:absolute;rotation:90;visibility:visible;mso-wrap-style:square" from="56197,12859" to="81914,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4ul8UAAADcAAAADwAAAGRycy9kb3ducmV2LnhtbESPUWvCMBSF3wX/Q7gD32ZSh7J1RhHB&#10;MYaw2Y09X5pr0625KU209d+bwcDHwznnO5zlenCNOFMXas8asqkCQVx6U3Ol4etzd/8IIkRkg41n&#10;0nChAOvVeLTE3PieD3QuYiUShEOOGmyMbS5lKC05DFPfEifv6DuHMcmukqbDPsFdI2dKLaTDmtOC&#10;xZa2lsrf4uQ0vH3vN8VHtjjYY1s3D/ZF9e8/SuvJ3bB5BhFpiLfwf/vVaJhnT/B3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4ul8UAAADcAAAADwAAAAAAAAAA&#10;AAAAAAChAgAAZHJzL2Rvd25yZXYueG1sUEsFBgAAAAAEAAQA+QAAAJMDAAAAAA==&#10;" strokecolor="#0ca15f" strokeweight="2pt"/>
                <v:line id="直線コネクタ 24" o:spid="_x0000_s1399" style="position:absolute;rotation:90;visibility:visible;mso-wrap-style:square" from="50196,12859" to="75913,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hNt8EAAADcAAAADwAAAGRycy9kb3ducmV2LnhtbERPXWvCMBR9H/gfwhX2NhOViVSjiKDI&#10;GGxW8fnSXJtqc1OaaLt/vzwM9ng438t172rxpDZUnjWMRwoEceFNxaWG82n3NgcRIrLB2jNp+KEA&#10;69XgZYmZ8R0f6ZnHUqQQDhlqsDE2mZShsOQwjHxDnLirbx3GBNtSmha7FO5qOVFqJh1WnBosNrS1&#10;VNzzh9Pwcfnc5N/j2dFem6qe2r3qvm5K69dhv1mAiNTHf/Gf+2A0vE/S/HQmHQG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E23wQAAANwAAAAPAAAAAAAAAAAAAAAA&#10;AKECAABkcnMvZG93bnJldi54bWxQSwUGAAAAAAQABAD5AAAAjwMAAAAA&#10;" strokecolor="#0ca15f" strokeweight="2pt"/>
                <v:line id="直線コネクタ 25" o:spid="_x0000_s1400" style="position:absolute;rotation:90;visibility:visible;mso-wrap-style:square" from="62198,12859" to="87915,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ToLMUAAADcAAAADwAAAGRycy9kb3ducmV2LnhtbESPUWvCMBSF3wf+h3CFvc2kijI6o4jg&#10;kCFsVtnzpbk23Zqb0mS2/nszGOzxcM75Dme5HlwjrtSF2rOGbKJAEJfe1FxpOJ92T88gQkQ22Hgm&#10;DTcKsF6NHpaYG9/zka5FrESCcMhRg42xzaUMpSWHYeJb4uRdfOcwJtlV0nTYJ7hr5FSphXRYc1qw&#10;2NLWUvld/DgNb5+HTfGRLY720tbNzL6q/v1Laf04HjYvICIN8T/8194bDfNpBr9n0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ToLMUAAADcAAAADwAAAAAAAAAA&#10;AAAAAAChAgAAZHJzL2Rvd25yZXYueG1sUEsFBgAAAAAEAAQA+QAAAJMDAAAAAA==&#10;" strokecolor="#0ca15f" strokeweight="2pt"/>
                <v:line id="直線コネクタ 10" o:spid="_x0000_s1401" style="position:absolute;visibility:visible;mso-wrap-style:square" from="0,10763" to="84296,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8/L8YAAADcAAAADwAAAGRycy9kb3ducmV2LnhtbESPQWvCQBSE7wX/w/KEXkrdNLRSo6uU&#10;QsGL1sTo+ZF9zYZm36bZVdN/7xYKHoeZ+YZZrAbbijP1vnGs4GmSgCCunG64VlDuPx5fQfiArLF1&#10;TAp+ycNqObpbYKbdhXM6F6EWEcI+QwUmhC6T0leGLPqJ64ij9+V6iyHKvpa6x0uE21amSTKVFhuO&#10;CwY7ejdUfRcnq+D5Z7dNZqYtys/8ePB5qfcP641S9+PhbQ4i0BBu4f/2Wit4SVP4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fPy/GAAAA3AAAAA8AAAAAAAAA&#10;AAAAAAAAoQIAAGRycy9kb3ducmV2LnhtbFBLBQYAAAAABAAEAPkAAACUAwAAAAA=&#10;" strokecolor="#118fbf" strokeweight=".1389mm"/>
                <v:group id="グループ化 11" o:spid="_x0000_s1402" style="position:absolute;left:2857;top:3619;width:23575;height:14288" coordorigin="1155,746"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shape id="円弧 524" o:spid="_x0000_s1403" style="position:absolute;left:1155;top:746;width:14288;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i+h8cA&#10;AADcAAAADwAAAGRycy9kb3ducmV2LnhtbESPT2vCQBTE70K/w/IEL0U3BlskukprESoUqf8O3h7Z&#10;ZzY0+zbNbmP89t1CweMwM79h5svOVqKlxpeOFYxHCQji3OmSCwXHw3o4BeEDssbKMSm4kYfl4qE3&#10;x0y7K++o3YdCRAj7DBWYEOpMSp8bsuhHriaO3sU1FkOUTSF1g9cIt5VMk+RZWiw5LhisaWUo/9r/&#10;WAXydXVqN9vzd/gYn6bm8c1+3lKr1KDfvcxABOrCPfzfftcKntIJ/J2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YvofHAAAA3AAAAA8AAAAAAAAAAAAAAAAAmAIAAGRy&#10;cy9kb3ducmV2LnhtbFBLBQYAAAAABAAEAPUAAACM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484619"/>
                      </w:txbxContent>
                    </v:textbox>
                  </v:shape>
                  <v:shape id="円弧 525" o:spid="_x0000_s1404" style="position:absolute;left:15443;top:746;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Dq8UA&#10;AADcAAAADwAAAGRycy9kb3ducmV2LnhtbESPUWvCMBSF3wf7D+EO9lI0teA2OqPIQDbEF7v9gEty&#10;bavNTUmi7fbrF0Hw8XDO+Q5nsRptJy7kQ+tYwWyagyDWzrRcK/j53kzeQISIbLBzTAp+KcBq+fiw&#10;wNK4gfd0qWItEoRDiQqaGPtSyqAbshimridO3sF5izFJX0vjcUhw28kiz1+kxZbTQoM9fTSkT9XZ&#10;KtidhiOuz69/WVsds6z/1IXfaqWen8b1O4hIY7yHb+0vo2BezOF6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oOr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484619"/>
                      </w:txbxContent>
                    </v:textbox>
                  </v:shape>
                </v:group>
                <v:group id="_x0000_s1405" style="position:absolute;left:30003;top:3619;width:23575;height:14288" coordorigin="28302,746"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円弧 527" o:spid="_x0000_s1406" style="position:absolute;left:28302;top:746;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g8McA&#10;AADcAAAADwAAAGRycy9kb3ducmV2LnhtbESPT2vCQBTE70K/w/IEL0U3BmwlukprESoUqf8O3h7Z&#10;ZzY0+zbNbmP89t1CweMwM79h5svOVqKlxpeOFYxHCQji3OmSCwXHw3o4BeEDssbKMSm4kYfl4qE3&#10;x0y7K++o3YdCRAj7DBWYEOpMSp8bsuhHriaO3sU1FkOUTSF1g9cIt5VMk+RJWiw5LhisaWUo/9r/&#10;WAXydXVqN9vzd/gYn6bm8c1+3lKr1KDfvcxABOrCPfzfftcKJukz/J2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IPDHAAAA3AAAAA8AAAAAAAAAAAAAAAAAmAIAAGRy&#10;cy9kb3ducmV2LnhtbFBLBQYAAAAABAAEAPUAAACM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484619"/>
                      </w:txbxContent>
                    </v:textbox>
                  </v:shape>
                  <v:shape id="円弧 528" o:spid="_x0000_s1407" style="position:absolute;left:42589;top:746;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sNcIA&#10;AADcAAAADwAAAGRycy9kb3ducmV2LnhtbERP3WrCMBS+F/YO4Qy8KTNdYTo6o8hgKMMb6x7gkJy1&#10;1eakJNHWPf1yIXj58f0v16PtxJV8aB0reJ3lIIi1My3XCn6OXy/vIEJENtg5JgU3CrBePU2WWBo3&#10;8IGuVaxFCuFQooImxr6UMuiGLIaZ64kT9+u8xZigr6XxOKRw28kiz+fSYsupocGePhvS5+piFezP&#10;wwk3l8Vf1lanLOu3uvDfWqnp87j5ABFpjA/x3b0zCt6KtDad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yw1wgAAANwAAAAPAAAAAAAAAAAAAAAAAJgCAABkcnMvZG93&#10;bnJldi54bWxQSwUGAAAAAAQABAD1AAAAhw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484619"/>
                      </w:txbxContent>
                    </v:textbox>
                  </v:shape>
                </v:group>
                <v:group id="グループ化 13" o:spid="_x0000_s1408" style="position:absolute;left:57150;top:3619;width:23574;height:14288" coordorigin="55448,746"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TDuMUAAADcAAAADwAAAGRycy9kb3ducmV2LnhtbESPQYvCMBSE78L+h/CE&#10;vWlaF8WtRhFZlz2IoC6It0fzbIvNS2liW/+9EQSPw8x8w8yXnSlFQ7UrLCuIhxEI4tTqgjMF/8fN&#10;YArCeWSNpWVScCcHy8VHb46Jti3vqTn4TAQIuwQV5N5XiZQuzcmgG9qKOHgXWxv0QdaZ1DW2AW5K&#10;OYqiiTRYcFjIsaJ1Tun1cDMKfltsV1/xT7O9Xtb383G8O21jUuqz361mIDx1/h1+tf+0gvH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Ew7jFAAAA3AAA&#10;AA8AAAAAAAAAAAAAAAAAqgIAAGRycy9kb3ducmV2LnhtbFBLBQYAAAAABAAEAPoAAACcAwAAAAA=&#10;">
                  <v:shape id="円弧 530" o:spid="_x0000_s1409" style="position:absolute;left:55448;top:746;width:14288;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uWcQA&#10;AADcAAAADwAAAGRycy9kb3ducmV2LnhtbERPy2oCMRTdC/5DuEI3RTMqFpkapbUICiLWx8LdZXI7&#10;GTq5mU7iOP69WRRcHs57tmhtKRqqfeFYwXCQgCDOnC44V3A6rvpTED4gaywdk4I7eVjMu50Zptrd&#10;+JuaQ8hFDGGfogITQpVK6TNDFv3AVcSR+3G1xRBhnUtd4y2G21KOkuRNWiw4NhisaGko+z1crQL5&#10;uTw3m93lL2yH56l5/bL7+8gq9dJrP95BBGrDU/zvXmsFk3GcH8/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6LlnEAAAA3AAAAA8AAAAAAAAAAAAAAAAAmAIAAGRycy9k&#10;b3ducmV2LnhtbFBLBQYAAAAABAAEAPUAAACJ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484619"/>
                      </w:txbxContent>
                    </v:textbox>
                  </v:shape>
                  <v:shape id="円弧 531" o:spid="_x0000_s1410" style="position:absolute;left:69736;top:746;width:14287;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TdcUA&#10;AADcAAAADwAAAGRycy9kb3ducmV2LnhtbESPUWvCMBSF3wf7D+EO9lI0VXFKNYoMxmT4YucPuCTX&#10;ttrclCTabr9+GQz2eDjnfIez3g62FXfyoXGsYDLOQRBrZxquFJw+30ZLECEiG2wdk4IvCrDdPD6s&#10;sTCu5yPdy1iJBOFQoII6xq6QMuiaLIax64iTd3beYkzSV9J47BPctnKa5y/SYsNpocaOXmvS1/Jm&#10;FRyu/QV3t8V31pSXLOve9dR/aKWen4bdCkSkIf6H/9p7o2A+m8DvmXQ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5BN1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484619"/>
                      </w:txbxContent>
                    </v:textbox>
                  </v:shape>
                </v:group>
                <v:oval id="円/楕円 26" o:spid="_x0000_s1411" style="position:absolute;left:1714;top:9715;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7ZZscA&#10;AADcAAAADwAAAGRycy9kb3ducmV2LnhtbESPQUvDQBSE7wX/w/KEXkq72xRDid2WYlusUFCj4vWR&#10;fSbB7NuQXdP033cFweMwM98wq81gG9FT52vHGuYzBYK4cKbmUsP722G6BOEDssHGMWm4kIfN+ma0&#10;wsy4M79Sn4dSRAj7DDVUIbSZlL6oyKKfuZY4el+usxii7EppOjxHuG1kolQqLdYcFyps6aGi4jv/&#10;sRqe0/38+Hh6Si/9y07lH5+lSiZbrce3w/YeRKAh/If/2kej4W6RwO+Ze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O2WbHAAAA3AAAAA8AAAAAAAAAAAAAAAAAmAIAAGRy&#10;cy9kb3ducmV2LnhtbFBLBQYAAAAABAAEAPUAAACMAwAAAAA=&#10;" fillcolor="#118fbf" stroked="f" strokeweight="1pt">
                  <v:fill opacity="52428f"/>
                  <v:shadow on="t" color="black" opacity="26214f" origin="-.5,-.5" offset="1.49672mm,1.49672mm"/>
                </v:oval>
                <v:oval id="円/楕円 27" o:spid="_x0000_s1412" style="position:absolute;left:25241;top:9715;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8/ccA&#10;AADcAAAADwAAAGRycy9kb3ducmV2LnhtbESPQWvCQBSE74X+h+UVvBTdVWmQ6CrSKrVQUGOL10f2&#10;NQnNvg3ZNcZ/3y0Uehxm5htmseptLTpqfeVYw3ikQBDnzlRcaPg4bYczED4gG6wdk4YbeVgt7+8W&#10;mBp35SN1WShEhLBPUUMZQpNK6fOSLPqRa4ij9+VaiyHKtpCmxWuE21pOlEqkxYrjQokNPZeUf2cX&#10;q2GfbMa71/e35NYdXlT2eS7U5HGt9eChX89BBOrDf/ivvTManqZT+D0Tj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CfP3HAAAA3AAAAA8AAAAAAAAAAAAAAAAAmAIAAGRy&#10;cy9kb3ducmV2LnhtbFBLBQYAAAAABAAEAPUAAACMAwAAAAA=&#10;" fillcolor="#118fbf" stroked="f" strokeweight="1pt">
                  <v:fill opacity="52428f"/>
                  <v:shadow on="t" color="black" opacity="26214f" origin="-.5,-.5" offset="1.49672mm,1.49672mm"/>
                </v:oval>
                <v:oval id="円/楕円 28" o:spid="_x0000_s1413" style="position:absolute;left:28860;top:9715;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icgA&#10;AADcAAAADwAAAGRycy9kb3ducmV2LnhtbESP3WrCQBSE7wXfYTlCb4ruamuQ6CrSH2qhoKYtvT1k&#10;j0lo9mzIbmN8+26h4OUwM98wq01va9FR6yvHGqYTBYI4d6biQsPH+/N4AcIHZIO1Y9JwIQ+b9XCw&#10;wtS4Mx+py0IhIoR9ihrKEJpUSp+XZNFPXEMcvZNrLYYo20KaFs8Rbms5UyqRFiuOCyU29FBS/p39&#10;WA375Gm6e3l7TS7d4VFln1+Fmt1utb4Z9dsliEB9uIb/2zujYX53D39n4hG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6+SJyAAAANwAAAAPAAAAAAAAAAAAAAAAAJgCAABk&#10;cnMvZG93bnJldi54bWxQSwUGAAAAAAQABAD1AAAAjQMAAAAA&#10;" fillcolor="#118fbf" stroked="f" strokeweight="1pt">
                  <v:fill opacity="52428f"/>
                  <v:shadow on="t" color="black" opacity="26214f" origin="-.5,-.5" offset="1.49672mm,1.49672mm"/>
                </v:oval>
                <v:oval id="円/楕円 30" o:spid="_x0000_s1414" style="position:absolute;left:56007;top:9715;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BEscA&#10;AADcAAAADwAAAGRycy9kb3ducmV2LnhtbESPQWvCQBSE74X+h+UVvBTd1WKQ6CrSKrVQUGOL10f2&#10;NQnNvg3ZNcZ/3y0Uehxm5htmseptLTpqfeVYw3ikQBDnzlRcaPg4bYczED4gG6wdk4YbeVgt7+8W&#10;mBp35SN1WShEhLBPUUMZQpNK6fOSLPqRa4ij9+VaiyHKtpCmxWuE21pOlEqkxYrjQokNPZeUf2cX&#10;q2GfbMa71/e35NYdXlT2eS7U5HGt9eChX89BBOrDf/ivvTMapk9T+D0Tj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nQRLHAAAA3AAAAA8AAAAAAAAAAAAAAAAAmAIAAGRy&#10;cy9kb3ducmV2LnhtbFBLBQYAAAAABAAEAPUAAACMAwAAAAA=&#10;" fillcolor="#118fbf" stroked="f" strokeweight="1pt">
                  <v:fill opacity="52428f"/>
                  <v:shadow on="t" color="black" opacity="26214f" origin="-.5,-.5" offset="1.49672mm,1.49672mm"/>
                </v:oval>
                <v:oval id="円/楕円 31" o:spid="_x0000_s1415" style="position:absolute;left:79533;top:9715;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XfZccA&#10;AADcAAAADwAAAGRycy9kb3ducmV2LnhtbESPQWvCQBSE74X+h+UVvBTd1WKQ6CrSVmpBsE0rXh/Z&#10;ZxKafRuy2xj/fbcgeBxm5htmseptLTpqfeVYw3ikQBDnzlRcaPj+2gxnIHxANlg7Jg0X8rBa3t8t&#10;MDXuzJ/UZaEQEcI+RQ1lCE0qpc9LsuhHriGO3sm1FkOUbSFNi+cIt7WcKJVIixXHhRIbei4p/8l+&#10;rYZ98jrevu3ek0v38aKyw7FQk8e11oOHfj0HEagPt/C1vTUapk8J/J+JR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132XHAAAA3AAAAA8AAAAAAAAAAAAAAAAAmAIAAGRy&#10;cy9kb3ducmV2LnhtbFBLBQYAAAAABAAEAPUAAACMAwAAAAA=&#10;" fillcolor="#118fbf" stroked="f" strokeweight="1pt">
                  <v:fill opacity="52428f"/>
                  <v:shadow on="t" color="black" opacity="26214f" origin="-.5,-.5" offset="1.49672mm,1.49672mm"/>
                </v:oval>
                <v:oval id="円/楕円 32" o:spid="_x0000_s1416" style="position:absolute;left:40767;top:9715;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6/scA&#10;AADcAAAADwAAAGRycy9kb3ducmV2LnhtbESPQUvDQBSE74L/YXmCF7G7bTFK7CYUtdhCoRpbvD6y&#10;zySYfRuya5r+e1coeBxm5htmkY+2FQP1vnGsYTpRIIhLZxquNOw/VrcPIHxANtg6Jg0n8pBnlxcL&#10;TI078jsNRahEhLBPUUMdQpdK6cuaLPqJ64ij9+V6iyHKvpKmx2OE21bOlEqkxYbjQo0dPdVUfhc/&#10;VsMueZmuX7eb5DS8Pavi8Fmp2c1S6+urcfkIItAY/sPn9tpouJvfw9+Ze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5ev7HAAAA3AAAAA8AAAAAAAAAAAAAAAAAmAIAAGRy&#10;cy9kb3ducmV2LnhtbFBLBQYAAAAABAAEAPUAAACMAwAAAAA=&#10;" fillcolor="#118fbf" stroked="f" strokeweight="1pt">
                  <v:fill opacity="52428f"/>
                  <v:shadow on="t" color="black" opacity="26214f" origin="-.5,-.5" offset="1.49672mm,1.49672mm"/>
                </v:oval>
                <v:oval id="円/楕円 33" o:spid="_x0000_s1417" style="position:absolute;left:67913;top:9715;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bujMQA&#10;AADcAAAADwAAAGRycy9kb3ducmV2LnhtbERPW2vCMBR+H/gfwhn4MjTRYRmdUcQLczDQ1Y29Hpqz&#10;tticlCbW+u+XB2GPH999vuxtLTpqfeVYw2SsQBDnzlRcaPg67UYvIHxANlg7Jg038rBcDB7mmBp3&#10;5U/qslCIGMI+RQ1lCE0qpc9LsujHriGO3K9rLYYI20KaFq8x3NZyqlQiLVYcG0psaF1Sfs4uVsMh&#10;2U72bx/vya07blT2/VOo6dNK6+Fjv3oFEagP/+K7e280zJ7j2ng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m7ozEAAAA3AAAAA8AAAAAAAAAAAAAAAAAmAIAAGRycy9k&#10;b3ducmV2LnhtbFBLBQYAAAAABAAEAPUAAACJAwAAAAA=&#10;" fillcolor="#118fbf" stroked="f" strokeweight="1pt">
                  <v:fill opacity="52428f"/>
                  <v:shadow on="t" color="black" opacity="26214f" origin="-.5,-.5" offset="1.49672mm,1.49672mm"/>
                </v:oval>
                <v:oval id="円/楕円 34" o:spid="_x0000_s1418" style="position:absolute;left:62007;top:2857;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LF8cA&#10;AADcAAAADwAAAGRycy9kb3ducmV2LnhtbESPQUvDQBSE74L/YXmCF7G7bTFo7CYUtdhCoRpbvD6y&#10;zySYfRuya5r+e1coeBxm5htmkY+2FQP1vnGsYTpRIIhLZxquNOw/Vrf3IHxANtg6Jg0n8pBnlxcL&#10;TI078jsNRahEhLBPUUMdQpdK6cuaLPqJ64ij9+V6iyHKvpKmx2OE21bOlEqkxYbjQo0dPdVUfhc/&#10;VsMueZmuX7eb5DS8Pavi8Fmp2c1S6+urcfkIItAY/sPn9tpouJs/wN+Ze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qSxfHAAAA3AAAAA8AAAAAAAAAAAAAAAAAmAIAAGRy&#10;cy9kb3ducmV2LnhtbFBLBQYAAAAABAAEAPUAAACMAwAAAAA=&#10;" fillcolor="#118fbf" stroked="f" strokeweight="1pt">
                  <v:fill opacity="52428f"/>
                  <v:shadow on="t" color="black" opacity="26214f" origin="-.5,-.5" offset="1.49672mm,1.49672mm"/>
                </v:oval>
                <v:oval id="円/楕円 35" o:spid="_x0000_s1419" style="position:absolute;left:73818;top:17335;width:2143;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R98QA&#10;AADcAAAADwAAAGRycy9kb3ducmV2LnhtbERPW2vCMBR+H/gfwhn4MjRRZhmdUcQLczDQ1Y29Hpqz&#10;tticlCbW+u+XB2GPH999vuxtLTpqfeVYw2SsQBDnzlRcaPg67UYvIHxANlg7Jg038rBcDB7mmBp3&#10;5U/qslCIGMI+RQ1lCE0qpc9LsujHriGO3K9rLYYI20KaFq8x3NZyqlQiLVYcG0psaF1Sfs4uVsMh&#10;2U72bx/vya07blT2/VOo6dNK6+Fjv3oFEagP/+K7e280zJ7j/Hg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kffEAAAA3AAAAA8AAAAAAAAAAAAAAAAAmAIAAGRycy9k&#10;b3ducmV2LnhtbFBLBQYAAAAABAAEAPUAAACJAwAAAAA=&#10;" fillcolor="#118fbf" stroked="f" strokeweight="1pt">
                  <v:fill opacity="52428f"/>
                  <v:shadow on="t" color="black" opacity="26214f" origin="-.5,-.5" offset="1.49672mm,1.49672mm"/>
                </v:oval>
              </v:group>
            </w:pict>
          </mc:Fallback>
        </mc:AlternateContent>
      </w:r>
    </w:p>
    <w:p w:rsidR="00484619" w:rsidRDefault="00484619" w:rsidP="004A6FEA">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p>
    <w:p w:rsidR="00484619" w:rsidRDefault="00484619" w:rsidP="004A6FEA">
      <w:pPr>
        <w:ind w:left="210" w:firstLineChars="0" w:firstLine="0"/>
        <w:rPr>
          <w:rFonts w:ascii="HG丸ｺﾞｼｯｸM-PRO" w:hAnsi="HG丸ｺﾞｼｯｸM-PRO"/>
          <w:sz w:val="24"/>
          <w:lang w:bidi="ar-SA"/>
        </w:rPr>
      </w:pPr>
    </w:p>
    <w:p w:rsidR="00D41B1D" w:rsidRDefault="00D41B1D" w:rsidP="004A6FEA">
      <w:pPr>
        <w:ind w:left="210" w:firstLineChars="0" w:firstLine="0"/>
        <w:rPr>
          <w:rFonts w:ascii="HG丸ｺﾞｼｯｸM-PRO" w:hAnsi="HG丸ｺﾞｼｯｸM-PRO"/>
          <w:sz w:val="24"/>
          <w:lang w:bidi="ar-SA"/>
        </w:rPr>
      </w:pPr>
    </w:p>
    <w:p w:rsidR="00484619" w:rsidRDefault="00484619" w:rsidP="00484619">
      <w:pPr>
        <w:pStyle w:val="2"/>
        <w:rPr>
          <w:rFonts w:ascii="HG丸ｺﾞｼｯｸM-PRO" w:hAnsi="HG丸ｺﾞｼｯｸM-PRO"/>
          <w:lang w:bidi="ar-SA"/>
        </w:rPr>
      </w:pPr>
      <w:r w:rsidRPr="00484619">
        <w:rPr>
          <w:rFonts w:ascii="HG丸ｺﾞｼｯｸM-PRO" w:hAnsi="HG丸ｺﾞｼｯｸM-PRO" w:hint="eastAsia"/>
          <w:lang w:bidi="ar-SA"/>
        </w:rPr>
        <w:t>量子化</w:t>
      </w:r>
    </w:p>
    <w:p w:rsidR="00D41B1D" w:rsidRPr="00D41B1D" w:rsidRDefault="00D41B1D" w:rsidP="00D41B1D">
      <w:pPr>
        <w:rPr>
          <w:lang w:bidi="ar-SA"/>
        </w:rPr>
      </w:pPr>
    </w:p>
    <w:p w:rsidR="00484619" w:rsidRDefault="00484619" w:rsidP="00DA563E">
      <w:pPr>
        <w:rPr>
          <w:rFonts w:ascii="HG丸ｺﾞｼｯｸM-PRO" w:hAnsi="HG丸ｺﾞｼｯｸM-PRO"/>
          <w:lang w:bidi="ar-SA"/>
        </w:rPr>
      </w:pPr>
      <w:r>
        <w:rPr>
          <w:rFonts w:ascii="HG丸ｺﾞｼｯｸM-PRO" w:hAnsi="HG丸ｺﾞｼｯｸM-PRO" w:hint="eastAsia"/>
          <w:lang w:bidi="ar-SA"/>
        </w:rPr>
        <w:t>量子化とは</w:t>
      </w:r>
      <w:r w:rsidRPr="001E2512">
        <w:rPr>
          <w:rFonts w:ascii="HG丸ｺﾞｼｯｸM-PRO" w:hAnsi="HG丸ｺﾞｼｯｸM-PRO" w:hint="eastAsia"/>
          <w:color w:val="FF0000"/>
          <w:lang w:bidi="ar-SA"/>
        </w:rPr>
        <w:t>一定レベルごとに区切る</w:t>
      </w:r>
      <w:r>
        <w:rPr>
          <w:rFonts w:ascii="HG丸ｺﾞｼｯｸM-PRO" w:hAnsi="HG丸ｺﾞｼｯｸM-PRO" w:hint="eastAsia"/>
          <w:lang w:bidi="ar-SA"/>
        </w:rPr>
        <w:t>(縦軸は音量)ことをいい、最大幅のレベルを何桁で表すのか</w:t>
      </w:r>
      <w:r w:rsidR="00522066">
        <w:rPr>
          <w:rFonts w:ascii="HG丸ｺﾞｼｯｸM-PRO" w:hAnsi="HG丸ｺﾞｼｯｸM-PRO" w:hint="eastAsia"/>
          <w:lang w:bidi="ar-SA"/>
        </w:rPr>
        <w:t>というのを</w:t>
      </w:r>
      <w:r w:rsidR="00522066" w:rsidRPr="001E2512">
        <w:rPr>
          <w:rFonts w:ascii="HG丸ｺﾞｼｯｸM-PRO" w:hAnsi="HG丸ｺﾞｼｯｸM-PRO" w:hint="eastAsia"/>
          <w:color w:val="FF0000"/>
          <w:lang w:bidi="ar-SA"/>
        </w:rPr>
        <w:t>量子化ビット数</w:t>
      </w:r>
      <w:r w:rsidR="00522066">
        <w:rPr>
          <w:rFonts w:ascii="HG丸ｺﾞｼｯｸM-PRO" w:hAnsi="HG丸ｺﾞｼｯｸM-PRO" w:hint="eastAsia"/>
          <w:lang w:bidi="ar-SA"/>
        </w:rPr>
        <w:t>(ビット数)という</w:t>
      </w:r>
    </w:p>
    <w:p w:rsidR="00522066" w:rsidRDefault="00522066" w:rsidP="00DA563E">
      <w:pPr>
        <w:rPr>
          <w:rFonts w:ascii="HG丸ｺﾞｼｯｸM-PRO" w:hAnsi="HG丸ｺﾞｼｯｸM-PRO"/>
          <w:lang w:bidi="ar-SA"/>
        </w:rPr>
      </w:pPr>
      <w:r>
        <w:rPr>
          <w:rFonts w:ascii="HG丸ｺﾞｼｯｸM-PRO" w:hAnsi="HG丸ｺﾞｼｯｸM-PRO" w:hint="eastAsia"/>
          <w:lang w:bidi="ar-SA"/>
        </w:rPr>
        <w:t>例えばCDは</w:t>
      </w:r>
      <w:r w:rsidRPr="001E2512">
        <w:rPr>
          <w:rFonts w:ascii="HG丸ｺﾞｼｯｸM-PRO" w:hAnsi="HG丸ｺﾞｼｯｸM-PRO" w:hint="eastAsia"/>
          <w:color w:val="FF0000"/>
          <w:lang w:bidi="ar-SA"/>
        </w:rPr>
        <w:t>16bit</w:t>
      </w:r>
      <w:r>
        <w:rPr>
          <w:rFonts w:ascii="HG丸ｺﾞｼｯｸM-PRO" w:hAnsi="HG丸ｺﾞｼｯｸM-PRO" w:hint="eastAsia"/>
          <w:lang w:bidi="ar-SA"/>
        </w:rPr>
        <w:t>なので2進数で最大16桁(</w:t>
      </w:r>
      <w:r w:rsidRPr="00522066">
        <w:rPr>
          <w:rFonts w:ascii="HG丸ｺﾞｼｯｸM-PRO" w:hAnsi="HG丸ｺﾞｼｯｸM-PRO" w:hint="eastAsia"/>
          <w:lang w:bidi="ar-SA"/>
        </w:rPr>
        <w:t>2</w:t>
      </w:r>
      <w:r w:rsidRPr="00522066">
        <w:rPr>
          <w:rFonts w:ascii="HG丸ｺﾞｼｯｸM-PRO" w:hAnsi="HG丸ｺﾞｼｯｸM-PRO" w:hint="eastAsia"/>
          <w:vertAlign w:val="superscript"/>
          <w:lang w:bidi="ar-SA"/>
        </w:rPr>
        <w:t>16</w:t>
      </w:r>
      <w:r>
        <w:rPr>
          <w:rFonts w:ascii="HG丸ｺﾞｼｯｸM-PRO" w:hAnsi="HG丸ｺﾞｼｯｸM-PRO" w:hint="eastAsia"/>
          <w:lang w:bidi="ar-SA"/>
        </w:rPr>
        <w:t>個)</w:t>
      </w:r>
      <w:r w:rsidR="00DA563E">
        <w:rPr>
          <w:rFonts w:ascii="HG丸ｺﾞｼｯｸM-PRO" w:hAnsi="HG丸ｺﾞｼｯｸM-PRO" w:hint="eastAsia"/>
          <w:lang w:bidi="ar-SA"/>
        </w:rPr>
        <w:t>となる。</w:t>
      </w:r>
    </w:p>
    <w:p w:rsidR="00DA563E" w:rsidRDefault="00DA563E" w:rsidP="00DA563E">
      <w:pPr>
        <w:ind w:firstLine="240"/>
        <w:rPr>
          <w:rFonts w:ascii="HG丸ｺﾞｼｯｸM-PRO" w:hAnsi="HG丸ｺﾞｼｯｸM-PRO"/>
          <w:lang w:bidi="ar-SA"/>
        </w:rPr>
      </w:pPr>
      <w:r>
        <w:rPr>
          <w:rFonts w:ascii="HG丸ｺﾞｼｯｸM-PRO" w:hAnsi="HG丸ｺﾞｼｯｸM-PRO" w:hint="eastAsia"/>
          <w:noProof/>
          <w:sz w:val="24"/>
          <w:lang w:bidi="ar-SA"/>
        </w:rPr>
        <mc:AlternateContent>
          <mc:Choice Requires="wpg">
            <w:drawing>
              <wp:anchor distT="0" distB="0" distL="114300" distR="114300" simplePos="0" relativeHeight="251898880" behindDoc="0" locked="0" layoutInCell="1" allowOverlap="1" wp14:anchorId="44372079" wp14:editId="11E59967">
                <wp:simplePos x="0" y="0"/>
                <wp:positionH relativeFrom="column">
                  <wp:posOffset>140970</wp:posOffset>
                </wp:positionH>
                <wp:positionV relativeFrom="paragraph">
                  <wp:posOffset>151130</wp:posOffset>
                </wp:positionV>
                <wp:extent cx="5209540" cy="1659890"/>
                <wp:effectExtent l="0" t="38100" r="48260" b="111760"/>
                <wp:wrapNone/>
                <wp:docPr id="602" name="グループ化 602"/>
                <wp:cNvGraphicFramePr/>
                <a:graphic xmlns:a="http://schemas.openxmlformats.org/drawingml/2006/main">
                  <a:graphicData uri="http://schemas.microsoft.com/office/word/2010/wordprocessingGroup">
                    <wpg:wgp>
                      <wpg:cNvGrpSpPr/>
                      <wpg:grpSpPr>
                        <a:xfrm>
                          <a:off x="0" y="0"/>
                          <a:ext cx="5209540" cy="1659890"/>
                          <a:chOff x="0" y="0"/>
                          <a:chExt cx="6745621" cy="1928419"/>
                        </a:xfrm>
                      </wpg:grpSpPr>
                      <wpg:grpSp>
                        <wpg:cNvPr id="598" name="グループ化 6"/>
                        <wpg:cNvGrpSpPr/>
                        <wpg:grpSpPr>
                          <a:xfrm>
                            <a:off x="285750" y="123825"/>
                            <a:ext cx="3571875" cy="1785620"/>
                            <a:chOff x="0" y="0"/>
                            <a:chExt cx="2857520" cy="1428760"/>
                          </a:xfrm>
                          <a:effectLst>
                            <a:outerShdw blurRad="50800" dist="38100" dir="2700000" algn="tl" rotWithShape="0">
                              <a:prstClr val="black">
                                <a:alpha val="40000"/>
                              </a:prstClr>
                            </a:outerShdw>
                          </a:effectLst>
                        </wpg:grpSpPr>
                        <wps:wsp>
                          <wps:cNvPr id="599" name="円弧 599"/>
                          <wps:cNvSpPr/>
                          <wps:spPr>
                            <a:xfrm>
                              <a:off x="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DA563E"/>
                            </w:txbxContent>
                          </wps:txbx>
                          <wps:bodyPr rtlCol="0" anchor="ctr"/>
                        </wps:wsp>
                        <wps:wsp>
                          <wps:cNvPr id="600" name="円弧 600"/>
                          <wps:cNvSpPr/>
                          <wps:spPr>
                            <a:xfrm rot="10800000">
                              <a:off x="142876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DA563E"/>
                            </w:txbxContent>
                          </wps:txbx>
                          <wps:bodyPr rtlCol="0" anchor="ctr"/>
                        </wps:wsp>
                      </wpg:grpSp>
                      <wpg:grpSp>
                        <wpg:cNvPr id="597" name="グループ化 597"/>
                        <wpg:cNvGrpSpPr/>
                        <wpg:grpSpPr>
                          <a:xfrm>
                            <a:off x="0" y="0"/>
                            <a:ext cx="6745621" cy="1928419"/>
                            <a:chOff x="0" y="0"/>
                            <a:chExt cx="6746005" cy="1928825"/>
                          </a:xfrm>
                        </wpg:grpSpPr>
                        <wps:wsp>
                          <wps:cNvPr id="542" name="直線コネクタ 71"/>
                          <wps:cNvCnPr/>
                          <wps:spPr>
                            <a:xfrm>
                              <a:off x="0" y="142875"/>
                              <a:ext cx="4143404" cy="0"/>
                            </a:xfrm>
                            <a:prstGeom prst="line">
                              <a:avLst/>
                            </a:prstGeom>
                            <a:noFill/>
                            <a:ln w="5000">
                              <a:solidFill>
                                <a:sysClr val="windowText" lastClr="000000">
                                  <a:lumMod val="50000"/>
                                  <a:lumOff val="50000"/>
                                </a:sysClr>
                              </a:solidFill>
                              <a:prstDash val="solid"/>
                            </a:ln>
                            <a:effectLst/>
                          </wps:spPr>
                          <wps:bodyPr/>
                        </wps:wsp>
                        <wps:wsp>
                          <wps:cNvPr id="543" name="直線コネクタ 72"/>
                          <wps:cNvCnPr/>
                          <wps:spPr>
                            <a:xfrm>
                              <a:off x="0" y="285750"/>
                              <a:ext cx="4143404" cy="0"/>
                            </a:xfrm>
                            <a:prstGeom prst="line">
                              <a:avLst/>
                            </a:prstGeom>
                            <a:noFill/>
                            <a:ln w="5000">
                              <a:solidFill>
                                <a:sysClr val="windowText" lastClr="000000">
                                  <a:lumMod val="50000"/>
                                  <a:lumOff val="50000"/>
                                </a:sysClr>
                              </a:solidFill>
                              <a:prstDash val="solid"/>
                            </a:ln>
                            <a:effectLst/>
                          </wps:spPr>
                          <wps:bodyPr/>
                        </wps:wsp>
                        <wps:wsp>
                          <wps:cNvPr id="544" name="直線コネクタ 73"/>
                          <wps:cNvCnPr/>
                          <wps:spPr>
                            <a:xfrm>
                              <a:off x="0" y="428625"/>
                              <a:ext cx="4143404" cy="0"/>
                            </a:xfrm>
                            <a:prstGeom prst="line">
                              <a:avLst/>
                            </a:prstGeom>
                            <a:noFill/>
                            <a:ln w="5000">
                              <a:solidFill>
                                <a:sysClr val="windowText" lastClr="000000">
                                  <a:lumMod val="50000"/>
                                  <a:lumOff val="50000"/>
                                </a:sysClr>
                              </a:solidFill>
                              <a:prstDash val="solid"/>
                            </a:ln>
                            <a:effectLst/>
                          </wps:spPr>
                          <wps:bodyPr/>
                        </wps:wsp>
                        <wps:wsp>
                          <wps:cNvPr id="545" name="直線コネクタ 74"/>
                          <wps:cNvCnPr/>
                          <wps:spPr>
                            <a:xfrm>
                              <a:off x="0" y="638175"/>
                              <a:ext cx="4143404" cy="0"/>
                            </a:xfrm>
                            <a:prstGeom prst="line">
                              <a:avLst/>
                            </a:prstGeom>
                            <a:noFill/>
                            <a:ln w="5000">
                              <a:solidFill>
                                <a:sysClr val="windowText" lastClr="000000">
                                  <a:lumMod val="50000"/>
                                  <a:lumOff val="50000"/>
                                </a:sysClr>
                              </a:solidFill>
                              <a:prstDash val="solid"/>
                            </a:ln>
                            <a:effectLst/>
                          </wps:spPr>
                          <wps:bodyPr/>
                        </wps:wsp>
                        <wps:wsp>
                          <wps:cNvPr id="546" name="直線コネクタ 75"/>
                          <wps:cNvCnPr/>
                          <wps:spPr>
                            <a:xfrm>
                              <a:off x="0" y="857250"/>
                              <a:ext cx="4143404" cy="0"/>
                            </a:xfrm>
                            <a:prstGeom prst="line">
                              <a:avLst/>
                            </a:prstGeom>
                            <a:noFill/>
                            <a:ln w="5000">
                              <a:solidFill>
                                <a:sysClr val="windowText" lastClr="000000">
                                  <a:lumMod val="50000"/>
                                  <a:lumOff val="50000"/>
                                </a:sysClr>
                              </a:solidFill>
                              <a:prstDash val="solid"/>
                            </a:ln>
                            <a:effectLst/>
                          </wps:spPr>
                          <wps:bodyPr/>
                        </wps:wsp>
                        <wps:wsp>
                          <wps:cNvPr id="547" name="直線コネクタ 76"/>
                          <wps:cNvCnPr/>
                          <wps:spPr>
                            <a:xfrm>
                              <a:off x="0" y="1000125"/>
                              <a:ext cx="4143404" cy="0"/>
                            </a:xfrm>
                            <a:prstGeom prst="line">
                              <a:avLst/>
                            </a:prstGeom>
                            <a:noFill/>
                            <a:ln w="5000">
                              <a:solidFill>
                                <a:sysClr val="windowText" lastClr="000000">
                                  <a:lumMod val="50000"/>
                                  <a:lumOff val="50000"/>
                                </a:sysClr>
                              </a:solidFill>
                              <a:prstDash val="solid"/>
                            </a:ln>
                            <a:effectLst/>
                          </wps:spPr>
                          <wps:bodyPr/>
                        </wps:wsp>
                        <wps:wsp>
                          <wps:cNvPr id="548" name="直線コネクタ 77"/>
                          <wps:cNvCnPr/>
                          <wps:spPr>
                            <a:xfrm>
                              <a:off x="0" y="1143000"/>
                              <a:ext cx="4143404" cy="0"/>
                            </a:xfrm>
                            <a:prstGeom prst="line">
                              <a:avLst/>
                            </a:prstGeom>
                            <a:noFill/>
                            <a:ln w="5000">
                              <a:solidFill>
                                <a:sysClr val="windowText" lastClr="000000">
                                  <a:lumMod val="50000"/>
                                  <a:lumOff val="50000"/>
                                </a:sysClr>
                              </a:solidFill>
                              <a:prstDash val="solid"/>
                            </a:ln>
                            <a:effectLst/>
                          </wps:spPr>
                          <wps:bodyPr/>
                        </wps:wsp>
                        <wps:wsp>
                          <wps:cNvPr id="549" name="直線コネクタ 78"/>
                          <wps:cNvCnPr/>
                          <wps:spPr>
                            <a:xfrm>
                              <a:off x="0" y="1428750"/>
                              <a:ext cx="4143404" cy="0"/>
                            </a:xfrm>
                            <a:prstGeom prst="line">
                              <a:avLst/>
                            </a:prstGeom>
                            <a:noFill/>
                            <a:ln w="5000">
                              <a:solidFill>
                                <a:sysClr val="windowText" lastClr="000000">
                                  <a:lumMod val="50000"/>
                                  <a:lumOff val="50000"/>
                                </a:sysClr>
                              </a:solidFill>
                              <a:prstDash val="solid"/>
                            </a:ln>
                            <a:effectLst/>
                          </wps:spPr>
                          <wps:bodyPr/>
                        </wps:wsp>
                        <wps:wsp>
                          <wps:cNvPr id="550" name="直線コネクタ 79"/>
                          <wps:cNvCnPr/>
                          <wps:spPr>
                            <a:xfrm>
                              <a:off x="0" y="1638300"/>
                              <a:ext cx="4143404" cy="0"/>
                            </a:xfrm>
                            <a:prstGeom prst="line">
                              <a:avLst/>
                            </a:prstGeom>
                            <a:noFill/>
                            <a:ln w="5000">
                              <a:solidFill>
                                <a:sysClr val="windowText" lastClr="000000">
                                  <a:lumMod val="50000"/>
                                  <a:lumOff val="50000"/>
                                </a:sysClr>
                              </a:solidFill>
                              <a:prstDash val="solid"/>
                            </a:ln>
                            <a:effectLst/>
                          </wps:spPr>
                          <wps:bodyPr/>
                        </wps:wsp>
                        <wps:wsp>
                          <wps:cNvPr id="551" name="直線コネクタ 80"/>
                          <wps:cNvCnPr/>
                          <wps:spPr>
                            <a:xfrm>
                              <a:off x="0" y="1781175"/>
                              <a:ext cx="4143404" cy="0"/>
                            </a:xfrm>
                            <a:prstGeom prst="line">
                              <a:avLst/>
                            </a:prstGeom>
                            <a:noFill/>
                            <a:ln w="5000">
                              <a:solidFill>
                                <a:sysClr val="windowText" lastClr="000000">
                                  <a:lumMod val="50000"/>
                                  <a:lumOff val="50000"/>
                                </a:sysClr>
                              </a:solidFill>
                              <a:prstDash val="solid"/>
                            </a:ln>
                            <a:effectLst/>
                          </wps:spPr>
                          <wps:bodyPr/>
                        </wps:wsp>
                        <wps:wsp>
                          <wps:cNvPr id="552" name="直線コネクタ 81"/>
                          <wps:cNvCnPr/>
                          <wps:spPr>
                            <a:xfrm>
                              <a:off x="0" y="1924050"/>
                              <a:ext cx="4143404" cy="0"/>
                            </a:xfrm>
                            <a:prstGeom prst="line">
                              <a:avLst/>
                            </a:prstGeom>
                            <a:noFill/>
                            <a:ln w="5000">
                              <a:solidFill>
                                <a:sysClr val="windowText" lastClr="000000">
                                  <a:lumMod val="50000"/>
                                  <a:lumOff val="50000"/>
                                </a:sysClr>
                              </a:solidFill>
                              <a:prstDash val="solid"/>
                            </a:ln>
                            <a:effectLst/>
                          </wps:spPr>
                          <wps:bodyPr/>
                        </wps:wsp>
                        <wpg:grpSp>
                          <wpg:cNvPr id="553" name="グループ化 9"/>
                          <wpg:cNvGrpSpPr/>
                          <wpg:grpSpPr>
                            <a:xfrm>
                              <a:off x="285750" y="142875"/>
                              <a:ext cx="3571900" cy="1785950"/>
                              <a:chOff x="0" y="142876"/>
                              <a:chExt cx="2857520" cy="1428760"/>
                            </a:xfrm>
                            <a:effectLst>
                              <a:outerShdw blurRad="50800" dist="38100" dir="2700000" algn="tl" rotWithShape="0">
                                <a:prstClr val="black">
                                  <a:alpha val="40000"/>
                                </a:prstClr>
                              </a:outerShdw>
                            </a:effectLst>
                          </wpg:grpSpPr>
                          <wpg:grpSp>
                            <wpg:cNvPr id="554" name="グループ化 554"/>
                            <wpg:cNvGrpSpPr/>
                            <wpg:grpSpPr>
                              <a:xfrm>
                                <a:off x="0" y="142876"/>
                                <a:ext cx="1428760" cy="714380"/>
                                <a:chOff x="0" y="142876"/>
                                <a:chExt cx="1428760" cy="714380"/>
                              </a:xfrm>
                            </wpg:grpSpPr>
                            <wpg:grpSp>
                              <wpg:cNvPr id="555" name="グループ化 555"/>
                              <wpg:cNvGrpSpPr/>
                              <wpg:grpSpPr>
                                <a:xfrm>
                                  <a:off x="0" y="142876"/>
                                  <a:ext cx="714380" cy="714380"/>
                                  <a:chOff x="0" y="142876"/>
                                  <a:chExt cx="714380" cy="714380"/>
                                </a:xfrm>
                              </wpg:grpSpPr>
                              <wps:wsp>
                                <wps:cNvPr id="556" name="直線コネクタ 556"/>
                                <wps:cNvCnPr/>
                                <wps:spPr>
                                  <a:xfrm rot="5400000" flipH="1" flipV="1">
                                    <a:off x="-142876" y="714380"/>
                                    <a:ext cx="285752" cy="0"/>
                                  </a:xfrm>
                                  <a:prstGeom prst="line">
                                    <a:avLst/>
                                  </a:prstGeom>
                                  <a:noFill/>
                                  <a:ln w="38100" cap="sq">
                                    <a:solidFill>
                                      <a:srgbClr val="118FBF"/>
                                    </a:solidFill>
                                    <a:prstDash val="solid"/>
                                  </a:ln>
                                  <a:effectLst/>
                                </wps:spPr>
                                <wps:bodyPr/>
                              </wps:wsp>
                              <wps:wsp>
                                <wps:cNvPr id="557" name="直線コネクタ 557"/>
                                <wps:cNvCnPr/>
                                <wps:spPr>
                                  <a:xfrm>
                                    <a:off x="0" y="571504"/>
                                    <a:ext cx="142876" cy="0"/>
                                  </a:xfrm>
                                  <a:prstGeom prst="line">
                                    <a:avLst/>
                                  </a:prstGeom>
                                  <a:noFill/>
                                  <a:ln w="38100" cap="sq">
                                    <a:solidFill>
                                      <a:srgbClr val="118FBF"/>
                                    </a:solidFill>
                                    <a:prstDash val="solid"/>
                                  </a:ln>
                                  <a:effectLst/>
                                </wps:spPr>
                                <wps:bodyPr/>
                              </wps:wsp>
                              <wps:wsp>
                                <wps:cNvPr id="558" name="直線コネクタ 558"/>
                                <wps:cNvCnPr/>
                                <wps:spPr>
                                  <a:xfrm rot="5400000" flipH="1" flipV="1">
                                    <a:off x="35719" y="464347"/>
                                    <a:ext cx="214314" cy="0"/>
                                  </a:xfrm>
                                  <a:prstGeom prst="line">
                                    <a:avLst/>
                                  </a:prstGeom>
                                  <a:noFill/>
                                  <a:ln w="38100" cap="sq">
                                    <a:solidFill>
                                      <a:srgbClr val="118FBF"/>
                                    </a:solidFill>
                                    <a:prstDash val="solid"/>
                                  </a:ln>
                                  <a:effectLst/>
                                </wps:spPr>
                                <wps:bodyPr/>
                              </wps:wsp>
                              <wps:wsp>
                                <wps:cNvPr id="559" name="直線コネクタ 559"/>
                                <wps:cNvCnPr/>
                                <wps:spPr>
                                  <a:xfrm>
                                    <a:off x="142876" y="357190"/>
                                    <a:ext cx="142876" cy="0"/>
                                  </a:xfrm>
                                  <a:prstGeom prst="line">
                                    <a:avLst/>
                                  </a:prstGeom>
                                  <a:noFill/>
                                  <a:ln w="38100" cap="sq">
                                    <a:solidFill>
                                      <a:srgbClr val="118FBF"/>
                                    </a:solidFill>
                                    <a:prstDash val="solid"/>
                                  </a:ln>
                                  <a:effectLst/>
                                </wps:spPr>
                                <wps:bodyPr/>
                              </wps:wsp>
                              <wps:wsp>
                                <wps:cNvPr id="560" name="直線コネクタ 560"/>
                                <wps:cNvCnPr/>
                                <wps:spPr>
                                  <a:xfrm rot="5400000" flipH="1" flipV="1">
                                    <a:off x="214314" y="285752"/>
                                    <a:ext cx="142876" cy="0"/>
                                  </a:xfrm>
                                  <a:prstGeom prst="line">
                                    <a:avLst/>
                                  </a:prstGeom>
                                  <a:noFill/>
                                  <a:ln w="38100" cap="sq">
                                    <a:solidFill>
                                      <a:srgbClr val="118FBF"/>
                                    </a:solidFill>
                                    <a:prstDash val="solid"/>
                                  </a:ln>
                                  <a:effectLst/>
                                </wps:spPr>
                                <wps:bodyPr/>
                              </wps:wsp>
                              <wps:wsp>
                                <wps:cNvPr id="561" name="直線コネクタ 561"/>
                                <wps:cNvCnPr/>
                                <wps:spPr>
                                  <a:xfrm>
                                    <a:off x="285752" y="214314"/>
                                    <a:ext cx="214314" cy="0"/>
                                  </a:xfrm>
                                  <a:prstGeom prst="line">
                                    <a:avLst/>
                                  </a:prstGeom>
                                  <a:noFill/>
                                  <a:ln w="38100" cap="sq">
                                    <a:solidFill>
                                      <a:srgbClr val="118FBF"/>
                                    </a:solidFill>
                                    <a:prstDash val="solid"/>
                                  </a:ln>
                                  <a:effectLst/>
                                </wps:spPr>
                                <wps:bodyPr/>
                              </wps:wsp>
                              <wps:wsp>
                                <wps:cNvPr id="562" name="直線コネクタ 562"/>
                                <wps:cNvCnPr/>
                                <wps:spPr>
                                  <a:xfrm rot="5400000" flipH="1" flipV="1">
                                    <a:off x="464347" y="178595"/>
                                    <a:ext cx="71438" cy="0"/>
                                  </a:xfrm>
                                  <a:prstGeom prst="line">
                                    <a:avLst/>
                                  </a:prstGeom>
                                  <a:noFill/>
                                  <a:ln w="38100" cap="sq">
                                    <a:solidFill>
                                      <a:srgbClr val="118FBF"/>
                                    </a:solidFill>
                                    <a:prstDash val="solid"/>
                                  </a:ln>
                                  <a:effectLst/>
                                </wps:spPr>
                                <wps:bodyPr/>
                              </wps:wsp>
                              <wps:wsp>
                                <wps:cNvPr id="563" name="直線コネクタ 563"/>
                                <wps:cNvCnPr/>
                                <wps:spPr>
                                  <a:xfrm>
                                    <a:off x="500066" y="142876"/>
                                    <a:ext cx="214314" cy="0"/>
                                  </a:xfrm>
                                  <a:prstGeom prst="line">
                                    <a:avLst/>
                                  </a:prstGeom>
                                  <a:noFill/>
                                  <a:ln w="38100" cap="sq">
                                    <a:solidFill>
                                      <a:srgbClr val="118FBF"/>
                                    </a:solidFill>
                                    <a:prstDash val="solid"/>
                                  </a:ln>
                                  <a:effectLst/>
                                </wps:spPr>
                                <wps:bodyPr/>
                              </wps:wsp>
                            </wpg:grpSp>
                            <wpg:grpSp>
                              <wpg:cNvPr id="564" name="グループ化 564"/>
                              <wpg:cNvGrpSpPr/>
                              <wpg:grpSpPr>
                                <a:xfrm flipH="1">
                                  <a:off x="714380" y="142876"/>
                                  <a:ext cx="714380" cy="714380"/>
                                  <a:chOff x="714380" y="142876"/>
                                  <a:chExt cx="714380" cy="714380"/>
                                </a:xfrm>
                              </wpg:grpSpPr>
                              <wps:wsp>
                                <wps:cNvPr id="565" name="直線コネクタ 565"/>
                                <wps:cNvCnPr/>
                                <wps:spPr>
                                  <a:xfrm rot="5400000" flipH="1" flipV="1">
                                    <a:off x="571504" y="714380"/>
                                    <a:ext cx="285752" cy="0"/>
                                  </a:xfrm>
                                  <a:prstGeom prst="line">
                                    <a:avLst/>
                                  </a:prstGeom>
                                  <a:noFill/>
                                  <a:ln w="38100" cap="sq">
                                    <a:solidFill>
                                      <a:srgbClr val="118FBF"/>
                                    </a:solidFill>
                                    <a:prstDash val="solid"/>
                                  </a:ln>
                                  <a:effectLst/>
                                </wps:spPr>
                                <wps:bodyPr/>
                              </wps:wsp>
                              <wps:wsp>
                                <wps:cNvPr id="566" name="直線コネクタ 566"/>
                                <wps:cNvCnPr/>
                                <wps:spPr>
                                  <a:xfrm>
                                    <a:off x="714380" y="571504"/>
                                    <a:ext cx="142876" cy="0"/>
                                  </a:xfrm>
                                  <a:prstGeom prst="line">
                                    <a:avLst/>
                                  </a:prstGeom>
                                  <a:noFill/>
                                  <a:ln w="38100" cap="sq">
                                    <a:solidFill>
                                      <a:srgbClr val="118FBF"/>
                                    </a:solidFill>
                                    <a:prstDash val="solid"/>
                                  </a:ln>
                                  <a:effectLst/>
                                </wps:spPr>
                                <wps:bodyPr/>
                              </wps:wsp>
                              <wps:wsp>
                                <wps:cNvPr id="567" name="直線コネクタ 567"/>
                                <wps:cNvCnPr/>
                                <wps:spPr>
                                  <a:xfrm rot="5400000" flipH="1" flipV="1">
                                    <a:off x="750099" y="464347"/>
                                    <a:ext cx="214314" cy="0"/>
                                  </a:xfrm>
                                  <a:prstGeom prst="line">
                                    <a:avLst/>
                                  </a:prstGeom>
                                  <a:noFill/>
                                  <a:ln w="38100" cap="sq">
                                    <a:solidFill>
                                      <a:srgbClr val="118FBF"/>
                                    </a:solidFill>
                                    <a:prstDash val="solid"/>
                                  </a:ln>
                                  <a:effectLst/>
                                </wps:spPr>
                                <wps:bodyPr/>
                              </wps:wsp>
                              <wps:wsp>
                                <wps:cNvPr id="568" name="直線コネクタ 568"/>
                                <wps:cNvCnPr/>
                                <wps:spPr>
                                  <a:xfrm>
                                    <a:off x="857256" y="357190"/>
                                    <a:ext cx="142876" cy="0"/>
                                  </a:xfrm>
                                  <a:prstGeom prst="line">
                                    <a:avLst/>
                                  </a:prstGeom>
                                  <a:noFill/>
                                  <a:ln w="38100" cap="sq">
                                    <a:solidFill>
                                      <a:srgbClr val="118FBF"/>
                                    </a:solidFill>
                                    <a:prstDash val="solid"/>
                                  </a:ln>
                                  <a:effectLst/>
                                </wps:spPr>
                                <wps:bodyPr/>
                              </wps:wsp>
                              <wps:wsp>
                                <wps:cNvPr id="569" name="直線コネクタ 569"/>
                                <wps:cNvCnPr/>
                                <wps:spPr>
                                  <a:xfrm rot="5400000" flipH="1" flipV="1">
                                    <a:off x="928694" y="285752"/>
                                    <a:ext cx="142876" cy="0"/>
                                  </a:xfrm>
                                  <a:prstGeom prst="line">
                                    <a:avLst/>
                                  </a:prstGeom>
                                  <a:noFill/>
                                  <a:ln w="38100" cap="sq">
                                    <a:solidFill>
                                      <a:srgbClr val="118FBF"/>
                                    </a:solidFill>
                                    <a:prstDash val="solid"/>
                                  </a:ln>
                                  <a:effectLst/>
                                </wps:spPr>
                                <wps:bodyPr/>
                              </wps:wsp>
                              <wps:wsp>
                                <wps:cNvPr id="570" name="直線コネクタ 570"/>
                                <wps:cNvCnPr/>
                                <wps:spPr>
                                  <a:xfrm>
                                    <a:off x="1000132" y="214314"/>
                                    <a:ext cx="214314" cy="0"/>
                                  </a:xfrm>
                                  <a:prstGeom prst="line">
                                    <a:avLst/>
                                  </a:prstGeom>
                                  <a:noFill/>
                                  <a:ln w="38100" cap="sq">
                                    <a:solidFill>
                                      <a:srgbClr val="118FBF"/>
                                    </a:solidFill>
                                    <a:prstDash val="solid"/>
                                  </a:ln>
                                  <a:effectLst/>
                                </wps:spPr>
                                <wps:bodyPr/>
                              </wps:wsp>
                              <wps:wsp>
                                <wps:cNvPr id="571" name="直線コネクタ 571"/>
                                <wps:cNvCnPr/>
                                <wps:spPr>
                                  <a:xfrm rot="5400000" flipH="1" flipV="1">
                                    <a:off x="1178727" y="178595"/>
                                    <a:ext cx="71438" cy="0"/>
                                  </a:xfrm>
                                  <a:prstGeom prst="line">
                                    <a:avLst/>
                                  </a:prstGeom>
                                  <a:noFill/>
                                  <a:ln w="38100" cap="sq">
                                    <a:solidFill>
                                      <a:srgbClr val="118FBF"/>
                                    </a:solidFill>
                                    <a:prstDash val="solid"/>
                                  </a:ln>
                                  <a:effectLst/>
                                </wps:spPr>
                                <wps:bodyPr/>
                              </wps:wsp>
                              <wps:wsp>
                                <wps:cNvPr id="572" name="直線コネクタ 572"/>
                                <wps:cNvCnPr/>
                                <wps:spPr>
                                  <a:xfrm>
                                    <a:off x="1214446" y="142876"/>
                                    <a:ext cx="214314" cy="0"/>
                                  </a:xfrm>
                                  <a:prstGeom prst="line">
                                    <a:avLst/>
                                  </a:prstGeom>
                                  <a:noFill/>
                                  <a:ln w="38100" cap="sq">
                                    <a:solidFill>
                                      <a:srgbClr val="118FBF"/>
                                    </a:solidFill>
                                    <a:prstDash val="solid"/>
                                  </a:ln>
                                  <a:effectLst/>
                                </wps:spPr>
                                <wps:bodyPr/>
                              </wps:wsp>
                            </wpg:grpSp>
                          </wpg:grpSp>
                          <wpg:grpSp>
                            <wpg:cNvPr id="573" name="グループ化 573"/>
                            <wpg:cNvGrpSpPr/>
                            <wpg:grpSpPr>
                              <a:xfrm flipV="1">
                                <a:off x="1428760" y="857256"/>
                                <a:ext cx="1428760" cy="714380"/>
                                <a:chOff x="1428760" y="857256"/>
                                <a:chExt cx="1428760" cy="714380"/>
                              </a:xfrm>
                            </wpg:grpSpPr>
                            <wpg:grpSp>
                              <wpg:cNvPr id="574" name="グループ化 574"/>
                              <wpg:cNvGrpSpPr/>
                              <wpg:grpSpPr>
                                <a:xfrm>
                                  <a:off x="1428760" y="857256"/>
                                  <a:ext cx="714380" cy="714380"/>
                                  <a:chOff x="1428760" y="857256"/>
                                  <a:chExt cx="714380" cy="714380"/>
                                </a:xfrm>
                              </wpg:grpSpPr>
                              <wps:wsp>
                                <wps:cNvPr id="575" name="直線コネクタ 575"/>
                                <wps:cNvCnPr/>
                                <wps:spPr>
                                  <a:xfrm rot="5400000" flipH="1" flipV="1">
                                    <a:off x="1285884" y="1428760"/>
                                    <a:ext cx="285752" cy="0"/>
                                  </a:xfrm>
                                  <a:prstGeom prst="line">
                                    <a:avLst/>
                                  </a:prstGeom>
                                  <a:noFill/>
                                  <a:ln w="38100" cap="sq">
                                    <a:solidFill>
                                      <a:srgbClr val="118FBF"/>
                                    </a:solidFill>
                                    <a:prstDash val="solid"/>
                                  </a:ln>
                                  <a:effectLst/>
                                </wps:spPr>
                                <wps:bodyPr/>
                              </wps:wsp>
                              <wps:wsp>
                                <wps:cNvPr id="576" name="直線コネクタ 576"/>
                                <wps:cNvCnPr/>
                                <wps:spPr>
                                  <a:xfrm>
                                    <a:off x="1428760" y="1285884"/>
                                    <a:ext cx="142876" cy="0"/>
                                  </a:xfrm>
                                  <a:prstGeom prst="line">
                                    <a:avLst/>
                                  </a:prstGeom>
                                  <a:noFill/>
                                  <a:ln w="38100" cap="sq">
                                    <a:solidFill>
                                      <a:srgbClr val="118FBF"/>
                                    </a:solidFill>
                                    <a:prstDash val="solid"/>
                                  </a:ln>
                                  <a:effectLst/>
                                </wps:spPr>
                                <wps:bodyPr/>
                              </wps:wsp>
                              <wps:wsp>
                                <wps:cNvPr id="577" name="直線コネクタ 577"/>
                                <wps:cNvCnPr/>
                                <wps:spPr>
                                  <a:xfrm rot="5400000" flipH="1" flipV="1">
                                    <a:off x="1464479" y="1178727"/>
                                    <a:ext cx="214314" cy="0"/>
                                  </a:xfrm>
                                  <a:prstGeom prst="line">
                                    <a:avLst/>
                                  </a:prstGeom>
                                  <a:noFill/>
                                  <a:ln w="38100" cap="sq">
                                    <a:solidFill>
                                      <a:srgbClr val="118FBF"/>
                                    </a:solidFill>
                                    <a:prstDash val="solid"/>
                                  </a:ln>
                                  <a:effectLst/>
                                </wps:spPr>
                                <wps:bodyPr/>
                              </wps:wsp>
                              <wps:wsp>
                                <wps:cNvPr id="578" name="直線コネクタ 578"/>
                                <wps:cNvCnPr/>
                                <wps:spPr>
                                  <a:xfrm>
                                    <a:off x="1571636" y="1071570"/>
                                    <a:ext cx="142876" cy="0"/>
                                  </a:xfrm>
                                  <a:prstGeom prst="line">
                                    <a:avLst/>
                                  </a:prstGeom>
                                  <a:noFill/>
                                  <a:ln w="38100" cap="sq">
                                    <a:solidFill>
                                      <a:srgbClr val="118FBF"/>
                                    </a:solidFill>
                                    <a:prstDash val="solid"/>
                                  </a:ln>
                                  <a:effectLst/>
                                </wps:spPr>
                                <wps:bodyPr/>
                              </wps:wsp>
                              <wps:wsp>
                                <wps:cNvPr id="579" name="直線コネクタ 579"/>
                                <wps:cNvCnPr/>
                                <wps:spPr>
                                  <a:xfrm rot="5400000" flipH="1" flipV="1">
                                    <a:off x="1643074" y="1000132"/>
                                    <a:ext cx="142876" cy="0"/>
                                  </a:xfrm>
                                  <a:prstGeom prst="line">
                                    <a:avLst/>
                                  </a:prstGeom>
                                  <a:noFill/>
                                  <a:ln w="38100" cap="sq">
                                    <a:solidFill>
                                      <a:srgbClr val="118FBF"/>
                                    </a:solidFill>
                                    <a:prstDash val="solid"/>
                                  </a:ln>
                                  <a:effectLst/>
                                </wps:spPr>
                                <wps:bodyPr/>
                              </wps:wsp>
                              <wps:wsp>
                                <wps:cNvPr id="580" name="直線コネクタ 580"/>
                                <wps:cNvCnPr/>
                                <wps:spPr>
                                  <a:xfrm>
                                    <a:off x="1714512" y="928694"/>
                                    <a:ext cx="214314" cy="0"/>
                                  </a:xfrm>
                                  <a:prstGeom prst="line">
                                    <a:avLst/>
                                  </a:prstGeom>
                                  <a:noFill/>
                                  <a:ln w="38100" cap="sq">
                                    <a:solidFill>
                                      <a:srgbClr val="118FBF"/>
                                    </a:solidFill>
                                    <a:prstDash val="solid"/>
                                  </a:ln>
                                  <a:effectLst/>
                                </wps:spPr>
                                <wps:bodyPr/>
                              </wps:wsp>
                              <wps:wsp>
                                <wps:cNvPr id="581" name="直線コネクタ 581"/>
                                <wps:cNvCnPr/>
                                <wps:spPr>
                                  <a:xfrm rot="5400000" flipH="1" flipV="1">
                                    <a:off x="1893107" y="892975"/>
                                    <a:ext cx="71438" cy="0"/>
                                  </a:xfrm>
                                  <a:prstGeom prst="line">
                                    <a:avLst/>
                                  </a:prstGeom>
                                  <a:noFill/>
                                  <a:ln w="38100" cap="sq">
                                    <a:solidFill>
                                      <a:srgbClr val="118FBF"/>
                                    </a:solidFill>
                                    <a:prstDash val="solid"/>
                                  </a:ln>
                                  <a:effectLst/>
                                </wps:spPr>
                                <wps:bodyPr/>
                              </wps:wsp>
                              <wps:wsp>
                                <wps:cNvPr id="582" name="直線コネクタ 582"/>
                                <wps:cNvCnPr/>
                                <wps:spPr>
                                  <a:xfrm>
                                    <a:off x="1928826" y="857256"/>
                                    <a:ext cx="214314" cy="0"/>
                                  </a:xfrm>
                                  <a:prstGeom prst="line">
                                    <a:avLst/>
                                  </a:prstGeom>
                                  <a:noFill/>
                                  <a:ln w="38100" cap="sq">
                                    <a:solidFill>
                                      <a:srgbClr val="118FBF"/>
                                    </a:solidFill>
                                    <a:prstDash val="solid"/>
                                  </a:ln>
                                  <a:effectLst/>
                                </wps:spPr>
                                <wps:bodyPr/>
                              </wps:wsp>
                            </wpg:grpSp>
                            <wpg:grpSp>
                              <wpg:cNvPr id="583" name="グループ化 583"/>
                              <wpg:cNvGrpSpPr/>
                              <wpg:grpSpPr>
                                <a:xfrm flipH="1">
                                  <a:off x="2143140" y="857256"/>
                                  <a:ext cx="714380" cy="714380"/>
                                  <a:chOff x="2143140" y="857256"/>
                                  <a:chExt cx="714380" cy="714380"/>
                                </a:xfrm>
                              </wpg:grpSpPr>
                              <wps:wsp>
                                <wps:cNvPr id="584" name="直線コネクタ 584"/>
                                <wps:cNvCnPr/>
                                <wps:spPr>
                                  <a:xfrm rot="5400000" flipH="1" flipV="1">
                                    <a:off x="2000264" y="1428760"/>
                                    <a:ext cx="285752" cy="0"/>
                                  </a:xfrm>
                                  <a:prstGeom prst="line">
                                    <a:avLst/>
                                  </a:prstGeom>
                                  <a:noFill/>
                                  <a:ln w="38100" cap="sq">
                                    <a:solidFill>
                                      <a:srgbClr val="118FBF"/>
                                    </a:solidFill>
                                    <a:prstDash val="solid"/>
                                  </a:ln>
                                  <a:effectLst/>
                                </wps:spPr>
                                <wps:bodyPr/>
                              </wps:wsp>
                              <wps:wsp>
                                <wps:cNvPr id="585" name="直線コネクタ 585"/>
                                <wps:cNvCnPr/>
                                <wps:spPr>
                                  <a:xfrm>
                                    <a:off x="2143140" y="1285884"/>
                                    <a:ext cx="142876" cy="0"/>
                                  </a:xfrm>
                                  <a:prstGeom prst="line">
                                    <a:avLst/>
                                  </a:prstGeom>
                                  <a:noFill/>
                                  <a:ln w="38100" cap="sq">
                                    <a:solidFill>
                                      <a:srgbClr val="118FBF"/>
                                    </a:solidFill>
                                    <a:prstDash val="solid"/>
                                  </a:ln>
                                  <a:effectLst/>
                                </wps:spPr>
                                <wps:bodyPr/>
                              </wps:wsp>
                              <wps:wsp>
                                <wps:cNvPr id="586" name="直線コネクタ 586"/>
                                <wps:cNvCnPr/>
                                <wps:spPr>
                                  <a:xfrm rot="5400000" flipH="1" flipV="1">
                                    <a:off x="2178859" y="1178727"/>
                                    <a:ext cx="214314" cy="0"/>
                                  </a:xfrm>
                                  <a:prstGeom prst="line">
                                    <a:avLst/>
                                  </a:prstGeom>
                                  <a:noFill/>
                                  <a:ln w="38100" cap="sq">
                                    <a:solidFill>
                                      <a:srgbClr val="118FBF"/>
                                    </a:solidFill>
                                    <a:prstDash val="solid"/>
                                  </a:ln>
                                  <a:effectLst/>
                                </wps:spPr>
                                <wps:bodyPr/>
                              </wps:wsp>
                              <wps:wsp>
                                <wps:cNvPr id="587" name="直線コネクタ 587"/>
                                <wps:cNvCnPr/>
                                <wps:spPr>
                                  <a:xfrm>
                                    <a:off x="2286016" y="1071570"/>
                                    <a:ext cx="142876" cy="0"/>
                                  </a:xfrm>
                                  <a:prstGeom prst="line">
                                    <a:avLst/>
                                  </a:prstGeom>
                                  <a:noFill/>
                                  <a:ln w="38100" cap="sq">
                                    <a:solidFill>
                                      <a:srgbClr val="118FBF"/>
                                    </a:solidFill>
                                    <a:prstDash val="solid"/>
                                  </a:ln>
                                  <a:effectLst/>
                                </wps:spPr>
                                <wps:bodyPr/>
                              </wps:wsp>
                              <wps:wsp>
                                <wps:cNvPr id="588" name="直線コネクタ 588"/>
                                <wps:cNvCnPr/>
                                <wps:spPr>
                                  <a:xfrm rot="5400000" flipH="1" flipV="1">
                                    <a:off x="2357454" y="1000132"/>
                                    <a:ext cx="142876" cy="0"/>
                                  </a:xfrm>
                                  <a:prstGeom prst="line">
                                    <a:avLst/>
                                  </a:prstGeom>
                                  <a:noFill/>
                                  <a:ln w="38100" cap="sq">
                                    <a:solidFill>
                                      <a:srgbClr val="118FBF"/>
                                    </a:solidFill>
                                    <a:prstDash val="solid"/>
                                  </a:ln>
                                  <a:effectLst/>
                                </wps:spPr>
                                <wps:bodyPr/>
                              </wps:wsp>
                              <wps:wsp>
                                <wps:cNvPr id="589" name="直線コネクタ 589"/>
                                <wps:cNvCnPr/>
                                <wps:spPr>
                                  <a:xfrm>
                                    <a:off x="2428892" y="928694"/>
                                    <a:ext cx="214314" cy="0"/>
                                  </a:xfrm>
                                  <a:prstGeom prst="line">
                                    <a:avLst/>
                                  </a:prstGeom>
                                  <a:noFill/>
                                  <a:ln w="38100" cap="sq">
                                    <a:solidFill>
                                      <a:srgbClr val="118FBF"/>
                                    </a:solidFill>
                                    <a:prstDash val="solid"/>
                                  </a:ln>
                                  <a:effectLst/>
                                </wps:spPr>
                                <wps:bodyPr/>
                              </wps:wsp>
                              <wps:wsp>
                                <wps:cNvPr id="590" name="直線コネクタ 590"/>
                                <wps:cNvCnPr/>
                                <wps:spPr>
                                  <a:xfrm rot="5400000" flipH="1" flipV="1">
                                    <a:off x="2607487" y="892975"/>
                                    <a:ext cx="71438" cy="0"/>
                                  </a:xfrm>
                                  <a:prstGeom prst="line">
                                    <a:avLst/>
                                  </a:prstGeom>
                                  <a:noFill/>
                                  <a:ln w="38100" cap="sq">
                                    <a:solidFill>
                                      <a:srgbClr val="118FBF"/>
                                    </a:solidFill>
                                    <a:prstDash val="solid"/>
                                  </a:ln>
                                  <a:effectLst/>
                                </wps:spPr>
                                <wps:bodyPr/>
                              </wps:wsp>
                              <wps:wsp>
                                <wps:cNvPr id="591" name="直線コネクタ 591"/>
                                <wps:cNvCnPr/>
                                <wps:spPr>
                                  <a:xfrm>
                                    <a:off x="2643206" y="857256"/>
                                    <a:ext cx="214314" cy="0"/>
                                  </a:xfrm>
                                  <a:prstGeom prst="line">
                                    <a:avLst/>
                                  </a:prstGeom>
                                  <a:noFill/>
                                  <a:ln w="38100" cap="sq">
                                    <a:solidFill>
                                      <a:srgbClr val="118FBF"/>
                                    </a:solidFill>
                                    <a:prstDash val="solid"/>
                                  </a:ln>
                                  <a:effectLst/>
                                </wps:spPr>
                                <wps:bodyPr/>
                              </wps:wsp>
                            </wpg:grpSp>
                          </wpg:grpSp>
                        </wpg:grpSp>
                        <wps:wsp>
                          <wps:cNvPr id="592" name="直線コネクタ 85"/>
                          <wps:cNvCnPr/>
                          <wps:spPr>
                            <a:xfrm rot="16200000" flipH="1">
                              <a:off x="5829300" y="676275"/>
                              <a:ext cx="417616" cy="8423"/>
                            </a:xfrm>
                            <a:prstGeom prst="line">
                              <a:avLst/>
                            </a:prstGeom>
                            <a:noFill/>
                            <a:ln w="25400">
                              <a:solidFill>
                                <a:srgbClr val="C43D1F"/>
                              </a:solidFill>
                              <a:prstDash val="solid"/>
                            </a:ln>
                            <a:effectLst/>
                          </wps:spPr>
                          <wps:bodyPr/>
                        </wps:wsp>
                        <wps:wsp>
                          <wps:cNvPr id="593" name="テキスト ボックス 86"/>
                          <wps:cNvSpPr txBox="1"/>
                          <wps:spPr>
                            <a:xfrm>
                              <a:off x="5324193" y="885416"/>
                              <a:ext cx="1421812" cy="970484"/>
                            </a:xfrm>
                            <a:prstGeom prst="rect">
                              <a:avLst/>
                            </a:prstGeom>
                            <a:gradFill flip="none" rotWithShape="1">
                              <a:gsLst>
                                <a:gs pos="0">
                                  <a:sysClr val="window" lastClr="FFFFFF"/>
                                </a:gs>
                                <a:gs pos="76000">
                                  <a:sysClr val="window" lastClr="FFFFFF">
                                    <a:alpha val="90000"/>
                                  </a:sysClr>
                                </a:gs>
                                <a:gs pos="100000">
                                  <a:sysClr val="window" lastClr="FFFFFF">
                                    <a:alpha val="50000"/>
                                  </a:sysClr>
                                </a:gs>
                              </a:gsLst>
                              <a:path path="rect">
                                <a:fillToRect l="50000" t="50000" r="50000" b="50000"/>
                              </a:path>
                              <a:tileRect/>
                            </a:gradFill>
                            <a:effectLst/>
                            <a:scene3d>
                              <a:camera prst="orthographicFront"/>
                              <a:lightRig rig="soft" dir="t">
                                <a:rot lat="0" lon="0" rev="1800000"/>
                              </a:lightRig>
                            </a:scene3d>
                          </wps:spPr>
                          <wps:txbx>
                            <w:txbxContent>
                              <w:p w:rsidR="000D2897" w:rsidRPr="00DA563E" w:rsidRDefault="000D2897" w:rsidP="00DA563E">
                                <w:pPr>
                                  <w:pStyle w:val="Web"/>
                                  <w:spacing w:before="0" w:beforeAutospacing="0" w:after="0" w:afterAutospacing="0"/>
                                  <w:rPr>
                                    <w:sz w:val="22"/>
                                    <w:szCs w:val="22"/>
                                  </w:rPr>
                                </w:pPr>
                                <w:r w:rsidRPr="00DA563E">
                                  <w:rPr>
                                    <w:rFonts w:ascii="メイリオ" w:eastAsia="メイリオ" w:hAnsi="メイリオ" w:cs="メイリオ" w:hint="eastAsia"/>
                                    <w:b/>
                                    <w:bCs/>
                                    <w:color w:val="C43D1F"/>
                                    <w:kern w:val="24"/>
                                    <w:sz w:val="22"/>
                                    <w:szCs w:val="22"/>
                                  </w:rPr>
                                  <w:t>この桁数が</w:t>
                                </w:r>
                                <w:r w:rsidRPr="00DA563E">
                                  <w:rPr>
                                    <w:rFonts w:ascii="メイリオ" w:eastAsia="メイリオ" w:hAnsi="メイリオ" w:cs="メイリオ" w:hint="eastAsia"/>
                                    <w:b/>
                                    <w:bCs/>
                                    <w:color w:val="C43D1F"/>
                                    <w:kern w:val="24"/>
                                    <w:sz w:val="22"/>
                                    <w:szCs w:val="22"/>
                                  </w:rPr>
                                  <w:br/>
                                  <w:t>量子化ビット数</w:t>
                                </w:r>
                              </w:p>
                            </w:txbxContent>
                          </wps:txbx>
                          <wps:bodyPr wrap="square" rtlCol="0" anchor="ctr" anchorCtr="1">
                            <a:noAutofit/>
                          </wps:bodyPr>
                        </wps:wsp>
                        <wps:wsp>
                          <wps:cNvPr id="594" name="テキスト ボックス 91"/>
                          <wps:cNvSpPr txBox="1"/>
                          <wps:spPr>
                            <a:xfrm>
                              <a:off x="5675816" y="0"/>
                              <a:ext cx="993468" cy="530972"/>
                            </a:xfrm>
                            <a:prstGeom prst="rect">
                              <a:avLst/>
                            </a:prstGeom>
                            <a:gradFill flip="none" rotWithShape="1">
                              <a:gsLst>
                                <a:gs pos="0">
                                  <a:sysClr val="window" lastClr="FFFFFF"/>
                                </a:gs>
                                <a:gs pos="76000">
                                  <a:sysClr val="window" lastClr="FFFFFF">
                                    <a:alpha val="90000"/>
                                  </a:sysClr>
                                </a:gs>
                                <a:gs pos="100000">
                                  <a:sysClr val="window" lastClr="FFFFFF">
                                    <a:alpha val="50000"/>
                                  </a:sysClr>
                                </a:gs>
                              </a:gsLst>
                              <a:path path="rect">
                                <a:fillToRect l="50000" t="50000" r="50000" b="50000"/>
                              </a:path>
                              <a:tileRect/>
                            </a:gradFill>
                            <a:effectLst/>
                            <a:scene3d>
                              <a:camera prst="orthographicFront"/>
                              <a:lightRig rig="soft" dir="t">
                                <a:rot lat="0" lon="0" rev="1800000"/>
                              </a:lightRig>
                            </a:scene3d>
                          </wps:spPr>
                          <wps:txbx>
                            <w:txbxContent>
                              <w:p w:rsidR="000D2897" w:rsidRPr="00DA563E" w:rsidRDefault="000D2897" w:rsidP="00DA563E">
                                <w:pPr>
                                  <w:pStyle w:val="Web"/>
                                  <w:spacing w:before="0" w:beforeAutospacing="0" w:after="0" w:afterAutospacing="0"/>
                                  <w:rPr>
                                    <w:sz w:val="22"/>
                                    <w:szCs w:val="22"/>
                                  </w:rPr>
                                </w:pPr>
                                <w:r w:rsidRPr="00DA563E">
                                  <w:rPr>
                                    <w:rFonts w:ascii="メイリオ" w:eastAsia="メイリオ" w:hAnsi="メイリオ" w:cs="メイリオ" w:hint="eastAsia"/>
                                    <w:b/>
                                    <w:bCs/>
                                    <w:color w:val="0CA15F"/>
                                    <w:kern w:val="24"/>
                                    <w:sz w:val="22"/>
                                    <w:szCs w:val="22"/>
                                  </w:rPr>
                                  <w:t>11111111</w:t>
                                </w:r>
                              </w:p>
                            </w:txbxContent>
                          </wps:txbx>
                          <wps:bodyPr wrap="square" rtlCol="0" anchor="ctr" anchorCtr="1">
                            <a:noAutofit/>
                          </wps:bodyPr>
                        </wps:wsp>
                        <wps:wsp>
                          <wps:cNvPr id="595" name="曲線コネクタ 93"/>
                          <wps:cNvCnPr/>
                          <wps:spPr>
                            <a:xfrm>
                              <a:off x="1209675" y="142875"/>
                              <a:ext cx="4000528" cy="29883"/>
                            </a:xfrm>
                            <a:prstGeom prst="curvedConnector3">
                              <a:avLst>
                                <a:gd name="adj1" fmla="val 50000"/>
                              </a:avLst>
                            </a:prstGeom>
                            <a:noFill/>
                            <a:ln w="57150">
                              <a:solidFill>
                                <a:srgbClr val="0CA15F"/>
                              </a:solidFill>
                              <a:prstDash val="solid"/>
                              <a:tailEnd type="stealth" w="lg" len="lg"/>
                            </a:ln>
                            <a:effectLst>
                              <a:outerShdw blurRad="50800" dist="38100" dir="2700000" algn="tl" rotWithShape="0">
                                <a:prstClr val="black">
                                  <a:alpha val="40000"/>
                                </a:prstClr>
                              </a:outerShdw>
                            </a:effectLst>
                            <a:scene3d>
                              <a:camera prst="orthographicFront"/>
                              <a:lightRig rig="threePt" dir="t"/>
                            </a:scene3d>
                            <a:sp3d contourW="25400">
                              <a:contourClr>
                                <a:sysClr val="window" lastClr="FFFFFF"/>
                              </a:contourClr>
                            </a:sp3d>
                          </wps:spPr>
                          <wps:bodyPr/>
                        </wps:wsp>
                        <wps:wsp>
                          <wps:cNvPr id="596" name="右大かっこ 99"/>
                          <wps:cNvSpPr/>
                          <wps:spPr>
                            <a:xfrm rot="5400000">
                              <a:off x="5953125" y="-314325"/>
                              <a:ext cx="142876" cy="1428760"/>
                            </a:xfrm>
                            <a:prstGeom prst="rightBracket">
                              <a:avLst/>
                            </a:prstGeom>
                            <a:noFill/>
                            <a:ln w="25400">
                              <a:solidFill>
                                <a:srgbClr val="C43D1F"/>
                              </a:solidFill>
                              <a:prstDash val="solid"/>
                            </a:ln>
                            <a:effectLst/>
                          </wps:spPr>
                          <wps:bodyPr rtlCol="0" anchor="ctr"/>
                        </wps:wsp>
                      </wpg:grpSp>
                    </wpg:wgp>
                  </a:graphicData>
                </a:graphic>
                <wp14:sizeRelH relativeFrom="margin">
                  <wp14:pctWidth>0</wp14:pctWidth>
                </wp14:sizeRelH>
                <wp14:sizeRelV relativeFrom="margin">
                  <wp14:pctHeight>0</wp14:pctHeight>
                </wp14:sizeRelV>
              </wp:anchor>
            </w:drawing>
          </mc:Choice>
          <mc:Fallback>
            <w:pict>
              <v:group id="グループ化 602" o:spid="_x0000_s1420" style="position:absolute;left:0;text-align:left;margin-left:11.1pt;margin-top:11.9pt;width:410.2pt;height:130.7pt;z-index:251898880;mso-width-relative:margin;mso-height-relative:margin" coordsize="67456,19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">
                <v:group id="_x0000_s1421" style="position:absolute;left:2857;top:1238;width:35719;height:17856"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shape id="円弧 599" o:spid="_x0000_s1422" style="position:absolute;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Y/sYA&#10;AADcAAAADwAAAGRycy9kb3ducmV2LnhtbESPQWsCMRSE7wX/Q3iCl1KzCoquRrFKwYIUtfXQ22Pz&#10;3CxuXrabdF3/fSMIPQ4z8w0zX7a2FA3VvnCsYNBPQBBnThecK/j6fHuZgPABWWPpmBTcyMNy0Xma&#10;Y6rdlQ/UHEMuIoR9igpMCFUqpc8MWfR9VxFH7+xqiyHKOpe6xmuE21IOk2QsLRYcFwxWtDaUXY6/&#10;VoF8XZ+a94/vn7AbnCbmeWP3t6FVqtdtVzMQgdrwH360t1rBaDqF+5l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bY/sYAAADcAAAADwAAAAAAAAAAAAAAAACYAgAAZHJz&#10;L2Rvd25yZXYueG1sUEsFBgAAAAAEAAQA9QAAAIsDA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DA563E"/>
                      </w:txbxContent>
                    </v:textbox>
                  </v:shape>
                  <v:shape id="円弧 600" o:spid="_x0000_s1423" style="position:absolute;left:14287;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dL8EA&#10;AADcAAAADwAAAGRycy9kb3ducmV2LnhtbERPzYrCMBC+L+w7hFnwUtZUD+7SNYoIooiXrT7AkMy2&#10;1WZSkmirT28Owh4/vv/5crCtuJEPjWMFk3EOglg703Cl4HTcfH6DCBHZYOuYFNwpwHLx/jbHwrie&#10;f+lWxkqkEA4FKqhj7Aopg67JYhi7jjhxf85bjAn6ShqPfQq3rZzm+UxabDg11NjRuiZ9Ka9WweHS&#10;n3F1/XpkTXnOsm6rp36vlRp9DKsfEJGG+C9+uXdGwSxP89OZdAT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hHS/BAAAA3AAAAA8AAAAAAAAAAAAAAAAAmAIAAGRycy9kb3du&#10;cmV2LnhtbFBLBQYAAAAABAAEAPUAAACG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DA563E"/>
                      </w:txbxContent>
                    </v:textbox>
                  </v:shape>
                </v:group>
                <v:group id="グループ化 597" o:spid="_x0000_s1424" style="position:absolute;width:67456;height:19284" coordsize="67460,19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6g7tsYAAADcAAAADwAAAGRycy9kb3ducmV2LnhtbESPT2vCQBTE74LfYXmC&#10;t7qJxWqjq4i0pYcgqIXS2yP7TILZtyG75s+37xYKHoeZ+Q2z2fWmEi01rrSsIJ5FIIgzq0vOFXxd&#10;3p9WIJxH1lhZJgUDOdhtx6MNJtp2fKL27HMRIOwSVFB4XydSuqwgg25ma+LgXW1j0AfZ5FI32AW4&#10;qeQ8il6kwZLDQoE1HQrKbue7UfDRYbd/jt/a9HY9DD+XxfE7jUmp6aTfr0F46v0j/N/+1AoWr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3qDu2xgAAANwA&#10;AAAPAAAAAAAAAAAAAAAAAKoCAABkcnMvZG93bnJldi54bWxQSwUGAAAAAAQABAD6AAAAnQMAAAAA&#10;">
                  <v:line id="直線コネクタ 71" o:spid="_x0000_s1425" style="position:absolute;visibility:visible;mso-wrap-style:square" from="0,1428" to="41434,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tUGMYAAADcAAAADwAAAGRycy9kb3ducmV2LnhtbESPQWvCQBSE74L/YXlCb3WjaA2pm2Bb&#10;CgqlRdODx0f2NRuafRuyW43/3hUKHoeZ+YZZF4NtxYl63zhWMJsmIIgrpxuuFXyX748pCB+QNbaO&#10;ScGFPBT5eLTGTLsz7+l0CLWIEPYZKjAhdJmUvjJk0U9dRxy9H9dbDFH2tdQ9niPctnKeJE/SYsNx&#10;wWBHr4aq38OfVfD1EsqLf9slzcfqMzW4XBzL9KjUw2TYPIMINIR7+L+91QqWiznczsQj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rVBjGAAAA3AAAAA8AAAAAAAAA&#10;AAAAAAAAoQIAAGRycy9kb3ducmV2LnhtbFBLBQYAAAAABAAEAPkAAACUAwAAAAA=&#10;" strokecolor="#7f7f7f" strokeweight=".1389mm"/>
                  <v:line id="直線コネクタ 72" o:spid="_x0000_s1426" style="position:absolute;visibility:visible;mso-wrap-style:square" from="0,2857" to="41434,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fxg8YAAADcAAAADwAAAGRycy9kb3ducmV2LnhtbESPT2vCQBTE7wW/w/KE3pqNfxtSV6mK&#10;0IIoNT14fGSf2dDs25Ddavz23UKhx2FmfsMsVr1txJU6XztWMEpSEMSl0zVXCj6L3VMGwgdkjY1j&#10;UnAnD6vl4GGBuXY3/qDrKVQiQtjnqMCE0OZS+tKQRZ+4ljh6F9dZDFF2ldQd3iLcNnKcpnNpsea4&#10;YLCljaHy6/RtFRzXobj77Xta758PmcHZ9FxkZ6Ueh/3rC4hAffgP/7XftILZdAK/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n8YPGAAAA3AAAAA8AAAAAAAAA&#10;AAAAAAAAoQIAAGRycy9kb3ducmV2LnhtbFBLBQYAAAAABAAEAPkAAACUAwAAAAA=&#10;" strokecolor="#7f7f7f" strokeweight=".1389mm"/>
                  <v:line id="直線コネクタ 73" o:spid="_x0000_s1427" style="position:absolute;visibility:visible;mso-wrap-style:square" from="0,4286" to="41434,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5p98UAAADcAAAADwAAAGRycy9kb3ducmV2LnhtbESPQWvCQBSE7wX/w/KE3nTTEtsQXUVb&#10;BAvF0qQHj4/sMxuafRuyq8Z/7xaEHoeZ+YZZrAbbijP1vnGs4GmagCCunG64VvBTbicZCB+QNbaO&#10;ScGVPKyWo4cF5tpd+JvORahFhLDPUYEJocul9JUhi37qOuLoHV1vMUTZ11L3eIlw28rnJHmRFhuO&#10;CwY7ejNU/RYnq+BrE8qrf/9Ims/XfWZwlh7K7KDU43hYz0EEGsJ/+N7eaQWzNIW/M/E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5p98UAAADcAAAADwAAAAAAAAAA&#10;AAAAAAChAgAAZHJzL2Rvd25yZXYueG1sUEsFBgAAAAAEAAQA+QAAAJMDAAAAAA==&#10;" strokecolor="#7f7f7f" strokeweight=".1389mm"/>
                  <v:line id="直線コネクタ 74" o:spid="_x0000_s1428" style="position:absolute;visibility:visible;mso-wrap-style:square" from="0,6381" to="41434,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LMbMUAAADcAAAADwAAAGRycy9kb3ducmV2LnhtbESPQWvCQBSE74L/YXlCb3XTYmyIrqIt&#10;BQtiadKDx0f2mQ3Nvg3ZrcZ/7xYKHoeZ+YZZrgfbijP1vnGs4GmagCCunG64VvBdvj9mIHxA1tg6&#10;JgVX8rBejUdLzLW78Bedi1CLCGGfowITQpdL6StDFv3UdcTRO7neYoiyr6Xu8RLhtpXPSTKXFhuO&#10;CwY7ejVU/RS/VsHnNpRX//aRNPuXQ2YwnR3L7KjUw2TYLEAEGsI9/N/eaQXpLIW/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LMbMUAAADcAAAADwAAAAAAAAAA&#10;AAAAAAChAgAAZHJzL2Rvd25yZXYueG1sUEsFBgAAAAAEAAQA+QAAAJMDAAAAAA==&#10;" strokecolor="#7f7f7f" strokeweight=".1389mm"/>
                  <v:line id="直線コネクタ 75" o:spid="_x0000_s1429" style="position:absolute;visibility:visible;mso-wrap-style:square" from="0,8572" to="41434,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BSG8YAAADcAAAADwAAAGRycy9kb3ducmV2LnhtbESPQWvCQBSE7wX/w/IEb3VjURuim2CV&#10;QgulpcaDx0f2mQ1m34bsqvHfdwuFHoeZ+YZZF4NtxZV63zhWMJsmIIgrpxuuFRzK18cUhA/IGlvH&#10;pOBOHop89LDGTLsbf9N1H2oRIewzVGBC6DIpfWXIop+6jjh6J9dbDFH2tdQ93iLctvIpSZbSYsNx&#10;wWBHW0PVeX+xCr5eQnn3u/ek+Xj+TA0u5scyPSo1GQ+bFYhAQ/gP/7XftILFfAm/Z+IRk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QUhvGAAAA3AAAAA8AAAAAAAAA&#10;AAAAAAAAoQIAAGRycy9kb3ducmV2LnhtbFBLBQYAAAAABAAEAPkAAACUAwAAAAA=&#10;" strokecolor="#7f7f7f" strokeweight=".1389mm"/>
                  <v:line id="直線コネクタ 76" o:spid="_x0000_s1430" style="position:absolute;visibility:visible;mso-wrap-style:square" from="0,10001" to="41434,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z3gMYAAADcAAAADwAAAGRycy9kb3ducmV2LnhtbESPQWvCQBSE74L/YXmCt7pp0RrSbEQr&#10;BQulRePB4yP7mg3Nvg3ZrcZ/7xYKHoeZ+YbJV4NtxZl63zhW8DhLQBBXTjdcKziWbw8pCB+QNbaO&#10;ScGVPKyK8SjHTLsL7+l8CLWIEPYZKjAhdJmUvjJk0c9cRxy9b9dbDFH2tdQ9XiLctvIpSZ6lxYbj&#10;gsGOXg1VP4dfq+BrE8qr374nzcfyMzW4mJ/K9KTUdDKsX0AEGsI9/N/eaQWL+RL+zsQjI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c94DGAAAA3AAAAA8AAAAAAAAA&#10;AAAAAAAAoQIAAGRycy9kb3ducmV2LnhtbFBLBQYAAAAABAAEAPkAAACUAwAAAAA=&#10;" strokecolor="#7f7f7f" strokeweight=".1389mm"/>
                  <v:line id="直線コネクタ 77" o:spid="_x0000_s1431" style="position:absolute;visibility:visible;mso-wrap-style:square" from="0,11430" to="4143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Nj8sMAAADcAAAADwAAAGRycy9kb3ducmV2LnhtbERPz2vCMBS+C/4P4Q1203SirnRNRTcG&#10;E8bG2h08PppnU2xeSpNp/e/NYeDx4/udb0bbiTMNvnWs4GmegCCunW65UfBbvc9SED4ga+wck4Ir&#10;edgU00mOmXYX/qFzGRoRQ9hnqMCE0GdS+tqQRT93PXHkjm6wGCIcGqkHvMRw28lFkqylxZZjg8Ge&#10;Xg3Vp/LPKvjeherq3/ZJ+/n8lRpcLQ9VelDq8WHcvoAINIa7+N/9oRWslnFtPBOPgC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DY/LDAAAA3AAAAA8AAAAAAAAAAAAA&#10;AAAAoQIAAGRycy9kb3ducmV2LnhtbFBLBQYAAAAABAAEAPkAAACRAwAAAAA=&#10;" strokecolor="#7f7f7f" strokeweight=".1389mm"/>
                  <v:line id="直線コネクタ 78" o:spid="_x0000_s1432" style="position:absolute;visibility:visible;mso-wrap-style:square" from="0,14287" to="41434,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GacYAAADcAAAADwAAAGRycy9kb3ducmV2LnhtbESPQWvCQBSE70L/w/IK3symojZNXaUq&#10;goXSUtODx0f2NRuafRuyq8Z/3xUEj8PMfMPMl71txIk6XztW8JSkIIhLp2uuFPwU21EGwgdkjY1j&#10;UnAhD8vFw2COuXZn/qbTPlQiQtjnqMCE0OZS+tKQRZ+4ljh6v66zGKLsKqk7PEe4beQ4TWfSYs1x&#10;wWBLa0Pl3/5oFXytQnHxm/e0/nj+zAxOJ4ciOyg1fOzfXkEE6sM9fGvvtILp5AWuZ+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PxmnGAAAA3AAAAA8AAAAAAAAA&#10;AAAAAAAAoQIAAGRycy9kb3ducmV2LnhtbFBLBQYAAAAABAAEAPkAAACUAwAAAAA=&#10;" strokecolor="#7f7f7f" strokeweight=".1389mm"/>
                  <v:line id="直線コネクタ 79" o:spid="_x0000_s1433" style="position:absolute;visibility:visible;mso-wrap-style:square" from="0,16383" to="41434,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5KcMAAADcAAAADwAAAGRycy9kb3ducmV2LnhtbERPy2rCQBTdC/7DcIXudGJpbIhOQh8U&#10;WigWjQuXl8w1E8zcCZmpxr/vLAouD+e9KUfbiQsNvnWsYLlIQBDXTrfcKDhUH/MMhA/IGjvHpOBG&#10;HspiOtlgrt2Vd3TZh0bEEPY5KjAh9LmUvjZk0S9cTxy5kxsshgiHRuoBrzHcdvIxSVbSYsuxwWBP&#10;b4bq8/7XKvh5DdXNv38l7ffzNjOYPh2r7KjUw2x8WYMINIa7+N/9qRWkaZwfz8QjI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SnDAAAA3AAAAA8AAAAAAAAAAAAA&#10;AAAAoQIAAGRycy9kb3ducmV2LnhtbFBLBQYAAAAABAAEAPkAAACRAwAAAAA=&#10;" strokecolor="#7f7f7f" strokeweight=".1389mm"/>
                  <v:line id="直線コネクタ 80" o:spid="_x0000_s1434" style="position:absolute;visibility:visible;mso-wrap-style:square" from="0,17811" to="41434,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BcssUAAADcAAAADwAAAGRycy9kb3ducmV2LnhtbESPQWvCQBSE7wX/w/IEb3VjMTVEV7FK&#10;oYWiaDx4fGSf2WD2bchuNf77bqHQ4zAz3zCLVW8bcaPO144VTMYJCOLS6ZorBafi/TkD4QOyxsYx&#10;KXiQh9Vy8LTAXLs7H+h2DJWIEPY5KjAhtLmUvjRk0Y9dSxy9i+sshii7SuoO7xFuG/mSJK/SYs1x&#10;wWBLG0Pl9fhtFezfQvHw28+k/prtMoPp9FxkZ6VGw349BxGoD//hv/aHVpCmE/g9E4+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KBcssUAAADcAAAADwAAAAAAAAAA&#10;AAAAAAChAgAAZHJzL2Rvd25yZXYueG1sUEsFBgAAAAAEAAQA+QAAAJMDAAAAAA==&#10;" strokecolor="#7f7f7f" strokeweight=".1389mm"/>
                  <v:line id="直線コネクタ 81" o:spid="_x0000_s1435" style="position:absolute;visibility:visible;mso-wrap-style:square" from="0,19240" to="414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LCxcYAAADcAAAADwAAAGRycy9kb3ducmV2LnhtbESPT2vCQBTE7wW/w/KE3nRTadoQXcU/&#10;CBWKpaYHj4/sMxuafRuyq8Zv3xWEHoeZ+Q0zW/S2ERfqfO1Ywcs4AUFcOl1zpeCn2I4yED4ga2wc&#10;k4IbeVjMB08zzLW78jddDqESEcI+RwUmhDaX0peGLPqxa4mjd3KdxRBlV0nd4TXCbSMnSfImLdYc&#10;Fwy2tDZU/h7OVsHXKhQ3v9kl9ef7PjOYvh6L7KjU87BfTkEE6sN/+NH+0ArSdAL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ywsXGAAAA3AAAAA8AAAAAAAAA&#10;AAAAAAAAoQIAAGRycy9kb3ducmV2LnhtbFBLBQYAAAAABAAEAPkAAACUAwAAAAA=&#10;" strokecolor="#7f7f7f" strokeweight=".1389mm"/>
                  <v:group id="グループ化 9" o:spid="_x0000_s1436" style="position:absolute;left:2857;top:1428;width:35719;height:17860" coordorigin=",1428"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group id="グループ化 554" o:spid="_x0000_s1437" style="position:absolute;top:1428;width:14287;height:7144" coordorigin=",1428"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group id="グループ化 555" o:spid="_x0000_s1438" style="position:absolute;top:1428;width:7143;height:7144" coordorigin=",1428"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line id="直線コネクタ 556" o:spid="_x0000_s1439" style="position:absolute;rotation:90;flip:x y;visibility:visible;mso-wrap-style:square" from="-1429,7144" to="1428,7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1tlcQAAADcAAAADwAAAGRycy9kb3ducmV2LnhtbESPT2sCMRTE70K/Q3iF3jRrqaKrUYpF&#10;EW/+wfNj80yWbl6WTVZXP31TEDwOM/MbZr7sXCWu1ITSs4LhIANBXHhdslFwOq77ExAhImusPJOC&#10;OwVYLt56c8y1v/GerodoRIJwyFGBjbHOpQyFJYdh4Gvi5F184zAm2RipG7wluKvkZ5aNpcOS04LF&#10;mlaWit9D6xTo83Q13G1P669uM7EP89Oau2+V+njvvmcgInXxFX62t1rBaDSG/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W2VxAAAANwAAAAPAAAAAAAAAAAA&#10;AAAAAKECAABkcnMvZG93bnJldi54bWxQSwUGAAAAAAQABAD5AAAAkgMAAAAA&#10;" strokecolor="#118fbf" strokeweight="3pt">
                          <v:stroke endcap="square"/>
                        </v:line>
                        <v:line id="直線コネクタ 557" o:spid="_x0000_s1440" style="position:absolute;visibility:visible;mso-wrap-style:square" from="0,5715" to="1428,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VE18MAAADcAAAADwAAAGRycy9kb3ducmV2LnhtbESPS2vCQBSF94X+h+EW3NVJKz6ITkIo&#10;COqqaovbS+aahGbuhJkxif/eKRS6PJzHx9nko2lFT843lhW8TRMQxKXVDVcKvs7b1xUIH5A1tpZJ&#10;wZ085Nnz0wZTbQc+Un8KlYgj7FNUUIfQpVL6siaDfmo74uhdrTMYonSV1A6HOG5a+Z4kC2mw4Uio&#10;saOPmsqf081E7qXpd58Hh5dVH/T+e1YMui2UmryMxRpEoDH8h//aO61gPl/C75l4BGT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VRNfDAAAA3AAAAA8AAAAAAAAAAAAA&#10;AAAAoQIAAGRycy9kb3ducmV2LnhtbFBLBQYAAAAABAAEAPkAAACRAwAAAAA=&#10;" strokecolor="#118fbf" strokeweight="3pt">
                          <v:stroke endcap="square"/>
                        </v:line>
                        <v:line id="直線コネクタ 558" o:spid="_x0000_s1441" style="position:absolute;rotation:90;flip:x y;visibility:visible;mso-wrap-style:square" from="356,4643" to="2500,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5cfMAAAADcAAAADwAAAGRycy9kb3ducmV2LnhtbERPTYvCMBC9L/gfwgje1tRFF61GERdF&#10;vK2K56EZk2IzKU2q1V+/OSx4fLzvxapzlbhTE0rPCkbDDARx4XXJRsH5tP2cgggRWWPlmRQ8KcBq&#10;2ftYYK79g3/pfoxGpBAOOSqwMda5lKGw5DAMfU2cuKtvHMYEGyN1g48U7ir5lWXf0mHJqcFiTRtL&#10;xe3YOgX6MtuMDvvzdtztpvZlflrz9K1Sg363noOI1MW3+N+91womk7Q2nUlHQC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XHzAAAAA3AAAAA8AAAAAAAAAAAAAAAAA&#10;oQIAAGRycy9kb3ducmV2LnhtbFBLBQYAAAAABAAEAPkAAACOAwAAAAA=&#10;" strokecolor="#118fbf" strokeweight="3pt">
                          <v:stroke endcap="square"/>
                        </v:line>
                        <v:line id="直線コネクタ 559" o:spid="_x0000_s1442" style="position:absolute;visibility:visible;mso-wrap-style:square" from="1428,3571" to="2857,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Z1PsIAAADcAAAADwAAAGRycy9kb3ducmV2LnhtbESPX2vCMBTF3wW/Q7jC3jTV4dBqlCIM&#10;3J5cN/H10lzbYnNTkqztvv0iCD4ezp8fZ7sfTCM6cr62rGA+S0AQF1bXXCr4+X6frkD4gKyxsUwK&#10;/sjDfjcebTHVtucv6vJQijjCPkUFVQhtKqUvKjLoZ7Yljt7VOoMhSldK7bCP46aRiyR5kwZrjoQK&#10;WzpUVNzyXxO5l7o7nj4dXlZd0B/n16zXTabUy2TINiACDeEZfrSPWsFyuYb7mXgE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Z1PsIAAADcAAAADwAAAAAAAAAAAAAA&#10;AAChAgAAZHJzL2Rvd25yZXYueG1sUEsFBgAAAAAEAAQA+QAAAJADAAAAAA==&#10;" strokecolor="#118fbf" strokeweight="3pt">
                          <v:stroke endcap="square"/>
                        </v:line>
                        <v:line id="直線コネクタ 560" o:spid="_x0000_s1443" style="position:absolute;rotation:90;flip:x y;visibility:visible;mso-wrap-style:square" from="2143,2857" to="3571,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Sax8AAAADcAAAADwAAAGRycy9kb3ducmV2LnhtbERPTYvCMBC9L/gfwgje1tTFFa1GERdF&#10;vK2K56EZk2IzKU2q1V+/OQh7fLzvxapzlbhTE0rPCkbDDARx4XXJRsH5tP2cgggRWWPlmRQ8KcBq&#10;2ftYYK79g3/pfoxGpBAOOSqwMda5lKGw5DAMfU2cuKtvHMYEGyN1g48U7ir5lWUT6bDk1GCxpo2l&#10;4nZsnQJ9mW1Gh/15O+52U/syP615+lapQb9bz0FE6uK/+O3eawXfkzQ/nUlHQC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kmsfAAAAA3AAAAA8AAAAAAAAAAAAAAAAA&#10;oQIAAGRycy9kb3ducmV2LnhtbFBLBQYAAAAABAAEAPkAAACOAwAAAAA=&#10;" strokecolor="#118fbf" strokeweight="3pt">
                          <v:stroke endcap="square"/>
                        </v:line>
                        <v:line id="直線コネクタ 561" o:spid="_x0000_s1444" style="position:absolute;visibility:visible;mso-wrap-style:square" from="2857,2143" to="5000,2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yzhcEAAADcAAAADwAAAGRycy9kb3ducmV2LnhtbESPS4vCMBSF98L8h3AH3GmqgyIdo5SB&#10;AceVr8Htpbm2xeamJLGt/94IgsvDeXyc5bo3tWjJ+cqygsk4AUGcW11xoeB0/B0tQPiArLG2TAru&#10;5GG9+hgsMdW24z21h1CIOMI+RQVlCE0qpc9LMujHtiGO3sU6gyFKV0jtsIvjppbTJJlLgxVHQokN&#10;/ZSUXw83E7nnqt3stg7Pizbov/+vrNN1ptTws8++QQTqwzv8am+0gtl8A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XLOFwQAAANwAAAAPAAAAAAAAAAAAAAAA&#10;AKECAABkcnMvZG93bnJldi54bWxQSwUGAAAAAAQABAD5AAAAjwMAAAAA&#10;" strokecolor="#118fbf" strokeweight="3pt">
                          <v:stroke endcap="square"/>
                        </v:line>
                        <v:line id="直線コネクタ 562" o:spid="_x0000_s1445" style="position:absolute;rotation:90;flip:x y;visibility:visible;mso-wrap-style:square" from="4642,1786" to="5357,1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hK8QAAADcAAAADwAAAGRycy9kb3ducmV2LnhtbESPQWsCMRSE74L/IbxCb5pVWtGtUcRi&#10;EW+u4vmxeU2Wbl6WTVbX/vqmIHgcZuYbZrnuXS2u1IbKs4LJOANBXHpdsVFwPu1GcxAhImusPZOC&#10;OwVYr4aDJeba3/hI1yIakSAcclRgY2xyKUNpyWEY+4Y4ed++dRiTbI3ULd4S3NVymmUz6bDitGCx&#10;oa2l8qfonAJ9WWwnh/1599Z/ze2v+ezM3XdKvb70mw8Qkfr4DD/ae63gfTaF/zPp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qErxAAAANwAAAAPAAAAAAAAAAAA&#10;AAAAAKECAABkcnMvZG93bnJldi54bWxQSwUGAAAAAAQABAD5AAAAkgMAAAAA&#10;" strokecolor="#118fbf" strokeweight="3pt">
                          <v:stroke endcap="square"/>
                        </v:line>
                        <v:line id="直線コネクタ 563" o:spid="_x0000_s1446" style="position:absolute;visibility:visible;mso-wrap-style:square" from="5000,1428" to="7143,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KIacMAAADcAAAADwAAAGRycy9kb3ducmV2LnhtbESPzWrDMBCE74W+g9hCb43cmJjgRgmm&#10;EHB7SpyUXBdrY5tYKyOptvv2VaGQ4zA/H7PZzaYXIznfWVbwukhAENdWd9woOJ/2L2sQPiBr7C2T&#10;gh/ysNs+Pmww13biI41VaEQcYZ+jgjaEIZfS1y0Z9As7EEfvap3BEKVrpHY4xXHTy2WSZNJgx5HQ&#10;4kDvLdW36ttE7qUby8Onw8t6DPrjKy0m3RdKPT/NxRuIQHO4h//bpVawylL4Ox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CiGnDAAAA3AAAAA8AAAAAAAAAAAAA&#10;AAAAoQIAAGRycy9kb3ducmV2LnhtbFBLBQYAAAAABAAEAPkAAACRAwAAAAA=&#10;" strokecolor="#118fbf" strokeweight="3pt">
                          <v:stroke endcap="square"/>
                        </v:line>
                      </v:group>
                      <v:group id="グループ化 564" o:spid="_x0000_s1447" style="position:absolute;left:7143;top:1428;width:7144;height:7144;flip:x" coordorigin="7143,1428"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Qkn3sQAAADcAAAA&#10;DwAAAAAAAAAAAAAAAACqAgAAZHJzL2Rvd25yZXYueG1sUEsFBgAAAAAEAAQA+gAAAJsDAAAAAA==&#10;">
                        <v:line id="直線コネクタ 565" o:spid="_x0000_s1448" style="position:absolute;rotation:90;flip:x y;visibility:visible;mso-wrap-style:square" from="5714,7144" to="8571,7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M5X8QAAADcAAAADwAAAGRycy9kb3ducmV2LnhtbESPT2sCMRTE70K/Q3iF3jRrqaKrUYpF&#10;EW/+wfNj80yWbl6WTVZXP31TEDwOM/MbZr7sXCWu1ITSs4LhIANBXHhdslFwOq77ExAhImusPJOC&#10;OwVYLt56c8y1v/GerodoRIJwyFGBjbHOpQyFJYdh4Gvi5F184zAm2RipG7wluKvkZ5aNpcOS04LF&#10;mlaWit9D6xTo83Q13G1P669uM7EP89Oau2+V+njvvmcgInXxFX62t1rBaDyC/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kzlfxAAAANwAAAAPAAAAAAAAAAAA&#10;AAAAAKECAABkcnMvZG93bnJldi54bWxQSwUGAAAAAAQABAD5AAAAkgMAAAAA&#10;" strokecolor="#118fbf" strokeweight="3pt">
                          <v:stroke endcap="square"/>
                        </v:line>
                        <v:line id="直線コネクタ 566" o:spid="_x0000_s1449" style="position:absolute;visibility:visible;mso-wrap-style:square" from="7143,5715" to="8572,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Ur8cMAAADcAAAADwAAAGRycy9kb3ducmV2LnhtbESPy2rDMBBF94X8g5hAdo3chprgWg4m&#10;EEiyavMg28Ga2qbWyEiq7fx9VCh0ebmPw803k+nEQM63lhW8LBMQxJXVLdcKLufd8xqED8gaO8uk&#10;4E4eNsXsKcdM25E/aTiFWsQR9hkqaELoMyl91ZBBv7Q9cfS+rDMYonS11A7HOG46+ZokqTTYciQ0&#10;2NO2oer79GMi99YO+4+jw9t6CPpwXZWj7kqlFvOpfAcRaAr/4b/2Xit4S1P4PROPgC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1K/HDAAAA3AAAAA8AAAAAAAAAAAAA&#10;AAAAoQIAAGRycy9kb3ducmV2LnhtbFBLBQYAAAAABAAEAPkAAACRAwAAAAA=&#10;" strokecolor="#118fbf" strokeweight="3pt">
                          <v:stroke endcap="square"/>
                        </v:line>
                        <v:line id="直線コネクタ 567" o:spid="_x0000_s1450" style="position:absolute;rotation:90;flip:x y;visibility:visible;mso-wrap-style:square" from="7500,4643" to="964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0Cs8QAAADcAAAADwAAAGRycy9kb3ducmV2LnhtbESPT2sCMRTE74LfITzBW81arNqtUcSi&#10;SG/+oefH5jVZ3Lwsm6yufvqmUPA4zMxvmMWqc5W4UhNKzwrGowwEceF1yUbB+bR9mYMIEVlj5ZkU&#10;3CnAatnvLTDX/sYHuh6jEQnCIUcFNsY6lzIUlhyGka+Jk/fjG4cxycZI3eAtwV0lX7NsKh2WnBYs&#10;1rSxVFyOrVOgv98346/9eTvpdnP7MJ+tuftWqeGgW3+AiNTFZ/i/vdcK3qYz+Du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QKzxAAAANwAAAAPAAAAAAAAAAAA&#10;AAAAAKECAABkcnMvZG93bnJldi54bWxQSwUGAAAAAAQABAD5AAAAkgMAAAAA&#10;" strokecolor="#118fbf" strokeweight="3pt">
                          <v:stroke endcap="square"/>
                        </v:line>
                        <v:line id="直線コネクタ 568" o:spid="_x0000_s1451" style="position:absolute;visibility:visible;mso-wrap-style:square" from="8572,3571" to="10001,3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YaGMAAAADcAAAADwAAAGRycy9kb3ducmV2LnhtbERPTWvCQBC9F/wPywje6sZKRVJXCUJB&#10;e1Lb4nXITpPQ7GzYXZP03zuHgsfH+97sRteqnkJsPBtYzDNQxKW3DVcGvj7fn9egYkK22HomA38U&#10;YbedPG0wt37gM/WXVCkJ4ZijgTqlLtc6ljU5jHPfEQv344PDJDBU2gYcJNy1+iXLVtphw9JQY0f7&#10;msrfy81J77XpD6ePgNd1n+zxe1kMti2MmU3H4g1UojE9xP/ugzXwupK1ckaOgN7e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mGhjAAAAA3AAAAA8AAAAAAAAAAAAAAAAA&#10;oQIAAGRycy9kb3ducmV2LnhtbFBLBQYAAAAABAAEAPkAAACOAwAAAAA=&#10;" strokecolor="#118fbf" strokeweight="3pt">
                          <v:stroke endcap="square"/>
                        </v:line>
                        <v:line id="直線コネクタ 569" o:spid="_x0000_s1452" style="position:absolute;rotation:90;flip:x y;visibility:visible;mso-wrap-style:square" from="9287,2857" to="10715,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4zWsQAAADcAAAADwAAAGRycy9kb3ducmV2LnhtbESPQWsCMRSE7wX/Q3hCbzVrqaKrUYrF&#10;It66iufH5jVZunlZNlld/fVGEHocZuYbZrnuXS3O1IbKs4LxKANBXHpdsVFwPGzfZiBCRNZYeyYF&#10;VwqwXg1elphrf+EfOhfRiAThkKMCG2OTSxlKSw7DyDfEyfv1rcOYZGukbvGS4K6W71k2lQ4rTgsW&#10;G9pYKv+KzinQp/lmvN8dtx/998zezFdnrr5T6nXYfy5AROrjf/jZ3mkFk+kcHmfSEZ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3jNaxAAAANwAAAAPAAAAAAAAAAAA&#10;AAAAAKECAABkcnMvZG93bnJldi54bWxQSwUGAAAAAAQABAD5AAAAkgMAAAAA&#10;" strokecolor="#118fbf" strokeweight="3pt">
                          <v:stroke endcap="square"/>
                        </v:line>
                        <v:line id="直線コネクタ 570" o:spid="_x0000_s1453" style="position:absolute;visibility:visible;mso-wrap-style:square" from="10001,2143" to="12144,2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mAw8AAAADcAAAADwAAAGRycy9kb3ducmV2LnhtbERPTWvCQBC9F/wPywje6kalrURXCULB&#10;9tRaxeuQHZNgdjbsbpP033cOhR4f73u7H12regqx8WxgMc9AEZfeNlwZOH+9Pq5BxYRssfVMBn4o&#10;wn43edhibv3An9SfUqUkhGOOBuqUulzrWNbkMM59RyzczQeHSWCotA04SLhr9TLLnrXDhqWhxo4O&#10;NZX307eT3mvTHz/eA17XfbJvl1Ux2LYwZjYdiw2oRGP6F/+5j9bA04vMlzNyBP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3JgMPAAAAA3AAAAA8AAAAAAAAAAAAAAAAA&#10;oQIAAGRycy9kb3ducmV2LnhtbFBLBQYAAAAABAAEAPkAAACOAwAAAAA=&#10;" strokecolor="#118fbf" strokeweight="3pt">
                          <v:stroke endcap="square"/>
                        </v:line>
                        <v:line id="直線コネクタ 571" o:spid="_x0000_s1454" style="position:absolute;rotation:90;flip:x y;visibility:visible;mso-wrap-style:square" from="11786,1786" to="12501,1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GpgcQAAADcAAAADwAAAGRycy9kb3ducmV2LnhtbESPQWsCMRSE74X+h/AKvWl2pVrdGkUs&#10;ivRWFc+PzTNZunlZNlld++uNUOhxmJlvmPmyd7W4UBsqzwryYQaCuPS6YqPgeNgMpiBCRNZYeyYF&#10;NwqwXDw/zbHQ/srfdNlHIxKEQ4EKbIxNIWUoLTkMQ98QJ+/sW4cxydZI3eI1wV0tR1k2kQ4rTgsW&#10;G1pbKn/2nVOgT7N1/rU7bt767dT+ms/O3Hyn1OtLv/oAEamP/+G/9k4rGL/n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camBxAAAANwAAAAPAAAAAAAAAAAA&#10;AAAAAKECAABkcnMvZG93bnJldi54bWxQSwUGAAAAAAQABAD5AAAAkgMAAAAA&#10;" strokecolor="#118fbf" strokeweight="3pt">
                          <v:stroke endcap="square"/>
                        </v:line>
                        <v:line id="直線コネクタ 572" o:spid="_x0000_s1455" style="position:absolute;visibility:visible;mso-wrap-style:square" from="12144,1428" to="14287,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7L8MAAADcAAAADwAAAGRycy9kb3ducmV2LnhtbESPy2rDMBBF94X+g5hCd42chDxwIhtT&#10;KKRZNS+yHayJbWKNjKTY7t9XhUKXl/s43G0+mlb05HxjWcF0koAgLq1uuFJwPn28rUH4gKyxtUwK&#10;vslDnj0/bTHVduAD9cdQiTjCPkUFdQhdKqUvazLoJ7Yjjt7NOoMhSldJ7XCI46aVsyRZSoMNR0KN&#10;Hb3XVN6PDxO516bffe0dXtd90J+XeTHotlDq9WUsNiACjeE//NfeaQWL1Qx+z8Qj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Xuy/DAAAA3AAAAA8AAAAAAAAAAAAA&#10;AAAAoQIAAGRycy9kb3ducmV2LnhtbFBLBQYAAAAABAAEAPkAAACRAwAAAAA=&#10;" strokecolor="#118fbf" strokeweight="3pt">
                          <v:stroke endcap="square"/>
                        </v:line>
                      </v:group>
                    </v:group>
                    <v:group id="グループ化 573" o:spid="_x0000_s1456" style="position:absolute;left:14287;top:8572;width:14288;height:7144;flip:y" coordorigin="14287,8572"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zkpd8QAAADcAAAA&#10;DwAAAAAAAAAAAAAAAACqAgAAZHJzL2Rvd25yZXYueG1sUEsFBgAAAAAEAAQA+gAAAJsDAAAAAA==&#10;">
                      <v:group id="グループ化 574" o:spid="_x0000_s1457" style="position:absolute;left:14287;top:8572;width:7144;height:7144" coordorigin="14287,8572"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ZDO8YAAADcAAAADwAAAGRycy9kb3ducmV2LnhtbESPQWvCQBSE7wX/w/IE&#10;b3UTNVqiq4jY0kMoVAult0f2mQSzb0N2TeK/dwuFHoeZ+YbZ7AZTi45aV1lWEE8jEMS51RUXCr7O&#10;r88vIJxH1lhbJgV3crDbjp42mGrb8yd1J1+IAGGXooLS+yaV0uUlGXRT2xAH72Jbgz7ItpC6xT7A&#10;TS1nUbSUBisOCyU2dCgpv55uRsFbj/1+Hh+77Ho53H/Oycd3FpNSk/GwX4PwNPj/8F/7XStIVg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dkM7xgAAANwA&#10;AAAPAAAAAAAAAAAAAAAAAKoCAABkcnMvZG93bnJldi54bWxQSwUGAAAAAAQABAD6AAAAnQMAAAAA&#10;">
                        <v:line id="直線コネクタ 575" o:spid="_x0000_s1458" style="position:absolute;rotation:90;flip:x y;visibility:visible;mso-wrap-style:square" from="12858,14287" to="15716,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qvgsQAAADcAAAADwAAAGRycy9kb3ducmV2LnhtbESPQWsCMRSE74L/ITyht5q11NZujSIW&#10;RbxppefH5jVZ3Lwsm6yu/nojCB6HmfmGmc47V4kTNaH0rGA0zEAQF16XbBQcflevExAhImusPJOC&#10;CwWYz/q9Keban3lHp300IkE45KjAxljnUobCksMw9DVx8v594zAm2RipGzwnuKvkW5Z9SIclpwWL&#10;NS0tFcd96xTov6/laLs5rN679cRezU9rLr5V6mXQLb5BROriM/xob7SC8ecY7mfSEZ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Sq+CxAAAANwAAAAPAAAAAAAAAAAA&#10;AAAAAKECAABkcnMvZG93bnJldi54bWxQSwUGAAAAAAQABAD5AAAAkgMAAAAA&#10;" strokecolor="#118fbf" strokeweight="3pt">
                          <v:stroke endcap="square"/>
                        </v:line>
                        <v:line id="直線コネクタ 576" o:spid="_x0000_s1459" style="position:absolute;visibility:visible;mso-wrap-style:square" from="14287,12858" to="15716,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y9LMMAAADcAAAADwAAAGRycy9kb3ducmV2LnhtbESPX2vCMBTF34V9h3AHvmm6yVSqaSkD&#10;Qfc0dcPXS3Nty5qbksS2fvtlMPDxcP78ONt8NK3oyfnGsoKXeQKCuLS64UrB13k3W4PwAVlja5kU&#10;3MlDnj1NtphqO/CR+lOoRBxhn6KCOoQuldKXNRn0c9sRR+9qncEQpaukdjjEcdPK1yRZSoMNR0KN&#10;Hb3XVP6cbiZyL02///xweFn3QR++F8Wg20Kp6fNYbEAEGsMj/N/eawVvqyX8nYlHQG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svSzDAAAA3AAAAA8AAAAAAAAAAAAA&#10;AAAAoQIAAGRycy9kb3ducmV2LnhtbFBLBQYAAAAABAAEAPkAAACRAwAAAAA=&#10;" strokecolor="#118fbf" strokeweight="3pt">
                          <v:stroke endcap="square"/>
                        </v:line>
                        <v:line id="直線コネクタ 577" o:spid="_x0000_s1460" style="position:absolute;rotation:90;flip:x y;visibility:visible;mso-wrap-style:square" from="14644,11787" to="16787,1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SUbsQAAADcAAAADwAAAGRycy9kb3ducmV2LnhtbESPQWsCMRSE7wX/Q3hCbzWrtGq3RhFF&#10;EW+10vNj85osbl6WTVZXf30jCB6HmfmGmS06V4kzNaH0rGA4yEAQF16XbBQcfzZvUxAhImusPJOC&#10;KwVYzHsvM8y1v/A3nQ/RiAThkKMCG2OdSxkKSw7DwNfEyfvzjcOYZGOkbvCS4K6SoywbS4clpwWL&#10;Na0sFadD6xTo38/VcL87bt677dTezLo1V98q9drvll8gInXxGX60d1rBx2QC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1JRuxAAAANwAAAAPAAAAAAAAAAAA&#10;AAAAAKECAABkcnMvZG93bnJldi54bWxQSwUGAAAAAAQABAD5AAAAkgMAAAAA&#10;" strokecolor="#118fbf" strokeweight="3pt">
                          <v:stroke endcap="square"/>
                        </v:line>
                        <v:line id="直線コネクタ 578" o:spid="_x0000_s1461" style="position:absolute;visibility:visible;mso-wrap-style:square" from="15716,10715" to="17145,10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MxcAAAADcAAAADwAAAGRycy9kb3ducmV2LnhtbERPTWvCQBC9F/wPywje6kalrURXCULB&#10;9tRaxeuQHZNgdjbsbpP033cOhR4f73u7H12regqx8WxgMc9AEZfeNlwZOH+9Pq5BxYRssfVMBn4o&#10;wn43edhibv3An9SfUqUkhGOOBuqUulzrWNbkMM59RyzczQeHSWCotA04SLhr9TLLnrXDhqWhxo4O&#10;NZX307eT3mvTHz/eA17XfbJvl1Ux2LYwZjYdiw2oRGP6F/+5j9bA04uslTNyBP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O/jMXAAAAA3AAAAA8AAAAAAAAAAAAAAAAA&#10;oQIAAGRycy9kb3ducmV2LnhtbFBLBQYAAAAABAAEAPkAAACOAwAAAAA=&#10;" strokecolor="#118fbf" strokeweight="3pt">
                          <v:stroke endcap="square"/>
                        </v:line>
                        <v:line id="直線コネクタ 579" o:spid="_x0000_s1462" style="position:absolute;rotation:90;flip:x y;visibility:visible;mso-wrap-style:square" from="16430,10001" to="17859,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lh8QAAADcAAAADwAAAGRycy9kb3ducmV2LnhtbESPT2sCMRTE7wW/Q3iCt5pVtOrWKKIo&#10;0pt/6PmxeU2Wbl6WTVZXP31TKPQ4zMxvmOW6c5W4URNKzwpGwwwEceF1yUbB9bJ/nYMIEVlj5ZkU&#10;PCjAetV7WWKu/Z1PdDtHIxKEQ44KbIx1LmUoLDkMQ18TJ+/LNw5jko2RusF7grtKjrPsTTosOS1Y&#10;rGlrqfg+t06B/lxsRx/H637SHeb2aXatefhWqUG/27yDiNTF//Bf+6gVTGcL+D2Tj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6WHxAAAANwAAAAPAAAAAAAAAAAA&#10;AAAAAKECAABkcnMvZG93bnJldi54bWxQSwUGAAAAAAQABAD5AAAAkgMAAAAA&#10;" strokecolor="#118fbf" strokeweight="3pt">
                          <v:stroke endcap="square"/>
                        </v:line>
                        <v:line id="直線コネクタ 580" o:spid="_x0000_s1463" style="position:absolute;visibility:visible;mso-wrap-style:square" from="17145,9286" to="19288,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zw5MAAAADcAAAADwAAAGRycy9kb3ducmV2LnhtbERPTWvCQBC9F/wPywi91Y2WlhBdJRQK&#10;1lOrLV6H7JgEs7Nhd03Sf+8cCj0+3vdmN7lODRRi69nAcpGBIq68bbk28H16f8pBxYRssfNMBn4p&#10;wm47e9hgYf3IXzQcU60khGOBBpqU+kLrWDXkMC58TyzcxQeHSWCotQ04Srjr9CrLXrXDlqWhwZ7e&#10;Gqqux5uT3nM77D8PAc/5kOzHz3M52q405nE+lWtQiab0L/5z762Bl1zmyxk5Anp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c8OTAAAAA3AAAAA8AAAAAAAAAAAAAAAAA&#10;oQIAAGRycy9kb3ducmV2LnhtbFBLBQYAAAAABAAEAPkAAACOAwAAAAA=&#10;" strokecolor="#118fbf" strokeweight="3pt">
                          <v:stroke endcap="square"/>
                        </v:line>
                        <v:line id="直線コネクタ 581" o:spid="_x0000_s1464" style="position:absolute;rotation:90;flip:x y;visibility:visible;mso-wrap-style:square" from="18931,8929" to="19645,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ZpsQAAADcAAAADwAAAGRycy9kb3ducmV2LnhtbESPQWsCMRSE74X+h/AK3mp2iy3rapRi&#10;UcRbVTw/Ns9k6eZl2WR19dc3QqHHYWa+YebLwTXiQl2oPSvIxxkI4srrmo2C42H9WoAIEVlj45kU&#10;3CjAcvH8NMdS+yt/02UfjUgQDiUqsDG2pZShsuQwjH1LnLyz7xzGJDsjdYfXBHeNfMuyD+mw5rRg&#10;saWVpepn3zsF+jRd5bvtcT0ZNoW9m6/e3Hyv1Ohl+JyBiDTE//Bfe6sVvBc5PM6kI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NmmxAAAANwAAAAPAAAAAAAAAAAA&#10;AAAAAKECAABkcnMvZG93bnJldi54bWxQSwUGAAAAAAQABAD5AAAAkgMAAAAA&#10;" strokecolor="#118fbf" strokeweight="3pt">
                          <v:stroke endcap="square"/>
                        </v:line>
                        <v:line id="直線コネクタ 582" o:spid="_x0000_s1465" style="position:absolute;visibility:visible;mso-wrap-style:square" from="19288,8572" to="21431,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LLCMMAAADcAAAADwAAAGRycy9kb3ducmV2LnhtbESPS2vCQBSF94X+h+EWuqsTLZYQHSUU&#10;CurKR0u2l8w1CWbuhJkxif/eEYQuD+fxcZbr0bSiJ+cbywqmkwQEcWl1w5WC39PPRwrCB2SNrWVS&#10;cCMP69XryxIzbQc+UH8MlYgj7DNUUIfQZVL6siaDfmI74uidrTMYonSV1A6HOG5aOUuSL2mw4Uio&#10;saPvmsrL8Woit2j6zX7nsEj7oLd/n/mg21yp97cxX4AINIb/8LO90Qrm6QweZ+IR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CywjDAAAA3AAAAA8AAAAAAAAAAAAA&#10;AAAAoQIAAGRycy9kb3ducmV2LnhtbFBLBQYAAAAABAAEAPkAAACRAwAAAAA=&#10;" strokecolor="#118fbf" strokeweight="3pt">
                          <v:stroke endcap="square"/>
                        </v:line>
                      </v:group>
                      <v:group id="グループ化 583" o:spid="_x0000_s1466" style="position:absolute;left:21431;top:8572;width:7144;height:7144;flip:x" coordorigin="21431,8572"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xZUMQAAADcAAAA&#10;DwAAAAAAAAAAAAAAAACqAgAAZHJzL2Rvd25yZXYueG1sUEsFBgAAAAAEAAQA+gAAAJsDAAAAAA==&#10;">
                        <v:line id="直線コネクタ 584" o:spid="_x0000_s1467" style="position:absolute;rotation:90;flip:x y;visibility:visible;mso-wrap-style:square" from="20002,14287" to="22860,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6PsQAAADcAAAADwAAAGRycy9kb3ducmV2LnhtbESPQWvCQBSE74X+h+UVvNVNxJY0dSOi&#10;KNJbrfT8yD53g9m3IbvR6K/vFgo9DjPzDbNYjq4VF+pD41lBPs1AENdeN2wUHL+2zwWIEJE1tp5J&#10;wY0CLKvHhwWW2l/5ky6HaESCcChRgY2xK6UMtSWHYeo74uSdfO8wJtkbqXu8Jrhr5SzLXqXDhtOC&#10;xY7WlurzYXAK9PfbOv/YH7fzcVfYu9kM5uYHpSZP4+odRKQx/of/2nut4KWYw++ZdARk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03o+xAAAANwAAAAPAAAAAAAAAAAA&#10;AAAAAKECAABkcnMvZG93bnJldi54bWxQSwUGAAAAAAQABAD5AAAAkgMAAAAA&#10;" strokecolor="#118fbf" strokeweight="3pt">
                          <v:stroke endcap="square"/>
                        </v:line>
                        <v:line id="直線コネクタ 585" o:spid="_x0000_s1468" style="position:absolute;visibility:visible;mso-wrap-style:square" from="21431,12858" to="22860,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TfMMAAADcAAAADwAAAGRycy9kb3ducmV2LnhtbESPy2rDMBBF94X8g5hAdo3chhTjRjYm&#10;EEiyavMg28Ga2qbWyEiq7fx9VCh0ebmPw90Uk+nEQM63lhW8LBMQxJXVLdcKLufdcwrCB2SNnWVS&#10;cCcPRT572mCm7cifNJxCLeII+wwVNCH0mZS+asigX9qeOHpf1hkMUbpaaodjHDedfE2SN2mw5Uho&#10;sKdtQ9X36cdE7q0d9h9Hh7d0CPpwXZWj7kqlFvOpfAcRaAr/4b/2XitYp2v4PROPgM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rU3zDAAAA3AAAAA8AAAAAAAAAAAAA&#10;AAAAoQIAAGRycy9kb3ducmV2LnhtbFBLBQYAAAAABAAEAPkAAACRAwAAAAA=&#10;" strokecolor="#118fbf" strokeweight="3pt">
                          <v:stroke endcap="square"/>
                        </v:line>
                        <v:line id="直線コネクタ 586" o:spid="_x0000_s1469" style="position:absolute;rotation:90;flip:x y;visibility:visible;mso-wrap-style:square" from="21788,11787" to="23931,1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B0sMAAADcAAAADwAAAGRycy9kb3ducmV2LnhtbESPQWsCMRSE74L/ITzBm2aVVtbVKGJR&#10;pLeqeH5sXpOlm5dlk9W1v74pFHocZuYbZr3tXS3u1IbKs4LZNANBXHpdsVFwvRwmOYgQkTXWnknB&#10;kwJsN8PBGgvtH/xB93M0IkE4FKjAxtgUUobSksMw9Q1x8j596zAm2RqpW3wkuKvlPMsW0mHFacFi&#10;Q3tL5de5cwr0bbmfvZ+uh5f+mNtv89aZp++UGo/63QpEpD7+h//aJ63gNV/A75l0BO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NQdLDAAAA3AAAAA8AAAAAAAAAAAAA&#10;AAAAoQIAAGRycy9kb3ducmV2LnhtbFBLBQYAAAAABAAEAPkAAACRAwAAAAA=&#10;" strokecolor="#118fbf" strokeweight="3pt">
                          <v:stroke endcap="square"/>
                        </v:line>
                        <v:line id="直線コネクタ 587" o:spid="_x0000_s1470" style="position:absolute;visibility:visible;mso-wrap-style:square" from="22860,10715" to="24288,10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okMIAAADcAAAADwAAAGRycy9kb3ducmV2LnhtbESPX2vCMBTF3wf7DuEOfJvpHG6lGqUM&#10;BPXJ6cTXS3Nti81NSbK2fnsjCD4ezp8fZ74cTCM6cr62rOBjnIAgLqyuuVTwd1i9pyB8QNbYWCYF&#10;V/KwXLy+zDHTtudf6vahFHGEfYYKqhDaTEpfVGTQj21LHL2zdQZDlK6U2mEfx00jJ0nyJQ3WHAkV&#10;tvRTUXHZ/5vIPdXderd1eEq7oDfHz7zXTa7U6G3IZyACDeEZfrTXWsE0/Yb7mXg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okMIAAADcAAAADwAAAAAAAAAAAAAA&#10;AAChAgAAZHJzL2Rvd25yZXYueG1sUEsFBgAAAAAEAAQA+QAAAJADAAAAAA==&#10;" strokecolor="#118fbf" strokeweight="3pt">
                          <v:stroke endcap="square"/>
                        </v:line>
                        <v:line id="直線コネクタ 588" o:spid="_x0000_s1471" style="position:absolute;rotation:90;flip:x y;visibility:visible;mso-wrap-style:square" from="23573,10001" to="25002,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5wO8EAAADcAAAADwAAAGRycy9kb3ducmV2LnhtbERPz2vCMBS+D/wfwhN2m6kyR9cZRRwO&#10;8bYqnh/NMyk2L6VJte6vXw6Cx4/v92I1uEZcqQu1ZwXTSQaCuPK6ZqPgeNi+5SBCRNbYeCYFdwqw&#10;Wo5eFlhof+NfupbRiBTCoUAFNsa2kDJUlhyGiW+JE3f2ncOYYGek7vCWwl0jZ1n2IR3WnBostrSx&#10;VF3K3inQp8/NdL87bt+Hn9z+me/e3H2v1Ot4WH+BiDTEp/jh3mkF8zytTWfS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nnA7wQAAANwAAAAPAAAAAAAAAAAAAAAA&#10;AKECAABkcnMvZG93bnJldi54bWxQSwUGAAAAAAQABAD5AAAAjwMAAAAA&#10;" strokecolor="#118fbf" strokeweight="3pt">
                          <v:stroke endcap="square"/>
                        </v:line>
                        <v:line id="直線コネクタ 589" o:spid="_x0000_s1472" style="position:absolute;visibility:visible;mso-wrap-style:square" from="24288,9286" to="26432,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ZZecMAAADcAAAADwAAAGRycy9kb3ducmV2LnhtbESPy2rDMBBF94H8g5hAd4mchgbXjWxM&#10;oJB21bzIdrCmtqk1MpJiu39fFQpdXu7jcHfFZDoxkPOtZQXrVQKCuLK65VrB5fy6TEH4gKyxs0wK&#10;vslDkc9nO8y0HflIwynUIo6wz1BBE0KfSemrhgz6le2Jo/dpncEQpauldjjGcdPJxyTZSoMtR0KD&#10;Pe0bqr5OdxO5t3Y4fLw7vKVD0G/XTTnqrlTqYTGVLyACTeE//Nc+aAVP6TP8nolH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mWXnDAAAA3AAAAA8AAAAAAAAAAAAA&#10;AAAAoQIAAGRycy9kb3ducmV2LnhtbFBLBQYAAAAABAAEAPkAAACRAwAAAAA=&#10;" strokecolor="#118fbf" strokeweight="3pt">
                          <v:stroke endcap="square"/>
                        </v:line>
                        <v:line id="直線コネクタ 590" o:spid="_x0000_s1473" style="position:absolute;rotation:90;flip:x y;visibility:visible;mso-wrap-style:square" from="26075,8929" to="26789,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q4MAAAADcAAAADwAAAGRycy9kb3ducmV2LnhtbERPy4rCMBTdC/MP4Q7MTlNlFK1GEQcH&#10;cecD15fmmhSbm9KkWufrJwvB5eG8F6vOVeJOTSg9KxgOMhDEhdclGwXn07Y/BREissbKMyl4UoDV&#10;8qO3wFz7Bx/ofoxGpBAOOSqwMda5lKGw5DAMfE2cuKtvHMYEGyN1g48U7io5yrKJdFhyarBY08ZS&#10;cTu2ToG+zDbD/e68/e5+p/bP/LTm6Vulvj679RxEpC6+xS/3TisYz9L8dCYdAbn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x6uDAAAAA3AAAAA8AAAAAAAAAAAAAAAAA&#10;oQIAAGRycy9kb3ducmV2LnhtbFBLBQYAAAAABAAEAPkAAACOAwAAAAA=&#10;" strokecolor="#118fbf" strokeweight="3pt">
                          <v:stroke endcap="square"/>
                        </v:line>
                        <v:line id="直線コネクタ 591" o:spid="_x0000_s1474" style="position:absolute;visibility:visible;mso-wrap-style:square" from="26432,8572" to="28575,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DosIAAADcAAAADwAAAGRycy9kb3ducmV2LnhtbESPX2vCMBTF3wd+h3AF32aqsqHVKEUQ&#10;dE+bm/h6aa5tsbkpSWzrtzcDwcfD+fPjrDa9qUVLzleWFUzGCQji3OqKCwV/v7v3OQgfkDXWlknB&#10;nTxs1oO3FabadvxD7TEUIo6wT1FBGUKTSunzkgz6sW2Io3exzmCI0hVSO+ziuKnlNEk+pcGKI6HE&#10;hrYl5dfjzUTuuWr3318Oz/M26MNplnW6zpQaDftsCSJQH17hZ3uvFXwsJvB/Jh4B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nDosIAAADcAAAADwAAAAAAAAAAAAAA&#10;AAChAgAAZHJzL2Rvd25yZXYueG1sUEsFBgAAAAAEAAQA+QAAAJADAAAAAA==&#10;" strokecolor="#118fbf" strokeweight="3pt">
                          <v:stroke endcap="square"/>
                        </v:line>
                      </v:group>
                    </v:group>
                  </v:group>
                  <v:line id="直線コネクタ 85" o:spid="_x0000_s1475" style="position:absolute;rotation:90;flip:x;visibility:visible;mso-wrap-style:square" from="58293,6761" to="62469,6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VG2cMAAADcAAAADwAAAGRycy9kb3ducmV2LnhtbESP3YrCMBSE7wXfIZwFb8QmFla02yi6&#10;rOCV4M8DHJpj293mpDRR69ubBcHLYWa+YfJVbxtxo87XjjVMEwWCuHCm5lLD+bSdzEH4gGywcUwa&#10;HuRhtRwOcsyMu/OBbsdQighhn6GGKoQ2k9IXFVn0iWuJo3dxncUQZVdK0+E9wm0jU6Vm0mLNcaHC&#10;lr4rKv6OV6vhlPrets12dtmcld/j9ace/yqtRx/9+gtEoD68w6/2zmj4XKTwfyYe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VRtnDAAAA3AAAAA8AAAAAAAAAAAAA&#10;AAAAoQIAAGRycy9kb3ducmV2LnhtbFBLBQYAAAAABAAEAPkAAACRAwAAAAA=&#10;" strokecolor="#c43d1f" strokeweight="2pt"/>
                  <v:shape id="テキスト ボックス 86" o:spid="_x0000_s1476" type="#_x0000_t202" style="position:absolute;left:53241;top:8854;width:14219;height:970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FXRscA&#10;AADcAAAADwAAAGRycy9kb3ducmV2LnhtbESPQWvCQBSE70L/w/IKXqRutFo0dRUVAlYvJvbQ4zP7&#10;mqTNvg3Zrab/vlsQPA4z8w2zWHWmFhdqXWVZwWgYgSDOra64UPB+Sp5mIJxH1lhbJgW/5GC1fOgt&#10;MNb2yildMl+IAGEXo4LS+yaW0uUlGXRD2xAH79O2Bn2QbSF1i9cAN7UcR9GLNFhxWCixoW1J+Xf2&#10;YxS87Xdf0+PmI1sPTueZ6ybJId0kSvUfu/UrCE+dv4dv7Z1WMJ0/w/+ZcAT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RV0bHAAAA3AAAAA8AAAAAAAAAAAAAAAAAmAIAAGRy&#10;cy9kb3ducmV2LnhtbFBLBQYAAAAABAAEAPUAAACMAwAAAAA=&#10;" fillcolor="window" stroked="f">
                    <v:fill opacity=".5" color2="window" rotate="t" focusposition=".5,.5" focussize="" colors="0 window;49807f window;1 window" focus="100%" type="gradientRadial">
                      <o:fill v:ext="view" type="gradientCenter"/>
                    </v:fill>
                    <v:textbox>
                      <w:txbxContent>
                        <w:p w:rsidR="000D2897" w:rsidRPr="00DA563E" w:rsidRDefault="000D2897" w:rsidP="00DA563E">
                          <w:pPr>
                            <w:pStyle w:val="Web"/>
                            <w:spacing w:before="0" w:beforeAutospacing="0" w:after="0" w:afterAutospacing="0"/>
                            <w:rPr>
                              <w:sz w:val="22"/>
                              <w:szCs w:val="22"/>
                            </w:rPr>
                          </w:pPr>
                          <w:r w:rsidRPr="00DA563E">
                            <w:rPr>
                              <w:rFonts w:ascii="メイリオ" w:eastAsia="メイリオ" w:hAnsi="メイリオ" w:cs="メイリオ" w:hint="eastAsia"/>
                              <w:b/>
                              <w:bCs/>
                              <w:color w:val="C43D1F"/>
                              <w:kern w:val="24"/>
                              <w:sz w:val="22"/>
                              <w:szCs w:val="22"/>
                            </w:rPr>
                            <w:t>この桁数が</w:t>
                          </w:r>
                          <w:r w:rsidRPr="00DA563E">
                            <w:rPr>
                              <w:rFonts w:ascii="メイリオ" w:eastAsia="メイリオ" w:hAnsi="メイリオ" w:cs="メイリオ" w:hint="eastAsia"/>
                              <w:b/>
                              <w:bCs/>
                              <w:color w:val="C43D1F"/>
                              <w:kern w:val="24"/>
                              <w:sz w:val="22"/>
                              <w:szCs w:val="22"/>
                            </w:rPr>
                            <w:br/>
                            <w:t>量子化ビット数</w:t>
                          </w:r>
                        </w:p>
                      </w:txbxContent>
                    </v:textbox>
                  </v:shape>
                  <v:shape id="テキスト ボックス 91" o:spid="_x0000_s1477" type="#_x0000_t202" style="position:absolute;left:56758;width:9934;height:5309;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PMscA&#10;AADcAAAADwAAAGRycy9kb3ducmV2LnhtbESPQWvCQBSE70L/w/IKXkrdKFo0dRUVAlovGj14fGZf&#10;k7TZtyG7avz3bqHgcZiZb5jpvDWVuFLjSssK+r0IBHFmdcm5guMheR+DcB5ZY2WZFNzJwXz20pli&#10;rO2N93RNfS4ChF2MCgrv61hKlxVk0PVsTRy8b9sY9EE2udQN3gLcVHIQRR/SYMlhocCaVgVlv+nF&#10;KNh8rX9Gu+UpXbwdzmPXDpPtfpko1X1tF58gPLX+Gf5vr7WC0WQIf2fCE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4zzLHAAAA3AAAAA8AAAAAAAAAAAAAAAAAmAIAAGRy&#10;cy9kb3ducmV2LnhtbFBLBQYAAAAABAAEAPUAAACMAwAAAAA=&#10;" fillcolor="window" stroked="f">
                    <v:fill opacity=".5" color2="window" rotate="t" focusposition=".5,.5" focussize="" colors="0 window;49807f window;1 window" focus="100%" type="gradientRadial">
                      <o:fill v:ext="view" type="gradientCenter"/>
                    </v:fill>
                    <v:textbox>
                      <w:txbxContent>
                        <w:p w:rsidR="000D2897" w:rsidRPr="00DA563E" w:rsidRDefault="000D2897" w:rsidP="00DA563E">
                          <w:pPr>
                            <w:pStyle w:val="Web"/>
                            <w:spacing w:before="0" w:beforeAutospacing="0" w:after="0" w:afterAutospacing="0"/>
                            <w:rPr>
                              <w:sz w:val="22"/>
                              <w:szCs w:val="22"/>
                            </w:rPr>
                          </w:pPr>
                          <w:r w:rsidRPr="00DA563E">
                            <w:rPr>
                              <w:rFonts w:ascii="メイリオ" w:eastAsia="メイリオ" w:hAnsi="メイリオ" w:cs="メイリオ" w:hint="eastAsia"/>
                              <w:b/>
                              <w:bCs/>
                              <w:color w:val="0CA15F"/>
                              <w:kern w:val="24"/>
                              <w:sz w:val="22"/>
                              <w:szCs w:val="22"/>
                            </w:rPr>
                            <w:t>11111111</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93" o:spid="_x0000_s1478" type="#_x0000_t38" style="position:absolute;left:12096;top:1428;width:40006;height:29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mS8YAAADcAAAADwAAAGRycy9kb3ducmV2LnhtbESPQWvCQBSE74L/YXlCL6KbFi1N6hpC&#10;S0T00sZeentkX5Ng9m3IbjXtr3cFweMwM98wq3QwrThR7xrLCh7nEQji0uqGKwVfh3z2AsJ5ZI2t&#10;ZVLwRw7S9Xi0wkTbM3/SqfCVCBB2CSqove8SKV1Zk0E3tx1x8H5sb9AH2VdS93gOcNPKpyh6lgYb&#10;Dgs1dvRWU3ksfo2C3MYLKf+zZrfdfB/3tqL3j/1UqYfJkL2C8DT4e/jW3moFy3gJ1zPhCM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55kvGAAAA3AAAAA8AAAAAAAAA&#10;AAAAAAAAoQIAAGRycy9kb3ducmV2LnhtbFBLBQYAAAAABAAEAPkAAACUAwAAAAA=&#10;" adj="10800" strokecolor="#0ca15f" strokeweight="4.5pt">
                    <v:stroke endarrow="classic" endarrowwidth="wide" endarrowlength="long"/>
                    <v:shadow on="t" color="black" opacity="26214f" origin="-.5,-.5" offset=".74836mm,.74836mm"/>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9" o:spid="_x0000_s1479" type="#_x0000_t86" style="position:absolute;left:59531;top:-3144;width:1428;height:142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sLbsYA&#10;AADcAAAADwAAAGRycy9kb3ducmV2LnhtbESPQWvCQBSE74L/YXmF3nRTaa2mWUULLa0IYpTg8ZF9&#10;TYLZtyG7NfHfu0Khx2FmvmGSZW9qcaHWVZYVPI0jEMS51RUXCo6Hj9EMhPPIGmvLpOBKDpaL4SDB&#10;WNuO93RJfSEChF2MCkrvm1hKl5dk0I1tQxy8H9sa9EG2hdQtdgFuajmJoqk0WHFYKLGh95Lyc/pr&#10;FNjPNCvqw25z9dn6u3uW29PqdavU40O/egPhqff/4b/2l1bwMp/C/Uw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sLbsYAAADcAAAADwAAAAAAAAAAAAAAAACYAgAAZHJz&#10;L2Rvd25yZXYueG1sUEsFBgAAAAAEAAQA9QAAAIsDAAAAAA==&#10;" adj="180" strokecolor="#c43d1f" strokeweight="2pt"/>
                </v:group>
              </v:group>
            </w:pict>
          </mc:Fallback>
        </mc:AlternateContent>
      </w:r>
    </w:p>
    <w:p w:rsidR="00522066" w:rsidRDefault="00522066" w:rsidP="00522066">
      <w:pPr>
        <w:rPr>
          <w:rFonts w:ascii="HG丸ｺﾞｼｯｸM-PRO" w:hAnsi="HG丸ｺﾞｼｯｸM-PRO"/>
          <w:lang w:bidi="ar-SA"/>
        </w:rPr>
      </w:pPr>
    </w:p>
    <w:p w:rsidR="00522066" w:rsidRDefault="00522066" w:rsidP="00522066">
      <w:pPr>
        <w:rPr>
          <w:rFonts w:ascii="HG丸ｺﾞｼｯｸM-PRO" w:hAnsi="HG丸ｺﾞｼｯｸM-PRO"/>
          <w:lang w:bidi="ar-SA"/>
        </w:rPr>
      </w:pPr>
    </w:p>
    <w:p w:rsidR="00522066" w:rsidRDefault="00522066" w:rsidP="00522066">
      <w:pPr>
        <w:rPr>
          <w:rFonts w:ascii="HG丸ｺﾞｼｯｸM-PRO" w:hAnsi="HG丸ｺﾞｼｯｸM-PRO"/>
          <w:lang w:bidi="ar-SA"/>
        </w:rPr>
      </w:pPr>
    </w:p>
    <w:p w:rsidR="00DA563E" w:rsidRDefault="00DA563E" w:rsidP="00522066">
      <w:pPr>
        <w:rPr>
          <w:rFonts w:ascii="HG丸ｺﾞｼｯｸM-PRO" w:hAnsi="HG丸ｺﾞｼｯｸM-PRO"/>
          <w:lang w:bidi="ar-SA"/>
        </w:rPr>
      </w:pPr>
    </w:p>
    <w:p w:rsidR="00DA563E" w:rsidRDefault="00DA563E" w:rsidP="00522066">
      <w:pPr>
        <w:rPr>
          <w:rFonts w:ascii="HG丸ｺﾞｼｯｸM-PRO" w:hAnsi="HG丸ｺﾞｼｯｸM-PRO"/>
          <w:lang w:bidi="ar-SA"/>
        </w:rPr>
      </w:pPr>
    </w:p>
    <w:p w:rsidR="00DA563E" w:rsidRDefault="00DA563E" w:rsidP="00522066">
      <w:pPr>
        <w:rPr>
          <w:rFonts w:ascii="HG丸ｺﾞｼｯｸM-PRO" w:hAnsi="HG丸ｺﾞｼｯｸM-PRO"/>
          <w:lang w:bidi="ar-SA"/>
        </w:rPr>
      </w:pPr>
    </w:p>
    <w:p w:rsidR="00DA563E" w:rsidRDefault="00DA563E" w:rsidP="00522066">
      <w:pPr>
        <w:rPr>
          <w:rFonts w:ascii="HG丸ｺﾞｼｯｸM-PRO" w:hAnsi="HG丸ｺﾞｼｯｸM-PRO"/>
          <w:lang w:bidi="ar-SA"/>
        </w:rPr>
      </w:pPr>
    </w:p>
    <w:p w:rsidR="00DA563E" w:rsidRDefault="00DA563E"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41B1D" w:rsidRDefault="00D41B1D" w:rsidP="00522066">
      <w:pPr>
        <w:rPr>
          <w:rFonts w:ascii="HG丸ｺﾞｼｯｸM-PRO" w:hAnsi="HG丸ｺﾞｼｯｸM-PRO"/>
          <w:lang w:bidi="ar-SA"/>
        </w:rPr>
      </w:pPr>
    </w:p>
    <w:p w:rsidR="00DA563E" w:rsidRDefault="00DA563E" w:rsidP="00DA563E">
      <w:pPr>
        <w:ind w:firstLine="240"/>
        <w:rPr>
          <w:rFonts w:ascii="HG丸ｺﾞｼｯｸM-PRO" w:hAnsi="HG丸ｺﾞｼｯｸM-PRO"/>
          <w:sz w:val="24"/>
          <w:lang w:bidi="ar-SA"/>
        </w:rPr>
      </w:pPr>
      <w:r w:rsidRPr="00DA563E">
        <w:rPr>
          <w:rFonts w:ascii="HG丸ｺﾞｼｯｸM-PRO" w:hAnsi="HG丸ｺﾞｼｯｸM-PRO" w:hint="eastAsia"/>
          <w:sz w:val="24"/>
          <w:lang w:bidi="ar-SA"/>
        </w:rPr>
        <w:lastRenderedPageBreak/>
        <w:t>18. 3. 1</w:t>
      </w:r>
      <w:r>
        <w:rPr>
          <w:rFonts w:ascii="HG丸ｺﾞｼｯｸM-PRO" w:hAnsi="HG丸ｺﾞｼｯｸM-PRO" w:hint="eastAsia"/>
          <w:sz w:val="24"/>
          <w:lang w:bidi="ar-SA"/>
        </w:rPr>
        <w:t xml:space="preserve">  量子化ビット数</w:t>
      </w:r>
    </w:p>
    <w:p w:rsidR="00D41B1D" w:rsidRDefault="00D41B1D" w:rsidP="00DA563E">
      <w:pPr>
        <w:ind w:firstLine="240"/>
        <w:rPr>
          <w:rFonts w:ascii="HG丸ｺﾞｼｯｸM-PRO" w:hAnsi="HG丸ｺﾞｼｯｸM-PRO"/>
          <w:sz w:val="24"/>
          <w:lang w:bidi="ar-SA"/>
        </w:rPr>
      </w:pPr>
    </w:p>
    <w:p w:rsidR="00DA563E" w:rsidRPr="00DA563E" w:rsidRDefault="00DA563E" w:rsidP="00DA563E">
      <w:pPr>
        <w:rPr>
          <w:rFonts w:ascii="HG丸ｺﾞｼｯｸM-PRO" w:hAnsi="HG丸ｺﾞｼｯｸM-PRO"/>
          <w:szCs w:val="21"/>
          <w:lang w:bidi="ar-SA"/>
        </w:rPr>
      </w:pPr>
      <w:r w:rsidRPr="00DA563E">
        <w:rPr>
          <w:rFonts w:ascii="HG丸ｺﾞｼｯｸM-PRO" w:hAnsi="HG丸ｺﾞｼｯｸM-PRO" w:hint="eastAsia"/>
          <w:szCs w:val="21"/>
          <w:lang w:bidi="ar-SA"/>
        </w:rPr>
        <w:t>量子化ビット数とは音声をデジタル信号に変換する</w:t>
      </w:r>
      <w:r w:rsidRPr="001E2512">
        <w:rPr>
          <w:rFonts w:ascii="HG丸ｺﾞｼｯｸM-PRO" w:hAnsi="HG丸ｺﾞｼｯｸM-PRO" w:hint="eastAsia"/>
          <w:color w:val="FF0000"/>
          <w:szCs w:val="21"/>
          <w:lang w:bidi="ar-SA"/>
        </w:rPr>
        <w:t>量子化</w:t>
      </w:r>
      <w:r w:rsidRPr="00DA563E">
        <w:rPr>
          <w:rFonts w:ascii="HG丸ｺﾞｼｯｸM-PRO" w:hAnsi="HG丸ｺﾞｼｯｸM-PRO" w:hint="eastAsia"/>
          <w:szCs w:val="21"/>
          <w:lang w:bidi="ar-SA"/>
        </w:rPr>
        <w:t>の際に、</w:t>
      </w:r>
      <w:r w:rsidRPr="001E2512">
        <w:rPr>
          <w:rFonts w:ascii="HG丸ｺﾞｼｯｸM-PRO" w:hAnsi="HG丸ｺﾞｼｯｸM-PRO" w:hint="eastAsia"/>
          <w:color w:val="FF0000"/>
          <w:szCs w:val="21"/>
          <w:lang w:bidi="ar-SA"/>
        </w:rPr>
        <w:t>データを何ビットで表現するか</w:t>
      </w:r>
      <w:r w:rsidRPr="00DA563E">
        <w:rPr>
          <w:rFonts w:ascii="HG丸ｺﾞｼｯｸM-PRO" w:hAnsi="HG丸ｺﾞｼｯｸM-PRO" w:hint="eastAsia"/>
          <w:szCs w:val="21"/>
          <w:lang w:bidi="ar-SA"/>
        </w:rPr>
        <w:t>を示す値のこと。</w:t>
      </w:r>
    </w:p>
    <w:p w:rsidR="00DA563E" w:rsidRDefault="00DA563E" w:rsidP="00DA563E">
      <w:pPr>
        <w:rPr>
          <w:rFonts w:ascii="HG丸ｺﾞｼｯｸM-PRO" w:hAnsi="HG丸ｺﾞｼｯｸM-PRO"/>
          <w:szCs w:val="21"/>
          <w:lang w:bidi="ar-SA"/>
        </w:rPr>
      </w:pPr>
      <w:r>
        <w:rPr>
          <w:rFonts w:ascii="HG丸ｺﾞｼｯｸM-PRO" w:hAnsi="HG丸ｺﾞｼｯｸM-PRO" w:hint="eastAsia"/>
          <w:szCs w:val="21"/>
          <w:lang w:bidi="ar-SA"/>
        </w:rPr>
        <w:t>＝振幅(縦軸)を</w:t>
      </w:r>
      <w:r w:rsidRPr="00DA563E">
        <w:rPr>
          <w:rFonts w:ascii="HG丸ｺﾞｼｯｸM-PRO" w:hAnsi="HG丸ｺﾞｼｯｸM-PRO" w:hint="eastAsia"/>
          <w:color w:val="00B0F0"/>
          <w:szCs w:val="21"/>
          <w:lang w:bidi="ar-SA"/>
        </w:rPr>
        <w:t>何段階で区切るか</w:t>
      </w:r>
    </w:p>
    <w:p w:rsidR="00DA563E" w:rsidRDefault="00DA563E" w:rsidP="00DA563E">
      <w:pPr>
        <w:rPr>
          <w:rFonts w:ascii="HG丸ｺﾞｼｯｸM-PRO" w:hAnsi="HG丸ｺﾞｼｯｸM-PRO"/>
          <w:szCs w:val="21"/>
          <w:lang w:bidi="ar-SA"/>
        </w:rPr>
      </w:pPr>
      <w:r>
        <w:rPr>
          <w:rFonts w:ascii="HG丸ｺﾞｼｯｸM-PRO" w:hAnsi="HG丸ｺﾞｼｯｸM-PRO" w:hint="eastAsia"/>
          <w:szCs w:val="21"/>
          <w:lang w:bidi="ar-SA"/>
        </w:rPr>
        <w:t>という意味は同じ意味。</w:t>
      </w:r>
    </w:p>
    <w:p w:rsidR="00CF692D" w:rsidRDefault="00CF692D" w:rsidP="00DA563E">
      <w:pPr>
        <w:rPr>
          <w:rFonts w:ascii="HG丸ｺﾞｼｯｸM-PRO" w:hAnsi="HG丸ｺﾞｼｯｸM-PRO"/>
          <w:szCs w:val="21"/>
          <w:lang w:bidi="ar-SA"/>
        </w:rPr>
      </w:pPr>
    </w:p>
    <w:p w:rsidR="00DA563E" w:rsidRDefault="00DA563E" w:rsidP="00DA563E">
      <w:pPr>
        <w:rPr>
          <w:rFonts w:ascii="HG丸ｺﾞｼｯｸM-PRO" w:hAnsi="HG丸ｺﾞｼｯｸM-PRO"/>
          <w:szCs w:val="21"/>
          <w:lang w:bidi="ar-SA"/>
        </w:rPr>
      </w:pPr>
      <w:r>
        <w:rPr>
          <w:rFonts w:ascii="HG丸ｺﾞｼｯｸM-PRO" w:hAnsi="HG丸ｺﾞｼｯｸM-PRO" w:hint="eastAsia"/>
          <w:szCs w:val="21"/>
          <w:lang w:bidi="ar-SA"/>
        </w:rPr>
        <w:t>量子化ビット数が大きくなると、使える桁数が増えるので</w:t>
      </w:r>
    </w:p>
    <w:tbl>
      <w:tblPr>
        <w:tblStyle w:val="af3"/>
        <w:tblW w:w="0" w:type="auto"/>
        <w:tblInd w:w="592" w:type="dxa"/>
        <w:tblLook w:val="04A0" w:firstRow="1" w:lastRow="0" w:firstColumn="1" w:lastColumn="0" w:noHBand="0" w:noVBand="1"/>
      </w:tblPr>
      <w:tblGrid>
        <w:gridCol w:w="2376"/>
        <w:gridCol w:w="4962"/>
      </w:tblGrid>
      <w:tr w:rsidR="00DA563E" w:rsidTr="00A719C8">
        <w:tc>
          <w:tcPr>
            <w:tcW w:w="2376" w:type="dxa"/>
          </w:tcPr>
          <w:p w:rsidR="00DA563E" w:rsidRDefault="00A719C8" w:rsidP="00A719C8">
            <w:pPr>
              <w:ind w:firstLineChars="0" w:firstLine="0"/>
              <w:jc w:val="center"/>
              <w:rPr>
                <w:rFonts w:ascii="HG丸ｺﾞｼｯｸM-PRO" w:hAnsi="HG丸ｺﾞｼｯｸM-PRO"/>
                <w:szCs w:val="21"/>
                <w:lang w:bidi="ar-SA"/>
              </w:rPr>
            </w:pPr>
            <w:r>
              <w:rPr>
                <w:rFonts w:ascii="HG丸ｺﾞｼｯｸM-PRO" w:hAnsi="HG丸ｺﾞｼｯｸM-PRO" w:hint="eastAsia"/>
                <w:szCs w:val="21"/>
                <w:lang w:bidi="ar-SA"/>
              </w:rPr>
              <w:t>メリット</w:t>
            </w:r>
          </w:p>
        </w:tc>
        <w:tc>
          <w:tcPr>
            <w:tcW w:w="4962" w:type="dxa"/>
          </w:tcPr>
          <w:p w:rsidR="00DA563E" w:rsidRDefault="00A719C8" w:rsidP="00A719C8">
            <w:pPr>
              <w:ind w:firstLineChars="0" w:firstLine="0"/>
              <w:jc w:val="center"/>
              <w:rPr>
                <w:rFonts w:ascii="HG丸ｺﾞｼｯｸM-PRO" w:hAnsi="HG丸ｺﾞｼｯｸM-PRO"/>
                <w:szCs w:val="21"/>
                <w:lang w:bidi="ar-SA"/>
              </w:rPr>
            </w:pPr>
            <w:r>
              <w:rPr>
                <w:rFonts w:ascii="HG丸ｺﾞｼｯｸM-PRO" w:hAnsi="HG丸ｺﾞｼｯｸM-PRO" w:hint="eastAsia"/>
                <w:szCs w:val="21"/>
                <w:lang w:bidi="ar-SA"/>
              </w:rPr>
              <w:t>大きなダイナミック・レンジが表現できる</w:t>
            </w:r>
          </w:p>
        </w:tc>
      </w:tr>
      <w:tr w:rsidR="00DA563E" w:rsidTr="00A719C8">
        <w:tc>
          <w:tcPr>
            <w:tcW w:w="2376" w:type="dxa"/>
          </w:tcPr>
          <w:p w:rsidR="00DA563E" w:rsidRDefault="00A719C8" w:rsidP="00A719C8">
            <w:pPr>
              <w:ind w:firstLineChars="0" w:firstLine="0"/>
              <w:jc w:val="center"/>
              <w:rPr>
                <w:rFonts w:ascii="HG丸ｺﾞｼｯｸM-PRO" w:hAnsi="HG丸ｺﾞｼｯｸM-PRO"/>
                <w:szCs w:val="21"/>
                <w:lang w:bidi="ar-SA"/>
              </w:rPr>
            </w:pPr>
            <w:r>
              <w:rPr>
                <w:rFonts w:ascii="HG丸ｺﾞｼｯｸM-PRO" w:hAnsi="HG丸ｺﾞｼｯｸM-PRO" w:hint="eastAsia"/>
                <w:szCs w:val="21"/>
                <w:lang w:bidi="ar-SA"/>
              </w:rPr>
              <w:t>デメリット</w:t>
            </w:r>
          </w:p>
        </w:tc>
        <w:tc>
          <w:tcPr>
            <w:tcW w:w="4962" w:type="dxa"/>
          </w:tcPr>
          <w:p w:rsidR="00DA563E" w:rsidRPr="00A719C8" w:rsidRDefault="00A719C8" w:rsidP="00A719C8">
            <w:pPr>
              <w:ind w:firstLineChars="0" w:firstLine="0"/>
              <w:jc w:val="center"/>
              <w:rPr>
                <w:rFonts w:ascii="HG丸ｺﾞｼｯｸM-PRO" w:hAnsi="HG丸ｺﾞｼｯｸM-PRO"/>
                <w:szCs w:val="21"/>
                <w:lang w:bidi="ar-SA"/>
              </w:rPr>
            </w:pPr>
            <w:r>
              <w:rPr>
                <w:rFonts w:ascii="HG丸ｺﾞｼｯｸM-PRO" w:hAnsi="HG丸ｺﾞｼｯｸM-PRO" w:hint="eastAsia"/>
                <w:szCs w:val="21"/>
                <w:lang w:bidi="ar-SA"/>
              </w:rPr>
              <w:t>データの量が増えてしまう</w:t>
            </w:r>
          </w:p>
        </w:tc>
      </w:tr>
    </w:tbl>
    <w:p w:rsidR="00DA563E" w:rsidRDefault="00DA563E" w:rsidP="00DA563E">
      <w:pPr>
        <w:rPr>
          <w:rFonts w:ascii="HG丸ｺﾞｼｯｸM-PRO" w:hAnsi="HG丸ｺﾞｼｯｸM-PRO"/>
          <w:szCs w:val="21"/>
          <w:lang w:bidi="ar-SA"/>
        </w:rPr>
      </w:pPr>
    </w:p>
    <w:p w:rsidR="00A719C8" w:rsidRDefault="00A719C8" w:rsidP="00A719C8">
      <w:pPr>
        <w:pStyle w:val="2"/>
        <w:rPr>
          <w:rFonts w:ascii="HG丸ｺﾞｼｯｸM-PRO" w:hAnsi="HG丸ｺﾞｼｯｸM-PRO"/>
          <w:lang w:bidi="ar-SA"/>
        </w:rPr>
      </w:pPr>
      <w:r w:rsidRPr="00A719C8">
        <w:rPr>
          <w:rFonts w:ascii="HG丸ｺﾞｼｯｸM-PRO" w:hAnsi="HG丸ｺﾞｼｯｸM-PRO" w:hint="eastAsia"/>
          <w:lang w:bidi="ar-SA"/>
        </w:rPr>
        <w:t>クオリティーを上げるには</w:t>
      </w:r>
    </w:p>
    <w:p w:rsidR="00D41B1D" w:rsidRPr="00D41B1D" w:rsidRDefault="00D41B1D" w:rsidP="00D41B1D">
      <w:pPr>
        <w:rPr>
          <w:lang w:bidi="ar-SA"/>
        </w:rPr>
      </w:pPr>
    </w:p>
    <w:p w:rsidR="00A719C8" w:rsidRDefault="00A719C8" w:rsidP="00A719C8">
      <w:pPr>
        <w:rPr>
          <w:rFonts w:ascii="HG丸ｺﾞｼｯｸM-PRO" w:hAnsi="HG丸ｺﾞｼｯｸM-PRO"/>
          <w:lang w:bidi="ar-SA"/>
        </w:rPr>
      </w:pPr>
      <w:r>
        <w:rPr>
          <w:rFonts w:ascii="HG丸ｺﾞｼｯｸM-PRO" w:hAnsi="HG丸ｺﾞｼｯｸM-PRO" w:hint="eastAsia"/>
          <w:noProof/>
          <w:lang w:bidi="ar-SA"/>
        </w:rPr>
        <mc:AlternateContent>
          <mc:Choice Requires="wpg">
            <w:drawing>
              <wp:anchor distT="0" distB="0" distL="114300" distR="114300" simplePos="0" relativeHeight="251831296" behindDoc="0" locked="0" layoutInCell="1" allowOverlap="1" wp14:anchorId="303AB6EC" wp14:editId="57883F8B">
                <wp:simplePos x="0" y="0"/>
                <wp:positionH relativeFrom="column">
                  <wp:posOffset>3951893</wp:posOffset>
                </wp:positionH>
                <wp:positionV relativeFrom="paragraph">
                  <wp:posOffset>382905</wp:posOffset>
                </wp:positionV>
                <wp:extent cx="1452592" cy="890270"/>
                <wp:effectExtent l="0" t="0" r="14605" b="43180"/>
                <wp:wrapNone/>
                <wp:docPr id="327" name="グループ化 327"/>
                <wp:cNvGraphicFramePr/>
                <a:graphic xmlns:a="http://schemas.openxmlformats.org/drawingml/2006/main">
                  <a:graphicData uri="http://schemas.microsoft.com/office/word/2010/wordprocessingGroup">
                    <wpg:wgp>
                      <wpg:cNvGrpSpPr/>
                      <wpg:grpSpPr>
                        <a:xfrm>
                          <a:off x="0" y="0"/>
                          <a:ext cx="1452592" cy="890270"/>
                          <a:chOff x="0" y="0"/>
                          <a:chExt cx="4143404" cy="2286016"/>
                        </a:xfrm>
                      </wpg:grpSpPr>
                      <wpg:grpSp>
                        <wpg:cNvPr id="324" name="グループ化 6"/>
                        <wpg:cNvGrpSpPr/>
                        <wpg:grpSpPr>
                          <a:xfrm>
                            <a:off x="285750" y="285750"/>
                            <a:ext cx="3571900" cy="1785950"/>
                            <a:chOff x="0" y="0"/>
                            <a:chExt cx="2857520" cy="1428760"/>
                          </a:xfrm>
                          <a:effectLst>
                            <a:outerShdw blurRad="50800" dist="38100" dir="2700000" algn="tl" rotWithShape="0">
                              <a:prstClr val="black">
                                <a:alpha val="40000"/>
                              </a:prstClr>
                            </a:outerShdw>
                          </a:effectLst>
                        </wpg:grpSpPr>
                        <wps:wsp>
                          <wps:cNvPr id="325" name="円弧 325"/>
                          <wps:cNvSpPr/>
                          <wps:spPr>
                            <a:xfrm>
                              <a:off x="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DB56B8"/>
                            </w:txbxContent>
                          </wps:txbx>
                          <wps:bodyPr rtlCol="0" anchor="ctr"/>
                        </wps:wsp>
                        <wps:wsp>
                          <wps:cNvPr id="326" name="円弧 326"/>
                          <wps:cNvSpPr/>
                          <wps:spPr>
                            <a:xfrm rot="10800000">
                              <a:off x="1428760" y="0"/>
                              <a:ext cx="1428760" cy="1428760"/>
                            </a:xfrm>
                            <a:prstGeom prst="arc">
                              <a:avLst>
                                <a:gd name="adj1" fmla="val 10761782"/>
                                <a:gd name="adj2" fmla="val 0"/>
                              </a:avLst>
                            </a:prstGeom>
                            <a:noFill/>
                            <a:ln w="38100" cap="rnd">
                              <a:solidFill>
                                <a:srgbClr val="C62873"/>
                              </a:solidFill>
                              <a:prstDash val="solid"/>
                            </a:ln>
                            <a:effectLst/>
                          </wps:spPr>
                          <wps:txbx>
                            <w:txbxContent>
                              <w:p w:rsidR="000D2897" w:rsidRDefault="000D2897" w:rsidP="00DB56B8"/>
                            </w:txbxContent>
                          </wps:txbx>
                          <wps:bodyPr rtlCol="0" anchor="ctr"/>
                        </wps:wsp>
                      </wpg:grpSp>
                      <wpg:grpSp>
                        <wpg:cNvPr id="323" name="グループ化 323"/>
                        <wpg:cNvGrpSpPr/>
                        <wpg:grpSpPr>
                          <a:xfrm>
                            <a:off x="0" y="0"/>
                            <a:ext cx="4143404" cy="2286016"/>
                            <a:chOff x="0" y="0"/>
                            <a:chExt cx="4143404" cy="2286016"/>
                          </a:xfrm>
                        </wpg:grpSpPr>
                        <wps:wsp>
                          <wps:cNvPr id="256" name="直線コネクタ 49"/>
                          <wps:cNvCnPr/>
                          <wps:spPr>
                            <a:xfrm rot="5400000">
                              <a:off x="-857250" y="1143008"/>
                              <a:ext cx="2286016" cy="0"/>
                            </a:xfrm>
                            <a:prstGeom prst="line">
                              <a:avLst/>
                            </a:prstGeom>
                            <a:noFill/>
                            <a:ln w="5000">
                              <a:solidFill>
                                <a:sysClr val="windowText" lastClr="000000">
                                  <a:lumMod val="50000"/>
                                  <a:lumOff val="50000"/>
                                </a:sysClr>
                              </a:solidFill>
                              <a:prstDash val="solid"/>
                            </a:ln>
                            <a:effectLst/>
                          </wps:spPr>
                          <wps:bodyPr/>
                        </wps:wsp>
                        <wpg:grpSp>
                          <wpg:cNvPr id="257" name="グループ化 9"/>
                          <wpg:cNvGrpSpPr/>
                          <wpg:grpSpPr>
                            <a:xfrm>
                              <a:off x="285750" y="285758"/>
                              <a:ext cx="3571900" cy="1785950"/>
                              <a:chOff x="0" y="0"/>
                              <a:chExt cx="2857520" cy="1428760"/>
                            </a:xfrm>
                            <a:effectLst>
                              <a:outerShdw blurRad="50800" dist="38100" dir="2700000" algn="tl" rotWithShape="0">
                                <a:prstClr val="black">
                                  <a:alpha val="40000"/>
                                </a:prstClr>
                              </a:outerShdw>
                            </a:effectLst>
                          </wpg:grpSpPr>
                          <wpg:grpSp>
                            <wpg:cNvPr id="258" name="グループ化 258"/>
                            <wpg:cNvGrpSpPr/>
                            <wpg:grpSpPr>
                              <a:xfrm>
                                <a:off x="0" y="0"/>
                                <a:ext cx="1428760" cy="714380"/>
                                <a:chOff x="0" y="0"/>
                                <a:chExt cx="1428760" cy="714380"/>
                              </a:xfrm>
                            </wpg:grpSpPr>
                            <wpg:grpSp>
                              <wpg:cNvPr id="259" name="グループ化 259"/>
                              <wpg:cNvGrpSpPr/>
                              <wpg:grpSpPr>
                                <a:xfrm>
                                  <a:off x="0" y="0"/>
                                  <a:ext cx="714380" cy="714380"/>
                                  <a:chOff x="0" y="0"/>
                                  <a:chExt cx="714380" cy="714380"/>
                                </a:xfrm>
                              </wpg:grpSpPr>
                              <wps:wsp>
                                <wps:cNvPr id="260" name="直線コネクタ 260"/>
                                <wps:cNvCnPr/>
                                <wps:spPr>
                                  <a:xfrm rot="5400000" flipH="1" flipV="1">
                                    <a:off x="-142876" y="571504"/>
                                    <a:ext cx="285752" cy="0"/>
                                  </a:xfrm>
                                  <a:prstGeom prst="line">
                                    <a:avLst/>
                                  </a:prstGeom>
                                  <a:noFill/>
                                  <a:ln w="38100" cap="sq">
                                    <a:solidFill>
                                      <a:srgbClr val="118FBF"/>
                                    </a:solidFill>
                                    <a:prstDash val="solid"/>
                                  </a:ln>
                                  <a:effectLst/>
                                </wps:spPr>
                                <wps:bodyPr/>
                              </wps:wsp>
                              <wps:wsp>
                                <wps:cNvPr id="261" name="直線コネクタ 261"/>
                                <wps:cNvCnPr/>
                                <wps:spPr>
                                  <a:xfrm>
                                    <a:off x="0" y="428628"/>
                                    <a:ext cx="142876" cy="0"/>
                                  </a:xfrm>
                                  <a:prstGeom prst="line">
                                    <a:avLst/>
                                  </a:prstGeom>
                                  <a:noFill/>
                                  <a:ln w="38100" cap="sq">
                                    <a:solidFill>
                                      <a:srgbClr val="118FBF"/>
                                    </a:solidFill>
                                    <a:prstDash val="solid"/>
                                  </a:ln>
                                  <a:effectLst/>
                                </wps:spPr>
                                <wps:bodyPr/>
                              </wps:wsp>
                              <wps:wsp>
                                <wps:cNvPr id="262" name="直線コネクタ 262"/>
                                <wps:cNvCnPr/>
                                <wps:spPr>
                                  <a:xfrm rot="5400000" flipH="1" flipV="1">
                                    <a:off x="35719" y="321471"/>
                                    <a:ext cx="214314" cy="0"/>
                                  </a:xfrm>
                                  <a:prstGeom prst="line">
                                    <a:avLst/>
                                  </a:prstGeom>
                                  <a:noFill/>
                                  <a:ln w="38100" cap="sq">
                                    <a:solidFill>
                                      <a:srgbClr val="118FBF"/>
                                    </a:solidFill>
                                    <a:prstDash val="solid"/>
                                  </a:ln>
                                  <a:effectLst/>
                                </wps:spPr>
                                <wps:bodyPr/>
                              </wps:wsp>
                              <wps:wsp>
                                <wps:cNvPr id="263" name="直線コネクタ 263"/>
                                <wps:cNvCnPr/>
                                <wps:spPr>
                                  <a:xfrm>
                                    <a:off x="142876" y="214314"/>
                                    <a:ext cx="142876" cy="0"/>
                                  </a:xfrm>
                                  <a:prstGeom prst="line">
                                    <a:avLst/>
                                  </a:prstGeom>
                                  <a:noFill/>
                                  <a:ln w="38100" cap="sq">
                                    <a:solidFill>
                                      <a:srgbClr val="118FBF"/>
                                    </a:solidFill>
                                    <a:prstDash val="solid"/>
                                  </a:ln>
                                  <a:effectLst/>
                                </wps:spPr>
                                <wps:bodyPr/>
                              </wps:wsp>
                              <wps:wsp>
                                <wps:cNvPr id="264" name="直線コネクタ 264"/>
                                <wps:cNvCnPr/>
                                <wps:spPr>
                                  <a:xfrm rot="5400000" flipH="1" flipV="1">
                                    <a:off x="214314" y="142876"/>
                                    <a:ext cx="142876" cy="0"/>
                                  </a:xfrm>
                                  <a:prstGeom prst="line">
                                    <a:avLst/>
                                  </a:prstGeom>
                                  <a:noFill/>
                                  <a:ln w="38100" cap="sq">
                                    <a:solidFill>
                                      <a:srgbClr val="118FBF"/>
                                    </a:solidFill>
                                    <a:prstDash val="solid"/>
                                  </a:ln>
                                  <a:effectLst/>
                                </wps:spPr>
                                <wps:bodyPr/>
                              </wps:wsp>
                              <wps:wsp>
                                <wps:cNvPr id="265" name="直線コネクタ 265"/>
                                <wps:cNvCnPr/>
                                <wps:spPr>
                                  <a:xfrm>
                                    <a:off x="285752" y="71438"/>
                                    <a:ext cx="214314" cy="0"/>
                                  </a:xfrm>
                                  <a:prstGeom prst="line">
                                    <a:avLst/>
                                  </a:prstGeom>
                                  <a:noFill/>
                                  <a:ln w="38100" cap="sq">
                                    <a:solidFill>
                                      <a:srgbClr val="118FBF"/>
                                    </a:solidFill>
                                    <a:prstDash val="solid"/>
                                  </a:ln>
                                  <a:effectLst/>
                                </wps:spPr>
                                <wps:bodyPr/>
                              </wps:wsp>
                              <wps:wsp>
                                <wps:cNvPr id="266" name="直線コネクタ 266"/>
                                <wps:cNvCnPr/>
                                <wps:spPr>
                                  <a:xfrm rot="5400000" flipH="1" flipV="1">
                                    <a:off x="464347" y="35719"/>
                                    <a:ext cx="71438" cy="0"/>
                                  </a:xfrm>
                                  <a:prstGeom prst="line">
                                    <a:avLst/>
                                  </a:prstGeom>
                                  <a:noFill/>
                                  <a:ln w="38100" cap="sq">
                                    <a:solidFill>
                                      <a:srgbClr val="118FBF"/>
                                    </a:solidFill>
                                    <a:prstDash val="solid"/>
                                  </a:ln>
                                  <a:effectLst/>
                                </wps:spPr>
                                <wps:bodyPr/>
                              </wps:wsp>
                              <wps:wsp>
                                <wps:cNvPr id="267" name="直線コネクタ 267"/>
                                <wps:cNvCnPr/>
                                <wps:spPr>
                                  <a:xfrm>
                                    <a:off x="500066" y="0"/>
                                    <a:ext cx="214314" cy="0"/>
                                  </a:xfrm>
                                  <a:prstGeom prst="line">
                                    <a:avLst/>
                                  </a:prstGeom>
                                  <a:noFill/>
                                  <a:ln w="38100" cap="sq">
                                    <a:solidFill>
                                      <a:srgbClr val="118FBF"/>
                                    </a:solidFill>
                                    <a:prstDash val="solid"/>
                                  </a:ln>
                                  <a:effectLst/>
                                </wps:spPr>
                                <wps:bodyPr/>
                              </wps:wsp>
                            </wpg:grpSp>
                            <wpg:grpSp>
                              <wpg:cNvPr id="268" name="グループ化 268"/>
                              <wpg:cNvGrpSpPr/>
                              <wpg:grpSpPr>
                                <a:xfrm flipH="1">
                                  <a:off x="714380" y="0"/>
                                  <a:ext cx="714380" cy="714380"/>
                                  <a:chOff x="714380" y="0"/>
                                  <a:chExt cx="714380" cy="714380"/>
                                </a:xfrm>
                              </wpg:grpSpPr>
                              <wps:wsp>
                                <wps:cNvPr id="269" name="直線コネクタ 269"/>
                                <wps:cNvCnPr/>
                                <wps:spPr>
                                  <a:xfrm rot="5400000" flipH="1" flipV="1">
                                    <a:off x="571504" y="571504"/>
                                    <a:ext cx="285752" cy="0"/>
                                  </a:xfrm>
                                  <a:prstGeom prst="line">
                                    <a:avLst/>
                                  </a:prstGeom>
                                  <a:noFill/>
                                  <a:ln w="38100" cap="sq">
                                    <a:solidFill>
                                      <a:srgbClr val="118FBF"/>
                                    </a:solidFill>
                                    <a:prstDash val="solid"/>
                                  </a:ln>
                                  <a:effectLst/>
                                </wps:spPr>
                                <wps:bodyPr/>
                              </wps:wsp>
                              <wps:wsp>
                                <wps:cNvPr id="270" name="直線コネクタ 270"/>
                                <wps:cNvCnPr/>
                                <wps:spPr>
                                  <a:xfrm>
                                    <a:off x="714380" y="428628"/>
                                    <a:ext cx="142876" cy="0"/>
                                  </a:xfrm>
                                  <a:prstGeom prst="line">
                                    <a:avLst/>
                                  </a:prstGeom>
                                  <a:noFill/>
                                  <a:ln w="38100" cap="sq">
                                    <a:solidFill>
                                      <a:srgbClr val="118FBF"/>
                                    </a:solidFill>
                                    <a:prstDash val="solid"/>
                                  </a:ln>
                                  <a:effectLst/>
                                </wps:spPr>
                                <wps:bodyPr/>
                              </wps:wsp>
                              <wps:wsp>
                                <wps:cNvPr id="271" name="直線コネクタ 271"/>
                                <wps:cNvCnPr/>
                                <wps:spPr>
                                  <a:xfrm rot="5400000" flipH="1" flipV="1">
                                    <a:off x="750099" y="321471"/>
                                    <a:ext cx="214314" cy="0"/>
                                  </a:xfrm>
                                  <a:prstGeom prst="line">
                                    <a:avLst/>
                                  </a:prstGeom>
                                  <a:noFill/>
                                  <a:ln w="38100" cap="sq">
                                    <a:solidFill>
                                      <a:srgbClr val="118FBF"/>
                                    </a:solidFill>
                                    <a:prstDash val="solid"/>
                                  </a:ln>
                                  <a:effectLst/>
                                </wps:spPr>
                                <wps:bodyPr/>
                              </wps:wsp>
                              <wps:wsp>
                                <wps:cNvPr id="272" name="直線コネクタ 272"/>
                                <wps:cNvCnPr/>
                                <wps:spPr>
                                  <a:xfrm>
                                    <a:off x="857256" y="214314"/>
                                    <a:ext cx="142876" cy="0"/>
                                  </a:xfrm>
                                  <a:prstGeom prst="line">
                                    <a:avLst/>
                                  </a:prstGeom>
                                  <a:noFill/>
                                  <a:ln w="38100" cap="sq">
                                    <a:solidFill>
                                      <a:srgbClr val="118FBF"/>
                                    </a:solidFill>
                                    <a:prstDash val="solid"/>
                                  </a:ln>
                                  <a:effectLst/>
                                </wps:spPr>
                                <wps:bodyPr/>
                              </wps:wsp>
                              <wps:wsp>
                                <wps:cNvPr id="273" name="直線コネクタ 273"/>
                                <wps:cNvCnPr/>
                                <wps:spPr>
                                  <a:xfrm rot="5400000" flipH="1" flipV="1">
                                    <a:off x="928694" y="142876"/>
                                    <a:ext cx="142876" cy="0"/>
                                  </a:xfrm>
                                  <a:prstGeom prst="line">
                                    <a:avLst/>
                                  </a:prstGeom>
                                  <a:noFill/>
                                  <a:ln w="38100" cap="sq">
                                    <a:solidFill>
                                      <a:srgbClr val="118FBF"/>
                                    </a:solidFill>
                                    <a:prstDash val="solid"/>
                                  </a:ln>
                                  <a:effectLst/>
                                </wps:spPr>
                                <wps:bodyPr/>
                              </wps:wsp>
                              <wps:wsp>
                                <wps:cNvPr id="274" name="直線コネクタ 274"/>
                                <wps:cNvCnPr/>
                                <wps:spPr>
                                  <a:xfrm>
                                    <a:off x="1000132" y="71438"/>
                                    <a:ext cx="214314" cy="0"/>
                                  </a:xfrm>
                                  <a:prstGeom prst="line">
                                    <a:avLst/>
                                  </a:prstGeom>
                                  <a:noFill/>
                                  <a:ln w="38100" cap="sq">
                                    <a:solidFill>
                                      <a:srgbClr val="118FBF"/>
                                    </a:solidFill>
                                    <a:prstDash val="solid"/>
                                  </a:ln>
                                  <a:effectLst/>
                                </wps:spPr>
                                <wps:bodyPr/>
                              </wps:wsp>
                              <wps:wsp>
                                <wps:cNvPr id="275" name="直線コネクタ 275"/>
                                <wps:cNvCnPr/>
                                <wps:spPr>
                                  <a:xfrm rot="5400000" flipH="1" flipV="1">
                                    <a:off x="1178727" y="35719"/>
                                    <a:ext cx="71438" cy="0"/>
                                  </a:xfrm>
                                  <a:prstGeom prst="line">
                                    <a:avLst/>
                                  </a:prstGeom>
                                  <a:noFill/>
                                  <a:ln w="38100" cap="sq">
                                    <a:solidFill>
                                      <a:srgbClr val="118FBF"/>
                                    </a:solidFill>
                                    <a:prstDash val="solid"/>
                                  </a:ln>
                                  <a:effectLst/>
                                </wps:spPr>
                                <wps:bodyPr/>
                              </wps:wsp>
                              <wps:wsp>
                                <wps:cNvPr id="276" name="直線コネクタ 276"/>
                                <wps:cNvCnPr/>
                                <wps:spPr>
                                  <a:xfrm>
                                    <a:off x="1214446" y="0"/>
                                    <a:ext cx="214314" cy="0"/>
                                  </a:xfrm>
                                  <a:prstGeom prst="line">
                                    <a:avLst/>
                                  </a:prstGeom>
                                  <a:noFill/>
                                  <a:ln w="38100" cap="sq">
                                    <a:solidFill>
                                      <a:srgbClr val="118FBF"/>
                                    </a:solidFill>
                                    <a:prstDash val="solid"/>
                                  </a:ln>
                                  <a:effectLst/>
                                </wps:spPr>
                                <wps:bodyPr/>
                              </wps:wsp>
                            </wpg:grpSp>
                          </wpg:grpSp>
                          <wpg:grpSp>
                            <wpg:cNvPr id="277" name="グループ化 277"/>
                            <wpg:cNvGrpSpPr/>
                            <wpg:grpSpPr>
                              <a:xfrm flipV="1">
                                <a:off x="1428760" y="714380"/>
                                <a:ext cx="1428760" cy="714380"/>
                                <a:chOff x="1428760" y="714380"/>
                                <a:chExt cx="1428760" cy="714380"/>
                              </a:xfrm>
                            </wpg:grpSpPr>
                            <wpg:grpSp>
                              <wpg:cNvPr id="278" name="グループ化 278"/>
                              <wpg:cNvGrpSpPr/>
                              <wpg:grpSpPr>
                                <a:xfrm>
                                  <a:off x="1428760" y="714380"/>
                                  <a:ext cx="714380" cy="714380"/>
                                  <a:chOff x="1428760" y="714380"/>
                                  <a:chExt cx="714380" cy="714380"/>
                                </a:xfrm>
                              </wpg:grpSpPr>
                              <wps:wsp>
                                <wps:cNvPr id="279" name="直線コネクタ 279"/>
                                <wps:cNvCnPr/>
                                <wps:spPr>
                                  <a:xfrm rot="5400000" flipH="1" flipV="1">
                                    <a:off x="1285884" y="1285884"/>
                                    <a:ext cx="285752" cy="0"/>
                                  </a:xfrm>
                                  <a:prstGeom prst="line">
                                    <a:avLst/>
                                  </a:prstGeom>
                                  <a:noFill/>
                                  <a:ln w="38100" cap="sq">
                                    <a:solidFill>
                                      <a:srgbClr val="118FBF"/>
                                    </a:solidFill>
                                    <a:prstDash val="solid"/>
                                  </a:ln>
                                  <a:effectLst/>
                                </wps:spPr>
                                <wps:bodyPr/>
                              </wps:wsp>
                              <wps:wsp>
                                <wps:cNvPr id="280" name="直線コネクタ 280"/>
                                <wps:cNvCnPr/>
                                <wps:spPr>
                                  <a:xfrm>
                                    <a:off x="1428760" y="1143008"/>
                                    <a:ext cx="142876" cy="0"/>
                                  </a:xfrm>
                                  <a:prstGeom prst="line">
                                    <a:avLst/>
                                  </a:prstGeom>
                                  <a:noFill/>
                                  <a:ln w="38100" cap="sq">
                                    <a:solidFill>
                                      <a:srgbClr val="118FBF"/>
                                    </a:solidFill>
                                    <a:prstDash val="solid"/>
                                  </a:ln>
                                  <a:effectLst/>
                                </wps:spPr>
                                <wps:bodyPr/>
                              </wps:wsp>
                              <wps:wsp>
                                <wps:cNvPr id="281" name="直線コネクタ 281"/>
                                <wps:cNvCnPr/>
                                <wps:spPr>
                                  <a:xfrm rot="5400000" flipH="1" flipV="1">
                                    <a:off x="1464479" y="1035851"/>
                                    <a:ext cx="214314" cy="0"/>
                                  </a:xfrm>
                                  <a:prstGeom prst="line">
                                    <a:avLst/>
                                  </a:prstGeom>
                                  <a:noFill/>
                                  <a:ln w="38100" cap="sq">
                                    <a:solidFill>
                                      <a:srgbClr val="118FBF"/>
                                    </a:solidFill>
                                    <a:prstDash val="solid"/>
                                  </a:ln>
                                  <a:effectLst/>
                                </wps:spPr>
                                <wps:bodyPr/>
                              </wps:wsp>
                              <wps:wsp>
                                <wps:cNvPr id="282" name="直線コネクタ 282"/>
                                <wps:cNvCnPr/>
                                <wps:spPr>
                                  <a:xfrm>
                                    <a:off x="1571636" y="928694"/>
                                    <a:ext cx="142876" cy="0"/>
                                  </a:xfrm>
                                  <a:prstGeom prst="line">
                                    <a:avLst/>
                                  </a:prstGeom>
                                  <a:noFill/>
                                  <a:ln w="38100" cap="sq">
                                    <a:solidFill>
                                      <a:srgbClr val="118FBF"/>
                                    </a:solidFill>
                                    <a:prstDash val="solid"/>
                                  </a:ln>
                                  <a:effectLst/>
                                </wps:spPr>
                                <wps:bodyPr/>
                              </wps:wsp>
                              <wps:wsp>
                                <wps:cNvPr id="283" name="直線コネクタ 283"/>
                                <wps:cNvCnPr/>
                                <wps:spPr>
                                  <a:xfrm rot="5400000" flipH="1" flipV="1">
                                    <a:off x="1643074" y="857256"/>
                                    <a:ext cx="142876" cy="0"/>
                                  </a:xfrm>
                                  <a:prstGeom prst="line">
                                    <a:avLst/>
                                  </a:prstGeom>
                                  <a:noFill/>
                                  <a:ln w="38100" cap="sq">
                                    <a:solidFill>
                                      <a:srgbClr val="118FBF"/>
                                    </a:solidFill>
                                    <a:prstDash val="solid"/>
                                  </a:ln>
                                  <a:effectLst/>
                                </wps:spPr>
                                <wps:bodyPr/>
                              </wps:wsp>
                              <wps:wsp>
                                <wps:cNvPr id="284" name="直線コネクタ 284"/>
                                <wps:cNvCnPr/>
                                <wps:spPr>
                                  <a:xfrm>
                                    <a:off x="1714512" y="785818"/>
                                    <a:ext cx="214314" cy="0"/>
                                  </a:xfrm>
                                  <a:prstGeom prst="line">
                                    <a:avLst/>
                                  </a:prstGeom>
                                  <a:noFill/>
                                  <a:ln w="38100" cap="sq">
                                    <a:solidFill>
                                      <a:srgbClr val="118FBF"/>
                                    </a:solidFill>
                                    <a:prstDash val="solid"/>
                                  </a:ln>
                                  <a:effectLst/>
                                </wps:spPr>
                                <wps:bodyPr/>
                              </wps:wsp>
                              <wps:wsp>
                                <wps:cNvPr id="285" name="直線コネクタ 285"/>
                                <wps:cNvCnPr/>
                                <wps:spPr>
                                  <a:xfrm rot="5400000" flipH="1" flipV="1">
                                    <a:off x="1893107" y="750099"/>
                                    <a:ext cx="71438" cy="0"/>
                                  </a:xfrm>
                                  <a:prstGeom prst="line">
                                    <a:avLst/>
                                  </a:prstGeom>
                                  <a:noFill/>
                                  <a:ln w="38100" cap="sq">
                                    <a:solidFill>
                                      <a:srgbClr val="118FBF"/>
                                    </a:solidFill>
                                    <a:prstDash val="solid"/>
                                  </a:ln>
                                  <a:effectLst/>
                                </wps:spPr>
                                <wps:bodyPr/>
                              </wps:wsp>
                              <wps:wsp>
                                <wps:cNvPr id="286" name="直線コネクタ 286"/>
                                <wps:cNvCnPr/>
                                <wps:spPr>
                                  <a:xfrm>
                                    <a:off x="1928826" y="714380"/>
                                    <a:ext cx="214314" cy="0"/>
                                  </a:xfrm>
                                  <a:prstGeom prst="line">
                                    <a:avLst/>
                                  </a:prstGeom>
                                  <a:noFill/>
                                  <a:ln w="38100" cap="sq">
                                    <a:solidFill>
                                      <a:srgbClr val="118FBF"/>
                                    </a:solidFill>
                                    <a:prstDash val="solid"/>
                                  </a:ln>
                                  <a:effectLst/>
                                </wps:spPr>
                                <wps:bodyPr/>
                              </wps:wsp>
                            </wpg:grpSp>
                            <wpg:grpSp>
                              <wpg:cNvPr id="287" name="グループ化 287"/>
                              <wpg:cNvGrpSpPr/>
                              <wpg:grpSpPr>
                                <a:xfrm flipH="1">
                                  <a:off x="2143140" y="714380"/>
                                  <a:ext cx="714380" cy="714380"/>
                                  <a:chOff x="2143140" y="714380"/>
                                  <a:chExt cx="714380" cy="714380"/>
                                </a:xfrm>
                              </wpg:grpSpPr>
                              <wps:wsp>
                                <wps:cNvPr id="288" name="直線コネクタ 288"/>
                                <wps:cNvCnPr/>
                                <wps:spPr>
                                  <a:xfrm rot="5400000" flipH="1" flipV="1">
                                    <a:off x="2000264" y="1285884"/>
                                    <a:ext cx="285752" cy="0"/>
                                  </a:xfrm>
                                  <a:prstGeom prst="line">
                                    <a:avLst/>
                                  </a:prstGeom>
                                  <a:noFill/>
                                  <a:ln w="38100" cap="sq">
                                    <a:solidFill>
                                      <a:srgbClr val="118FBF"/>
                                    </a:solidFill>
                                    <a:prstDash val="solid"/>
                                  </a:ln>
                                  <a:effectLst/>
                                </wps:spPr>
                                <wps:bodyPr/>
                              </wps:wsp>
                              <wps:wsp>
                                <wps:cNvPr id="289" name="直線コネクタ 289"/>
                                <wps:cNvCnPr/>
                                <wps:spPr>
                                  <a:xfrm>
                                    <a:off x="2143140" y="1143008"/>
                                    <a:ext cx="142876" cy="0"/>
                                  </a:xfrm>
                                  <a:prstGeom prst="line">
                                    <a:avLst/>
                                  </a:prstGeom>
                                  <a:noFill/>
                                  <a:ln w="38100" cap="sq">
                                    <a:solidFill>
                                      <a:srgbClr val="118FBF"/>
                                    </a:solidFill>
                                    <a:prstDash val="solid"/>
                                  </a:ln>
                                  <a:effectLst/>
                                </wps:spPr>
                                <wps:bodyPr/>
                              </wps:wsp>
                              <wps:wsp>
                                <wps:cNvPr id="290" name="直線コネクタ 290"/>
                                <wps:cNvCnPr/>
                                <wps:spPr>
                                  <a:xfrm rot="5400000" flipH="1" flipV="1">
                                    <a:off x="2178859" y="1035851"/>
                                    <a:ext cx="214314" cy="0"/>
                                  </a:xfrm>
                                  <a:prstGeom prst="line">
                                    <a:avLst/>
                                  </a:prstGeom>
                                  <a:noFill/>
                                  <a:ln w="38100" cap="sq">
                                    <a:solidFill>
                                      <a:srgbClr val="118FBF"/>
                                    </a:solidFill>
                                    <a:prstDash val="solid"/>
                                  </a:ln>
                                  <a:effectLst/>
                                </wps:spPr>
                                <wps:bodyPr/>
                              </wps:wsp>
                              <wps:wsp>
                                <wps:cNvPr id="291" name="直線コネクタ 291"/>
                                <wps:cNvCnPr/>
                                <wps:spPr>
                                  <a:xfrm>
                                    <a:off x="2286016" y="928694"/>
                                    <a:ext cx="142876" cy="0"/>
                                  </a:xfrm>
                                  <a:prstGeom prst="line">
                                    <a:avLst/>
                                  </a:prstGeom>
                                  <a:noFill/>
                                  <a:ln w="38100" cap="sq">
                                    <a:solidFill>
                                      <a:srgbClr val="118FBF"/>
                                    </a:solidFill>
                                    <a:prstDash val="solid"/>
                                  </a:ln>
                                  <a:effectLst/>
                                </wps:spPr>
                                <wps:bodyPr/>
                              </wps:wsp>
                              <wps:wsp>
                                <wps:cNvPr id="292" name="直線コネクタ 292"/>
                                <wps:cNvCnPr/>
                                <wps:spPr>
                                  <a:xfrm rot="5400000" flipH="1" flipV="1">
                                    <a:off x="2357454" y="857256"/>
                                    <a:ext cx="142876" cy="0"/>
                                  </a:xfrm>
                                  <a:prstGeom prst="line">
                                    <a:avLst/>
                                  </a:prstGeom>
                                  <a:noFill/>
                                  <a:ln w="38100" cap="sq">
                                    <a:solidFill>
                                      <a:srgbClr val="118FBF"/>
                                    </a:solidFill>
                                    <a:prstDash val="solid"/>
                                  </a:ln>
                                  <a:effectLst/>
                                </wps:spPr>
                                <wps:bodyPr/>
                              </wps:wsp>
                              <wps:wsp>
                                <wps:cNvPr id="293" name="直線コネクタ 293"/>
                                <wps:cNvCnPr/>
                                <wps:spPr>
                                  <a:xfrm>
                                    <a:off x="2428892" y="785818"/>
                                    <a:ext cx="214314" cy="0"/>
                                  </a:xfrm>
                                  <a:prstGeom prst="line">
                                    <a:avLst/>
                                  </a:prstGeom>
                                  <a:noFill/>
                                  <a:ln w="38100" cap="sq">
                                    <a:solidFill>
                                      <a:srgbClr val="118FBF"/>
                                    </a:solidFill>
                                    <a:prstDash val="solid"/>
                                  </a:ln>
                                  <a:effectLst/>
                                </wps:spPr>
                                <wps:bodyPr/>
                              </wps:wsp>
                              <wps:wsp>
                                <wps:cNvPr id="294" name="直線コネクタ 294"/>
                                <wps:cNvCnPr/>
                                <wps:spPr>
                                  <a:xfrm rot="5400000" flipH="1" flipV="1">
                                    <a:off x="2607487" y="750099"/>
                                    <a:ext cx="71438" cy="0"/>
                                  </a:xfrm>
                                  <a:prstGeom prst="line">
                                    <a:avLst/>
                                  </a:prstGeom>
                                  <a:noFill/>
                                  <a:ln w="38100" cap="sq">
                                    <a:solidFill>
                                      <a:srgbClr val="118FBF"/>
                                    </a:solidFill>
                                    <a:prstDash val="solid"/>
                                  </a:ln>
                                  <a:effectLst/>
                                </wps:spPr>
                                <wps:bodyPr/>
                              </wps:wsp>
                              <wps:wsp>
                                <wps:cNvPr id="295" name="直線コネクタ 295"/>
                                <wps:cNvCnPr/>
                                <wps:spPr>
                                  <a:xfrm>
                                    <a:off x="2643206" y="714380"/>
                                    <a:ext cx="214314" cy="0"/>
                                  </a:xfrm>
                                  <a:prstGeom prst="line">
                                    <a:avLst/>
                                  </a:prstGeom>
                                  <a:noFill/>
                                  <a:ln w="38100" cap="sq">
                                    <a:solidFill>
                                      <a:srgbClr val="118FBF"/>
                                    </a:solidFill>
                                    <a:prstDash val="solid"/>
                                  </a:ln>
                                  <a:effectLst/>
                                </wps:spPr>
                                <wps:bodyPr/>
                              </wps:wsp>
                            </wpg:grpSp>
                          </wpg:grpSp>
                        </wpg:grpSp>
                        <wps:wsp>
                          <wps:cNvPr id="296" name="直線コネクタ 51"/>
                          <wps:cNvCnPr/>
                          <wps:spPr>
                            <a:xfrm rot="5400000">
                              <a:off x="-666750" y="1143008"/>
                              <a:ext cx="2286016" cy="0"/>
                            </a:xfrm>
                            <a:prstGeom prst="line">
                              <a:avLst/>
                            </a:prstGeom>
                            <a:noFill/>
                            <a:ln w="5000">
                              <a:solidFill>
                                <a:sysClr val="windowText" lastClr="000000">
                                  <a:lumMod val="50000"/>
                                  <a:lumOff val="50000"/>
                                </a:sysClr>
                              </a:solidFill>
                              <a:prstDash val="solid"/>
                            </a:ln>
                            <a:effectLst/>
                          </wps:spPr>
                          <wps:bodyPr/>
                        </wps:wsp>
                        <wps:wsp>
                          <wps:cNvPr id="297" name="直線コネクタ 52"/>
                          <wps:cNvCnPr/>
                          <wps:spPr>
                            <a:xfrm rot="5400000">
                              <a:off x="-495300" y="1143008"/>
                              <a:ext cx="2286016" cy="0"/>
                            </a:xfrm>
                            <a:prstGeom prst="line">
                              <a:avLst/>
                            </a:prstGeom>
                            <a:noFill/>
                            <a:ln w="5000">
                              <a:solidFill>
                                <a:sysClr val="windowText" lastClr="000000">
                                  <a:lumMod val="50000"/>
                                  <a:lumOff val="50000"/>
                                </a:sysClr>
                              </a:solidFill>
                              <a:prstDash val="solid"/>
                            </a:ln>
                            <a:effectLst/>
                          </wps:spPr>
                          <wps:bodyPr/>
                        </wps:wsp>
                        <wps:wsp>
                          <wps:cNvPr id="298" name="直線コネクタ 53"/>
                          <wps:cNvCnPr/>
                          <wps:spPr>
                            <a:xfrm rot="5400000">
                              <a:off x="-209550" y="1143008"/>
                              <a:ext cx="2286016" cy="0"/>
                            </a:xfrm>
                            <a:prstGeom prst="line">
                              <a:avLst/>
                            </a:prstGeom>
                            <a:noFill/>
                            <a:ln w="5000">
                              <a:solidFill>
                                <a:sysClr val="windowText" lastClr="000000">
                                  <a:lumMod val="50000"/>
                                  <a:lumOff val="50000"/>
                                </a:sysClr>
                              </a:solidFill>
                              <a:prstDash val="solid"/>
                            </a:ln>
                            <a:effectLst/>
                          </wps:spPr>
                          <wps:bodyPr/>
                        </wps:wsp>
                        <wps:wsp>
                          <wps:cNvPr id="299" name="直線コネクタ 54"/>
                          <wps:cNvCnPr/>
                          <wps:spPr>
                            <a:xfrm rot="5400000">
                              <a:off x="0" y="1143008"/>
                              <a:ext cx="2286016" cy="0"/>
                            </a:xfrm>
                            <a:prstGeom prst="line">
                              <a:avLst/>
                            </a:prstGeom>
                            <a:noFill/>
                            <a:ln w="5000">
                              <a:solidFill>
                                <a:sysClr val="windowText" lastClr="000000">
                                  <a:lumMod val="50000"/>
                                  <a:lumOff val="50000"/>
                                </a:sysClr>
                              </a:solidFill>
                              <a:prstDash val="solid"/>
                            </a:ln>
                            <a:effectLst/>
                          </wps:spPr>
                          <wps:bodyPr/>
                        </wps:wsp>
                        <wps:wsp>
                          <wps:cNvPr id="300" name="直線コネクタ 55"/>
                          <wps:cNvCnPr/>
                          <wps:spPr>
                            <a:xfrm rot="5400000">
                              <a:off x="285750" y="1143008"/>
                              <a:ext cx="2286016" cy="0"/>
                            </a:xfrm>
                            <a:prstGeom prst="line">
                              <a:avLst/>
                            </a:prstGeom>
                            <a:noFill/>
                            <a:ln w="5000">
                              <a:solidFill>
                                <a:sysClr val="windowText" lastClr="000000">
                                  <a:lumMod val="50000"/>
                                  <a:lumOff val="50000"/>
                                </a:sysClr>
                              </a:solidFill>
                              <a:prstDash val="solid"/>
                            </a:ln>
                            <a:effectLst/>
                          </wps:spPr>
                          <wps:bodyPr/>
                        </wps:wsp>
                        <wps:wsp>
                          <wps:cNvPr id="301" name="直線コネクタ 56"/>
                          <wps:cNvCnPr/>
                          <wps:spPr>
                            <a:xfrm rot="5400000">
                              <a:off x="571500" y="1143008"/>
                              <a:ext cx="2286016" cy="0"/>
                            </a:xfrm>
                            <a:prstGeom prst="line">
                              <a:avLst/>
                            </a:prstGeom>
                            <a:noFill/>
                            <a:ln w="5000">
                              <a:solidFill>
                                <a:sysClr val="windowText" lastClr="000000">
                                  <a:lumMod val="50000"/>
                                  <a:lumOff val="50000"/>
                                </a:sysClr>
                              </a:solidFill>
                              <a:prstDash val="solid"/>
                            </a:ln>
                            <a:effectLst/>
                          </wps:spPr>
                          <wps:bodyPr/>
                        </wps:wsp>
                        <wps:wsp>
                          <wps:cNvPr id="302" name="直線コネクタ 57"/>
                          <wps:cNvCnPr/>
                          <wps:spPr>
                            <a:xfrm rot="5400000">
                              <a:off x="781050" y="1143008"/>
                              <a:ext cx="2286016" cy="0"/>
                            </a:xfrm>
                            <a:prstGeom prst="line">
                              <a:avLst/>
                            </a:prstGeom>
                            <a:noFill/>
                            <a:ln w="5000">
                              <a:solidFill>
                                <a:sysClr val="windowText" lastClr="000000">
                                  <a:lumMod val="50000"/>
                                  <a:lumOff val="50000"/>
                                </a:sysClr>
                              </a:solidFill>
                              <a:prstDash val="solid"/>
                            </a:ln>
                            <a:effectLst/>
                          </wps:spPr>
                          <wps:bodyPr/>
                        </wps:wsp>
                        <wps:wsp>
                          <wps:cNvPr id="303" name="直線コネクタ 58"/>
                          <wps:cNvCnPr/>
                          <wps:spPr>
                            <a:xfrm rot="5400000">
                              <a:off x="923925" y="1143008"/>
                              <a:ext cx="2286016" cy="0"/>
                            </a:xfrm>
                            <a:prstGeom prst="line">
                              <a:avLst/>
                            </a:prstGeom>
                            <a:noFill/>
                            <a:ln w="5000">
                              <a:solidFill>
                                <a:sysClr val="windowText" lastClr="000000">
                                  <a:lumMod val="50000"/>
                                  <a:lumOff val="50000"/>
                                </a:sysClr>
                              </a:solidFill>
                              <a:prstDash val="solid"/>
                            </a:ln>
                            <a:effectLst/>
                          </wps:spPr>
                          <wps:bodyPr/>
                        </wps:wsp>
                        <wps:wsp>
                          <wps:cNvPr id="304" name="直線コネクタ 60"/>
                          <wps:cNvCnPr/>
                          <wps:spPr>
                            <a:xfrm rot="5400000">
                              <a:off x="1114425" y="1143008"/>
                              <a:ext cx="2286016" cy="0"/>
                            </a:xfrm>
                            <a:prstGeom prst="line">
                              <a:avLst/>
                            </a:prstGeom>
                            <a:noFill/>
                            <a:ln w="5000">
                              <a:solidFill>
                                <a:sysClr val="windowText" lastClr="000000">
                                  <a:lumMod val="50000"/>
                                  <a:lumOff val="50000"/>
                                </a:sysClr>
                              </a:solidFill>
                              <a:prstDash val="solid"/>
                            </a:ln>
                            <a:effectLst/>
                          </wps:spPr>
                          <wps:bodyPr/>
                        </wps:wsp>
                        <wps:wsp>
                          <wps:cNvPr id="305" name="直線コネクタ 61"/>
                          <wps:cNvCnPr/>
                          <wps:spPr>
                            <a:xfrm rot="5400000">
                              <a:off x="1285875" y="1143008"/>
                              <a:ext cx="2286016" cy="0"/>
                            </a:xfrm>
                            <a:prstGeom prst="line">
                              <a:avLst/>
                            </a:prstGeom>
                            <a:noFill/>
                            <a:ln w="5000">
                              <a:solidFill>
                                <a:sysClr val="windowText" lastClr="000000">
                                  <a:lumMod val="50000"/>
                                  <a:lumOff val="50000"/>
                                </a:sysClr>
                              </a:solidFill>
                              <a:prstDash val="solid"/>
                            </a:ln>
                            <a:effectLst/>
                          </wps:spPr>
                          <wps:bodyPr/>
                        </wps:wsp>
                        <wps:wsp>
                          <wps:cNvPr id="306" name="直線コネクタ 62"/>
                          <wps:cNvCnPr/>
                          <wps:spPr>
                            <a:xfrm rot="5400000">
                              <a:off x="1571625" y="1143008"/>
                              <a:ext cx="2286016" cy="0"/>
                            </a:xfrm>
                            <a:prstGeom prst="line">
                              <a:avLst/>
                            </a:prstGeom>
                            <a:noFill/>
                            <a:ln w="5000">
                              <a:solidFill>
                                <a:sysClr val="windowText" lastClr="000000">
                                  <a:lumMod val="50000"/>
                                  <a:lumOff val="50000"/>
                                </a:sysClr>
                              </a:solidFill>
                              <a:prstDash val="solid"/>
                            </a:ln>
                            <a:effectLst/>
                          </wps:spPr>
                          <wps:bodyPr/>
                        </wps:wsp>
                        <wps:wsp>
                          <wps:cNvPr id="307" name="直線コネクタ 63"/>
                          <wps:cNvCnPr/>
                          <wps:spPr>
                            <a:xfrm rot="5400000">
                              <a:off x="1781175" y="1143008"/>
                              <a:ext cx="2286016" cy="0"/>
                            </a:xfrm>
                            <a:prstGeom prst="line">
                              <a:avLst/>
                            </a:prstGeom>
                            <a:noFill/>
                            <a:ln w="5000">
                              <a:solidFill>
                                <a:sysClr val="windowText" lastClr="000000">
                                  <a:lumMod val="50000"/>
                                  <a:lumOff val="50000"/>
                                </a:sysClr>
                              </a:solidFill>
                              <a:prstDash val="solid"/>
                            </a:ln>
                            <a:effectLst/>
                          </wps:spPr>
                          <wps:bodyPr/>
                        </wps:wsp>
                        <wps:wsp>
                          <wps:cNvPr id="308" name="直線コネクタ 64"/>
                          <wps:cNvCnPr/>
                          <wps:spPr>
                            <a:xfrm rot="5400000">
                              <a:off x="2066925" y="1143008"/>
                              <a:ext cx="2286016" cy="0"/>
                            </a:xfrm>
                            <a:prstGeom prst="line">
                              <a:avLst/>
                            </a:prstGeom>
                            <a:noFill/>
                            <a:ln w="5000">
                              <a:solidFill>
                                <a:sysClr val="windowText" lastClr="000000">
                                  <a:lumMod val="50000"/>
                                  <a:lumOff val="50000"/>
                                </a:sysClr>
                              </a:solidFill>
                              <a:prstDash val="solid"/>
                            </a:ln>
                            <a:effectLst/>
                          </wps:spPr>
                          <wps:bodyPr/>
                        </wps:wsp>
                        <wps:wsp>
                          <wps:cNvPr id="309" name="直線コネクタ 65"/>
                          <wps:cNvCnPr/>
                          <wps:spPr>
                            <a:xfrm rot="5400000">
                              <a:off x="2352675" y="1143008"/>
                              <a:ext cx="2286016" cy="0"/>
                            </a:xfrm>
                            <a:prstGeom prst="line">
                              <a:avLst/>
                            </a:prstGeom>
                            <a:noFill/>
                            <a:ln w="5000">
                              <a:solidFill>
                                <a:sysClr val="windowText" lastClr="000000">
                                  <a:lumMod val="50000"/>
                                  <a:lumOff val="50000"/>
                                </a:sysClr>
                              </a:solidFill>
                              <a:prstDash val="solid"/>
                            </a:ln>
                            <a:effectLst/>
                          </wps:spPr>
                          <wps:bodyPr/>
                        </wps:wsp>
                        <wps:wsp>
                          <wps:cNvPr id="310" name="直線コネクタ 66"/>
                          <wps:cNvCnPr/>
                          <wps:spPr>
                            <a:xfrm rot="5400000">
                              <a:off x="2571750" y="1143008"/>
                              <a:ext cx="2286016" cy="0"/>
                            </a:xfrm>
                            <a:prstGeom prst="line">
                              <a:avLst/>
                            </a:prstGeom>
                            <a:noFill/>
                            <a:ln w="5000">
                              <a:solidFill>
                                <a:sysClr val="windowText" lastClr="000000">
                                  <a:lumMod val="50000"/>
                                  <a:lumOff val="50000"/>
                                </a:sysClr>
                              </a:solidFill>
                              <a:prstDash val="solid"/>
                            </a:ln>
                            <a:effectLst/>
                          </wps:spPr>
                          <wps:bodyPr/>
                        </wps:wsp>
                        <wps:wsp>
                          <wps:cNvPr id="311" name="直線コネクタ 67"/>
                          <wps:cNvCnPr/>
                          <wps:spPr>
                            <a:xfrm rot="5400000">
                              <a:off x="2714625" y="1143008"/>
                              <a:ext cx="2286016" cy="0"/>
                            </a:xfrm>
                            <a:prstGeom prst="line">
                              <a:avLst/>
                            </a:prstGeom>
                            <a:noFill/>
                            <a:ln w="5000">
                              <a:solidFill>
                                <a:sysClr val="windowText" lastClr="000000">
                                  <a:lumMod val="50000"/>
                                  <a:lumOff val="50000"/>
                                </a:sysClr>
                              </a:solidFill>
                              <a:prstDash val="solid"/>
                            </a:ln>
                            <a:effectLst/>
                          </wps:spPr>
                          <wps:bodyPr/>
                        </wps:wsp>
                        <wps:wsp>
                          <wps:cNvPr id="312" name="直線コネクタ 69"/>
                          <wps:cNvCnPr/>
                          <wps:spPr>
                            <a:xfrm>
                              <a:off x="0" y="285758"/>
                              <a:ext cx="4143404" cy="0"/>
                            </a:xfrm>
                            <a:prstGeom prst="line">
                              <a:avLst/>
                            </a:prstGeom>
                            <a:noFill/>
                            <a:ln w="5000">
                              <a:solidFill>
                                <a:sysClr val="windowText" lastClr="000000">
                                  <a:lumMod val="50000"/>
                                  <a:lumOff val="50000"/>
                                </a:sysClr>
                              </a:solidFill>
                              <a:prstDash val="solid"/>
                            </a:ln>
                            <a:effectLst/>
                          </wps:spPr>
                          <wps:bodyPr/>
                        </wps:wsp>
                        <wps:wsp>
                          <wps:cNvPr id="313" name="直線コネクタ 70"/>
                          <wps:cNvCnPr/>
                          <wps:spPr>
                            <a:xfrm>
                              <a:off x="0" y="428633"/>
                              <a:ext cx="4143404" cy="0"/>
                            </a:xfrm>
                            <a:prstGeom prst="line">
                              <a:avLst/>
                            </a:prstGeom>
                            <a:noFill/>
                            <a:ln w="5000">
                              <a:solidFill>
                                <a:sysClr val="windowText" lastClr="000000">
                                  <a:lumMod val="50000"/>
                                  <a:lumOff val="50000"/>
                                </a:sysClr>
                              </a:solidFill>
                              <a:prstDash val="solid"/>
                            </a:ln>
                            <a:effectLst/>
                          </wps:spPr>
                          <wps:bodyPr/>
                        </wps:wsp>
                        <wps:wsp>
                          <wps:cNvPr id="314" name="直線コネクタ 71"/>
                          <wps:cNvCnPr/>
                          <wps:spPr>
                            <a:xfrm>
                              <a:off x="0" y="571508"/>
                              <a:ext cx="4143404" cy="0"/>
                            </a:xfrm>
                            <a:prstGeom prst="line">
                              <a:avLst/>
                            </a:prstGeom>
                            <a:noFill/>
                            <a:ln w="5000">
                              <a:solidFill>
                                <a:sysClr val="windowText" lastClr="000000">
                                  <a:lumMod val="50000"/>
                                  <a:lumOff val="50000"/>
                                </a:sysClr>
                              </a:solidFill>
                              <a:prstDash val="solid"/>
                            </a:ln>
                            <a:effectLst/>
                          </wps:spPr>
                          <wps:bodyPr/>
                        </wps:wsp>
                        <wps:wsp>
                          <wps:cNvPr id="315" name="直線コネクタ 72"/>
                          <wps:cNvCnPr/>
                          <wps:spPr>
                            <a:xfrm>
                              <a:off x="0" y="781058"/>
                              <a:ext cx="4143404" cy="0"/>
                            </a:xfrm>
                            <a:prstGeom prst="line">
                              <a:avLst/>
                            </a:prstGeom>
                            <a:noFill/>
                            <a:ln w="5000">
                              <a:solidFill>
                                <a:sysClr val="windowText" lastClr="000000">
                                  <a:lumMod val="50000"/>
                                  <a:lumOff val="50000"/>
                                </a:sysClr>
                              </a:solidFill>
                              <a:prstDash val="solid"/>
                            </a:ln>
                            <a:effectLst/>
                          </wps:spPr>
                          <wps:bodyPr/>
                        </wps:wsp>
                        <wps:wsp>
                          <wps:cNvPr id="316" name="直線コネクタ 73"/>
                          <wps:cNvCnPr/>
                          <wps:spPr>
                            <a:xfrm>
                              <a:off x="0" y="1000133"/>
                              <a:ext cx="4143404" cy="0"/>
                            </a:xfrm>
                            <a:prstGeom prst="line">
                              <a:avLst/>
                            </a:prstGeom>
                            <a:noFill/>
                            <a:ln w="5000">
                              <a:solidFill>
                                <a:sysClr val="windowText" lastClr="000000">
                                  <a:lumMod val="50000"/>
                                  <a:lumOff val="50000"/>
                                </a:sysClr>
                              </a:solidFill>
                              <a:prstDash val="solid"/>
                            </a:ln>
                            <a:effectLst/>
                          </wps:spPr>
                          <wps:bodyPr/>
                        </wps:wsp>
                        <wps:wsp>
                          <wps:cNvPr id="317" name="直線コネクタ 74"/>
                          <wps:cNvCnPr/>
                          <wps:spPr>
                            <a:xfrm>
                              <a:off x="0" y="1143008"/>
                              <a:ext cx="4143404" cy="0"/>
                            </a:xfrm>
                            <a:prstGeom prst="line">
                              <a:avLst/>
                            </a:prstGeom>
                            <a:noFill/>
                            <a:ln w="5000">
                              <a:solidFill>
                                <a:sysClr val="windowText" lastClr="000000">
                                  <a:lumMod val="50000"/>
                                  <a:lumOff val="50000"/>
                                </a:sysClr>
                              </a:solidFill>
                              <a:prstDash val="solid"/>
                            </a:ln>
                            <a:effectLst/>
                          </wps:spPr>
                          <wps:bodyPr/>
                        </wps:wsp>
                        <wps:wsp>
                          <wps:cNvPr id="318" name="直線コネクタ 75"/>
                          <wps:cNvCnPr/>
                          <wps:spPr>
                            <a:xfrm>
                              <a:off x="0" y="1285883"/>
                              <a:ext cx="4143404" cy="0"/>
                            </a:xfrm>
                            <a:prstGeom prst="line">
                              <a:avLst/>
                            </a:prstGeom>
                            <a:noFill/>
                            <a:ln w="5000">
                              <a:solidFill>
                                <a:sysClr val="windowText" lastClr="000000">
                                  <a:lumMod val="50000"/>
                                  <a:lumOff val="50000"/>
                                </a:sysClr>
                              </a:solidFill>
                              <a:prstDash val="solid"/>
                            </a:ln>
                            <a:effectLst/>
                          </wps:spPr>
                          <wps:bodyPr/>
                        </wps:wsp>
                        <wps:wsp>
                          <wps:cNvPr id="319" name="直線コネクタ 76"/>
                          <wps:cNvCnPr/>
                          <wps:spPr>
                            <a:xfrm>
                              <a:off x="0" y="1571633"/>
                              <a:ext cx="4143404" cy="0"/>
                            </a:xfrm>
                            <a:prstGeom prst="line">
                              <a:avLst/>
                            </a:prstGeom>
                            <a:noFill/>
                            <a:ln w="5000">
                              <a:solidFill>
                                <a:sysClr val="windowText" lastClr="000000">
                                  <a:lumMod val="50000"/>
                                  <a:lumOff val="50000"/>
                                </a:sysClr>
                              </a:solidFill>
                              <a:prstDash val="solid"/>
                            </a:ln>
                            <a:effectLst/>
                          </wps:spPr>
                          <wps:bodyPr/>
                        </wps:wsp>
                        <wps:wsp>
                          <wps:cNvPr id="320" name="直線コネクタ 77"/>
                          <wps:cNvCnPr/>
                          <wps:spPr>
                            <a:xfrm>
                              <a:off x="0" y="1781183"/>
                              <a:ext cx="4143404" cy="0"/>
                            </a:xfrm>
                            <a:prstGeom prst="line">
                              <a:avLst/>
                            </a:prstGeom>
                            <a:noFill/>
                            <a:ln w="5000">
                              <a:solidFill>
                                <a:sysClr val="windowText" lastClr="000000">
                                  <a:lumMod val="50000"/>
                                  <a:lumOff val="50000"/>
                                </a:sysClr>
                              </a:solidFill>
                              <a:prstDash val="solid"/>
                            </a:ln>
                            <a:effectLst/>
                          </wps:spPr>
                          <wps:bodyPr/>
                        </wps:wsp>
                        <wps:wsp>
                          <wps:cNvPr id="321" name="直線コネクタ 78"/>
                          <wps:cNvCnPr/>
                          <wps:spPr>
                            <a:xfrm>
                              <a:off x="0" y="1924058"/>
                              <a:ext cx="4143404" cy="0"/>
                            </a:xfrm>
                            <a:prstGeom prst="line">
                              <a:avLst/>
                            </a:prstGeom>
                            <a:noFill/>
                            <a:ln w="5000">
                              <a:solidFill>
                                <a:sysClr val="windowText" lastClr="000000">
                                  <a:lumMod val="50000"/>
                                  <a:lumOff val="50000"/>
                                </a:sysClr>
                              </a:solidFill>
                              <a:prstDash val="solid"/>
                            </a:ln>
                            <a:effectLst/>
                          </wps:spPr>
                          <wps:bodyPr/>
                        </wps:wsp>
                        <wps:wsp>
                          <wps:cNvPr id="322" name="直線コネクタ 79"/>
                          <wps:cNvCnPr/>
                          <wps:spPr>
                            <a:xfrm>
                              <a:off x="0" y="2066933"/>
                              <a:ext cx="4143404" cy="0"/>
                            </a:xfrm>
                            <a:prstGeom prst="line">
                              <a:avLst/>
                            </a:prstGeom>
                            <a:noFill/>
                            <a:ln w="5000">
                              <a:solidFill>
                                <a:sysClr val="windowText" lastClr="000000">
                                  <a:lumMod val="50000"/>
                                  <a:lumOff val="50000"/>
                                </a:sysClr>
                              </a:solidFill>
                              <a:prstDash val="solid"/>
                            </a:ln>
                            <a:effectLst/>
                          </wps:spPr>
                          <wps:bodyPr/>
                        </wps:wsp>
                      </wpg:grpSp>
                    </wpg:wgp>
                  </a:graphicData>
                </a:graphic>
                <wp14:sizeRelH relativeFrom="margin">
                  <wp14:pctWidth>0</wp14:pctWidth>
                </wp14:sizeRelH>
                <wp14:sizeRelV relativeFrom="margin">
                  <wp14:pctHeight>0</wp14:pctHeight>
                </wp14:sizeRelV>
              </wp:anchor>
            </w:drawing>
          </mc:Choice>
          <mc:Fallback>
            <w:pict>
              <v:group id="グループ化 327" o:spid="_x0000_s1480" style="position:absolute;left:0;text-align:left;margin-left:311.15pt;margin-top:30.15pt;width:114.4pt;height:70.1pt;z-index:251831296;mso-width-relative:margin;mso-height-relative:margin" coordsize="4143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">
                <v:group id="_x0000_s1481" style="position:absolute;left:2857;top:2857;width:35719;height:17860"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shape id="円弧 325" o:spid="_x0000_s1482" style="position:absolute;width:14287;height:14287;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5McA&#10;AADcAAAADwAAAGRycy9kb3ducmV2LnhtbESPT2vCQBTE70K/w/IEL0U3RlokukprESoUqf8O3h7Z&#10;ZzY0+zbNbmP89t1CweMwM79h5svOVqKlxpeOFYxHCQji3OmSCwXHw3o4BeEDssbKMSm4kYfl4qE3&#10;x0y7K++o3YdCRAj7DBWYEOpMSp8bsuhHriaO3sU1FkOUTSF1g9cIt5VMk+RZWiw5LhisaWUo/9r/&#10;WAXydXVqN9vzd/gYn6bm8c1+3lKr1KDfvcxABOrCPfzfftcKJukT/J2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f2eTHAAAA3AAAAA8AAAAAAAAAAAAAAAAAmAIAAGRy&#10;cy9kb3ducmV2LnhtbFBLBQYAAAAABAAEAPUAAACMAw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DB56B8"/>
                      </w:txbxContent>
                    </v:textbox>
                  </v:shape>
                  <v:shape id="円弧 326" o:spid="_x0000_s1483" style="position:absolute;left:14287;width:14288;height:14287;rotation:180;visibility:visible;mso-wrap-style:square;v-text-anchor:middle" coordsize="1428760,1428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fJMUA&#10;AADcAAAADwAAAGRycy9kb3ducmV2LnhtbESPUWvCMBSF3wf7D+EO9lI0tYIbnVFkIBviy7r9gEty&#10;bavNTUmi7fz1Rhjs8XDO+Q5nuR5tJy7kQ+tYwWyagyDWzrRcK/j53k5eQYSIbLBzTAp+KcB69fiw&#10;xNK4gb/oUsVaJAiHEhU0MfallEE3ZDFMXU+cvIPzFmOSvpbG45DgtpNFni+kxZbTQoM9vTekT9XZ&#10;KtifhiNuzi/XrK2OWdZ/6MLvtFLPT+PmDUSkMf6H/9qfRsG8WMD9TDo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98kxQAAANwAAAAPAAAAAAAAAAAAAAAAAJgCAABkcnMv&#10;ZG93bnJldi54bWxQSwUGAAAAAAQABAD1AAAAigMAAAAA&#10;" adj="-11796480,,5400" path="m44,722322nsc-2804,466168,131721,228099,352614,98373,573508,-31352,846952,-32872,1069274,94389v222322,127262,359485,363821,359485,619991l714380,714380,44,722322xem44,722322nfc-2804,466168,131721,228099,352614,98373,573508,-31352,846952,-32872,1069274,94389v222322,127262,359485,363821,359485,619991e" filled="f" strokecolor="#c62873" strokeweight="3pt">
                    <v:stroke joinstyle="miter" endcap="round"/>
                    <v:formulas/>
                    <v:path arrowok="t" o:connecttype="custom" o:connectlocs="44,722322;352614,98373;1069274,94389;1428759,714380" o:connectangles="0,0,0,0" textboxrect="0,0,1428760,1428760"/>
                    <v:textbox>
                      <w:txbxContent>
                        <w:p w:rsidR="000D2897" w:rsidRDefault="000D2897" w:rsidP="00DB56B8"/>
                      </w:txbxContent>
                    </v:textbox>
                  </v:shape>
                </v:group>
                <v:group id="グループ化 323" o:spid="_x0000_s1484" style="position:absolute;width:41434;height:22860" coordsize="41434,2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line id="直線コネクタ 49" o:spid="_x0000_s1485" style="position:absolute;rotation:90;visibility:visible;mso-wrap-style:square" from="-8573,11430" to="1428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WSFsYAAADcAAAADwAAAGRycy9kb3ducmV2LnhtbESPQWvCQBSE70L/w/KE3nRjqGmJrqKF&#10;Qi9qTD14fGZfk9Ds25BdNfbXuwWhx2FmvmHmy9404kKdqy0rmIwjEMSF1TWXCg5fH6M3EM4ja2ws&#10;k4IbOVgungZzTLW98p4uuS9FgLBLUUHlfZtK6YqKDLqxbYmD9207gz7IrpS6w2uAm0bGUZRIgzWH&#10;hQpbeq+o+MnPRsF6vdll5/z4G9+yVfJy2m9fXbZV6nnYr2YgPPX+P/xof2oF8TSBvzPhCM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lkhbGAAAA3AAAAA8AAAAAAAAA&#10;AAAAAAAAoQIAAGRycy9kb3ducmV2LnhtbFBLBQYAAAAABAAEAPkAAACUAwAAAAA=&#10;" strokecolor="#7f7f7f" strokeweight=".1389mm"/>
                  <v:group id="グループ化 9" o:spid="_x0000_s1486" style="position:absolute;left:2857;top:2857;width:35719;height:17860" coordsize="28575,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group id="グループ化 258" o:spid="_x0000_s1487" style="position:absolute;width:14287;height:7143"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グループ化 259" o:spid="_x0000_s1488" style="position:absolute;width:7143;height:7143"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line id="直線コネクタ 260" o:spid="_x0000_s1489" style="position:absolute;rotation:90;flip:x y;visibility:visible;mso-wrap-style:square" from="-1429,5715" to="1428,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5XosAAAADcAAAADwAAAGRycy9kb3ducmV2LnhtbERPTYvCMBC9C/6HMMLeNFUWcbtGEUUR&#10;b6tlz0MzmxSbSWlSrf56cxD2+Hjfy3XvanGjNlSeFUwnGQji0uuKjYLish8vQISIrLH2TAoeFGC9&#10;Gg6WmGt/5x+6naMRKYRDjgpsjE0uZSgtOQwT3xAn7s+3DmOCrZG6xXsKd7WcZdlcOqw4NVhsaGup&#10;vJ47p0D/fm2np2Ox/+wPC/s0u848fKfUx6jffIOI1Md/8dt91Apm8zQ/nUlHQK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OV6LAAAAA3AAAAA8AAAAAAAAAAAAAAAAA&#10;oQIAAGRycy9kb3ducmV2LnhtbFBLBQYAAAAABAAEAPkAAACOAwAAAAA=&#10;" strokecolor="#118fbf" strokeweight="3pt">
                          <v:stroke endcap="square"/>
                        </v:line>
                        <v:line id="直線コネクタ 261" o:spid="_x0000_s1490" style="position:absolute;visibility:visible;mso-wrap-style:square" from="0,4286" to="1428,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4MEAAADcAAAADwAAAGRycy9kb3ducmV2LnhtbESPS4vCMBSF98L8h3AH3GmqgkjHKEUY&#10;cGblk24vzZ222NyUJNPWf28EweXhPD7OejuYRnTkfG1ZwWyagCAurK65VHA5f09WIHxA1thYJgV3&#10;8rDdfIzWmGrb85G6UyhFHGGfooIqhDaV0hcVGfRT2xJH7886gyFKV0rtsI/jppHzJFlKgzVHQoUt&#10;7Soqbqd/E7l53e0Pvw7zVRf0z3WR9brJlBp/DtkXiEBDeIdf7b1WMF/O4HkmHgG5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9n7gwQAAANwAAAAPAAAAAAAAAAAAAAAA&#10;AKECAABkcnMvZG93bnJldi54bWxQSwUGAAAAAAQABAD5AAAAjwMAAAAA&#10;" strokecolor="#118fbf" strokeweight="3pt">
                          <v:stroke endcap="square"/>
                        </v:line>
                        <v:line id="直線コネクタ 262" o:spid="_x0000_s1491" style="position:absolute;rotation:90;flip:x y;visibility:visible;mso-wrap-style:square" from="356,3215" to="2499,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BsTsMAAADcAAAADwAAAGRycy9kb3ducmV2LnhtbESPQWsCMRSE7wX/Q3iF3mrWpYiuRimK&#10;RbxVxfNj80wWNy/LJqtrf70RhB6HmfmGmS97V4srtaHyrGA0zEAQl15XbBQcD5vPCYgQkTXWnknB&#10;nQIsF4O3ORba3/iXrvtoRIJwKFCBjbEppAylJYdh6Bvi5J196zAm2RqpW7wluKtlnmVj6bDitGCx&#10;oZWl8rLvnAJ9mq5Gu+1x89X/TOyfWXfm7julPt777xmISH38D7/aW60gH+fwPJOO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QbE7DAAAA3AAAAA8AAAAAAAAAAAAA&#10;AAAAoQIAAGRycy9kb3ducmV2LnhtbFBLBQYAAAAABAAEAPkAAACRAwAAAAA=&#10;" strokecolor="#118fbf" strokeweight="3pt">
                          <v:stroke endcap="square"/>
                        </v:line>
                        <v:line id="直線コネクタ 263" o:spid="_x0000_s1492" style="position:absolute;visibility:visible;mso-wrap-style:square" from="1428,2143" to="2857,2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FDMEAAADcAAAADwAAAGRycy9kb3ducmV2LnhtbESPS4vCMBSF98L8h3AHZqfpKIh0jFKE&#10;AZ2VT7q9NHfaYnNTktjWf28EweXhPD7Ocj2YRnTkfG1ZwfckAUFcWF1zqeB8+h0vQPiArLGxTAru&#10;5GG9+hgtMdW25wN1x1CKOMI+RQVVCG0qpS8qMugntiWO3r91BkOUrpTaYR/HTSOnSTKXBmuOhApb&#10;2lRUXI83E7l53W33fw7zRRf07jLLet1kSn19DtkPiEBDeIdf7a1WMJ3P4HkmHgG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aEUMwQAAANwAAAAPAAAAAAAAAAAAAAAA&#10;AKECAABkcnMvZG93bnJldi54bWxQSwUGAAAAAAQABAD5AAAAjwMAAAAA&#10;" strokecolor="#118fbf" strokeweight="3pt">
                          <v:stroke endcap="square"/>
                        </v:line>
                        <v:line id="直線コネクタ 264" o:spid="_x0000_s1493" style="position:absolute;rotation:90;flip:x y;visibility:visible;mso-wrap-style:square" from="2142,1429" to="3571,1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VRocIAAADcAAAADwAAAGRycy9kb3ducmV2LnhtbESPQYvCMBSE78L+h/AW9qapIqJdo4ii&#10;iLdV8fxo3ibF5qU0qdb99UYQ9jjMzDfMfNm5StyoCaVnBcNBBoK48Lpko+B82vanIEJE1lh5JgUP&#10;CrBcfPTmmGt/5x+6HaMRCcIhRwU2xjqXMhSWHIaBr4mT9+sbhzHJxkjd4D3BXSVHWTaRDktOCxZr&#10;WlsqrsfWKdCX2Xp42J+34243tX9m05qHb5X6+uxW3yAidfE//G7vtYLRZAyvM+kI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VRocIAAADcAAAADwAAAAAAAAAAAAAA&#10;AAChAgAAZHJzL2Rvd25yZXYueG1sUEsFBgAAAAAEAAQA+QAAAJADAAAAAA==&#10;" strokecolor="#118fbf" strokeweight="3pt">
                          <v:stroke endcap="square"/>
                        </v:line>
                        <v:line id="直線コネクタ 265" o:spid="_x0000_s1494" style="position:absolute;visibility:visible;mso-wrap-style:square" from="2857,714" to="5000,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448MAAADcAAAADwAAAGRycy9kb3ducmV2LnhtbESPzWrDMBCE74W8g9hAb40ch5rgRAkm&#10;UHB6at2GXBdrY5tYKyOptvv2VaHQ4zA/H7M/zqYXIznfWVawXiUgiGurO24UfH68PG1B+ICssbdM&#10;Cr7Jw/GweNhjru3E7zRWoRFxhH2OCtoQhlxKX7dk0K/sQBy9m3UGQ5SukdrhFMdNL9MkyaTBjiOh&#10;xYFOLdX36stE7rUby7dXh9ftGPT5sikm3RdKPS7nYgci0Bz+w3/tUitIs2f4PROP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NeOPDAAAA3AAAAA8AAAAAAAAAAAAA&#10;AAAAoQIAAGRycy9kb3ducmV2LnhtbFBLBQYAAAAABAAEAPkAAACRAwAAAAA=&#10;" strokecolor="#118fbf" strokeweight="3pt">
                          <v:stroke endcap="square"/>
                        </v:line>
                        <v:line id="直線コネクタ 266" o:spid="_x0000_s1495" style="position:absolute;rotation:90;flip:x y;visibility:visible;mso-wrap-style:square" from="4643,357" to="5357,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tqTcMAAADcAAAADwAAAGRycy9kb3ducmV2LnhtbESPQWsCMRSE7wX/Q3iF3mpWkUW3RimK&#10;Ir2pS8+PzWuydPOybLK69tc3guBxmJlvmOV6cI24UBdqzwom4wwEceV1zUZBed69z0GEiKyx8UwK&#10;bhRgvRq9LLHQ/spHupyiEQnCoUAFNsa2kDJUlhyGsW+Jk/fjO4cxyc5I3eE1wV0jp1mWS4c1pwWL&#10;LW0sVb+n3inQ34vN5OtQ7mbDfm7/zLY3N98r9fY6fH6AiDTEZ/jRPmgF0zyH+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rak3DAAAA3AAAAA8AAAAAAAAAAAAA&#10;AAAAoQIAAGRycy9kb3ducmV2LnhtbFBLBQYAAAAABAAEAPkAAACRAwAAAAA=&#10;" strokecolor="#118fbf" strokeweight="3pt">
                          <v:stroke endcap="square"/>
                        </v:line>
                        <v:line id="直線コネクタ 267" o:spid="_x0000_s1496" style="position:absolute;visibility:visible;mso-wrap-style:square" from="5000,0" to="7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NDD8MAAADcAAAADwAAAGRycy9kb3ducmV2LnhtbESPzWrDMBCE74W8g9hAb40cB9zgRAkm&#10;UHB6at2GXBdrY5tYKyOptvv2VaHQ4zA/H7M/zqYXIznfWVawXiUgiGurO24UfH68PG1B+ICssbdM&#10;Cr7Jw/GweNhjru3E7zRWoRFxhH2OCtoQhlxKX7dk0K/sQBy9m3UGQ5SukdrhFMdNL9MkyaTBjiOh&#10;xYFOLdX36stE7rUby7dXh9ftGPT5sikm3RdKPS7nYgci0Bz+w3/tUitIs2f4PROP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Qw/DAAAA3AAAAA8AAAAAAAAAAAAA&#10;AAAAoQIAAGRycy9kb3ducmV2LnhtbFBLBQYAAAAABAAEAPkAAACRAwAAAAA=&#10;" strokecolor="#118fbf" strokeweight="3pt">
                          <v:stroke endcap="square"/>
                        </v:line>
                      </v:group>
                      <v:group id="グループ化 268" o:spid="_x0000_s1497" style="position:absolute;left:7143;width:7144;height:7143;flip:x" coordorigin="7143"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g7uC+wAAAANwAAAAPAAAA&#10;AAAAAAAAAAAAAKoCAABkcnMvZG93bnJldi54bWxQSwUGAAAAAAQABAD6AAAAlwMAAAAA&#10;">
                        <v:line id="直線コネクタ 269" o:spid="_x0000_s1498" style="position:absolute;rotation:90;flip:x y;visibility:visible;mso-wrap-style:square" from="5714,5715" to="8571,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T+P8IAAADcAAAADwAAAGRycy9kb3ducmV2LnhtbESPQYvCMBSE7wv+h/AW9ramiohWoyyK&#10;It5WxfOjeSbF5qU0qdb99UYQ9jjMzDfMfNm5StyoCaVnBYN+BoK48Lpko+B03HxPQISIrLHyTAoe&#10;FGC56H3MMdf+zr90O0QjEoRDjgpsjHUuZSgsOQx9XxMn7+IbhzHJxkjd4D3BXSWHWTaWDktOCxZr&#10;WlkqrofWKdDn6Wqw3502o247sX9m3ZqHb5X6+ux+ZiAidfE//G7vtILheAqvM+kI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T+P8IAAADcAAAADwAAAAAAAAAAAAAA&#10;AAChAgAAZHJzL2Rvd25yZXYueG1sUEsFBgAAAAAEAAQA+QAAAJADAAAAAA==&#10;" strokecolor="#118fbf" strokeweight="3pt">
                          <v:stroke endcap="square"/>
                        </v:line>
                        <v:line id="直線コネクタ 270" o:spid="_x0000_s1499" style="position:absolute;visibility:visible;mso-wrap-style:square" from="7143,4286" to="8572,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NNpsAAAADcAAAADwAAAGRycy9kb3ducmV2LnhtbERPTWvCQBC9F/wPywje6kaFVlJXCUJB&#10;PbVq8Tpkp0lodjbsbpP4751DocfH+97sRteqnkJsPBtYzDNQxKW3DVcGrpf35zWomJAttp7JwJ0i&#10;7LaTpw3m1g/8Sf05VUpCOOZooE6py7WOZU0O49x3xMJ9++AwCQyVtgEHCXetXmbZi3bYsDTU2NG+&#10;pvLn/Ouk99b0h49TwNu6T/b4tSoG2xbGzKZj8QYq0Zj+xX/ugzWwfJX5ckaOgN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jTabAAAAA3AAAAA8AAAAAAAAAAAAAAAAA&#10;oQIAAGRycy9kb3ducmV2LnhtbFBLBQYAAAAABAAEAPkAAACOAwAAAAA=&#10;" strokecolor="#118fbf" strokeweight="3pt">
                          <v:stroke endcap="square"/>
                        </v:line>
                        <v:line id="直線コネクタ 271" o:spid="_x0000_s1500" style="position:absolute;rotation:90;flip:x y;visibility:visible;mso-wrap-style:square" from="7500,3215" to="9643,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tk5MMAAADcAAAADwAAAGRycy9kb3ducmV2LnhtbESPQWsCMRSE7wX/Q3iCt5pdkWq3RhHF&#10;Ir1ppefH5pksbl6WTVbX/vqmIHgcZuYbZrHqXS2u1IbKs4J8nIEgLr2u2Cg4fe9e5yBCRNZYeyYF&#10;dwqwWg5eFlhof+MDXY/RiAThUKACG2NTSBlKSw7D2DfEyTv71mFMsjVSt3hLcFfLSZa9SYcVpwWL&#10;DW0slZdj5xTon/dN/rU/7ab959z+mm1n7r5TajTs1x8gIvXxGX6091rBZJbD/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bZOTDAAAA3AAAAA8AAAAAAAAAAAAA&#10;AAAAoQIAAGRycy9kb3ducmV2LnhtbFBLBQYAAAAABAAEAPkAAACRAwAAAAA=&#10;" strokecolor="#118fbf" strokeweight="3pt">
                          <v:stroke endcap="square"/>
                        </v:line>
                        <v:line id="直線コネクタ 272" o:spid="_x0000_s1501" style="position:absolute;visibility:visible;mso-wrap-style:square" from="8572,2143" to="10001,2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12SsMAAADcAAAADwAAAGRycy9kb3ducmV2LnhtbESPS2vCQBSF9wX/w3AFd3VihDZERwmC&#10;YLuyPnB7yVyTYOZOmJkm6b93CoUuD+fxcdbb0bSiJ+cbywoW8wQEcWl1w5WCy3n/moHwAVlja5kU&#10;/JCH7WbyssZc24G/qD+FSsQR9jkqqEPocil9WZNBP7cdcfTu1hkMUbpKaodDHDetTJPkTRpsOBJq&#10;7GhXU/k4fZvIvTX94fjp8Jb1QX9cl8Wg20Kp2XQsViACjeE//Nc+aAXpewq/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9dkrDAAAA3AAAAA8AAAAAAAAAAAAA&#10;AAAAoQIAAGRycy9kb3ducmV2LnhtbFBLBQYAAAAABAAEAPkAAACRAwAAAAA=&#10;" strokecolor="#118fbf" strokeweight="3pt">
                          <v:stroke endcap="square"/>
                        </v:line>
                        <v:line id="直線コネクタ 273" o:spid="_x0000_s1502" style="position:absolute;rotation:90;flip:x y;visibility:visible;mso-wrap-style:square" from="9286,1429" to="10715,1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VfCMQAAADcAAAADwAAAGRycy9kb3ducmV2LnhtbESPW2sCMRSE3wv+h3AE32rWC9VujSKK&#10;In3zQp8Pm9NkcXOybLK6+uubQqGPw8x8wyxWnavEjZpQelYwGmYgiAuvSzYKLufd6xxEiMgaK8+k&#10;4EEBVsveywJz7e98pNspGpEgHHJUYGOscylDYclhGPqaOHnfvnEYk2yM1A3eE9xVcpxlb9JhyWnB&#10;Yk0bS8X11DoF+ut9M/o8XHbTbj+3T7NtzcO3Sg363foDRKQu/of/2getYDybwO+Zd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RV8IxAAAANwAAAAPAAAAAAAAAAAA&#10;AAAAAKECAABkcnMvZG93bnJldi54bWxQSwUGAAAAAAQABAD5AAAAkgMAAAAA&#10;" strokecolor="#118fbf" strokeweight="3pt">
                          <v:stroke endcap="square"/>
                        </v:line>
                        <v:line id="直線コネクタ 274" o:spid="_x0000_s1503" style="position:absolute;visibility:visible;mso-wrap-style:square" from="10001,714" to="12144,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LpcMAAADcAAAADwAAAGRycy9kb3ducmV2LnhtbESPy2rDMBBF94X+g5hCd42cB0lwIhtT&#10;KKRZNS+yHayJbWKNjKTY7t9XhUKXl/s43G0+mlb05HxjWcF0koAgLq1uuFJwPn28rUH4gKyxtUwK&#10;vslDnj0/bTHVduAD9cdQiTjCPkUFdQhdKqUvazLoJ7Yjjt7NOoMhSldJ7XCI46aVsyRZSoMNR0KN&#10;Hb3XVN6PDxO516bffe0dXtd90J+XeTHotlDq9WUsNiACjeE//NfeaQWz1QJ+z8Qj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YS6XDAAAA3AAAAA8AAAAAAAAAAAAA&#10;AAAAoQIAAGRycy9kb3ducmV2LnhtbFBLBQYAAAAABAAEAPkAAACRAwAAAAA=&#10;" strokecolor="#118fbf" strokeweight="3pt">
                          <v:stroke endcap="square"/>
                        </v:line>
                        <v:line id="直線コネクタ 275" o:spid="_x0000_s1504" style="position:absolute;rotation:90;flip:x y;visibility:visible;mso-wrap-style:square" from="11787,357" to="12501,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i58QAAADcAAAADwAAAGRycy9kb3ducmV2LnhtbESPT2sCMRTE7wW/Q3iCt5pVtNqtUURR&#10;pDf/0PNj85osbl6WTVZXP31TKPQ4zMxvmMWqc5W4URNKzwpGwwwEceF1yUbB5bx7nYMIEVlj5ZkU&#10;PCjAatl7WWCu/Z2PdDtFIxKEQ44KbIx1LmUoLDkMQ18TJ+/bNw5jko2RusF7grtKjrPsTTosOS1Y&#10;rGljqbieWqdAf71vRp+Hy27S7ef2abatefhWqUG/W3+AiNTF//Bf+6AVjGdT+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4GLnxAAAANwAAAAPAAAAAAAAAAAA&#10;AAAAAKECAABkcnMvZG93bnJldi54bWxQSwUGAAAAAAQABAD5AAAAkgMAAAAA&#10;" strokecolor="#118fbf" strokeweight="3pt">
                          <v:stroke endcap="square"/>
                        </v:line>
                        <v:line id="直線コネクタ 276" o:spid="_x0000_s1505" style="position:absolute;visibility:visible;mso-wrap-style:square" from="12144,0" to="14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ZwScMAAADcAAAADwAAAGRycy9kb3ducmV2LnhtbESPzWrDMBCE74W8g9hAb40cB9zgRAkm&#10;UHB6at2GXBdrY5tYKyOptvv2VaHQ4zA/H7M/zqYXIznfWVawXiUgiGurO24UfH68PG1B+ICssbdM&#10;Cr7Jw/GweNhjru3E7zRWoRFxhH2OCtoQhlxKX7dk0K/sQBy9m3UGQ5SukdrhFMdNL9MkyaTBjiOh&#10;xYFOLdX36stE7rUby7dXh9ftGPT5sikm3RdKPS7nYgci0Bz+w3/tUitInzP4PROP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cEnDAAAA3AAAAA8AAAAAAAAAAAAA&#10;AAAAoQIAAGRycy9kb3ducmV2LnhtbFBLBQYAAAAABAAEAPkAAACRAwAAAAA=&#10;" strokecolor="#118fbf" strokeweight="3pt">
                          <v:stroke endcap="square"/>
                        </v:line>
                      </v:group>
                    </v:group>
                    <v:group id="グループ化 277" o:spid="_x0000_s1506" style="position:absolute;left:14287;top:7143;width:14288;height:7144;flip:y" coordorigin="14287,7143" coordsize="14287,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KjiEcQAAADcAAAA&#10;DwAAAAAAAAAAAAAAAACqAgAAZHJzL2Rvd25yZXYueG1sUEsFBgAAAAAEAAQA+gAAAJsDAAAAAA==&#10;">
                      <v:group id="グループ化 278" o:spid="_x0000_s1507" style="position:absolute;left:14287;top:7143;width:7144;height:7144" coordorigin="14287,7143"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line id="直線コネクタ 279" o:spid="_x0000_s1508" style="position:absolute;rotation:90;flip:x y;visibility:visible;mso-wrap-style:square" from="12858,12859" to="15715,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1o4sQAAADcAAAADwAAAGRycy9kb3ducmV2LnhtbESPT2sCMRTE7wW/Q3iCt5pVpOrWKMWi&#10;SG/+oefH5pksbl6WTVZXP31TEDwOM/MbZrHqXCWu1ITSs4LRMANBXHhdslFwOm7eZyBCRNZYeSYF&#10;dwqwWvbeFphrf+M9XQ/RiAThkKMCG2OdSxkKSw7D0NfEyTv7xmFMsjFSN3hLcFfJcZZ9SIclpwWL&#10;Na0tFZdD6xTo3/l69LM7bSbddmYf5rs1d98qNeh3X58gInXxFX62d1rBeDqH/zPp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rWjixAAAANwAAAAPAAAAAAAAAAAA&#10;AAAAAKECAABkcnMvZG93bnJldi54bWxQSwUGAAAAAAQABAD5AAAAkgMAAAAA&#10;" strokecolor="#118fbf" strokeweight="3pt">
                          <v:stroke endcap="square"/>
                        </v:line>
                        <v:line id="直線コネクタ 280" o:spid="_x0000_s1509" style="position:absolute;visibility:visible;mso-wrap-style:square" from="14287,11430" to="1571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9gcAAAADcAAAADwAAAGRycy9kb3ducmV2LnhtbERPTWvCQBC9F/oflil4qxsVJKSuEoSC&#10;eqrW4nXITpPQ7GzY3Sbx3zuHQo+P973ZTa5TA4XYejawmGegiCtvW64NXD/fX3NQMSFb7DyTgTtF&#10;2G2fnzZYWD/ymYZLqpWEcCzQQJNSX2gdq4YcxrnviYX79sFhEhhqbQOOEu46vcyytXbYsjQ02NO+&#10;oern8uuk99YOh49TwFs+JHv8WpWj7UpjZi9T+QYq0ZT+xX/ugzWwzGW+nJEjoL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2PYHAAAAA3AAAAA8AAAAAAAAAAAAAAAAA&#10;oQIAAGRycy9kb3ducmV2LnhtbFBLBQYAAAAABAAEAPkAAACOAwAAAAA=&#10;" strokecolor="#118fbf" strokeweight="3pt">
                          <v:stroke endcap="square"/>
                        </v:line>
                        <v:line id="直線コネクタ 281" o:spid="_x0000_s1510" style="position:absolute;rotation:90;flip:x y;visibility:visible;mso-wrap-style:square" from="14644,10358" to="16788,1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Uw8MAAADcAAAADwAAAGRycy9kb3ducmV2LnhtbESPQWsCMRSE70L/Q3gFb5pdEdmuRhGL&#10;RbxVpefH5pksbl6WTVbX/vqmUOhxmJlvmNVmcI24UxdqzwryaQaCuPK6ZqPgct5PChAhImtsPJOC&#10;JwXYrF9GKyy1f/An3U/RiAThUKICG2NbShkqSw7D1LfEybv6zmFMsjNSd/hIcNfIWZYtpMOa04LF&#10;lnaWqtupdwr019suPx4u+/nwUdhv896bp++VGr8O2yWISEP8D/+1D1rBrMjh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OFMPDAAAA3AAAAA8AAAAAAAAAAAAA&#10;AAAAoQIAAGRycy9kb3ducmV2LnhtbFBLBQYAAAAABAAEAPkAAACRAwAAAAA=&#10;" strokecolor="#118fbf" strokeweight="3pt">
                          <v:stroke endcap="square"/>
                        </v:line>
                        <v:line id="直線コネクタ 282" o:spid="_x0000_s1511" style="position:absolute;visibility:visible;mso-wrap-style:square" from="15716,9286" to="17145,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gGbcIAAADcAAAADwAAAGRycy9kb3ducmV2LnhtbESPy2rDMBBF94H+g5hCd4lcF4JxowRT&#10;KCRd5Ym3gzW1Ta2RkRTb/fsoEMjych+Hu9pMphMDOd9aVvC+SEAQV1a3XCs4n77nGQgfkDV2lknB&#10;P3nYrF9mK8y1HflAwzHUIo6wz1FBE0KfS+mrhgz6he2Jo/drncEQpauldjjGcdPJNEmW0mDLkdBg&#10;T18NVX/Hq4ncsh22+x+HZTYEvbt8FKPuCqXeXqfiE0SgKTzDj/ZWK0izFO5n4hG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gGbcIAAADcAAAADwAAAAAAAAAAAAAA&#10;AAChAgAAZHJzL2Rvd25yZXYueG1sUEsFBgAAAAAEAAQA+QAAAJADAAAAAA==&#10;" strokecolor="#118fbf" strokeweight="3pt">
                          <v:stroke endcap="square"/>
                        </v:line>
                        <v:line id="直線コネクタ 283" o:spid="_x0000_s1512" style="position:absolute;rotation:90;flip:x y;visibility:visible;mso-wrap-style:square" from="16431,8572" to="17859,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AvL8MAAADcAAAADwAAAGRycy9kb3ducmV2LnhtbESPQWsCMRSE7wX/Q3iCt5pVi2y3RhHF&#10;Ir1ppefH5pksbl6WTVbX/vqmIHgcZuYbZrHqXS2u1IbKs4LJOANBXHpdsVFw+t695iBCRNZYeyYF&#10;dwqwWg5eFlhof+MDXY/RiAThUKACG2NTSBlKSw7D2DfEyTv71mFMsjVSt3hLcFfLaZbNpcOK04LF&#10;hjaWysuxcwr0z/tm8rU/7d76z9z+mm1n7r5TajTs1x8gIvXxGX6091rBNJ/B/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QLy/DAAAA3AAAAA8AAAAAAAAAAAAA&#10;AAAAoQIAAGRycy9kb3ducmV2LnhtbFBLBQYAAAAABAAEAPkAAACRAwAAAAA=&#10;" strokecolor="#118fbf" strokeweight="3pt">
                          <v:stroke endcap="square"/>
                        </v:line>
                        <v:line id="直線コネクタ 284" o:spid="_x0000_s1513" style="position:absolute;visibility:visible;mso-wrap-style:square" from="17145,7858" to="19288,7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07gsMAAADcAAAADwAAAGRycy9kb3ducmV2LnhtbESPS2vCQBSF94X+h+EWuqsTrZQQHSUU&#10;CurKR0u2l8w1CWbuhJkxif/eEYQuD+fxcZbr0bSiJ+cbywqmkwQEcWl1w5WC39PPRwrCB2SNrWVS&#10;cCMP69XryxIzbQc+UH8MlYgj7DNUUIfQZVL6siaDfmI74uidrTMYonSV1A6HOG5aOUuSL2mw4Uio&#10;saPvmsrL8Woit2j6zX7nsEj7oLd/n/mg21yp97cxX4AINIb/8LO90Qpm6RweZ+IR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NO4LDAAAA3AAAAA8AAAAAAAAAAAAA&#10;AAAAoQIAAGRycy9kb3ducmV2LnhtbFBLBQYAAAAABAAEAPkAAACRAwAAAAA=&#10;" strokecolor="#118fbf" strokeweight="3pt">
                          <v:stroke endcap="square"/>
                        </v:line>
                        <v:line id="直線コネクタ 285" o:spid="_x0000_s1514" style="position:absolute;rotation:90;flip:x y;visibility:visible;mso-wrap-style:square" from="18930,7501" to="19645,7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USwMMAAADcAAAADwAAAGRycy9kb3ducmV2LnhtbESPQWsCMRSE7wX/Q3iCt5pVrGy3RhHF&#10;Ir1ppefH5pksbl6WTVbX/vqmIHgcZuYbZrHqXS2u1IbKs4LJOANBXHpdsVFw+t695iBCRNZYeyYF&#10;dwqwWg5eFlhof+MDXY/RiAThUKACG2NTSBlKSw7D2DfEyTv71mFMsjVSt3hLcFfLaZbNpcOK04LF&#10;hjaWysuxcwr0z/tm8rU/7Wb9Z25/zbYzd98pNRr26w8Qkfr4DD/ae61gmr/B/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1EsDDAAAA3AAAAA8AAAAAAAAAAAAA&#10;AAAAoQIAAGRycy9kb3ducmV2LnhtbFBLBQYAAAAABAAEAPkAAACRAwAAAAA=&#10;" strokecolor="#118fbf" strokeweight="3pt">
                          <v:stroke endcap="square"/>
                        </v:line>
                        <v:line id="直線コネクタ 286" o:spid="_x0000_s1515" style="position:absolute;visibility:visible;mso-wrap-style:square" from="19288,7143" to="21431,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MAbsIAAADcAAAADwAAAGRycy9kb3ducmV2LnhtbESPX2uDMBTF3wf9DuEW9jbjOhCxTYsM&#10;CrZPW9fi68XcqczcSJKq+/bLYLDHw/nz4+wOixnERM73lhU8JykI4sbqnlsF14/jUw7CB2SNg2VS&#10;8E0eDvvVww4LbWd+p+kSWhFH2BeooAthLKT0TUcGfWJH4uh9WmcwROlaqR3OcdwMcpOmmTTYcyR0&#10;ONJrR83X5W4it+6n6u3ssM6noE+3l3LWQ6nU43optyACLeE//NeutIJNnsHvmXgE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MAbsIAAADcAAAADwAAAAAAAAAAAAAA&#10;AAChAgAAZHJzL2Rvd25yZXYueG1sUEsFBgAAAAAEAAQA+QAAAJADAAAAAA==&#10;" strokecolor="#118fbf" strokeweight="3pt">
                          <v:stroke endcap="square"/>
                        </v:line>
                      </v:group>
                      <v:group id="グループ化 287" o:spid="_x0000_s1516" style="position:absolute;left:21431;top:7143;width:7144;height:7144;flip:x" coordorigin="21431,7143" coordsize="7143,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X2SNsQAAADcAAAA&#10;DwAAAAAAAAAAAAAAAACqAgAAZHJzL2Rvd25yZXYueG1sUEsFBgAAAAAEAAQA+gAAAJsDAAAAAA==&#10;">
                        <v:line id="直線コネクタ 288" o:spid="_x0000_s1517" style="position:absolute;rotation:90;flip:x y;visibility:visible;mso-wrap-style:square" from="20002,12859" to="22859,12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S9XsAAAADcAAAADwAAAGRycy9kb3ducmV2LnhtbERPy4rCMBTdC/5DuAOz01QRqdUog6LI&#10;7Hzg+tLcSco0N6VJtc7XTxaCy8N5rza9q8Wd2lB5VjAZZyCIS68rNgqul/0oBxEissbaMyl4UoDN&#10;ejhYYaH9g090P0cjUgiHAhXYGJtCylBachjGviFO3I9vHcYEWyN1i48U7mo5zbK5dFhxarDY0NZS&#10;+XvunAJ9W2wn38frftYfcvtndp15+k6pz4/+awkiUh/f4pf7qBVM87Q2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0vV7AAAAA3AAAAA8AAAAAAAAAAAAAAAAA&#10;oQIAAGRycy9kb3ducmV2LnhtbFBLBQYAAAAABAAEAPkAAACOAwAAAAA=&#10;" strokecolor="#118fbf" strokeweight="3pt">
                          <v:stroke endcap="square"/>
                        </v:line>
                        <v:line id="直線コネクタ 289" o:spid="_x0000_s1518" style="position:absolute;visibility:visible;mso-wrap-style:square" from="21431,11430" to="2286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yUHMIAAADcAAAADwAAAGRycy9kb3ducmV2LnhtbESPX2vCMBTF3wf7DuEOfJvpHIyuGqUM&#10;BOfT1ElfL821LTY3JYlt/fZGEHw8nD8/zmI1mlb05HxjWcHHNAFBXFrdcKXg/7B+T0H4gKyxtUwK&#10;ruRhtXx9WWCm7cA76vehEnGEfYYK6hC6TEpf1mTQT21HHL2TdQZDlK6S2uEQx00rZ0nyJQ02HAk1&#10;dvRTU3neX0zkFk2/+ds6LNI+6N/jZz7oNldq8jbmcxCBxvAMP9obrWCWfsP9TDwCc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yUHMIAAADcAAAADwAAAAAAAAAAAAAA&#10;AAChAgAAZHJzL2Rvd25yZXYueG1sUEsFBgAAAAAEAAQA+QAAAJADAAAAAA==&#10;" strokecolor="#118fbf" strokeweight="3pt">
                          <v:stroke endcap="square"/>
                        </v:line>
                        <v:line id="直線コネクタ 290" o:spid="_x0000_s1519" style="position:absolute;rotation:90;flip:x y;visibility:visible;mso-wrap-style:square" from="21788,10358" to="23932,1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nhb8AAADcAAAADwAAAGRycy9kb3ducmV2LnhtbERPTYvCMBC9L/gfwgje1lRZRKtRRHER&#10;b6vieWjGpNhMSpNq9debg7DHx/terDpXiTs1ofSsYDTMQBAXXpdsFJxPu+8piBCRNVaeScGTAqyW&#10;va8F5to/+I/ux2hECuGQowIbY51LGQpLDsPQ18SJu/rGYUywMVI3+EjhrpLjLJtIhyWnBos1bSwV&#10;t2PrFOjLbDM67M+7n+53al9m25qnb5Ua9Lv1HESkLv6LP+69VjCepfnpTDoCcvk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snhb8AAADcAAAADwAAAAAAAAAAAAAAAACh&#10;AgAAZHJzL2Rvd25yZXYueG1sUEsFBgAAAAAEAAQA+QAAAI0DAAAAAA==&#10;" strokecolor="#118fbf" strokeweight="3pt">
                          <v:stroke endcap="square"/>
                        </v:line>
                        <v:line id="直線コネクタ 291" o:spid="_x0000_s1520" style="position:absolute;visibility:visible;mso-wrap-style:square" from="22860,9286" to="24288,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Ox8MAAADcAAAADwAAAGRycy9kb3ducmV2LnhtbESPzWrDMBCE74W+g9hAb40cF4LrRgmm&#10;EHB7SpyUXBdra5tYKyMptvv2VaGQ4zA/H7PZzaYXIznfWVawWiYgiGurO24UnE/75wyED8gae8uk&#10;4Ic87LaPDxvMtZ34SGMVGhFH2OeooA1hyKX0dUsG/dIOxNH7ts5giNI1Ujuc4rjpZZoka2mw40ho&#10;caD3luprdTORe+nG8vDp8JKNQX98vRST7gulnhZz8QYi0Bzu4f92qRWkryv4Ox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jDsfDAAAA3AAAAA8AAAAAAAAAAAAA&#10;AAAAoQIAAGRycy9kb3ducmV2LnhtbFBLBQYAAAAABAAEAPkAAACRAwAAAAA=&#10;" strokecolor="#118fbf" strokeweight="3pt">
                          <v:stroke endcap="square"/>
                        </v:line>
                        <v:line id="直線コネクタ 292" o:spid="_x0000_s1521" style="position:absolute;rotation:90;flip:x y;visibility:visible;mso-wrap-style:square" from="23574,8572" to="25002,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cacMAAADcAAAADwAAAGRycy9kb3ducmV2LnhtbESPQWsCMRSE74L/ITzBm2ZdpOjWKKIo&#10;0ltVPD82r8ni5mXZZHXtr28KhR6HmfmGWW16V4sHtaHyrGA2zUAQl15XbBRcL4fJAkSIyBprz6Tg&#10;RQE26+FghYX2T/6kxzkakSAcClRgY2wKKUNpyWGY+oY4eV++dRiTbI3ULT4T3NUyz7I36bDitGCx&#10;oZ2l8n7unAJ9W+5mH6frYd4fF/bb7Dvz8p1S41G/fQcRqY//4b/2SSvIlzn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FHGnDAAAA3AAAAA8AAAAAAAAAAAAA&#10;AAAAoQIAAGRycy9kb3ducmV2LnhtbFBLBQYAAAAABAAEAPkAAACRAwAAAAA=&#10;" strokecolor="#118fbf" strokeweight="3pt">
                          <v:stroke endcap="square"/>
                        </v:line>
                        <v:line id="直線コネクタ 293" o:spid="_x0000_s1522" style="position:absolute;visibility:visible;mso-wrap-style:square" from="24288,7858" to="26432,7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01K8MAAADcAAAADwAAAGRycy9kb3ducmV2LnhtbESPzWrDMBCE74W8g9hAb7WcBIrjRAkm&#10;EEh7at0GXxdrY5tYKyOptvv2VaHQ4zA/H7M/zqYXIznfWVawSlIQxLXVHTcKPj/OTxkIH5A19pZJ&#10;wTd5OB4WD3vMtZ34ncYyNCKOsM9RQRvCkEvp65YM+sQOxNG7WWcwROkaqR1Ocdz0cp2mz9Jgx5HQ&#10;4kCnlup7+WUit+rGy9urwyobg365bopJ94VSj8u52IEINIf/8F/7ohWstxv4PROP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9NSvDAAAA3AAAAA8AAAAAAAAAAAAA&#10;AAAAoQIAAGRycy9kb3ducmV2LnhtbFBLBQYAAAAABAAEAPkAAACRAwAAAAA=&#10;" strokecolor="#118fbf" strokeweight="3pt">
                          <v:stroke endcap="square"/>
                        </v:line>
                        <v:line id="直線コネクタ 294" o:spid="_x0000_s1523" style="position:absolute;rotation:90;flip:x y;visibility:visible;mso-wrap-style:square" from="26074,7501" to="26789,7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AhhsMAAADcAAAADwAAAGRycy9kb3ducmV2LnhtbESPT4vCMBTE78J+h/AW9qapIotWoywu&#10;LrI3/+D50TyTYvNSmlSrn94IgsdhZn7DzJedq8SFmlB6VjAcZCCIC69LNgoO+3V/AiJEZI2VZ1Jw&#10;owDLxUdvjrn2V97SZReNSBAOOSqwMda5lKGw5DAMfE2cvJNvHMYkGyN1g9cEd5UcZdm3dFhyWrBY&#10;08pScd61ToE+TlfD/81hPe7+JvZufltz861SX5/dzwxEpC6+w6/2RisYTcfwPJOO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gIYbDAAAA3AAAAA8AAAAAAAAAAAAA&#10;AAAAoQIAAGRycy9kb3ducmV2LnhtbFBLBQYAAAAABAAEAPkAAACRAwAAAAA=&#10;" strokecolor="#118fbf" strokeweight="3pt">
                          <v:stroke endcap="square"/>
                        </v:line>
                        <v:line id="直線コネクタ 295" o:spid="_x0000_s1524" style="position:absolute;visibility:visible;mso-wrap-style:square" from="26432,7143" to="28575,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gIxMMAAADcAAAADwAAAGRycy9kb3ducmV2LnhtbESPy2rDMBBF94X+g5hCd42chITEiWxM&#10;oZBm1bzIdrAmtok1MpJiu39fFQpdXu7jcLf5aFrRk/ONZQXTSQKCuLS64UrB+fTxtgLhA7LG1jIp&#10;+CYPefb8tMVU24EP1B9DJeII+xQV1CF0qZS+rMmgn9iOOHo36wyGKF0ltcMhjptWzpJkKQ02HAk1&#10;dvReU3k/PkzkXpt+97V3eF31QX9e5sWg20Kp15ex2IAINIb/8F97pxXM1gv4PROPg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YCMTDAAAA3AAAAA8AAAAAAAAAAAAA&#10;AAAAoQIAAGRycy9kb3ducmV2LnhtbFBLBQYAAAAABAAEAPkAAACRAwAAAAA=&#10;" strokecolor="#118fbf" strokeweight="3pt">
                          <v:stroke endcap="square"/>
                        </v:line>
                      </v:group>
                    </v:group>
                  </v:group>
                  <v:line id="直線コネクタ 51" o:spid="_x0000_s1525" style="position:absolute;rotation:90;visibility:visible;mso-wrap-style:square" from="-6668,11430" to="16192,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wojMYAAADcAAAADwAAAGRycy9kb3ducmV2LnhtbESPQWvCQBSE70L/w/KE3nRjKLGNrqKF&#10;Qi9qTD14fGZfk9Ds25BdNfrruwWhx2FmvmHmy9404kKdqy0rmIwjEMSF1TWXCg5fH6NXEM4ja2ws&#10;k4IbOVgungZzTLW98p4uuS9FgLBLUUHlfZtK6YqKDLqxbYmD9207gz7IrpS6w2uAm0bGUZRIgzWH&#10;hQpbeq+o+MnPRsF6vdll5/x4j2/ZKnk57bdTl22Veh72qxkIT73/Dz/an1pB/JbA35l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cKIzGAAAA3AAAAA8AAAAAAAAA&#10;AAAAAAAAoQIAAGRycy9kb3ducmV2LnhtbFBLBQYAAAAABAAEAPkAAACUAwAAAAA=&#10;" strokecolor="#7f7f7f" strokeweight=".1389mm"/>
                  <v:line id="直線コネクタ 52" o:spid="_x0000_s1526" style="position:absolute;rotation:90;visibility:visible;mso-wrap-style:square" from="-4953,11430" to="1790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CNF8cAAADcAAAADwAAAGRycy9kb3ducmV2LnhtbESPT2vCQBTE7wW/w/IEb3XTIP6JrqKF&#10;ghdtjB48PrPPJDT7NmRXjf303UKhx2FmfsMsVp2pxZ1aV1lW8DaMQBDnVldcKDgdP16nIJxH1lhb&#10;JgVPcrBa9l4WmGj74APdM1+IAGGXoILS+yaR0uUlGXRD2xAH72pbgz7ItpC6xUeAm1rGUTSWBisO&#10;CyU29F5S/pXdjILNZveZ3rLzd/xM1+PR5bCfuHSv1KDfrecgPHX+P/zX3moF8WwCv2fC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kI0XxwAAANwAAAAPAAAAAAAA&#10;AAAAAAAAAKECAABkcnMvZG93bnJldi54bWxQSwUGAAAAAAQABAD5AAAAlQMAAAAA&#10;" strokecolor="#7f7f7f" strokeweight=".1389mm"/>
                  <v:line id="直線コネクタ 53" o:spid="_x0000_s1527" style="position:absolute;rotation:90;visibility:visible;mso-wrap-style:square" from="-2096,11430" to="2076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8ZZcQAAADcAAAADwAAAGRycy9kb3ducmV2LnhtbERPTWvCQBC9F/wPyxS81U1DiW10FRUK&#10;XrQx9eBxzE6T0OxsyK4m+uu7B6HHx/ueLwfTiCt1rras4HUSgSAurK65VHD8/nx5B+E8ssbGMim4&#10;kYPlYvQ0x1Tbng90zX0pQgi7FBVU3replK6oyKCb2JY4cD+2M+gD7EqpO+xDuGlkHEWJNFhzaKiw&#10;pU1FxW9+MQrW691XdslP9/iWrZK382E/ddleqfHzsJqB8DT4f/HDvdUK4o+wNpw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DxllxAAAANwAAAAPAAAAAAAAAAAA&#10;AAAAAKECAABkcnMvZG93bnJldi54bWxQSwUGAAAAAAQABAD5AAAAkgMAAAAA&#10;" strokecolor="#7f7f7f" strokeweight=".1389mm"/>
                  <v:line id="直線コネクタ 54" o:spid="_x0000_s1528" style="position:absolute;rotation:90;visibility:visible;mso-wrap-style:square" from="0,11430" to="2286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8/scAAADcAAAADwAAAGRycy9kb3ducmV2LnhtbESPT2vCQBTE74V+h+UJvdWNQfwTXUUL&#10;Qi/VGD14fGZfk9Ds25BdNfbTdwuCx2FmfsPMl52pxZVaV1lWMOhHIIhzqysuFBwPm/cJCOeRNdaW&#10;ScGdHCwXry9zTLS98Z6umS9EgLBLUEHpfZNI6fKSDLq+bYiD921bgz7ItpC6xVuAm1rGUTSSBisO&#10;CyU29FFS/pNdjIL1+muXXrLTb3xPV6Pheb8du3Sr1FuvW81AeOr8M/xof2oF8XQK/2fC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Q7z+xwAAANwAAAAPAAAAAAAA&#10;AAAAAAAAAKECAABkcnMvZG93bnJldi54bWxQSwUGAAAAAAQABAD5AAAAlQMAAAAA&#10;" strokecolor="#7f7f7f" strokeweight=".1389mm"/>
                  <v:line id="直線コネクタ 55" o:spid="_x0000_s1529" style="position:absolute;rotation:90;visibility:visible;mso-wrap-style:square" from="2857,11430" to="2571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KPecQAAADcAAAADwAAAGRycy9kb3ducmV2LnhtbERPTWvCQBC9F/oflil4q5tasZK6SlIo&#10;eFFj9OBxmp0modnZkF1N0l/fPQg9Pt73ajOYRtyoc7VlBS/TCARxYXXNpYLz6fN5CcJ5ZI2NZVIw&#10;koPN+vFhhbG2PR/plvtShBB2MSqovG9jKV1RkUE3tS1x4L5tZ9AH2JVSd9iHcNPIWRQtpMGaQ0OF&#10;LX1UVPzkV6MgTXeH7JpffmdjlizmX8f9m8v2Sk2ehuQdhKfB/4vv7q1W8BqF+eF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o95xAAAANwAAAAPAAAAAAAAAAAA&#10;AAAAAKECAABkcnMvZG93bnJldi54bWxQSwUGAAAAAAQABAD5AAAAkgMAAAAA&#10;" strokecolor="#7f7f7f" strokeweight=".1389mm"/>
                  <v:line id="直線コネクタ 56" o:spid="_x0000_s1530" style="position:absolute;rotation:90;visibility:visible;mso-wrap-style:square" from="5715,11430" to="2857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4q4sYAAADcAAAADwAAAGRycy9kb3ducmV2LnhtbESPQWvCQBSE74X+h+UVvNWNVlRSV9FC&#10;wYsaowePz+xrEpp9G7KrRn+9Kwgeh5n5hpnMWlOJMzWutKyg141AEGdWl5wr2O9+P8cgnEfWWFkm&#10;BVdyMJu+v00w1vbCWzqnPhcBwi5GBYX3dSylywoy6Lq2Jg7en20M+iCbXOoGLwFuKtmPoqE0WHJY&#10;KLCmn4Ky//RkFCwWq01ySg+3/jWZDwfH7XrkkrVSnY92/g3CU+tf4Wd7qRV8RT14nAlHQE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eKuLGAAAA3AAAAA8AAAAAAAAA&#10;AAAAAAAAoQIAAGRycy9kb3ducmV2LnhtbFBLBQYAAAAABAAEAPkAAACUAwAAAAA=&#10;" strokecolor="#7f7f7f" strokeweight=".1389mm"/>
                  <v:line id="直線コネクタ 57" o:spid="_x0000_s1531" style="position:absolute;rotation:90;visibility:visible;mso-wrap-style:square" from="7810,11430" to="3067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0lcYAAADcAAAADwAAAGRycy9kb3ducmV2LnhtbESPQWvCQBSE74X+h+UJ3urGKFaiq2hB&#10;8KKN0YPHZ/Y1Cc2+DdlVY399tyD0OMzMN8x82Zla3Kh1lWUFw0EEgji3uuJCwem4eZuCcB5ZY22Z&#10;FDzIwXLx+jLHRNs7H+iW+UIECLsEFZTeN4mULi/JoBvYhjh4X7Y16INsC6lbvAe4qWUcRRNpsOKw&#10;UGJDHyXl39nVKFivd5/pNTv/xI90NRlfDvt3l+6V6ve61QyEp87/h5/trVYwimL4Ox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MtJXGAAAA3AAAAA8AAAAAAAAA&#10;AAAAAAAAoQIAAGRycy9kb3ducmV2LnhtbFBLBQYAAAAABAAEAPkAAACUAwAAAAA=&#10;" strokecolor="#7f7f7f" strokeweight=".1389mm"/>
                  <v:line id="直線コネクタ 58" o:spid="_x0000_s1532" style="position:absolute;rotation:90;visibility:visible;mso-wrap-style:square" from="9239,11430" to="32099,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ARDsYAAADcAAAADwAAAGRycy9kb3ducmV2LnhtbESPQWvCQBSE70L/w/IK3nRTFS2pq2ih&#10;4EWNsYceX7OvSWj2bchuNPrrXUHwOMzMN8x82ZlKnKhxpWUFb8MIBHFmdcm5gu/j1+AdhPPIGivL&#10;pOBCDpaLl94cY23PfKBT6nMRIOxiVFB4X8dSuqwgg25oa+Lg/dnGoA+yyaVu8BzgppKjKJpKgyWH&#10;hQJr+iwo+09bo2C93u6TNv25ji7Jajr5PexmLtkp1X/tVh8gPHX+GX60N1rBOBrD/Uw4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AEQ7GAAAA3AAAAA8AAAAAAAAA&#10;AAAAAAAAoQIAAGRycy9kb3ducmV2LnhtbFBLBQYAAAAABAAEAPkAAACUAwAAAAA=&#10;" strokecolor="#7f7f7f" strokeweight=".1389mm"/>
                  <v:line id="直線コネクタ 60" o:spid="_x0000_s1533" style="position:absolute;rotation:90;visibility:visible;mso-wrap-style:square" from="11144,11430" to="3400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JesYAAADcAAAADwAAAGRycy9kb3ducmV2LnhtbESPQWvCQBSE74L/YXlCb7qpFVuiq6gg&#10;eFFj2kOPr9lnEpp9G7Ibjf31bkHwOMzMN8x82ZlKXKhxpWUFr6MIBHFmdcm5gq/P7fADhPPIGivL&#10;pOBGDpaLfm+OsbZXPtEl9bkIEHYxKii8r2MpXVaQQTeyNXHwzrYx6INscqkbvAa4qeQ4iqbSYMlh&#10;ocCaNgVlv2lrFKzX+2PSpt9/41uymk5+Tod3lxyUehl0qxkIT51/hh/tnVbwFk3g/0w4AnJ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piXrGAAAA3AAAAA8AAAAAAAAA&#10;AAAAAAAAoQIAAGRycy9kb3ducmV2LnhtbFBLBQYAAAAABAAEAPkAAACUAwAAAAA=&#10;" strokecolor="#7f7f7f" strokeweight=".1389mm"/>
                  <v:line id="直線コネクタ 61" o:spid="_x0000_s1534" style="position:absolute;rotation:90;visibility:visible;mso-wrap-style:square" from="12858,11430" to="35718,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Us4ccAAADcAAAADwAAAGRycy9kb3ducmV2LnhtbESPQWvCQBSE74L/YXmCN91UWy0xG9FC&#10;oZfamPbQ4zP7moRm34bsqtFf3xUKHoeZ+YZJ1r1pxIk6V1tW8DCNQBAXVtdcKvj6fJ08g3AeWWNj&#10;mRRcyME6HQ4SjLU9855OuS9FgLCLUUHlfRtL6YqKDLqpbYmD92M7gz7IrpS6w3OAm0bOomghDdYc&#10;Fips6aWi4jc/GgXb7ftHdsy/r7NLtlk8Hva7pct2So1H/WYFwlPv7+H/9ptWMI+e4H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5SzhxwAAANwAAAAPAAAAAAAA&#10;AAAAAAAAAKECAABkcnMvZG93bnJldi54bWxQSwUGAAAAAAQABAD5AAAAlQMAAAAA&#10;" strokecolor="#7f7f7f" strokeweight=".1389mm"/>
                  <v:line id="直線コネクタ 62" o:spid="_x0000_s1535" style="position:absolute;rotation:90;visibility:visible;mso-wrap-style:square" from="15716,11430" to="3857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eylsYAAADcAAAADwAAAGRycy9kb3ducmV2LnhtbESPQWvCQBSE7wX/w/KE3upGLalEV1FB&#10;6KU2Rg8en9nXJDT7NmRXjf76riD0OMzMN8xs0ZlaXKh1lWUFw0EEgji3uuJCwWG/eZuAcB5ZY22Z&#10;FNzIwWLee5lhou2Vd3TJfCEChF2CCkrvm0RKl5dk0A1sQxy8H9sa9EG2hdQtXgPc1HIURbE0WHFY&#10;KLGhdUn5b3Y2Clarr+/0nB3vo1u6jN9Pu+2HS7dKvfa75RSEp87/h5/tT61gHMX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3spbGAAAA3AAAAA8AAAAAAAAA&#10;AAAAAAAAoQIAAGRycy9kb3ducmV2LnhtbFBLBQYAAAAABAAEAPkAAACUAwAAAAA=&#10;" strokecolor="#7f7f7f" strokeweight=".1389mm"/>
                  <v:line id="直線コネクタ 63" o:spid="_x0000_s1536" style="position:absolute;rotation:90;visibility:visible;mso-wrap-style:square" from="17811,11430" to="4067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sXDccAAADcAAAADwAAAGRycy9kb3ducmV2LnhtbESPQWvCQBSE74L/YXlCb7pRi5Y0G1FB&#10;6KUa0x56fM2+JqHZtyG70dhf7xYKPQ4z8w2TbAbTiAt1rrasYD6LQBAXVtdcKnh/O0yfQDiPrLGx&#10;TApu5GCTjkcJxtpe+UyX3JciQNjFqKDyvo2ldEVFBt3MtsTB+7KdQR9kV0rd4TXATSMXUbSSBmsO&#10;CxW2tK+o+M57o2C3ez1lff7xs7hl29Xj5/m4dtlRqYfJsH0G4Wnw/+G/9otWsIzW8HsmHAGZ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excNxwAAANwAAAAPAAAAAAAA&#10;AAAAAAAAAKECAABkcnMvZG93bnJldi54bWxQSwUGAAAAAAQABAD5AAAAlQMAAAAA&#10;" strokecolor="#7f7f7f" strokeweight=".1389mm"/>
                  <v:line id="直線コネクタ 64" o:spid="_x0000_s1537" style="position:absolute;rotation:90;visibility:visible;mso-wrap-style:square" from="20669,11430" to="43529,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SDf8QAAADcAAAADwAAAGRycy9kb3ducmV2LnhtbERPTWvCQBC9F/oflil4q5tasZK6SlIo&#10;eFFj9OBxmp0modnZkF1N0l/fPQg9Pt73ajOYRtyoc7VlBS/TCARxYXXNpYLz6fN5CcJ5ZI2NZVIw&#10;koPN+vFhhbG2PR/plvtShBB2MSqovG9jKV1RkUE3tS1x4L5tZ9AH2JVSd9iHcNPIWRQtpMGaQ0OF&#10;LX1UVPzkV6MgTXeH7JpffmdjlizmX8f9m8v2Sk2ehuQdhKfB/4vv7q1W8BqFteFMO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5IN/xAAAANwAAAAPAAAAAAAAAAAA&#10;AAAAAKECAABkcnMvZG93bnJldi54bWxQSwUGAAAAAAQABAD5AAAAkgMAAAAA&#10;" strokecolor="#7f7f7f" strokeweight=".1389mm"/>
                  <v:line id="直線コネクタ 65" o:spid="_x0000_s1538" style="position:absolute;rotation:90;visibility:visible;mso-wrap-style:square" from="23526,11430" to="4638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gm5McAAADcAAAADwAAAGRycy9kb3ducmV2LnhtbESPQWvCQBSE74X+h+UVvNVNVWxNsxEt&#10;CF7UGD14fM2+JqHZtyG7auyv7xYKHoeZ+YZJ5r1pxIU6V1tW8DKMQBAXVtdcKjgeVs9vIJxH1thY&#10;JgU3cjBPHx8SjLW98p4uuS9FgLCLUUHlfRtL6YqKDLqhbYmD92U7gz7IrpS6w2uAm0aOomgqDdYc&#10;Fips6aOi4js/GwXL5WaXnfPTz+iWLaaTz/321WVbpQZP/eIdhKfe38P/7bVWMI5m8HcmHAGZ/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qCbkxwAAANwAAAAPAAAAAAAA&#10;AAAAAAAAAKECAABkcnMvZG93bnJldi54bWxQSwUGAAAAAAQABAD5AAAAlQMAAAAA&#10;" strokecolor="#7f7f7f" strokeweight=".1389mm"/>
                  <v:line id="直線コネクタ 66" o:spid="_x0000_s1539" style="position:absolute;rotation:90;visibility:visible;mso-wrap-style:square" from="25717,11430" to="4857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sZpMMAAADcAAAADwAAAGRycy9kb3ducmV2LnhtbERPy4rCMBTdC/MP4Q6409QHjnSMogOC&#10;G7V2XLi8NnfaMs1NaaJWv94sBJeH854tWlOJKzWutKxg0I9AEGdWl5wrOP6ue1MQziNrrCyTgjs5&#10;WMw/OjOMtb3xga6pz0UIYRejgsL7OpbSZQUZdH1bEwfuzzYGfYBNLnWDtxBuKjmMook0WHJoKLCm&#10;n4Ky//RiFKxW231ySU+P4T1ZTsbnw+7LJTulup/t8huEp9a/xS/3RisYDcL8cCYcAT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LGaTDAAAA3AAAAA8AAAAAAAAAAAAA&#10;AAAAoQIAAGRycy9kb3ducmV2LnhtbFBLBQYAAAAABAAEAPkAAACRAwAAAAA=&#10;" strokecolor="#7f7f7f" strokeweight=".1389mm"/>
                  <v:line id="直線コネクタ 67" o:spid="_x0000_s1540" style="position:absolute;rotation:90;visibility:visible;mso-wrap-style:square" from="27146,11430" to="5000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e8P8YAAADcAAAADwAAAGRycy9kb3ducmV2LnhtbESPQWvCQBSE7wX/w/IK3uomtqhEV1Gh&#10;4KU2Rg8en9lnEpp9G7KrRn99Vyj0OMzMN8xs0ZlaXKl1lWUF8SACQZxbXXGh4LD/fJuAcB5ZY22Z&#10;FNzJwWLee5lhou2Nd3TNfCEChF2CCkrvm0RKl5dk0A1sQxy8s20N+iDbQuoWbwFuajmMopE0WHFY&#10;KLGhdUn5T3YxClarr+/0kh0fw3u6HH2cdtuxS7dK9V+75RSEp87/h//aG63gPY7heSYc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HvD/GAAAA3AAAAA8AAAAAAAAA&#10;AAAAAAAAoQIAAGRycy9kb3ducmV2LnhtbFBLBQYAAAAABAAEAPkAAACUAwAAAAA=&#10;" strokecolor="#7f7f7f" strokeweight=".1389mm"/>
                  <v:line id="直線コネクタ 69" o:spid="_x0000_s1541" style="position:absolute;visibility:visible;mso-wrap-style:square" from="0,2857" to="41434,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O5/cYAAADcAAAADwAAAGRycy9kb3ducmV2LnhtbESPW2vCQBSE3wX/w3KEvtWN1kuIrtIL&#10;BQulovHBx0P2mA1mz4bsVuO/7woFH4eZ+YZZrjtbiwu1vnKsYDRMQBAXTldcKjjkn88pCB+QNdaO&#10;ScGNPKxX/d4SM+2uvKPLPpQiQthnqMCE0GRS+sKQRT90DXH0Tq61GKJsS6lbvEa4reU4SWbSYsVx&#10;wWBD74aK8/7XKti+hfzmP76S6nv+kxqcTo55elTqadC9LkAE6sIj/N/eaAUvozHcz8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Tuf3GAAAA3AAAAA8AAAAAAAAA&#10;AAAAAAAAoQIAAGRycy9kb3ducmV2LnhtbFBLBQYAAAAABAAEAPkAAACUAwAAAAA=&#10;" strokecolor="#7f7f7f" strokeweight=".1389mm"/>
                  <v:line id="直線コネクタ 70" o:spid="_x0000_s1542" style="position:absolute;visibility:visible;mso-wrap-style:square" from="0,4286" to="41434,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8cZsYAAADcAAAADwAAAGRycy9kb3ducmV2LnhtbESPT2vCQBTE74V+h+UVvJmNf9qG1FVs&#10;RVAQS00PHh/Z12xo9m3Irhq/vVsQehxm5jfMbNHbRpyp87VjBaMkBUFcOl1zpeC7WA8zED4ga2wc&#10;k4IreVjMHx9mmGt34S86H0IlIoR9jgpMCG0upS8NWfSJa4mj9+M6iyHKrpK6w0uE20aO0/RFWqw5&#10;Lhhs6cNQ+Xs4WQWf76G4+tU2rXev+8zg8/RYZEelBk/98g1EoD78h+/tjVYwGU3g70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fHGbGAAAA3AAAAA8AAAAAAAAA&#10;AAAAAAAAoQIAAGRycy9kb3ducmV2LnhtbFBLBQYAAAAABAAEAPkAAACUAwAAAAA=&#10;" strokecolor="#7f7f7f" strokeweight=".1389mm"/>
                  <v:line id="直線コネクタ 71" o:spid="_x0000_s1543" style="position:absolute;visibility:visible;mso-wrap-style:square" from="0,5715" to="41434,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aEEsYAAADcAAAADwAAAGRycy9kb3ducmV2LnhtbESPT2vCQBTE74V+h+UVvJmNf9qG1FVs&#10;RVAQS00PHh/Z12xo9m3Irhq/vVsQehxm5jfMbNHbRpyp87VjBaMkBUFcOl1zpeC7WA8zED4ga2wc&#10;k4IreVjMHx9mmGt34S86H0IlIoR9jgpMCG0upS8NWfSJa4mj9+M6iyHKrpK6w0uE20aO0/RFWqw5&#10;Lhhs6cNQ+Xs4WQWf76G4+tU2rXev+8zg8/RYZEelBk/98g1EoD78h+/tjVYwGU3h70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2hBLGAAAA3AAAAA8AAAAAAAAA&#10;AAAAAAAAoQIAAGRycy9kb3ducmV2LnhtbFBLBQYAAAAABAAEAPkAAACUAwAAAAA=&#10;" strokecolor="#7f7f7f" strokeweight=".1389mm"/>
                  <v:line id="直線コネクタ 72" o:spid="_x0000_s1544" style="position:absolute;visibility:visible;mso-wrap-style:square" from="0,7810" to="41434,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hicUAAADcAAAADwAAAGRycy9kb3ducmV2LnhtbESPQWvCQBSE74X+h+UVvOnGqjVEV6kW&#10;wYJYNB48PrKv2dDs25Ddavz3bkHocZiZb5j5srO1uFDrK8cKhoMEBHHhdMWlglO+6acgfEDWWDsm&#10;BTfysFw8P80x0+7KB7ocQykihH2GCkwITSalLwxZ9APXEEfv27UWQ5RtKXWL1wi3tXxNkjdpseK4&#10;YLChtaHi5/hrFXytQn7zH59JtZvuU4OT8TlPz0r1Xrr3GYhAXfgPP9pbrWA0nMDfmXg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ohicUAAADcAAAADwAAAAAAAAAA&#10;AAAAAAChAgAAZHJzL2Rvd25yZXYueG1sUEsFBgAAAAAEAAQA+QAAAJMDAAAAAA==&#10;" strokecolor="#7f7f7f" strokeweight=".1389mm"/>
                  <v:line id="直線コネクタ 73" o:spid="_x0000_s1545" style="position:absolute;visibility:visible;mso-wrap-style:square" from="0,10001" to="41434,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i//sYAAADcAAAADwAAAGRycy9kb3ducmV2LnhtbESPT2vCQBTE74V+h+UVvNWN9V+IrlIt&#10;ggVp0Xjw+Mi+ZkOzb0N2q/HbuwXB4zAzv2Hmy87W4kytrxwrGPQTEMSF0xWXCo755jUF4QOyxtox&#10;KbiSh+Xi+WmOmXYX3tP5EEoRIewzVGBCaDIpfWHIou+7hjh6P661GKJsS6lbvES4reVbkkykxYrj&#10;gsGG1oaK38OfVfC9CvnVf3wm1W76lRocj055elKq99K9z0AE6sIjfG9vtYLhYAL/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ov/7GAAAA3AAAAA8AAAAAAAAA&#10;AAAAAAAAoQIAAGRycy9kb3ducmV2LnhtbFBLBQYAAAAABAAEAPkAAACUAwAAAAA=&#10;" strokecolor="#7f7f7f" strokeweight=".1389mm"/>
                  <v:line id="直線コネクタ 74" o:spid="_x0000_s1546" style="position:absolute;visibility:visible;mso-wrap-style:square" from="0,11430" to="4143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QaZcYAAADcAAAADwAAAGRycy9kb3ducmV2LnhtbESPQWvCQBSE74X+h+UVvJmN1taQukqt&#10;CApiqenB4yP7mg3Nvg3ZVeO/dwtCj8PMfMPMFr1txJk6XztWMEpSEMSl0zVXCr6L9TAD4QOyxsYx&#10;KbiSh8X88WGGuXYX/qLzIVQiQtjnqMCE0OZS+tKQRZ+4ljh6P66zGKLsKqk7vES4beQ4TV+lxZrj&#10;gsGWPgyVv4eTVfC5DMXVr7ZpvZvuM4Mvk2ORHZUaPPXvbyAC9eE/fG9vtILn0RT+zs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kGmXGAAAA3AAAAA8AAAAAAAAA&#10;AAAAAAAAoQIAAGRycy9kb3ducmV2LnhtbFBLBQYAAAAABAAEAPkAAACUAwAAAAA=&#10;" strokecolor="#7f7f7f" strokeweight=".1389mm"/>
                  <v:line id="直線コネクタ 75" o:spid="_x0000_s1547" style="position:absolute;visibility:visible;mso-wrap-style:square" from="0,12858" to="41434,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F8IAAADcAAAADwAAAGRycy9kb3ducmV2LnhtbERPz2vCMBS+C/sfwhN2m6lOZ6lGcRNB&#10;YWxoPXh8NM+mrHkpTdT635vDwOPH93u+7GwtrtT6yrGC4SABQVw4XXGp4Jhv3lIQPiBrrB2Tgjt5&#10;WC5eenPMtLvxnq6HUIoYwj5DBSaEJpPSF4Ys+oFriCN3dq3FEGFbSt3iLYbbWo6S5ENarDg2GGzo&#10;y1Dxd7hYBb+fIb/79S6pvqc/qcHJ+JSnJ6Ve+91qBiJQF57if/dWK3gfxrXxTDw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uOF8IAAADcAAAADwAAAAAAAAAAAAAA&#10;AAChAgAAZHJzL2Rvd25yZXYueG1sUEsFBgAAAAAEAAQA+QAAAJADAAAAAA==&#10;" strokecolor="#7f7f7f" strokeweight=".1389mm"/>
                  <v:line id="直線コネクタ 76" o:spid="_x0000_s1548" style="position:absolute;visibility:visible;mso-wrap-style:square" from="0,15716" to="41434,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rjMYAAADcAAAADwAAAGRycy9kb3ducmV2LnhtbESPQWvCQBSE7wX/w/IEb7qxtTZGV2kt&#10;goViqenB4yP7zAazb0N2q/HfuwWhx2FmvmEWq87W4kytrxwrGI8SEMSF0xWXCn7yzTAF4QOyxtox&#10;KbiSh9Wy97DATLsLf9N5H0oRIewzVGBCaDIpfWHIoh+5hjh6R9daDFG2pdQtXiLc1vIxSabSYsVx&#10;wWBDa0PFaf9rFXy9hfzq3z+S6vNllxp8nhzy9KDUoN+9zkEE6sJ/+N7eagVP4xn8nY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73K4zGAAAA3AAAAA8AAAAAAAAA&#10;AAAAAAAAoQIAAGRycy9kb3ducmV2LnhtbFBLBQYAAAAABAAEAPkAAACUAwAAAAA=&#10;" strokecolor="#7f7f7f" strokeweight=".1389mm"/>
                  <v:line id="直線コネクタ 77" o:spid="_x0000_s1549" style="position:absolute;visibility:visible;mso-wrap-style:square" from="0,17811" to="41434,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IrMMAAADcAAAADwAAAGRycy9kb3ducmV2LnhtbERPy2rCQBTdC/2H4Ra6qxOt1hAzSh8I&#10;CqVF4yLLS+aaCc3cCZmpxr93FgWXh/PO14NtxZl63zhWMBknIIgrpxuuFRyLzXMKwgdkja1jUnAl&#10;D+vVwyjHTLsL7+l8CLWIIewzVGBC6DIpfWXIoh+7jjhyJ9dbDBH2tdQ9XmK4beU0SV6lxYZjg8GO&#10;PgxVv4c/q+DnPRRX/7lLmq/Fd2pwPiuLtFTq6XF4W4IINIS7+N+91QpepnF+PBOP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hSKzDAAAA3AAAAA8AAAAAAAAAAAAA&#10;AAAAoQIAAGRycy9kb3ducmV2LnhtbFBLBQYAAAAABAAEAPkAAACRAwAAAAA=&#10;" strokecolor="#7f7f7f" strokeweight=".1389mm"/>
                  <v:line id="直線コネクタ 78" o:spid="_x0000_s1550" style="position:absolute;visibility:visible;mso-wrap-style:square" from="0,19240" to="414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3tN8YAAADcAAAADwAAAGRycy9kb3ducmV2LnhtbESPW2vCQBSE3wX/w3KEvtWN1kuIrtIL&#10;BQulovHBx0P2mA1mz4bsVuO/7woFH4eZ+YZZrjtbiwu1vnKsYDRMQBAXTldcKjjkn88pCB+QNdaO&#10;ScGNPKxX/d4SM+2uvKPLPpQiQthnqMCE0GRS+sKQRT90DXH0Tq61GKJsS6lbvEa4reU4SWbSYsVx&#10;wWBD74aK8/7XKti+hfzmP76S6nv+kxqcTo55elTqadC9LkAE6sIj/N/eaAUv4xHcz8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7t7TfGAAAA3AAAAA8AAAAAAAAA&#10;AAAAAAAAoQIAAGRycy9kb3ducmV2LnhtbFBLBQYAAAAABAAEAPkAAACUAwAAAAA=&#10;" strokecolor="#7f7f7f" strokeweight=".1389mm"/>
                  <v:line id="直線コネクタ 79" o:spid="_x0000_s1551" style="position:absolute;visibility:visible;mso-wrap-style:square" from="0,20669" to="41434,20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9zQMYAAADcAAAADwAAAGRycy9kb3ducmV2LnhtbESPQWvCQBSE7wX/w/IK3uqmqdWQukpb&#10;ERTEUuPB4yP7mg1m34bsqvHfu4VCj8PMfMPMFr1txIU6XztW8DxKQBCXTtdcKTgUq6cMhA/IGhvH&#10;pOBGHhbzwcMMc+2u/E2XfahEhLDPUYEJoc2l9KUhi37kWuLo/bjOYoiyq6Tu8BrhtpFpkkykxZrj&#10;gsGWPg2Vp/3ZKvj6CMXNLzdJvZ3uMoOv42ORHZUaPvbvbyAC9eE//NdeawUvaQq/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c0DGAAAA3AAAAA8AAAAAAAAA&#10;AAAAAAAAoQIAAGRycy9kb3ducmV2LnhtbFBLBQYAAAAABAAEAPkAAACUAwAAAAA=&#10;" strokecolor="#7f7f7f" strokeweight=".1389mm"/>
                </v:group>
              </v:group>
            </w:pict>
          </mc:Fallback>
        </mc:AlternateContent>
      </w:r>
      <w:r>
        <w:rPr>
          <w:rFonts w:ascii="HG丸ｺﾞｼｯｸM-PRO" w:hAnsi="HG丸ｺﾞｼｯｸM-PRO" w:hint="eastAsia"/>
          <w:lang w:bidi="ar-SA"/>
        </w:rPr>
        <w:t>縦横で区切って、中間の値は捨ててしまうので、デジタル化すると波形が変わってしまう。では、できるだけ元の波形に近づけるには、</w:t>
      </w:r>
    </w:p>
    <w:p w:rsidR="00A719C8" w:rsidRPr="00A719C8" w:rsidRDefault="00A719C8" w:rsidP="00841A6E">
      <w:pPr>
        <w:pStyle w:val="af"/>
        <w:numPr>
          <w:ilvl w:val="0"/>
          <w:numId w:val="11"/>
        </w:numPr>
        <w:ind w:leftChars="0" w:firstLineChars="0"/>
        <w:rPr>
          <w:rFonts w:ascii="HG丸ｺﾞｼｯｸM-PRO" w:hAnsi="HG丸ｺﾞｼｯｸM-PRO"/>
          <w:color w:val="FF0000"/>
          <w:lang w:bidi="ar-SA"/>
        </w:rPr>
      </w:pPr>
      <w:r>
        <w:rPr>
          <w:rFonts w:ascii="HG丸ｺﾞｼｯｸM-PRO" w:hAnsi="HG丸ｺﾞｼｯｸM-PRO" w:hint="eastAsia"/>
          <w:lang w:bidi="ar-SA"/>
        </w:rPr>
        <w:t>サンプリング周波数を</w:t>
      </w:r>
      <w:r w:rsidRPr="00A719C8">
        <w:rPr>
          <w:rFonts w:ascii="HG丸ｺﾞｼｯｸM-PRO" w:hAnsi="HG丸ｺﾞｼｯｸM-PRO" w:hint="eastAsia"/>
          <w:color w:val="FF0000"/>
          <w:lang w:bidi="ar-SA"/>
        </w:rPr>
        <w:t>大きくする</w:t>
      </w:r>
    </w:p>
    <w:p w:rsidR="00A719C8" w:rsidRDefault="00A719C8" w:rsidP="00841A6E">
      <w:pPr>
        <w:pStyle w:val="af"/>
        <w:numPr>
          <w:ilvl w:val="0"/>
          <w:numId w:val="11"/>
        </w:numPr>
        <w:ind w:leftChars="0" w:firstLineChars="0"/>
        <w:rPr>
          <w:rFonts w:ascii="HG丸ｺﾞｼｯｸM-PRO" w:hAnsi="HG丸ｺﾞｼｯｸM-PRO"/>
          <w:lang w:bidi="ar-SA"/>
        </w:rPr>
      </w:pPr>
      <w:r>
        <w:rPr>
          <w:rFonts w:ascii="HG丸ｺﾞｼｯｸM-PRO" w:hAnsi="HG丸ｺﾞｼｯｸM-PRO" w:hint="eastAsia"/>
          <w:lang w:bidi="ar-SA"/>
        </w:rPr>
        <w:t>量子化ビット数を</w:t>
      </w:r>
      <w:r w:rsidRPr="00A719C8">
        <w:rPr>
          <w:rFonts w:ascii="HG丸ｺﾞｼｯｸM-PRO" w:hAnsi="HG丸ｺﾞｼｯｸM-PRO" w:hint="eastAsia"/>
          <w:color w:val="FF0000"/>
          <w:lang w:bidi="ar-SA"/>
        </w:rPr>
        <w:t>大きくする</w:t>
      </w:r>
    </w:p>
    <w:p w:rsidR="00A719C8" w:rsidRPr="00A719C8" w:rsidRDefault="00A719C8" w:rsidP="00A719C8">
      <w:pPr>
        <w:ind w:left="210" w:firstLineChars="0" w:firstLine="0"/>
        <w:rPr>
          <w:rFonts w:ascii="HG丸ｺﾞｼｯｸM-PRO" w:hAnsi="HG丸ｺﾞｼｯｸM-PRO"/>
          <w:lang w:bidi="ar-SA"/>
        </w:rPr>
      </w:pPr>
      <w:r>
        <w:rPr>
          <w:rFonts w:ascii="HG丸ｺﾞｼｯｸM-PRO" w:hAnsi="HG丸ｺﾞｼｯｸM-PRO" w:hint="eastAsia"/>
          <w:lang w:bidi="ar-SA"/>
        </w:rPr>
        <w:t>この二つで、</w:t>
      </w:r>
      <w:r w:rsidRPr="001E2512">
        <w:rPr>
          <w:rFonts w:ascii="HG丸ｺﾞｼｯｸM-PRO" w:hAnsi="HG丸ｺﾞｼｯｸM-PRO" w:hint="eastAsia"/>
          <w:color w:val="FF0000"/>
          <w:lang w:bidi="ar-SA"/>
        </w:rPr>
        <w:t>より原音に忠実に高品質にデジタル化</w:t>
      </w:r>
      <w:r>
        <w:rPr>
          <w:rFonts w:ascii="HG丸ｺﾞｼｯｸM-PRO" w:hAnsi="HG丸ｺﾞｼｯｸM-PRO" w:hint="eastAsia"/>
          <w:lang w:bidi="ar-SA"/>
        </w:rPr>
        <w:t>ができる。</w:t>
      </w:r>
    </w:p>
    <w:p w:rsidR="00A719C8" w:rsidRDefault="00A719C8" w:rsidP="00FD516A">
      <w:pPr>
        <w:rPr>
          <w:rFonts w:ascii="HG丸ｺﾞｼｯｸM-PRO" w:hAnsi="HG丸ｺﾞｼｯｸM-PRO"/>
        </w:rPr>
      </w:pPr>
    </w:p>
    <w:p w:rsidR="00A719C8" w:rsidRDefault="00A719C8" w:rsidP="00FD516A">
      <w:pPr>
        <w:rPr>
          <w:rFonts w:ascii="HG丸ｺﾞｼｯｸM-PRO" w:hAnsi="HG丸ｺﾞｼｯｸM-PRO"/>
        </w:rPr>
      </w:pPr>
    </w:p>
    <w:p w:rsidR="008F1541" w:rsidRDefault="008F1541" w:rsidP="00FD516A">
      <w:pPr>
        <w:rPr>
          <w:rFonts w:ascii="HG丸ｺﾞｼｯｸM-PRO" w:hAnsi="HG丸ｺﾞｼｯｸM-PRO"/>
        </w:rPr>
      </w:pPr>
    </w:p>
    <w:p w:rsidR="008F1541" w:rsidRDefault="008F1541" w:rsidP="00FD516A">
      <w:pPr>
        <w:rPr>
          <w:rFonts w:ascii="HG丸ｺﾞｼｯｸM-PRO" w:hAnsi="HG丸ｺﾞｼｯｸM-PRO"/>
        </w:rPr>
      </w:pPr>
    </w:p>
    <w:p w:rsidR="008F1541" w:rsidRDefault="008F1541"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D41B1D" w:rsidRDefault="00D41B1D" w:rsidP="00FD516A">
      <w:pPr>
        <w:rPr>
          <w:rFonts w:ascii="HG丸ｺﾞｼｯｸM-PRO" w:hAnsi="HG丸ｺﾞｼｯｸM-PRO"/>
        </w:rPr>
      </w:pPr>
    </w:p>
    <w:p w:rsidR="00A719C8" w:rsidRDefault="00A719C8" w:rsidP="00A719C8">
      <w:pPr>
        <w:pStyle w:val="1"/>
        <w:spacing w:before="173"/>
        <w:rPr>
          <w:rFonts w:ascii="HG丸ｺﾞｼｯｸM-PRO" w:hAnsi="HG丸ｺﾞｼｯｸM-PRO"/>
        </w:rPr>
      </w:pPr>
      <w:r w:rsidRPr="00A719C8">
        <w:rPr>
          <w:rFonts w:ascii="HG丸ｺﾞｼｯｸM-PRO" w:hAnsi="HG丸ｺﾞｼｯｸM-PRO" w:hint="eastAsia"/>
        </w:rPr>
        <w:lastRenderedPageBreak/>
        <w:t>基音と倍音</w:t>
      </w:r>
    </w:p>
    <w:p w:rsidR="00D41B1D" w:rsidRPr="00D41B1D" w:rsidRDefault="00D41B1D" w:rsidP="00D41B1D"/>
    <w:p w:rsidR="00A719C8" w:rsidRDefault="00777B1F" w:rsidP="00A719C8">
      <w:pPr>
        <w:rPr>
          <w:rFonts w:ascii="HG丸ｺﾞｼｯｸM-PRO" w:hAnsi="HG丸ｺﾞｼｯｸM-PRO"/>
        </w:rPr>
      </w:pPr>
      <w:r>
        <w:rPr>
          <w:rFonts w:ascii="HG丸ｺﾞｼｯｸM-PRO" w:hAnsi="HG丸ｺﾞｼｯｸM-PRO" w:hint="eastAsia"/>
        </w:rPr>
        <w:t>440Hzの音だったらラの音だと分かる。では、なぜ同じ440Hzの音なのにPianoやGuitarの音を聞き比べられるのか。また、なぜ同じ「人の声」なのに誰の声なのかがわかるのかというとこれは、</w:t>
      </w:r>
      <w:r w:rsidRPr="00777B1F">
        <w:rPr>
          <w:rFonts w:ascii="HG丸ｺﾞｼｯｸM-PRO" w:hAnsi="HG丸ｺﾞｼｯｸM-PRO" w:hint="eastAsia"/>
          <w:color w:val="FF0000"/>
        </w:rPr>
        <w:t>音源によって倍音の出方が違うからだ</w:t>
      </w:r>
      <w:r>
        <w:rPr>
          <w:rFonts w:ascii="HG丸ｺﾞｼｯｸM-PRO" w:hAnsi="HG丸ｺﾞｼｯｸM-PRO" w:hint="eastAsia"/>
        </w:rPr>
        <w:t>。</w:t>
      </w:r>
    </w:p>
    <w:p w:rsidR="00777B1F" w:rsidRDefault="00777B1F" w:rsidP="00A719C8">
      <w:pPr>
        <w:rPr>
          <w:rFonts w:ascii="HG丸ｺﾞｼｯｸM-PRO" w:hAnsi="HG丸ｺﾞｼｯｸM-PRO"/>
        </w:rPr>
      </w:pPr>
    </w:p>
    <w:p w:rsidR="00777B1F" w:rsidRDefault="006A194F" w:rsidP="00A719C8">
      <w:pPr>
        <w:rPr>
          <w:rFonts w:ascii="HG丸ｺﾞｼｯｸM-PRO" w:hAnsi="HG丸ｺﾞｼｯｸM-PRO"/>
        </w:rPr>
      </w:pPr>
      <w:r>
        <w:rPr>
          <w:rFonts w:ascii="HG丸ｺﾞｼｯｸM-PRO" w:hAnsi="HG丸ｺﾞｼｯｸM-PRO" w:hint="eastAsia"/>
          <w:noProof/>
          <w:szCs w:val="21"/>
          <w:lang w:bidi="ar-SA"/>
        </w:rPr>
        <mc:AlternateContent>
          <mc:Choice Requires="wpg">
            <w:drawing>
              <wp:anchor distT="0" distB="0" distL="114300" distR="114300" simplePos="0" relativeHeight="251929600" behindDoc="0" locked="0" layoutInCell="1" allowOverlap="1" wp14:anchorId="20FAA019" wp14:editId="49DCA870">
                <wp:simplePos x="0" y="0"/>
                <wp:positionH relativeFrom="column">
                  <wp:posOffset>-241935</wp:posOffset>
                </wp:positionH>
                <wp:positionV relativeFrom="paragraph">
                  <wp:posOffset>36195</wp:posOffset>
                </wp:positionV>
                <wp:extent cx="5918281" cy="2522855"/>
                <wp:effectExtent l="0" t="0" r="0" b="0"/>
                <wp:wrapNone/>
                <wp:docPr id="702" name="グループ化 702"/>
                <wp:cNvGraphicFramePr/>
                <a:graphic xmlns:a="http://schemas.openxmlformats.org/drawingml/2006/main">
                  <a:graphicData uri="http://schemas.microsoft.com/office/word/2010/wordprocessingGroup">
                    <wpg:wgp>
                      <wpg:cNvGrpSpPr/>
                      <wpg:grpSpPr>
                        <a:xfrm>
                          <a:off x="0" y="0"/>
                          <a:ext cx="5918281" cy="2522855"/>
                          <a:chOff x="-60929" y="280434"/>
                          <a:chExt cx="8562106" cy="3052494"/>
                        </a:xfrm>
                      </wpg:grpSpPr>
                      <wps:wsp>
                        <wps:cNvPr id="675" name="直線コネクタ 16"/>
                        <wps:cNvCnPr/>
                        <wps:spPr>
                          <a:xfrm>
                            <a:off x="61525" y="2795975"/>
                            <a:ext cx="8215370" cy="0"/>
                          </a:xfrm>
                          <a:prstGeom prst="line">
                            <a:avLst/>
                          </a:prstGeom>
                          <a:noFill/>
                          <a:ln w="5000">
                            <a:solidFill>
                              <a:srgbClr val="7B309B"/>
                            </a:solidFill>
                            <a:prstDash val="solid"/>
                            <a:tailEnd type="stealth" w="lg" len="lg"/>
                          </a:ln>
                          <a:effectLst/>
                        </wps:spPr>
                        <wps:bodyPr/>
                      </wps:wsp>
                      <wps:wsp>
                        <wps:cNvPr id="676" name="正方形/長方形 6"/>
                        <wps:cNvSpPr/>
                        <wps:spPr>
                          <a:xfrm>
                            <a:off x="633025" y="576650"/>
                            <a:ext cx="285752" cy="2214578"/>
                          </a:xfrm>
                          <a:prstGeom prst="rect">
                            <a:avLst/>
                          </a:prstGeom>
                          <a:gradFill>
                            <a:gsLst>
                              <a:gs pos="0">
                                <a:srgbClr val="C62873">
                                  <a:lumMod val="60000"/>
                                  <a:lumOff val="40000"/>
                                </a:srgbClr>
                              </a:gs>
                              <a:gs pos="50000">
                                <a:srgbClr val="C62873"/>
                              </a:gs>
                              <a:gs pos="100000">
                                <a:srgbClr val="C62873">
                                  <a:lumMod val="75000"/>
                                </a:srgbClr>
                              </a:gs>
                            </a:gsLst>
                            <a:lin ang="5400000" scaled="0"/>
                          </a:gradFill>
                          <a:ln w="28100">
                            <a:solidFill>
                              <a:sysClr val="window" lastClr="FFFFFF"/>
                            </a:solidFill>
                            <a:prstDash val="solid"/>
                          </a:ln>
                          <a:effectLst>
                            <a:outerShdw blurRad="76200" dir="18900000" sy="23000" kx="-1200000" algn="bl" rotWithShape="0">
                              <a:prstClr val="black">
                                <a:alpha val="20000"/>
                              </a:prstClr>
                            </a:outerShdw>
                          </a:effectLst>
                        </wps:spPr>
                        <wps:bodyPr rtlCol="0" anchor="ctr"/>
                      </wps:wsp>
                      <wps:wsp>
                        <wps:cNvPr id="677" name="正方形/長方形 7"/>
                        <wps:cNvSpPr/>
                        <wps:spPr>
                          <a:xfrm>
                            <a:off x="1776025" y="1652975"/>
                            <a:ext cx="285752" cy="1143008"/>
                          </a:xfrm>
                          <a:prstGeom prst="rect">
                            <a:avLst/>
                          </a:prstGeom>
                          <a:gradFill>
                            <a:gsLst>
                              <a:gs pos="0">
                                <a:srgbClr val="118FBF">
                                  <a:lumMod val="60000"/>
                                  <a:lumOff val="40000"/>
                                </a:srgbClr>
                              </a:gs>
                              <a:gs pos="50000">
                                <a:srgbClr val="118FBF"/>
                              </a:gs>
                              <a:gs pos="100000">
                                <a:srgbClr val="118FBF">
                                  <a:lumMod val="75000"/>
                                </a:srgbClr>
                              </a:gs>
                            </a:gsLst>
                            <a:lin ang="5400000" scaled="0"/>
                          </a:gradFill>
                          <a:ln w="28100">
                            <a:solidFill>
                              <a:sysClr val="window" lastClr="FFFFFF"/>
                            </a:solidFill>
                            <a:prstDash val="solid"/>
                          </a:ln>
                          <a:effectLst>
                            <a:outerShdw blurRad="76200" dir="18900000" sy="23000" kx="-1200000" algn="bl" rotWithShape="0">
                              <a:prstClr val="black">
                                <a:alpha val="20000"/>
                              </a:prstClr>
                            </a:outerShdw>
                          </a:effectLst>
                        </wps:spPr>
                        <wps:bodyPr rtlCol="0" anchor="ctr"/>
                      </wps:wsp>
                      <wps:wsp>
                        <wps:cNvPr id="678" name="正方形/長方形 8"/>
                        <wps:cNvSpPr/>
                        <wps:spPr>
                          <a:xfrm>
                            <a:off x="2919025" y="2005400"/>
                            <a:ext cx="285752" cy="785818"/>
                          </a:xfrm>
                          <a:prstGeom prst="rect">
                            <a:avLst/>
                          </a:prstGeom>
                          <a:gradFill>
                            <a:gsLst>
                              <a:gs pos="0">
                                <a:srgbClr val="118FBF">
                                  <a:lumMod val="60000"/>
                                  <a:lumOff val="40000"/>
                                </a:srgbClr>
                              </a:gs>
                              <a:gs pos="50000">
                                <a:srgbClr val="118FBF"/>
                              </a:gs>
                              <a:gs pos="100000">
                                <a:srgbClr val="118FBF">
                                  <a:lumMod val="75000"/>
                                </a:srgbClr>
                              </a:gs>
                            </a:gsLst>
                            <a:lin ang="5400000" scaled="0"/>
                          </a:gradFill>
                          <a:ln w="28100">
                            <a:solidFill>
                              <a:sysClr val="window" lastClr="FFFFFF"/>
                            </a:solidFill>
                            <a:prstDash val="solid"/>
                          </a:ln>
                          <a:effectLst>
                            <a:outerShdw blurRad="76200" dir="18900000" sy="23000" kx="-1200000" algn="bl" rotWithShape="0">
                              <a:prstClr val="black">
                                <a:alpha val="20000"/>
                              </a:prstClr>
                            </a:outerShdw>
                          </a:effectLst>
                        </wps:spPr>
                        <wps:bodyPr rtlCol="0" anchor="ctr"/>
                      </wps:wsp>
                      <wps:wsp>
                        <wps:cNvPr id="679" name="正方形/長方形 9"/>
                        <wps:cNvSpPr/>
                        <wps:spPr>
                          <a:xfrm>
                            <a:off x="4062025" y="2224475"/>
                            <a:ext cx="285752" cy="571504"/>
                          </a:xfrm>
                          <a:prstGeom prst="rect">
                            <a:avLst/>
                          </a:prstGeom>
                          <a:gradFill>
                            <a:gsLst>
                              <a:gs pos="0">
                                <a:srgbClr val="118FBF">
                                  <a:lumMod val="60000"/>
                                  <a:lumOff val="40000"/>
                                </a:srgbClr>
                              </a:gs>
                              <a:gs pos="50000">
                                <a:srgbClr val="118FBF"/>
                              </a:gs>
                              <a:gs pos="100000">
                                <a:srgbClr val="118FBF">
                                  <a:lumMod val="75000"/>
                                </a:srgbClr>
                              </a:gs>
                            </a:gsLst>
                            <a:lin ang="5400000" scaled="0"/>
                          </a:gradFill>
                          <a:ln w="28100">
                            <a:solidFill>
                              <a:sysClr val="window" lastClr="FFFFFF"/>
                            </a:solidFill>
                            <a:prstDash val="solid"/>
                          </a:ln>
                          <a:effectLst>
                            <a:outerShdw blurRad="76200" dir="18900000" sy="23000" kx="-1200000" algn="bl" rotWithShape="0">
                              <a:prstClr val="black">
                                <a:alpha val="20000"/>
                              </a:prstClr>
                            </a:outerShdw>
                          </a:effectLst>
                        </wps:spPr>
                        <wps:bodyPr rtlCol="0" anchor="ctr"/>
                      </wps:wsp>
                      <wps:wsp>
                        <wps:cNvPr id="680" name="正方形/長方形 11"/>
                        <wps:cNvSpPr/>
                        <wps:spPr>
                          <a:xfrm>
                            <a:off x="5205025" y="2367350"/>
                            <a:ext cx="285752" cy="428628"/>
                          </a:xfrm>
                          <a:prstGeom prst="rect">
                            <a:avLst/>
                          </a:prstGeom>
                          <a:gradFill>
                            <a:gsLst>
                              <a:gs pos="0">
                                <a:srgbClr val="118FBF">
                                  <a:lumMod val="60000"/>
                                  <a:lumOff val="40000"/>
                                </a:srgbClr>
                              </a:gs>
                              <a:gs pos="50000">
                                <a:srgbClr val="118FBF"/>
                              </a:gs>
                              <a:gs pos="100000">
                                <a:srgbClr val="118FBF">
                                  <a:lumMod val="75000"/>
                                </a:srgbClr>
                              </a:gs>
                            </a:gsLst>
                            <a:lin ang="5400000" scaled="0"/>
                          </a:gradFill>
                          <a:ln w="28100">
                            <a:solidFill>
                              <a:sysClr val="window" lastClr="FFFFFF"/>
                            </a:solidFill>
                            <a:prstDash val="solid"/>
                          </a:ln>
                          <a:effectLst>
                            <a:outerShdw blurRad="76200" dir="18900000" sy="23000" kx="-1200000" algn="bl" rotWithShape="0">
                              <a:prstClr val="black">
                                <a:alpha val="20000"/>
                              </a:prstClr>
                            </a:outerShdw>
                          </a:effectLst>
                        </wps:spPr>
                        <wps:bodyPr rtlCol="0" anchor="ctr"/>
                      </wps:wsp>
                      <wps:wsp>
                        <wps:cNvPr id="681" name="正方形/長方形 12"/>
                        <wps:cNvSpPr/>
                        <wps:spPr>
                          <a:xfrm>
                            <a:off x="6348025" y="2510225"/>
                            <a:ext cx="285752" cy="285752"/>
                          </a:xfrm>
                          <a:prstGeom prst="rect">
                            <a:avLst/>
                          </a:prstGeom>
                          <a:gradFill>
                            <a:gsLst>
                              <a:gs pos="0">
                                <a:srgbClr val="118FBF">
                                  <a:lumMod val="60000"/>
                                  <a:lumOff val="40000"/>
                                </a:srgbClr>
                              </a:gs>
                              <a:gs pos="50000">
                                <a:srgbClr val="118FBF"/>
                              </a:gs>
                              <a:gs pos="100000">
                                <a:srgbClr val="118FBF">
                                  <a:lumMod val="75000"/>
                                </a:srgbClr>
                              </a:gs>
                            </a:gsLst>
                            <a:lin ang="5400000" scaled="0"/>
                          </a:gradFill>
                          <a:ln w="28100">
                            <a:solidFill>
                              <a:sysClr val="window" lastClr="FFFFFF"/>
                            </a:solidFill>
                            <a:prstDash val="solid"/>
                          </a:ln>
                          <a:effectLst>
                            <a:outerShdw blurRad="76200" dir="18900000" sy="23000" kx="-1200000" algn="bl" rotWithShape="0">
                              <a:prstClr val="black">
                                <a:alpha val="20000"/>
                              </a:prstClr>
                            </a:outerShdw>
                          </a:effectLst>
                        </wps:spPr>
                        <wps:bodyPr rtlCol="0" anchor="ctr"/>
                      </wps:wsp>
                      <wps:wsp>
                        <wps:cNvPr id="682" name="正方形/長方形 14"/>
                        <wps:cNvSpPr/>
                        <wps:spPr>
                          <a:xfrm>
                            <a:off x="7491025" y="2576900"/>
                            <a:ext cx="285752" cy="214314"/>
                          </a:xfrm>
                          <a:prstGeom prst="rect">
                            <a:avLst/>
                          </a:prstGeom>
                          <a:gradFill>
                            <a:gsLst>
                              <a:gs pos="0">
                                <a:srgbClr val="118FBF">
                                  <a:lumMod val="60000"/>
                                  <a:lumOff val="40000"/>
                                </a:srgbClr>
                              </a:gs>
                              <a:gs pos="50000">
                                <a:srgbClr val="118FBF"/>
                              </a:gs>
                              <a:gs pos="100000">
                                <a:srgbClr val="118FBF">
                                  <a:lumMod val="75000"/>
                                </a:srgbClr>
                              </a:gs>
                            </a:gsLst>
                            <a:lin ang="5400000" scaled="0"/>
                          </a:gradFill>
                          <a:ln w="28100">
                            <a:solidFill>
                              <a:sysClr val="window" lastClr="FFFFFF"/>
                            </a:solidFill>
                            <a:prstDash val="solid"/>
                          </a:ln>
                          <a:effectLst>
                            <a:outerShdw blurRad="76200" dir="18900000" sy="23000" kx="-1200000" algn="bl" rotWithShape="0">
                              <a:prstClr val="black">
                                <a:alpha val="20000"/>
                              </a:prstClr>
                            </a:outerShdw>
                          </a:effectLst>
                        </wps:spPr>
                        <wps:bodyPr rtlCol="0" anchor="ctr"/>
                      </wps:wsp>
                      <wps:wsp>
                        <wps:cNvPr id="683" name="テキスト ボックス 18"/>
                        <wps:cNvSpPr txBox="1"/>
                        <wps:spPr>
                          <a:xfrm>
                            <a:off x="566312" y="2799100"/>
                            <a:ext cx="703965" cy="530860"/>
                          </a:xfrm>
                          <a:prstGeom prst="rect">
                            <a:avLst/>
                          </a:prstGeom>
                          <a:noFill/>
                        </wps:spPr>
                        <wps:txb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color w:val="C62873"/>
                                  <w:kern w:val="24"/>
                                  <w:sz w:val="22"/>
                                  <w:szCs w:val="22"/>
                                </w:rPr>
                                <w:t>440</w:t>
                              </w:r>
                            </w:p>
                          </w:txbxContent>
                        </wps:txbx>
                        <wps:bodyPr wrap="square" rtlCol="0">
                          <a:noAutofit/>
                        </wps:bodyPr>
                      </wps:wsp>
                      <wps:wsp>
                        <wps:cNvPr id="684" name="テキスト ボックス 19"/>
                        <wps:cNvSpPr txBox="1"/>
                        <wps:spPr>
                          <a:xfrm>
                            <a:off x="1604191" y="2806266"/>
                            <a:ext cx="641230" cy="433327"/>
                          </a:xfrm>
                          <a:prstGeom prst="rect">
                            <a:avLst/>
                          </a:prstGeom>
                          <a:noFill/>
                        </wps:spPr>
                        <wps:txb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color w:val="118FBF"/>
                                  <w:kern w:val="24"/>
                                  <w:sz w:val="22"/>
                                  <w:szCs w:val="22"/>
                                </w:rPr>
                                <w:t>880</w:t>
                              </w:r>
                            </w:p>
                          </w:txbxContent>
                        </wps:txbx>
                        <wps:bodyPr wrap="none" rtlCol="0">
                          <a:noAutofit/>
                        </wps:bodyPr>
                      </wps:wsp>
                      <wps:wsp>
                        <wps:cNvPr id="685" name="テキスト ボックス 20"/>
                        <wps:cNvSpPr txBox="1"/>
                        <wps:spPr>
                          <a:xfrm>
                            <a:off x="2665343" y="2791214"/>
                            <a:ext cx="767088" cy="434095"/>
                          </a:xfrm>
                          <a:prstGeom prst="rect">
                            <a:avLst/>
                          </a:prstGeom>
                          <a:noFill/>
                        </wps:spPr>
                        <wps:txb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color w:val="118FBF"/>
                                  <w:kern w:val="24"/>
                                  <w:sz w:val="22"/>
                                  <w:szCs w:val="22"/>
                                </w:rPr>
                                <w:t>1320</w:t>
                              </w:r>
                            </w:p>
                          </w:txbxContent>
                        </wps:txbx>
                        <wps:bodyPr wrap="none" rtlCol="0">
                          <a:noAutofit/>
                        </wps:bodyPr>
                      </wps:wsp>
                      <wps:wsp>
                        <wps:cNvPr id="686" name="テキスト ボックス 21"/>
                        <wps:cNvSpPr txBox="1"/>
                        <wps:spPr>
                          <a:xfrm>
                            <a:off x="3802887" y="2789635"/>
                            <a:ext cx="767088" cy="501706"/>
                          </a:xfrm>
                          <a:prstGeom prst="rect">
                            <a:avLst/>
                          </a:prstGeom>
                          <a:noFill/>
                        </wps:spPr>
                        <wps:txb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1760</w:t>
                              </w:r>
                            </w:p>
                          </w:txbxContent>
                        </wps:txbx>
                        <wps:bodyPr wrap="none" rtlCol="0">
                          <a:noAutofit/>
                        </wps:bodyPr>
                      </wps:wsp>
                      <wps:wsp>
                        <wps:cNvPr id="687" name="テキスト ボックス 22"/>
                        <wps:cNvSpPr txBox="1"/>
                        <wps:spPr>
                          <a:xfrm>
                            <a:off x="4941463" y="2811418"/>
                            <a:ext cx="767088" cy="490182"/>
                          </a:xfrm>
                          <a:prstGeom prst="rect">
                            <a:avLst/>
                          </a:prstGeom>
                          <a:noFill/>
                        </wps:spPr>
                        <wps:txb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2200</w:t>
                              </w:r>
                            </w:p>
                          </w:txbxContent>
                        </wps:txbx>
                        <wps:bodyPr wrap="none" rtlCol="0">
                          <a:noAutofit/>
                        </wps:bodyPr>
                      </wps:wsp>
                      <wps:wsp>
                        <wps:cNvPr id="688" name="テキスト ボックス 23"/>
                        <wps:cNvSpPr txBox="1"/>
                        <wps:spPr>
                          <a:xfrm>
                            <a:off x="6101047" y="2801027"/>
                            <a:ext cx="767088" cy="490182"/>
                          </a:xfrm>
                          <a:prstGeom prst="rect">
                            <a:avLst/>
                          </a:prstGeom>
                          <a:noFill/>
                        </wps:spPr>
                        <wps:txb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2560</w:t>
                              </w:r>
                            </w:p>
                          </w:txbxContent>
                        </wps:txbx>
                        <wps:bodyPr wrap="none" rtlCol="0">
                          <a:noAutofit/>
                        </wps:bodyPr>
                      </wps:wsp>
                      <wps:wsp>
                        <wps:cNvPr id="689" name="テキスト ボックス 24"/>
                        <wps:cNvSpPr txBox="1"/>
                        <wps:spPr>
                          <a:xfrm>
                            <a:off x="7171861" y="2802068"/>
                            <a:ext cx="811996" cy="530860"/>
                          </a:xfrm>
                          <a:prstGeom prst="rect">
                            <a:avLst/>
                          </a:prstGeom>
                          <a:noFill/>
                        </wps:spPr>
                        <wps:txb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3080</w:t>
                              </w:r>
                            </w:p>
                          </w:txbxContent>
                        </wps:txbx>
                        <wps:bodyPr wrap="square" rtlCol="0">
                          <a:noAutofit/>
                        </wps:bodyPr>
                      </wps:wsp>
                      <wps:wsp>
                        <wps:cNvPr id="690" name="テキスト ボックス 26"/>
                        <wps:cNvSpPr txBox="1"/>
                        <wps:spPr>
                          <a:xfrm>
                            <a:off x="918710" y="576548"/>
                            <a:ext cx="685694" cy="530860"/>
                          </a:xfrm>
                          <a:prstGeom prst="rect">
                            <a:avLst/>
                          </a:prstGeom>
                          <a:noFill/>
                        </wps:spPr>
                        <wps:txb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b/>
                                  <w:bCs/>
                                  <w:color w:val="C62873"/>
                                  <w:kern w:val="24"/>
                                  <w:sz w:val="22"/>
                                  <w:szCs w:val="22"/>
                                  <w:u w:val="single"/>
                                </w:rPr>
                                <w:t>基音</w:t>
                              </w:r>
                            </w:p>
                          </w:txbxContent>
                        </wps:txbx>
                        <wps:bodyPr wrap="square" rtlCol="0">
                          <a:noAutofit/>
                        </wps:bodyPr>
                      </wps:wsp>
                      <wps:wsp>
                        <wps:cNvPr id="691" name="テキスト ボックス 27"/>
                        <wps:cNvSpPr txBox="1"/>
                        <wps:spPr>
                          <a:xfrm>
                            <a:off x="1513933" y="1223174"/>
                            <a:ext cx="803216" cy="530860"/>
                          </a:xfrm>
                          <a:prstGeom prst="rect">
                            <a:avLst/>
                          </a:prstGeom>
                          <a:noFill/>
                        </wps:spPr>
                        <wps:txbx>
                          <w:txbxContent>
                            <w:p w:rsidR="000D2897" w:rsidRPr="00777B1F" w:rsidRDefault="000D2897" w:rsidP="006A194F">
                              <w:pPr>
                                <w:pStyle w:val="Web"/>
                                <w:spacing w:before="0" w:beforeAutospacing="0" w:after="0" w:afterAutospacing="0"/>
                                <w:rPr>
                                  <w:sz w:val="22"/>
                                  <w:szCs w:val="22"/>
                                </w:rPr>
                              </w:pPr>
                              <w:r w:rsidRPr="00777B1F">
                                <w:rPr>
                                  <w:rFonts w:ascii="メイリオ" w:eastAsia="メイリオ" w:hAnsi="メイリオ" w:cs="メイリオ" w:hint="eastAsia"/>
                                  <w:color w:val="118FBF"/>
                                  <w:kern w:val="24"/>
                                  <w:sz w:val="22"/>
                                  <w:szCs w:val="22"/>
                                </w:rPr>
                                <w:t>2倍音</w:t>
                              </w:r>
                            </w:p>
                          </w:txbxContent>
                        </wps:txbx>
                        <wps:bodyPr wrap="square" rtlCol="0">
                          <a:noAutofit/>
                        </wps:bodyPr>
                      </wps:wsp>
                      <wps:wsp>
                        <wps:cNvPr id="692" name="テキスト ボックス 28"/>
                        <wps:cNvSpPr txBox="1"/>
                        <wps:spPr>
                          <a:xfrm>
                            <a:off x="2665693" y="1583113"/>
                            <a:ext cx="866345" cy="530860"/>
                          </a:xfrm>
                          <a:prstGeom prst="rect">
                            <a:avLst/>
                          </a:prstGeom>
                          <a:noFill/>
                        </wps:spPr>
                        <wps:txbx>
                          <w:txbxContent>
                            <w:p w:rsidR="000D2897" w:rsidRPr="00777B1F" w:rsidRDefault="000D2897" w:rsidP="006A194F">
                              <w:pPr>
                                <w:pStyle w:val="Web"/>
                                <w:spacing w:before="0" w:beforeAutospacing="0" w:after="0" w:afterAutospacing="0"/>
                                <w:rPr>
                                  <w:sz w:val="22"/>
                                  <w:szCs w:val="22"/>
                                </w:rPr>
                              </w:pPr>
                              <w:r w:rsidRPr="00777B1F">
                                <w:rPr>
                                  <w:rFonts w:ascii="メイリオ" w:eastAsia="メイリオ" w:hAnsi="メイリオ" w:cs="メイリオ" w:hint="eastAsia"/>
                                  <w:color w:val="118FBF"/>
                                  <w:kern w:val="24"/>
                                  <w:sz w:val="22"/>
                                  <w:szCs w:val="22"/>
                                </w:rPr>
                                <w:t>3倍音</w:t>
                              </w:r>
                            </w:p>
                          </w:txbxContent>
                        </wps:txbx>
                        <wps:bodyPr wrap="square" rtlCol="0">
                          <a:noAutofit/>
                        </wps:bodyPr>
                      </wps:wsp>
                      <wps:wsp>
                        <wps:cNvPr id="693" name="テキスト ボックス 29"/>
                        <wps:cNvSpPr txBox="1"/>
                        <wps:spPr>
                          <a:xfrm>
                            <a:off x="3799856" y="1836491"/>
                            <a:ext cx="821274" cy="530860"/>
                          </a:xfrm>
                          <a:prstGeom prst="rect">
                            <a:avLst/>
                          </a:prstGeom>
                          <a:noFill/>
                        </wps:spPr>
                        <wps:txb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4倍音</w:t>
                              </w:r>
                            </w:p>
                          </w:txbxContent>
                        </wps:txbx>
                        <wps:bodyPr wrap="square" rtlCol="0">
                          <a:noAutofit/>
                        </wps:bodyPr>
                      </wps:wsp>
                      <wps:wsp>
                        <wps:cNvPr id="694" name="テキスト ボックス 30"/>
                        <wps:cNvSpPr txBox="1"/>
                        <wps:spPr>
                          <a:xfrm>
                            <a:off x="4942105" y="1902803"/>
                            <a:ext cx="807159" cy="530860"/>
                          </a:xfrm>
                          <a:prstGeom prst="rect">
                            <a:avLst/>
                          </a:prstGeom>
                          <a:noFill/>
                        </wps:spPr>
                        <wps:txb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5倍音</w:t>
                              </w:r>
                            </w:p>
                          </w:txbxContent>
                        </wps:txbx>
                        <wps:bodyPr wrap="square" rtlCol="0">
                          <a:noAutofit/>
                        </wps:bodyPr>
                      </wps:wsp>
                      <wps:wsp>
                        <wps:cNvPr id="695" name="テキスト ボックス 31"/>
                        <wps:cNvSpPr txBox="1"/>
                        <wps:spPr>
                          <a:xfrm>
                            <a:off x="6107244" y="2046041"/>
                            <a:ext cx="834904" cy="530860"/>
                          </a:xfrm>
                          <a:prstGeom prst="rect">
                            <a:avLst/>
                          </a:prstGeom>
                          <a:noFill/>
                        </wps:spPr>
                        <wps:txb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6倍音</w:t>
                              </w:r>
                            </w:p>
                          </w:txbxContent>
                        </wps:txbx>
                        <wps:bodyPr wrap="square" rtlCol="0">
                          <a:noAutofit/>
                        </wps:bodyPr>
                      </wps:wsp>
                      <wps:wsp>
                        <wps:cNvPr id="696" name="テキスト ボックス 32"/>
                        <wps:cNvSpPr txBox="1"/>
                        <wps:spPr>
                          <a:xfrm>
                            <a:off x="7171960" y="2113973"/>
                            <a:ext cx="884830" cy="530860"/>
                          </a:xfrm>
                          <a:prstGeom prst="rect">
                            <a:avLst/>
                          </a:prstGeom>
                          <a:noFill/>
                        </wps:spPr>
                        <wps:txb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7倍音</w:t>
                              </w:r>
                            </w:p>
                          </w:txbxContent>
                        </wps:txbx>
                        <wps:bodyPr wrap="square" rtlCol="0">
                          <a:noAutofit/>
                        </wps:bodyPr>
                      </wps:wsp>
                      <wps:wsp>
                        <wps:cNvPr id="697" name="左中かっこ 33"/>
                        <wps:cNvSpPr/>
                        <wps:spPr>
                          <a:xfrm rot="5400000">
                            <a:off x="4595425" y="-2099875"/>
                            <a:ext cx="285752" cy="6357982"/>
                          </a:xfrm>
                          <a:prstGeom prst="leftBrace">
                            <a:avLst/>
                          </a:prstGeom>
                          <a:noFill/>
                          <a:ln w="5000">
                            <a:solidFill>
                              <a:srgbClr val="118FBF"/>
                            </a:solidFill>
                            <a:prstDash val="solid"/>
                          </a:ln>
                          <a:effectLst/>
                        </wps:spPr>
                        <wps:bodyPr rtlCol="0" anchor="ctr"/>
                      </wps:wsp>
                      <wps:wsp>
                        <wps:cNvPr id="698" name="テキスト ボックス 34"/>
                        <wps:cNvSpPr txBox="1"/>
                        <wps:spPr>
                          <a:xfrm>
                            <a:off x="4427347" y="366171"/>
                            <a:ext cx="738906" cy="530860"/>
                          </a:xfrm>
                          <a:prstGeom prst="rect">
                            <a:avLst/>
                          </a:prstGeom>
                          <a:noFill/>
                        </wps:spPr>
                        <wps:txbx>
                          <w:txbxContent>
                            <w:p w:rsidR="000D2897" w:rsidRPr="00777B1F" w:rsidRDefault="000D2897" w:rsidP="006A194F">
                              <w:pPr>
                                <w:pStyle w:val="Web"/>
                                <w:spacing w:before="0" w:beforeAutospacing="0" w:after="0" w:afterAutospacing="0"/>
                                <w:rPr>
                                  <w:sz w:val="22"/>
                                  <w:szCs w:val="22"/>
                                </w:rPr>
                              </w:pPr>
                              <w:r w:rsidRPr="00777B1F">
                                <w:rPr>
                                  <w:rFonts w:ascii="メイリオ" w:eastAsia="メイリオ" w:hAnsi="メイリオ" w:cs="メイリオ" w:hint="eastAsia"/>
                                  <w:b/>
                                  <w:bCs/>
                                  <w:color w:val="118FBF"/>
                                  <w:kern w:val="24"/>
                                  <w:sz w:val="22"/>
                                  <w:szCs w:val="22"/>
                                  <w:u w:val="single"/>
                                </w:rPr>
                                <w:t>倍音</w:t>
                              </w:r>
                            </w:p>
                          </w:txbxContent>
                        </wps:txbx>
                        <wps:bodyPr wrap="square" rtlCol="0">
                          <a:noAutofit/>
                        </wps:bodyPr>
                      </wps:wsp>
                      <wps:wsp>
                        <wps:cNvPr id="699" name="テキスト ボックス 39"/>
                        <wps:cNvSpPr txBox="1"/>
                        <wps:spPr>
                          <a:xfrm>
                            <a:off x="7983967" y="2833753"/>
                            <a:ext cx="517210" cy="445620"/>
                          </a:xfrm>
                          <a:prstGeom prst="rect">
                            <a:avLst/>
                          </a:prstGeom>
                          <a:noFill/>
                        </wps:spPr>
                        <wps:txb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7B309B"/>
                                  <w:kern w:val="24"/>
                                  <w:sz w:val="22"/>
                                  <w:szCs w:val="22"/>
                                </w:rPr>
                                <w:t>Hz</w:t>
                              </w:r>
                            </w:p>
                          </w:txbxContent>
                        </wps:txbx>
                        <wps:bodyPr wrap="none" rtlCol="0">
                          <a:noAutofit/>
                        </wps:bodyPr>
                      </wps:wsp>
                      <wps:wsp>
                        <wps:cNvPr id="700" name="直線コネクタ 40"/>
                        <wps:cNvCnPr/>
                        <wps:spPr>
                          <a:xfrm rot="5400000" flipH="1" flipV="1">
                            <a:off x="-1010037" y="1724412"/>
                            <a:ext cx="2714644" cy="0"/>
                          </a:xfrm>
                          <a:prstGeom prst="line">
                            <a:avLst/>
                          </a:prstGeom>
                          <a:noFill/>
                          <a:ln w="5000">
                            <a:solidFill>
                              <a:srgbClr val="7B309B"/>
                            </a:solidFill>
                            <a:prstDash val="solid"/>
                            <a:tailEnd type="stealth" w="lg" len="lg"/>
                          </a:ln>
                          <a:effectLst/>
                        </wps:spPr>
                        <wps:bodyPr/>
                      </wps:wsp>
                      <wps:wsp>
                        <wps:cNvPr id="701" name="テキスト ボックス 43"/>
                        <wps:cNvSpPr txBox="1"/>
                        <wps:spPr>
                          <a:xfrm>
                            <a:off x="-60929" y="280434"/>
                            <a:ext cx="609631" cy="972945"/>
                          </a:xfrm>
                          <a:prstGeom prst="rect">
                            <a:avLst/>
                          </a:prstGeom>
                          <a:noFill/>
                        </wps:spPr>
                        <wps:txb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color w:val="7B309B"/>
                                  <w:kern w:val="24"/>
                                  <w:sz w:val="22"/>
                                  <w:szCs w:val="22"/>
                                </w:rPr>
                                <w:t>振幅</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グループ化 702" o:spid="_x0000_s1552" style="position:absolute;left:0;text-align:left;margin-left:-19.05pt;margin-top:2.85pt;width:466pt;height:198.65pt;z-index:251929600;mso-width-relative:margin;mso-height-relative:margin" coordorigin="-609,2804" coordsize="85621,3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">
                <v:line id="直線コネクタ 16" o:spid="_x0000_s1553" style="position:absolute;visibility:visible;mso-wrap-style:square" from="615,27959" to="82768,27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BPbcQAAADcAAAADwAAAGRycy9kb3ducmV2LnhtbESPS4vCQBCE78L+h6EX9qaT9RElOsoq&#10;LHr1Cd6aTG8SNtMTMmMS/70jCB6LqvqKWqw6U4qGaldYVvA9iEAQp1YXnCk4HX/7MxDOI2ssLZOC&#10;OzlYLT96C0y0bXlPzcFnIkDYJagg975KpHRpTgbdwFbEwfuztUEfZJ1JXWMb4KaUwyiKpcGCw0KO&#10;FW1ySv8PN6NgfD3u4sl6OG4udnv21SZbN6NWqa/P7mcOwlPn3+FXe6cVxNMJ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sE9txAAAANwAAAAPAAAAAAAAAAAA&#10;AAAAAKECAABkcnMvZG93bnJldi54bWxQSwUGAAAAAAQABAD5AAAAkgMAAAAA&#10;" strokecolor="#7b309b" strokeweight=".1389mm">
                  <v:stroke endarrow="classic" endarrowwidth="wide" endarrowlength="long"/>
                </v:line>
                <v:rect id="正方形/長方形 6" o:spid="_x0000_s1554" style="position:absolute;left:6330;top:5766;width:2857;height:22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g8hsUA&#10;AADcAAAADwAAAGRycy9kb3ducmV2LnhtbESPUWvCMBSF34X9h3AHe9N0gnV0RhljwkCHq+4HXJpr&#10;U9fclCTW+u/NQNjj4ZzzHc5iNdhW9ORD41jB8yQDQVw53XCt4OewHr+ACBFZY+uYFFwpwGr5MFpg&#10;od2FS+r3sRYJwqFABSbGrpAyVIYshonriJN3dN5iTNLXUnu8JLht5TTLcmmx4bRgsKN3Q9Xv/mwV&#10;uNnsY+sP4bTbnMx5038dv8vtTqmnx+HtFUSkIf6H7+1PrSCf5/B3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DyGxQAAANwAAAAPAAAAAAAAAAAAAAAAAJgCAABkcnMv&#10;ZG93bnJldi54bWxQSwUGAAAAAAQABAD1AAAAigMAAAAA&#10;" fillcolor="#e477ab" strokecolor="window" strokeweight=".78056mm">
                  <v:fill color2="#951e56" colors="0 #e477ab;.5 #c62873;1 #951e56" focus="100%" type="gradient">
                    <o:fill v:ext="view" type="gradientUnscaled"/>
                  </v:fill>
                  <v:shadow on="t" type="perspective" color="black" opacity="13107f" origin="-.5,.5" offset="0,0" matrix=",-23853f,,15073f"/>
                </v:rect>
                <v:rect id="正方形/長方形 7" o:spid="_x0000_s1555" style="position:absolute;left:17760;top:16529;width:2857;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0sQA&#10;AADcAAAADwAAAGRycy9kb3ducmV2LnhtbESPQWsCMRSE74L/ITyhF6nZWljLahTbWvDioSp4fWxe&#10;N1s3L0uSuuu/N4LQ4zAz3zCLVW8bcSEfascKXiYZCOLS6ZorBcfD1/MbiBCRNTaOScGVAqyWw8EC&#10;C+06/qbLPlYiQTgUqMDE2BZShtKQxTBxLXHyfpy3GJP0ldQeuwS3jZxmWS4t1pwWDLb0Yag87/+s&#10;gvK0Of7qg5169zq2n+Pde+dzo9TTqF/PQUTq43/40d5qBflsBvcz6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w9LEAAAA3AAAAA8AAAAAAAAAAAAAAAAAmAIAAGRycy9k&#10;b3ducmV2LnhtbFBLBQYAAAAABAAEAPUAAACJAwAAAAA=&#10;" fillcolor="#59c6f0" strokecolor="window" strokeweight=".78056mm">
                  <v:fill color2="#0d6b8f" colors="0 #59c6f0;.5 #118fbf;1 #0d6b8f" focus="100%" type="gradient">
                    <o:fill v:ext="view" type="gradientUnscaled"/>
                  </v:fill>
                  <v:shadow on="t" type="perspective" color="black" opacity="13107f" origin="-.5,.5" offset="0,0" matrix=",-23853f,,15073f"/>
                </v:rect>
                <v:rect id="正方形/長方形 8" o:spid="_x0000_s1556" style="position:absolute;left:29190;top:20054;width:2857;height:7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XoMIA&#10;AADcAAAADwAAAGRycy9kb3ducmV2LnhtbERPTWvCMBi+C/sP4R3sIjPVQTdqU5n7AC8epoLXl+a1&#10;qWvelCSz3b83B8Hjw/NdrkbbiQv50DpWMJ9lIIhrp1tuFBz2389vIEJE1tg5JgX/FGBVPUxKLLQb&#10;+Icuu9iIFMKhQAUmxr6QMtSGLIaZ64kTd3LeYkzQN1J7HFK47eQiy3JpseXUYLCnD0P17+7PKqiP&#10;X4ez3tuFdy9T+zndrgefG6WeHsf3JYhIY7yLb+6NVpC/prXpTDoCsr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MFegwgAAANwAAAAPAAAAAAAAAAAAAAAAAJgCAABkcnMvZG93&#10;bnJldi54bWxQSwUGAAAAAAQABAD1AAAAhwMAAAAA&#10;" fillcolor="#59c6f0" strokecolor="window" strokeweight=".78056mm">
                  <v:fill color2="#0d6b8f" colors="0 #59c6f0;.5 #118fbf;1 #0d6b8f" focus="100%" type="gradient">
                    <o:fill v:ext="view" type="gradientUnscaled"/>
                  </v:fill>
                  <v:shadow on="t" type="perspective" color="black" opacity="13107f" origin="-.5,.5" offset="0,0" matrix=",-23853f,,15073f"/>
                </v:rect>
                <v:rect id="正方形/長方形 9" o:spid="_x0000_s1557" style="position:absolute;left:40620;top:22244;width:285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zyO8UA&#10;AADcAAAADwAAAGRycy9kb3ducmV2LnhtbESPzWsCMRTE74X+D+EJvUjNVmHV1Sj9UOjFgx/Q62Pz&#10;utm6eVmS1F3/eyMUehxm5jfMct3bRlzIh9qxgpdRBoK4dLrmSsHpuH2egQgRWWPjmBRcKcB69fiw&#10;xEK7jvd0OcRKJAiHAhWYGNtCylAashhGriVO3rfzFmOSvpLaY5fgtpHjLMulxZrTgsGW3g2V58Ov&#10;VVB+bU4/+mjH3k2G9mO4e+t8bpR6GvSvCxCR+vgf/mt/agX5dA73M+k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PI7xQAAANwAAAAPAAAAAAAAAAAAAAAAAJgCAABkcnMv&#10;ZG93bnJldi54bWxQSwUGAAAAAAQABAD1AAAAigMAAAAA&#10;" fillcolor="#59c6f0" strokecolor="window" strokeweight=".78056mm">
                  <v:fill color2="#0d6b8f" colors="0 #59c6f0;.5 #118fbf;1 #0d6b8f" focus="100%" type="gradient">
                    <o:fill v:ext="view" type="gradientUnscaled"/>
                  </v:fill>
                  <v:shadow on="t" type="perspective" color="black" opacity="13107f" origin="-.5,.5" offset="0,0" matrix=",-23853f,,15073f"/>
                </v:rect>
                <v:rect id="正方形/長方形 11" o:spid="_x0000_s1558" style="position:absolute;left:52050;top:23673;width:285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rgcEA&#10;AADcAAAADwAAAGRycy9kb3ducmV2LnhtbERPy4rCMBTdC/MP4Q7MRsZ0FIrUpjJPcOPCB8z20lyb&#10;anNTkozt/L1ZCC4P512uR9uJK/nQOlbwNstAENdOt9woOB5+XpcgQkTW2DkmBf8UYF09TUostBt4&#10;R9d9bEQK4VCgAhNjX0gZakMWw8z1xIk7OW8xJugbqT0OKdx2cp5lubTYcmow2NOnofqy/7MK6t/v&#10;41kf7Ny7xdR+Tbcfg8+NUi/P4/sKRKQxPsR390YryJdpfjqTjoC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TK4HBAAAA3AAAAA8AAAAAAAAAAAAAAAAAmAIAAGRycy9kb3du&#10;cmV2LnhtbFBLBQYAAAAABAAEAPUAAACGAwAAAAA=&#10;" fillcolor="#59c6f0" strokecolor="window" strokeweight=".78056mm">
                  <v:fill color2="#0d6b8f" colors="0 #59c6f0;.5 #118fbf;1 #0d6b8f" focus="100%" type="gradient">
                    <o:fill v:ext="view" type="gradientUnscaled"/>
                  </v:fill>
                  <v:shadow on="t" type="perspective" color="black" opacity="13107f" origin="-.5,.5" offset="0,0" matrix=",-23853f,,15073f"/>
                </v:rect>
                <v:rect id="正方形/長方形 12" o:spid="_x0000_s1559" style="position:absolute;left:63480;top:25102;width:285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GsQA&#10;AADcAAAADwAAAGRycy9kb3ducmV2LnhtbESPT2sCMRTE74LfIbyCF9GsCotsjVLbCl48+Ae8Pjav&#10;m9XNy5Kk7vbbN0Khx2FmfsOsNr1txIN8qB0rmE0zEMSl0zVXCi7n3WQJIkRkjY1jUvBDATbr4WCF&#10;hXYdH+lxipVIEA4FKjAxtoWUoTRkMUxdS5y8L+ctxiR9JbXHLsFtI+dZlkuLNacFgy29Gyrvp2+r&#10;oLx+Xm76bOfeLcb2Y3zYdj43So1e+rdXEJH6+B/+a++1gnw5g+eZd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fjhrEAAAA3AAAAA8AAAAAAAAAAAAAAAAAmAIAAGRycy9k&#10;b3ducmV2LnhtbFBLBQYAAAAABAAEAPUAAACJAwAAAAA=&#10;" fillcolor="#59c6f0" strokecolor="window" strokeweight=".78056mm">
                  <v:fill color2="#0d6b8f" colors="0 #59c6f0;.5 #118fbf;1 #0d6b8f" focus="100%" type="gradient">
                    <o:fill v:ext="view" type="gradientUnscaled"/>
                  </v:fill>
                  <v:shadow on="t" type="perspective" color="black" opacity="13107f" origin="-.5,.5" offset="0,0" matrix=",-23853f,,15073f"/>
                </v:rect>
                <v:rect id="正方形/長方形 14" o:spid="_x0000_s1560" style="position:absolute;left:74910;top:25769;width:2857;height:2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QbcUA&#10;AADcAAAADwAAAGRycy9kb3ducmV2LnhtbESPT2sCMRTE74LfITzBi9SsW1hka5SqFXrpwT/g9bF5&#10;3Wy7eVmS1N1++6YgeBxm5jfMajPYVtzIh8axgsU8A0FcOd1wreByPjwtQYSIrLF1TAp+KcBmPR6t&#10;sNSu5yPdTrEWCcKhRAUmxq6UMlSGLIa564iT9+m8xZikr6X22Ce4bWWeZYW02HBaMNjRzlD1ffqx&#10;Cqrr2+VLn23u3fPM7mcf294XRqnpZHh9ARFpiI/wvf2uFRTLHP7Pp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RBtxQAAANwAAAAPAAAAAAAAAAAAAAAAAJgCAABkcnMv&#10;ZG93bnJldi54bWxQSwUGAAAAAAQABAD1AAAAigMAAAAA&#10;" fillcolor="#59c6f0" strokecolor="window" strokeweight=".78056mm">
                  <v:fill color2="#0d6b8f" colors="0 #59c6f0;.5 #118fbf;1 #0d6b8f" focus="100%" type="gradient">
                    <o:fill v:ext="view" type="gradientUnscaled"/>
                  </v:fill>
                  <v:shadow on="t" type="perspective" color="black" opacity="13107f" origin="-.5,.5" offset="0,0" matrix=",-23853f,,15073f"/>
                </v:rect>
                <v:shape id="テキスト ボックス 18" o:spid="_x0000_s1561" type="#_x0000_t202" style="position:absolute;left:5663;top:27991;width:7039;height:5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PqMQA&#10;AADcAAAADwAAAGRycy9kb3ducmV2LnhtbESPT4vCMBTE7wt+h/AEb2vi6opWo8iK4Mll/QfeHs2z&#10;LTYvpYm2fnuzsLDHYWZ+w8yXrS3Fg2pfONYw6CsQxKkzBWcajofN+wSED8gGS8ek4UkelovO2xwT&#10;4xr+occ+ZCJC2CeoIQ+hSqT0aU4Wfd9VxNG7utpiiLLOpKmxiXBbyg+lxtJiwXEhx4q+ckpv+7vV&#10;cNpdL+eR+s7W9rN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7T6jEAAAA3AAAAA8AAAAAAAAAAAAAAAAAmAIAAGRycy9k&#10;b3ducmV2LnhtbFBLBQYAAAAABAAEAPUAAACJAwAAAAA=&#10;" filled="f" stroked="f">
                  <v:textbo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color w:val="C62873"/>
                            <w:kern w:val="24"/>
                            <w:sz w:val="22"/>
                            <w:szCs w:val="22"/>
                          </w:rPr>
                          <w:t>440</w:t>
                        </w:r>
                      </w:p>
                    </w:txbxContent>
                  </v:textbox>
                </v:shape>
                <v:shape id="テキスト ボックス 19" o:spid="_x0000_s1562" type="#_x0000_t202" style="position:absolute;left:16041;top:28062;width:6413;height:43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5jDsgA&#10;AADcAAAADwAAAGRycy9kb3ducmV2LnhtbESPT2vCQBTE7wW/w/KEXopuTItIdBWxtBQqin8OHl+z&#10;r0na7Nuwu42xn74rFDwOM/MbZrboTC1acr6yrGA0TEAQ51ZXXCg4Hl4GExA+IGusLZOCC3lYzHt3&#10;M8y0PfOO2n0oRISwz1BBGUKTSenzkgz6oW2Io/dpncEQpSukdniOcFPLNEnG0mDFcaHEhlYl5d/7&#10;H6Pgd+vWNk3Xr6OP02PVhueHr837Rqn7frecggjUhVv4v/2mFYwnT3A9E4+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zmMOyAAAANwAAAAPAAAAAAAAAAAAAAAAAJgCAABk&#10;cnMvZG93bnJldi54bWxQSwUGAAAAAAQABAD1AAAAjQMAAAAA&#10;" filled="f" stroked="f">
                  <v:textbo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color w:val="118FBF"/>
                            <w:kern w:val="24"/>
                            <w:sz w:val="22"/>
                            <w:szCs w:val="22"/>
                          </w:rPr>
                          <w:t>880</w:t>
                        </w:r>
                      </w:p>
                    </w:txbxContent>
                  </v:textbox>
                </v:shape>
                <v:shape id="テキスト ボックス 20" o:spid="_x0000_s1563" type="#_x0000_t202" style="position:absolute;left:26653;top:27912;width:7671;height:43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GlcgA&#10;AADcAAAADwAAAGRycy9kb3ducmV2LnhtbESPT2vCQBTE7wW/w/KEXopuTKlIdBWxtBQqin8OHl+z&#10;r0na7Nuwu42xn74rFDwOM/MbZrboTC1acr6yrGA0TEAQ51ZXXCg4Hl4GExA+IGusLZOCC3lYzHt3&#10;M8y0PfOO2n0oRISwz1BBGUKTSenzkgz6oW2Io/dpncEQpSukdniOcFPLNEnG0mDFcaHEhlYl5d/7&#10;H6Pgd+vWNk3Xr6OP02PVhueHr837Rqn7frecggjUhVv4v/2mFYwnT3A9E4+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gsaVyAAAANwAAAAPAAAAAAAAAAAAAAAAAJgCAABk&#10;cnMvZG93bnJldi54bWxQSwUGAAAAAAQABAD1AAAAjQMAAAAA&#10;" filled="f" stroked="f">
                  <v:textbo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color w:val="118FBF"/>
                            <w:kern w:val="24"/>
                            <w:sz w:val="22"/>
                            <w:szCs w:val="22"/>
                          </w:rPr>
                          <w:t>1320</w:t>
                        </w:r>
                      </w:p>
                    </w:txbxContent>
                  </v:textbox>
                </v:shape>
                <v:shape id="テキスト ボックス 21" o:spid="_x0000_s1564" type="#_x0000_t202" style="position:absolute;left:38028;top:27896;width:7671;height:50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Y4scA&#10;AADcAAAADwAAAGRycy9kb3ducmV2LnhtbESPQWvCQBSE7wX/w/KEXopuTCFI6irS0lKoKGoPPb5m&#10;n0k0+zbsbmPaX+8WBI/DzHzDzBa9aURHzteWFUzGCQjiwuqaSwWf+9fRFIQPyBoby6Tglzws5oO7&#10;GebannlL3S6UIkLY56igCqHNpfRFRQb92LbE0TtYZzBE6UqpHZ4j3DQyTZJMGqw5LlTY0nNFxWn3&#10;YxT8bdzKpunqbfL99Vh34eXhuP5YK3U/7JdPIAL14Ra+tt+1gmyawf+ZeATk/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WOLHAAAA3AAAAA8AAAAAAAAAAAAAAAAAmAIAAGRy&#10;cy9kb3ducmV2LnhtbFBLBQYAAAAABAAEAPUAAACMAwAAAAA=&#10;" filled="f" stroked="f">
                  <v:textbo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1760</w:t>
                        </w:r>
                      </w:p>
                    </w:txbxContent>
                  </v:textbox>
                </v:shape>
                <v:shape id="テキスト ボックス 22" o:spid="_x0000_s1565" type="#_x0000_t202" style="position:absolute;left:49414;top:28114;width:7671;height:49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9ecgA&#10;AADcAAAADwAAAGRycy9kb3ducmV2LnhtbESPT2vCQBTE70K/w/IKXkQ3pqASXaVUlELF4p+Dx9fs&#10;a5I2+zbsbmPaT98tFDwOM/MbZrHqTC1acr6yrGA8SkAQ51ZXXCg4nzbDGQgfkDXWlknBN3lYLe96&#10;C8y0vfKB2mMoRISwz1BBGUKTSenzkgz6kW2Io/duncEQpSukdniNcFPLNEkm0mDFcaHEhp5Kyj+P&#10;X0bBz6vb2TTdbcdvl4eqDevBx/5lr1T/vnucgwjUhVv4v/2sFUxmU/g7E4+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HP15yAAAANwAAAAPAAAAAAAAAAAAAAAAAJgCAABk&#10;cnMvZG93bnJldi54bWxQSwUGAAAAAAQABAD1AAAAjQMAAAAA&#10;" filled="f" stroked="f">
                  <v:textbo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2200</w:t>
                        </w:r>
                      </w:p>
                    </w:txbxContent>
                  </v:textbox>
                </v:shape>
                <v:shape id="テキスト ボックス 23" o:spid="_x0000_s1566" type="#_x0000_t202" style="position:absolute;left:61010;top:28010;width:7671;height:49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pC8QA&#10;AADcAAAADwAAAGRycy9kb3ducmV2LnhtbERPz2vCMBS+C/4P4Qm7yEztQKQzikwcg4li3WHHZ/Ns&#10;65qXkmS121+/HAYeP77fi1VvGtGR87VlBdNJAoK4sLrmUsHHafs4B+EDssbGMin4IQ+r5XCwwEzb&#10;Gx+py0MpYgj7DBVUIbSZlL6oyKCf2JY4chfrDIYIXSm1w1sMN41Mk2QmDdYcGyps6aWi4iv/Ngp+&#10;D25n03T3Oj1/PtVd2Iyv+/e9Ug+jfv0MIlAf7uJ/95tWMJvHtfF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DaQvEAAAA3AAAAA8AAAAAAAAAAAAAAAAAmAIAAGRycy9k&#10;b3ducmV2LnhtbFBLBQYAAAAABAAEAPUAAACJAwAAAAA=&#10;" filled="f" stroked="f">
                  <v:textbo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2560</w:t>
                        </w:r>
                      </w:p>
                    </w:txbxContent>
                  </v:textbox>
                </v:shape>
                <v:shape id="テキスト ボックス 24" o:spid="_x0000_s1567" type="#_x0000_t202" style="position:absolute;left:71718;top:28020;width:8120;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4QsMA&#10;AADcAAAADwAAAGRycy9kb3ducmV2LnhtbESPT4vCMBTE74LfITxhb5q4qGg1iqwIe1pZ/4G3R/Ns&#10;i81LaaLtfnsjLHgcZuY3zGLV2lI8qPaFYw3DgQJBnDpTcKbheNj2pyB8QDZYOiYNf+Rhtex2FpgY&#10;1/AvPfYhExHCPkENeQhVIqVPc7LoB64ijt7V1RZDlHUmTY1NhNtSfio1kRYLjgs5VvSVU3rb362G&#10;08/1ch6pXbax46pxrZJsZ1Lrj167noMI1IZ3+L/9bTRMpj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N4QsMAAADcAAAADwAAAAAAAAAAAAAAAACYAgAAZHJzL2Rv&#10;d25yZXYueG1sUEsFBgAAAAAEAAQA9QAAAIgDAAAAAA==&#10;" filled="f" stroked="f">
                  <v:textbo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3080</w:t>
                        </w:r>
                      </w:p>
                    </w:txbxContent>
                  </v:textbox>
                </v:shape>
                <v:shape id="テキスト ボックス 26" o:spid="_x0000_s1568" type="#_x0000_t202" style="position:absolute;left:9187;top:5765;width:6857;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HAsEA&#10;AADcAAAADwAAAGRycy9kb3ducmV2LnhtbERPz2vCMBS+D/wfwhN2WxNFZe1MiziEnZQ5Hez2aJ5t&#10;WfNSmszW/94chB0/vt/rYrStuFLvG8caZokCQVw603Cl4fS1e3kF4QOywdYxabiRhyKfPK0xM27g&#10;T7oeQyViCPsMNdQhdJmUvqzJok9cRxy5i+sthgj7SpoehxhuWzlXaiUtNhwbauxoW1P5e/yzGs77&#10;y8/3Qh2qd7vsBjcqyTaVWj9Px80biEBj+Bc/3B9GwyqN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wRwLBAAAA3AAAAA8AAAAAAAAAAAAAAAAAmAIAAGRycy9kb3du&#10;cmV2LnhtbFBLBQYAAAAABAAEAPUAAACGAwAAAAA=&#10;" filled="f" stroked="f">
                  <v:textbo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b/>
                            <w:bCs/>
                            <w:color w:val="C62873"/>
                            <w:kern w:val="24"/>
                            <w:sz w:val="22"/>
                            <w:szCs w:val="22"/>
                            <w:u w:val="single"/>
                          </w:rPr>
                          <w:t>基音</w:t>
                        </w:r>
                      </w:p>
                    </w:txbxContent>
                  </v:textbox>
                </v:shape>
                <v:shape id="テキスト ボックス 27" o:spid="_x0000_s1569" type="#_x0000_t202" style="position:absolute;left:15139;top:12231;width:8032;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imcQA&#10;AADcAAAADwAAAGRycy9kb3ducmV2LnhtbESPQWvCQBSE7wX/w/KE3uquxQaNboJUhJ5amqrg7ZF9&#10;JsHs25BdTfrvu4VCj8PMfMNs8tG24k69bxxrmM8UCOLSmYYrDYev/dMShA/IBlvHpOGbPOTZ5GGD&#10;qXEDf9K9CJWIEPYpaqhD6FIpfVmTRT9zHXH0Lq63GKLsK2l6HCLctvJZqURabDgu1NjRa03ltbhZ&#10;Dcf3y/m0UB/Vzr50gxuVZLuSWj9Ox+0aRKAx/If/2m9GQ7Ka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84pnEAAAA3AAAAA8AAAAAAAAAAAAAAAAAmAIAAGRycy9k&#10;b3ducmV2LnhtbFBLBQYAAAAABAAEAPUAAACJAwAAAAA=&#10;" filled="f" stroked="f">
                  <v:textbox>
                    <w:txbxContent>
                      <w:p w:rsidR="000D2897" w:rsidRPr="00777B1F" w:rsidRDefault="000D2897" w:rsidP="006A194F">
                        <w:pPr>
                          <w:pStyle w:val="Web"/>
                          <w:spacing w:before="0" w:beforeAutospacing="0" w:after="0" w:afterAutospacing="0"/>
                          <w:rPr>
                            <w:sz w:val="22"/>
                            <w:szCs w:val="22"/>
                          </w:rPr>
                        </w:pPr>
                        <w:r w:rsidRPr="00777B1F">
                          <w:rPr>
                            <w:rFonts w:ascii="メイリオ" w:eastAsia="メイリオ" w:hAnsi="メイリオ" w:cs="メイリオ" w:hint="eastAsia"/>
                            <w:color w:val="118FBF"/>
                            <w:kern w:val="24"/>
                            <w:sz w:val="22"/>
                            <w:szCs w:val="22"/>
                          </w:rPr>
                          <w:t>2倍音</w:t>
                        </w:r>
                      </w:p>
                    </w:txbxContent>
                  </v:textbox>
                </v:shape>
                <v:shape id="テキスト ボックス 28" o:spid="_x0000_s1570" type="#_x0000_t202" style="position:absolute;left:26656;top:15831;width:8664;height:5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587sQA&#10;AADcAAAADwAAAGRycy9kb3ducmV2LnhtbESPQWvCQBSE70L/w/IKveluxYYa3QSxCD1VjG3B2yP7&#10;TEKzb0N2a9J/3xUEj8PMfMOs89G24kK9bxxreJ4pEMSlMw1XGj6Pu+krCB+QDbaOScMfecizh8ka&#10;U+MGPtClCJWIEPYpaqhD6FIpfVmTRT9zHXH0zq63GKLsK2l6HCLctnKuVCItNhwXauxoW1P5U/xa&#10;DV8f59P3Qu2rN/vSDW5Uku1Sav30OG5WIAKN4R6+td+NhmQ5h+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fO7EAAAA3AAAAA8AAAAAAAAAAAAAAAAAmAIAAGRycy9k&#10;b3ducmV2LnhtbFBLBQYAAAAABAAEAPUAAACJAwAAAAA=&#10;" filled="f" stroked="f">
                  <v:textbox>
                    <w:txbxContent>
                      <w:p w:rsidR="000D2897" w:rsidRPr="00777B1F" w:rsidRDefault="000D2897" w:rsidP="006A194F">
                        <w:pPr>
                          <w:pStyle w:val="Web"/>
                          <w:spacing w:before="0" w:beforeAutospacing="0" w:after="0" w:afterAutospacing="0"/>
                          <w:rPr>
                            <w:sz w:val="22"/>
                            <w:szCs w:val="22"/>
                          </w:rPr>
                        </w:pPr>
                        <w:r w:rsidRPr="00777B1F">
                          <w:rPr>
                            <w:rFonts w:ascii="メイリオ" w:eastAsia="メイリオ" w:hAnsi="メイリオ" w:cs="メイリオ" w:hint="eastAsia"/>
                            <w:color w:val="118FBF"/>
                            <w:kern w:val="24"/>
                            <w:sz w:val="22"/>
                            <w:szCs w:val="22"/>
                          </w:rPr>
                          <w:t>3倍音</w:t>
                        </w:r>
                      </w:p>
                    </w:txbxContent>
                  </v:textbox>
                </v:shape>
                <v:shape id="テキスト ボックス 29" o:spid="_x0000_s1571" type="#_x0000_t202" style="position:absolute;left:37998;top:18364;width:8213;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ZdcQA&#10;AADcAAAADwAAAGRycy9kb3ducmV2LnhtbESPQWvCQBSE74L/YXmCN93VqmjqKmIp9FQxrYXeHtln&#10;Epp9G7Krif++Kwgeh5n5hllvO1uJKzW+dKxhMlYgiDNnSs41fH+9j5YgfEA2WDkmDTfysN30e2tM&#10;jGv5SNc05CJC2CeooQihTqT0WUEW/djVxNE7u8ZiiLLJpWmwjXBbyalSC2mx5LhQYE37grK/9GI1&#10;nD7Pvz8zdcjf7LxuXack25XUejjodq8gAnXhGX60P4yGx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2XXEAAAA3AAAAA8AAAAAAAAAAAAAAAAAmAIAAGRycy9k&#10;b3ducmV2LnhtbFBLBQYAAAAABAAEAPUAAACJAwAAAAA=&#10;" filled="f" stroked="f">
                  <v:textbo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4倍音</w:t>
                        </w:r>
                      </w:p>
                    </w:txbxContent>
                  </v:textbox>
                </v:shape>
                <v:shape id="テキスト ボックス 30" o:spid="_x0000_s1572" type="#_x0000_t202" style="position:absolute;left:49421;top:19028;width:8071;height:5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5倍音</w:t>
                        </w:r>
                      </w:p>
                    </w:txbxContent>
                  </v:textbox>
                </v:shape>
                <v:shape id="テキスト ボックス 31" o:spid="_x0000_s1573" type="#_x0000_t202" style="position:absolute;left:61072;top:20460;width:8349;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6倍音</w:t>
                        </w:r>
                      </w:p>
                    </w:txbxContent>
                  </v:textbox>
                </v:shape>
                <v:shape id="テキスト ボックス 32" o:spid="_x0000_s1574" type="#_x0000_t202" style="position:absolute;left:71719;top:21139;width:8848;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118FBF"/>
                            <w:kern w:val="24"/>
                            <w:sz w:val="22"/>
                            <w:szCs w:val="22"/>
                          </w:rPr>
                          <w:t>7倍音</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3" o:spid="_x0000_s1575" type="#_x0000_t87" style="position:absolute;left:45954;top:-20999;width:2857;height:6357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klRsUA&#10;AADcAAAADwAAAGRycy9kb3ducmV2LnhtbESPT2sCMRTE70K/Q3gFL6JZPfhnNUopCq3Qg7bg9bF5&#10;7q4mL0sSddtPbwqCx2FmfsMsVq014ko+1I4VDAcZCOLC6ZpLBT/fm/4URIjIGo1jUvBLAVbLl84C&#10;c+1uvKPrPpYiQTjkqKCKscmlDEVFFsPANcTJOzpvMSbpS6k93hLcGjnKsrG0WHNaqLCh94qK8/5i&#10;FWzM7tT6Pz6s3RfWoXeZmc+tVqr72r7NQURq4zP8aH9oBePZBP7Pp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WSVGxQAAANwAAAAPAAAAAAAAAAAAAAAAAJgCAABkcnMv&#10;ZG93bnJldi54bWxQSwUGAAAAAAQABAD1AAAAigMAAAAA&#10;" adj="81" strokecolor="#118fbf" strokeweight=".1389mm"/>
                <v:shape id="テキスト ボックス 34" o:spid="_x0000_s1576" type="#_x0000_t202" style="position:absolute;left:44273;top:3661;width:7389;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LBMEA&#10;AADcAAAADwAAAGRycy9kb3ducmV2LnhtbERPz2vCMBS+D/wfwhN2WxNFZe1MiziEnZQ5Hez2aJ5t&#10;WfNSmszW/94chB0/vt/rYrStuFLvG8caZokCQVw603Cl4fS1e3kF4QOywdYxabiRhyKfPK0xM27g&#10;T7oeQyViCPsMNdQhdJmUvqzJok9cRxy5i+sthgj7SpoehxhuWzlXaiUtNhwbauxoW1P5e/yzGs77&#10;y8/3Qh2qd7vsBjcqyTaVWj9Px80biEBj+Bc/3B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GSwTBAAAA3AAAAA8AAAAAAAAAAAAAAAAAmAIAAGRycy9kb3du&#10;cmV2LnhtbFBLBQYAAAAABAAEAPUAAACGAwAAAAA=&#10;" filled="f" stroked="f">
                  <v:textbox>
                    <w:txbxContent>
                      <w:p w:rsidR="000D2897" w:rsidRPr="00777B1F" w:rsidRDefault="000D2897" w:rsidP="006A194F">
                        <w:pPr>
                          <w:pStyle w:val="Web"/>
                          <w:spacing w:before="0" w:beforeAutospacing="0" w:after="0" w:afterAutospacing="0"/>
                          <w:rPr>
                            <w:sz w:val="22"/>
                            <w:szCs w:val="22"/>
                          </w:rPr>
                        </w:pPr>
                        <w:r w:rsidRPr="00777B1F">
                          <w:rPr>
                            <w:rFonts w:ascii="メイリオ" w:eastAsia="メイリオ" w:hAnsi="メイリオ" w:cs="メイリオ" w:hint="eastAsia"/>
                            <w:b/>
                            <w:bCs/>
                            <w:color w:val="118FBF"/>
                            <w:kern w:val="24"/>
                            <w:sz w:val="22"/>
                            <w:szCs w:val="22"/>
                            <w:u w:val="single"/>
                          </w:rPr>
                          <w:t>倍音</w:t>
                        </w:r>
                      </w:p>
                    </w:txbxContent>
                  </v:textbox>
                </v:shape>
                <v:shape id="テキスト ボックス 39" o:spid="_x0000_s1577" type="#_x0000_t202" style="position:absolute;left:79839;top:28337;width:5172;height:44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ZaTcgA&#10;AADcAAAADwAAAGRycy9kb3ducmV2LnhtbESPT2vCQBTE70K/w/IKXkQ3piAaXaVUlELF4p+Dx9fs&#10;a5I2+zbsbmPaT98tFDwOM/MbZrHqTC1acr6yrGA8SkAQ51ZXXCg4nzbDKQgfkDXWlknBN3lYLe96&#10;C8y0vfKB2mMoRISwz1BBGUKTSenzkgz6kW2Io/duncEQpSukdniNcFPLNEkm0mDFcaHEhp5Kyj+P&#10;X0bBz6vb2TTdbcdvl4eqDevBx/5lr1T/vnucgwjUhVv4v/2sFUxmM/g7E4+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FlpNyAAAANwAAAAPAAAAAAAAAAAAAAAAAJgCAABk&#10;cnMvZG93bnJldi54bWxQSwUGAAAAAAQABAD1AAAAjQMAAAAA&#10;" filled="f" stroked="f">
                  <v:textbox>
                    <w:txbxContent>
                      <w:p w:rsidR="000D2897" w:rsidRPr="006A194F" w:rsidRDefault="000D2897" w:rsidP="006A194F">
                        <w:pPr>
                          <w:pStyle w:val="Web"/>
                          <w:spacing w:before="0" w:beforeAutospacing="0" w:after="0" w:afterAutospacing="0"/>
                          <w:rPr>
                            <w:sz w:val="22"/>
                            <w:szCs w:val="22"/>
                          </w:rPr>
                        </w:pPr>
                        <w:r w:rsidRPr="006A194F">
                          <w:rPr>
                            <w:rFonts w:ascii="メイリオ" w:eastAsia="メイリオ" w:hAnsi="メイリオ" w:cs="メイリオ" w:hint="eastAsia"/>
                            <w:color w:val="7B309B"/>
                            <w:kern w:val="24"/>
                            <w:sz w:val="22"/>
                            <w:szCs w:val="22"/>
                          </w:rPr>
                          <w:t>Hz</w:t>
                        </w:r>
                      </w:p>
                    </w:txbxContent>
                  </v:textbox>
                </v:shape>
                <v:line id="直線コネクタ 40" o:spid="_x0000_s1578" style="position:absolute;rotation:90;flip:x y;visibility:visible;mso-wrap-style:square" from="-10102,17244" to="17045,17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ucL8AAADcAAAADwAAAGRycy9kb3ducmV2LnhtbERPzWoCMRC+C75DGKE3TdxDXVajiGAR&#10;oULVBxg34+5iMlmSVLdv3xwKPX58/6vN4Kx4UoidZw3zmQJBXHvTcaPhetlPSxAxIRu0nknDD0XY&#10;rMejFVbGv/iLnufUiBzCsUINbUp9JWWsW3IYZ74nztzdB4cpw9BIE/CVw52VhVLv0mHHuaHFnnYt&#10;1Y/zt9NgT1haFcpEt+2uqENTfB4vH1q/TYbtEkSiIf2L/9wHo2Gh8vx8Jh8Buf4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A+ucL8AAADcAAAADwAAAAAAAAAAAAAAAACh&#10;AgAAZHJzL2Rvd25yZXYueG1sUEsFBgAAAAAEAAQA+QAAAI0DAAAAAA==&#10;" strokecolor="#7b309b" strokeweight=".1389mm">
                  <v:stroke endarrow="classic" endarrowwidth="wide" endarrowlength="long"/>
                </v:line>
                <v:shape id="テキスト ボックス 43" o:spid="_x0000_s1579" type="#_x0000_t202" style="position:absolute;left:-609;top:2804;width:6096;height:97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d4g8MA&#10;AADcAAAADwAAAGRycy9kb3ducmV2LnhtbESPT4vCMBTE7wv7HcJb8LYmiq7aNYoogicX/4K3R/Ns&#10;yzYvpYm2fnsjLOxxmJnfMNN5a0txp9oXjjX0ugoEcepMwZmG42H9OQbhA7LB0jFpeJCH+ez9bYqJ&#10;cQ3v6L4PmYgQ9glqyEOoEil9mpNF33UVcfSurrYYoqwzaWpsItyWsq/Ul7RYcFzIsaJlTunv/mY1&#10;nLbXy3mgfrKVHVaNa5VkO5Fadz7axTeIQG34D/+1N0bDSPXgdSYe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d4g8MAAADcAAAADwAAAAAAAAAAAAAAAACYAgAAZHJzL2Rv&#10;d25yZXYueG1sUEsFBgAAAAAEAAQA9QAAAIgDAAAAAA==&#10;" filled="f" stroked="f">
                  <v:textbox>
                    <w:txbxContent>
                      <w:p w:rsidR="000D2897" w:rsidRPr="00777B1F" w:rsidRDefault="000D2897" w:rsidP="00777B1F">
                        <w:pPr>
                          <w:pStyle w:val="Web"/>
                          <w:spacing w:before="0" w:beforeAutospacing="0" w:after="0" w:afterAutospacing="0"/>
                          <w:rPr>
                            <w:sz w:val="22"/>
                            <w:szCs w:val="22"/>
                          </w:rPr>
                        </w:pPr>
                        <w:r w:rsidRPr="00777B1F">
                          <w:rPr>
                            <w:rFonts w:ascii="メイリオ" w:eastAsia="メイリオ" w:hAnsi="メイリオ" w:cs="メイリオ" w:hint="eastAsia"/>
                            <w:color w:val="7B309B"/>
                            <w:kern w:val="24"/>
                            <w:sz w:val="22"/>
                            <w:szCs w:val="22"/>
                          </w:rPr>
                          <w:t>振幅</w:t>
                        </w:r>
                      </w:p>
                    </w:txbxContent>
                  </v:textbox>
                </v:shape>
              </v:group>
            </w:pict>
          </mc:Fallback>
        </mc:AlternateContent>
      </w:r>
    </w:p>
    <w:p w:rsidR="00777B1F" w:rsidRDefault="00777B1F" w:rsidP="00A719C8">
      <w:pPr>
        <w:rPr>
          <w:rFonts w:ascii="HG丸ｺﾞｼｯｸM-PRO" w:hAnsi="HG丸ｺﾞｼｯｸM-PRO"/>
        </w:rPr>
      </w:pPr>
    </w:p>
    <w:p w:rsidR="00777B1F" w:rsidRDefault="00777B1F" w:rsidP="00A719C8">
      <w:pPr>
        <w:rPr>
          <w:rFonts w:ascii="HG丸ｺﾞｼｯｸM-PRO" w:hAnsi="HG丸ｺﾞｼｯｸM-PRO"/>
        </w:rPr>
      </w:pPr>
    </w:p>
    <w:p w:rsidR="00777B1F" w:rsidRDefault="00777B1F" w:rsidP="00A719C8">
      <w:pPr>
        <w:rPr>
          <w:rFonts w:ascii="HG丸ｺﾞｼｯｸM-PRO" w:hAnsi="HG丸ｺﾞｼｯｸM-PRO"/>
        </w:rPr>
      </w:pPr>
    </w:p>
    <w:p w:rsidR="00777B1F" w:rsidRDefault="00777B1F" w:rsidP="00A719C8">
      <w:pPr>
        <w:rPr>
          <w:rFonts w:ascii="HG丸ｺﾞｼｯｸM-PRO" w:hAnsi="HG丸ｺﾞｼｯｸM-PRO"/>
        </w:rPr>
      </w:pPr>
    </w:p>
    <w:p w:rsidR="00777B1F" w:rsidRDefault="00777B1F" w:rsidP="00A719C8">
      <w:pPr>
        <w:rPr>
          <w:rFonts w:ascii="HG丸ｺﾞｼｯｸM-PRO" w:hAnsi="HG丸ｺﾞｼｯｸM-PRO"/>
        </w:rPr>
      </w:pPr>
    </w:p>
    <w:p w:rsidR="00777B1F" w:rsidRDefault="00777B1F" w:rsidP="00A719C8">
      <w:pPr>
        <w:rPr>
          <w:rFonts w:ascii="HG丸ｺﾞｼｯｸM-PRO" w:hAnsi="HG丸ｺﾞｼｯｸM-PRO"/>
        </w:rPr>
      </w:pPr>
    </w:p>
    <w:p w:rsidR="006A194F" w:rsidRDefault="006A194F" w:rsidP="00A719C8">
      <w:pPr>
        <w:rPr>
          <w:rFonts w:ascii="HG丸ｺﾞｼｯｸM-PRO" w:hAnsi="HG丸ｺﾞｼｯｸM-PRO"/>
        </w:rPr>
      </w:pPr>
    </w:p>
    <w:p w:rsidR="006A194F" w:rsidRDefault="006A194F" w:rsidP="00A719C8">
      <w:pPr>
        <w:rPr>
          <w:rFonts w:ascii="HG丸ｺﾞｼｯｸM-PRO" w:hAnsi="HG丸ｺﾞｼｯｸM-PRO"/>
        </w:rPr>
      </w:pPr>
    </w:p>
    <w:p w:rsidR="006A194F" w:rsidRDefault="006A194F" w:rsidP="00A719C8">
      <w:pPr>
        <w:rPr>
          <w:rFonts w:ascii="HG丸ｺﾞｼｯｸM-PRO" w:hAnsi="HG丸ｺﾞｼｯｸM-PRO"/>
        </w:rPr>
      </w:pPr>
    </w:p>
    <w:p w:rsidR="006A194F" w:rsidRDefault="006A194F" w:rsidP="00A719C8">
      <w:pPr>
        <w:rPr>
          <w:rFonts w:ascii="HG丸ｺﾞｼｯｸM-PRO" w:hAnsi="HG丸ｺﾞｼｯｸM-PRO"/>
        </w:rPr>
      </w:pPr>
    </w:p>
    <w:p w:rsidR="006A194F" w:rsidRDefault="006A194F" w:rsidP="00A719C8">
      <w:pPr>
        <w:rPr>
          <w:rFonts w:ascii="HG丸ｺﾞｼｯｸM-PRO" w:hAnsi="HG丸ｺﾞｼｯｸM-PRO"/>
        </w:rPr>
      </w:pPr>
    </w:p>
    <w:p w:rsidR="006A194F" w:rsidRDefault="006A194F" w:rsidP="00A719C8">
      <w:pPr>
        <w:rPr>
          <w:rFonts w:ascii="HG丸ｺﾞｼｯｸM-PRO" w:hAnsi="HG丸ｺﾞｼｯｸM-PRO"/>
        </w:rPr>
      </w:pPr>
      <w:r>
        <w:rPr>
          <w:rFonts w:ascii="HG丸ｺﾞｼｯｸM-PRO" w:hAnsi="HG丸ｺﾞｼｯｸM-PRO" w:hint="eastAsia"/>
        </w:rPr>
        <w:t>基音で音高が決まり、倍音構成(≒周波数特性)で音色が決まる。</w:t>
      </w:r>
    </w:p>
    <w:p w:rsidR="006A194F" w:rsidRDefault="006A194F" w:rsidP="00A719C8">
      <w:pPr>
        <w:rPr>
          <w:rFonts w:ascii="HG丸ｺﾞｼｯｸM-PRO" w:hAnsi="HG丸ｺﾞｼｯｸM-PRO"/>
        </w:rPr>
      </w:pPr>
      <w:r>
        <w:rPr>
          <w:rFonts w:ascii="HG丸ｺﾞｼｯｸM-PRO" w:hAnsi="HG丸ｺﾞｼｯｸM-PRO" w:hint="eastAsia"/>
        </w:rPr>
        <w:t>そして楽器によって倍音の</w:t>
      </w:r>
      <w:r w:rsidR="00637A26">
        <w:rPr>
          <w:rFonts w:ascii="HG丸ｺﾞｼｯｸM-PRO" w:hAnsi="HG丸ｺﾞｼｯｸM-PRO" w:hint="eastAsia"/>
        </w:rPr>
        <w:t>出方が違う。</w:t>
      </w:r>
    </w:p>
    <w:p w:rsidR="00637A26" w:rsidRDefault="00637A26"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8F1541" w:rsidRDefault="008F1541" w:rsidP="00A719C8">
      <w:pPr>
        <w:rPr>
          <w:rFonts w:ascii="HG丸ｺﾞｼｯｸM-PRO" w:hAnsi="HG丸ｺﾞｼｯｸM-PRO"/>
        </w:rPr>
      </w:pPr>
    </w:p>
    <w:p w:rsidR="00637A26" w:rsidRDefault="00637A26" w:rsidP="00637A26">
      <w:pPr>
        <w:pStyle w:val="1"/>
        <w:spacing w:before="173"/>
      </w:pPr>
      <w:r>
        <w:rPr>
          <w:rFonts w:hint="eastAsia"/>
        </w:rPr>
        <w:lastRenderedPageBreak/>
        <w:t>エンベローブ</w:t>
      </w:r>
    </w:p>
    <w:p w:rsidR="00D41B1D" w:rsidRPr="00D41B1D" w:rsidRDefault="00D41B1D" w:rsidP="00D41B1D"/>
    <w:p w:rsidR="00637A26" w:rsidRDefault="00637A26" w:rsidP="00637A26">
      <w:r>
        <w:rPr>
          <w:rFonts w:hint="eastAsia"/>
        </w:rPr>
        <w:t>エンベローブとは簡単に言えば時間変化。</w:t>
      </w:r>
    </w:p>
    <w:p w:rsidR="00637A26" w:rsidRDefault="00637A26" w:rsidP="00637A26">
      <w:r>
        <w:rPr>
          <w:rFonts w:hint="eastAsia"/>
        </w:rPr>
        <w:t>時間が経つにつれて</w:t>
      </w:r>
      <w:r>
        <w:rPr>
          <w:rFonts w:hint="eastAsia"/>
        </w:rPr>
        <w:t>Piano</w:t>
      </w:r>
      <w:r>
        <w:rPr>
          <w:rFonts w:hint="eastAsia"/>
        </w:rPr>
        <w:t>とかは音が減衰する。また、音量だけでなく、倍音構成</w:t>
      </w:r>
      <w:r>
        <w:rPr>
          <w:rFonts w:hint="eastAsia"/>
        </w:rPr>
        <w:t>(</w:t>
      </w:r>
      <w:r>
        <w:rPr>
          <w:rFonts w:hint="eastAsia"/>
        </w:rPr>
        <w:t>≒周波数特性</w:t>
      </w:r>
      <w:r>
        <w:rPr>
          <w:rFonts w:hint="eastAsia"/>
        </w:rPr>
        <w:t>)</w:t>
      </w:r>
      <w:r>
        <w:rPr>
          <w:rFonts w:hint="eastAsia"/>
        </w:rPr>
        <w:t>も、時間と共に変わっていく。こういった変化の仕方はエンベローブが楽器によって違うからだ。</w:t>
      </w:r>
    </w:p>
    <w:p w:rsidR="00637A26" w:rsidRDefault="006E4B37" w:rsidP="00637A26">
      <w:r>
        <w:rPr>
          <w:rFonts w:hint="eastAsia"/>
          <w:noProof/>
          <w:lang w:bidi="ar-SA"/>
        </w:rPr>
        <mc:AlternateContent>
          <mc:Choice Requires="wpg">
            <w:drawing>
              <wp:anchor distT="0" distB="0" distL="114300" distR="114300" simplePos="0" relativeHeight="251954176" behindDoc="0" locked="0" layoutInCell="1" allowOverlap="1" wp14:anchorId="3136A3DC" wp14:editId="1838FA3A">
                <wp:simplePos x="0" y="0"/>
                <wp:positionH relativeFrom="column">
                  <wp:posOffset>-194310</wp:posOffset>
                </wp:positionH>
                <wp:positionV relativeFrom="paragraph">
                  <wp:posOffset>163830</wp:posOffset>
                </wp:positionV>
                <wp:extent cx="5552440" cy="3028950"/>
                <wp:effectExtent l="0" t="38100" r="0" b="0"/>
                <wp:wrapNone/>
                <wp:docPr id="730" name="グループ化 730"/>
                <wp:cNvGraphicFramePr/>
                <a:graphic xmlns:a="http://schemas.openxmlformats.org/drawingml/2006/main">
                  <a:graphicData uri="http://schemas.microsoft.com/office/word/2010/wordprocessingGroup">
                    <wpg:wgp>
                      <wpg:cNvGrpSpPr/>
                      <wpg:grpSpPr>
                        <a:xfrm>
                          <a:off x="0" y="0"/>
                          <a:ext cx="5552440" cy="3028950"/>
                          <a:chOff x="-392674" y="-107880"/>
                          <a:chExt cx="9139926" cy="4966230"/>
                        </a:xfrm>
                      </wpg:grpSpPr>
                      <wps:wsp>
                        <wps:cNvPr id="703" name="直線コネクタ 43"/>
                        <wps:cNvCnPr/>
                        <wps:spPr>
                          <a:xfrm rot="5400000" flipH="1" flipV="1">
                            <a:off x="671125" y="1948250"/>
                            <a:ext cx="2643206" cy="0"/>
                          </a:xfrm>
                          <a:prstGeom prst="line">
                            <a:avLst/>
                          </a:prstGeom>
                          <a:noFill/>
                          <a:ln w="5000">
                            <a:solidFill>
                              <a:srgbClr val="0CA15F"/>
                            </a:solidFill>
                            <a:prstDash val="solid"/>
                          </a:ln>
                          <a:effectLst/>
                        </wps:spPr>
                        <wps:bodyPr/>
                      </wps:wsp>
                      <wps:wsp>
                        <wps:cNvPr id="704" name="直線コネクタ 44"/>
                        <wps:cNvCnPr/>
                        <wps:spPr>
                          <a:xfrm rot="5400000" flipH="1" flipV="1">
                            <a:off x="1814125" y="1948250"/>
                            <a:ext cx="2643206" cy="0"/>
                          </a:xfrm>
                          <a:prstGeom prst="line">
                            <a:avLst/>
                          </a:prstGeom>
                          <a:noFill/>
                          <a:ln w="5000">
                            <a:solidFill>
                              <a:srgbClr val="0CA15F"/>
                            </a:solidFill>
                            <a:prstDash val="solid"/>
                          </a:ln>
                          <a:effectLst/>
                        </wps:spPr>
                        <wps:bodyPr/>
                      </wps:wsp>
                      <wps:wsp>
                        <wps:cNvPr id="705" name="直線コネクタ 45"/>
                        <wps:cNvCnPr/>
                        <wps:spPr>
                          <a:xfrm rot="5400000" flipH="1" flipV="1">
                            <a:off x="-548075" y="1948250"/>
                            <a:ext cx="2643206" cy="0"/>
                          </a:xfrm>
                          <a:prstGeom prst="line">
                            <a:avLst/>
                          </a:prstGeom>
                          <a:noFill/>
                          <a:ln w="5000">
                            <a:solidFill>
                              <a:srgbClr val="0CA15F"/>
                            </a:solidFill>
                            <a:prstDash val="solid"/>
                          </a:ln>
                          <a:effectLst/>
                        </wps:spPr>
                        <wps:bodyPr/>
                      </wps:wsp>
                      <wps:wsp>
                        <wps:cNvPr id="706" name="直線コネクタ 46"/>
                        <wps:cNvCnPr/>
                        <wps:spPr>
                          <a:xfrm rot="5400000" flipH="1" flipV="1">
                            <a:off x="5100250" y="1976825"/>
                            <a:ext cx="2643206" cy="0"/>
                          </a:xfrm>
                          <a:prstGeom prst="line">
                            <a:avLst/>
                          </a:prstGeom>
                          <a:noFill/>
                          <a:ln w="5000">
                            <a:solidFill>
                              <a:srgbClr val="0CA15F"/>
                            </a:solidFill>
                            <a:prstDash val="solid"/>
                          </a:ln>
                          <a:effectLst/>
                        </wps:spPr>
                        <wps:bodyPr/>
                      </wps:wsp>
                      <wps:wsp>
                        <wps:cNvPr id="707" name="直線コネクタ 47"/>
                        <wps:cNvCnPr/>
                        <wps:spPr>
                          <a:xfrm rot="5400000" flipH="1" flipV="1">
                            <a:off x="6386125" y="1948250"/>
                            <a:ext cx="2643206" cy="0"/>
                          </a:xfrm>
                          <a:prstGeom prst="line">
                            <a:avLst/>
                          </a:prstGeom>
                          <a:noFill/>
                          <a:ln w="5000">
                            <a:solidFill>
                              <a:srgbClr val="0CA15F"/>
                            </a:solidFill>
                            <a:prstDash val="solid"/>
                          </a:ln>
                          <a:effectLst/>
                        </wps:spPr>
                        <wps:bodyPr/>
                      </wps:wsp>
                      <wps:wsp>
                        <wps:cNvPr id="708" name="直線コネクタ 8"/>
                        <wps:cNvCnPr/>
                        <wps:spPr>
                          <a:xfrm>
                            <a:off x="61525" y="2795975"/>
                            <a:ext cx="8215370" cy="0"/>
                          </a:xfrm>
                          <a:prstGeom prst="line">
                            <a:avLst/>
                          </a:prstGeom>
                          <a:noFill/>
                          <a:ln w="5000">
                            <a:solidFill>
                              <a:srgbClr val="7B309B"/>
                            </a:solidFill>
                            <a:prstDash val="solid"/>
                            <a:tailEnd type="stealth" w="lg" len="lg"/>
                          </a:ln>
                          <a:effectLst/>
                        </wps:spPr>
                        <wps:bodyPr/>
                      </wps:wsp>
                      <wps:wsp>
                        <wps:cNvPr id="709" name="テキスト ボックス 9"/>
                        <wps:cNvSpPr txBox="1"/>
                        <wps:spPr>
                          <a:xfrm>
                            <a:off x="7986267" y="2928864"/>
                            <a:ext cx="760985" cy="867526"/>
                          </a:xfrm>
                          <a:prstGeom prst="rect">
                            <a:avLst/>
                          </a:prstGeom>
                          <a:noFill/>
                        </wps:spPr>
                        <wps:txb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7B309B"/>
                                  <w:kern w:val="24"/>
                                  <w:sz w:val="22"/>
                                  <w:szCs w:val="22"/>
                                </w:rPr>
                                <w:t>Hz</w:t>
                              </w:r>
                            </w:p>
                          </w:txbxContent>
                        </wps:txbx>
                        <wps:bodyPr wrap="square" rtlCol="0">
                          <a:noAutofit/>
                        </wps:bodyPr>
                      </wps:wsp>
                      <wps:wsp>
                        <wps:cNvPr id="710" name="直線コネクタ 10"/>
                        <wps:cNvCnPr/>
                        <wps:spPr>
                          <a:xfrm rot="5400000" flipH="1" flipV="1">
                            <a:off x="-1010037" y="1724412"/>
                            <a:ext cx="2714644" cy="0"/>
                          </a:xfrm>
                          <a:prstGeom prst="line">
                            <a:avLst/>
                          </a:prstGeom>
                          <a:noFill/>
                          <a:ln w="5000">
                            <a:solidFill>
                              <a:srgbClr val="7B309B"/>
                            </a:solidFill>
                            <a:prstDash val="solid"/>
                            <a:tailEnd type="stealth" w="lg" len="lg"/>
                          </a:ln>
                          <a:effectLst/>
                        </wps:spPr>
                        <wps:bodyPr/>
                      </wps:wsp>
                      <wps:wsp>
                        <wps:cNvPr id="711" name="テキスト ボックス 11"/>
                        <wps:cNvSpPr txBox="1"/>
                        <wps:spPr>
                          <a:xfrm rot="16200000">
                            <a:off x="-472035" y="-6448"/>
                            <a:ext cx="909291" cy="750570"/>
                          </a:xfrm>
                          <a:prstGeom prst="rect">
                            <a:avLst/>
                          </a:prstGeom>
                          <a:noFill/>
                        </wps:spPr>
                        <wps:txb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7B309B"/>
                                  <w:kern w:val="24"/>
                                  <w:sz w:val="22"/>
                                  <w:szCs w:val="22"/>
                                </w:rPr>
                                <w:t>振幅</w:t>
                              </w:r>
                            </w:p>
                          </w:txbxContent>
                        </wps:txbx>
                        <wps:bodyPr wrap="square" rtlCol="0">
                          <a:noAutofit/>
                        </wps:bodyPr>
                      </wps:wsp>
                      <wpg:grpSp>
                        <wpg:cNvPr id="712" name="グループ化 41"/>
                        <wpg:cNvGrpSpPr/>
                        <wpg:grpSpPr>
                          <a:xfrm>
                            <a:off x="775900" y="576650"/>
                            <a:ext cx="6929486" cy="2214578"/>
                            <a:chOff x="857256" y="500066"/>
                            <a:chExt cx="6929486" cy="2214578"/>
                          </a:xfrm>
                          <a:effectLst>
                            <a:outerShdw blurRad="76200" dir="18900000" sy="23000" kx="-1200000" algn="bl" rotWithShape="0">
                              <a:prstClr val="black">
                                <a:alpha val="20000"/>
                              </a:prstClr>
                            </a:outerShdw>
                          </a:effectLst>
                        </wpg:grpSpPr>
                        <wps:wsp>
                          <wps:cNvPr id="713" name="直線コネクタ 713"/>
                          <wps:cNvCnPr/>
                          <wps:spPr>
                            <a:xfrm rot="5400000" flipH="1" flipV="1">
                              <a:off x="357190" y="1000132"/>
                              <a:ext cx="2214578" cy="1214446"/>
                            </a:xfrm>
                            <a:prstGeom prst="line">
                              <a:avLst/>
                            </a:prstGeom>
                            <a:noFill/>
                            <a:ln w="38100">
                              <a:solidFill>
                                <a:srgbClr val="118FBF"/>
                              </a:solidFill>
                              <a:prstDash val="solid"/>
                            </a:ln>
                            <a:effectLst/>
                          </wps:spPr>
                          <wps:bodyPr/>
                        </wps:wsp>
                        <wps:wsp>
                          <wps:cNvPr id="714" name="直線コネクタ 714"/>
                          <wps:cNvCnPr/>
                          <wps:spPr>
                            <a:xfrm>
                              <a:off x="2071702" y="500066"/>
                              <a:ext cx="1143008" cy="857256"/>
                            </a:xfrm>
                            <a:prstGeom prst="line">
                              <a:avLst/>
                            </a:prstGeom>
                            <a:noFill/>
                            <a:ln w="38100">
                              <a:solidFill>
                                <a:srgbClr val="118FBF"/>
                              </a:solidFill>
                              <a:prstDash val="solid"/>
                            </a:ln>
                            <a:effectLst/>
                          </wps:spPr>
                          <wps:bodyPr/>
                        </wps:wsp>
                        <wps:wsp>
                          <wps:cNvPr id="715" name="直線コネクタ 715"/>
                          <wps:cNvCnPr/>
                          <wps:spPr>
                            <a:xfrm>
                              <a:off x="3214710" y="1357322"/>
                              <a:ext cx="3286148" cy="0"/>
                            </a:xfrm>
                            <a:prstGeom prst="line">
                              <a:avLst/>
                            </a:prstGeom>
                            <a:noFill/>
                            <a:ln w="38100">
                              <a:solidFill>
                                <a:srgbClr val="118FBF"/>
                              </a:solidFill>
                              <a:prstDash val="solid"/>
                            </a:ln>
                            <a:effectLst/>
                          </wps:spPr>
                          <wps:bodyPr/>
                        </wps:wsp>
                        <wps:wsp>
                          <wps:cNvPr id="716" name="直線コネクタ 716"/>
                          <wps:cNvCnPr/>
                          <wps:spPr>
                            <a:xfrm rot="16200000" flipH="1">
                              <a:off x="6465139" y="1393041"/>
                              <a:ext cx="1357322" cy="1285884"/>
                            </a:xfrm>
                            <a:prstGeom prst="line">
                              <a:avLst/>
                            </a:prstGeom>
                            <a:noFill/>
                            <a:ln w="38100">
                              <a:solidFill>
                                <a:srgbClr val="118FBF"/>
                              </a:solidFill>
                              <a:prstDash val="solid"/>
                            </a:ln>
                            <a:effectLst/>
                          </wps:spPr>
                          <wps:bodyPr/>
                        </wps:wsp>
                      </wpg:grpSp>
                      <wps:wsp>
                        <wps:cNvPr id="717" name="テキスト ボックス 36"/>
                        <wps:cNvSpPr txBox="1"/>
                        <wps:spPr>
                          <a:xfrm>
                            <a:off x="206188" y="1522871"/>
                            <a:ext cx="1204043" cy="707433"/>
                          </a:xfrm>
                          <a:prstGeom prst="rect">
                            <a:avLst/>
                          </a:prstGeom>
                          <a:gradFill flip="none" rotWithShape="1">
                            <a:gsLst>
                              <a:gs pos="0">
                                <a:sysClr val="window" lastClr="FFFFFF"/>
                              </a:gs>
                              <a:gs pos="76000">
                                <a:sysClr val="window" lastClr="FFFFFF">
                                  <a:alpha val="90000"/>
                                </a:sysClr>
                              </a:gs>
                              <a:gs pos="100000">
                                <a:sysClr val="window" lastClr="FFFFFF">
                                  <a:alpha val="50000"/>
                                </a:sysClr>
                              </a:gs>
                            </a:gsLst>
                            <a:path path="rect">
                              <a:fillToRect l="50000" t="50000" r="50000" b="50000"/>
                            </a:path>
                            <a:tileRect/>
                          </a:gradFill>
                          <a:effectLst/>
                          <a:scene3d>
                            <a:camera prst="orthographicFront"/>
                            <a:lightRig rig="soft" dir="t">
                              <a:rot lat="0" lon="0" rev="1800000"/>
                            </a:lightRig>
                          </a:scene3d>
                        </wps:spPr>
                        <wps:txb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C43D1F"/>
                                  <w:kern w:val="24"/>
                                  <w:sz w:val="22"/>
                                  <w:szCs w:val="22"/>
                                </w:rPr>
                                <w:t>Note On</w:t>
                              </w:r>
                            </w:p>
                          </w:txbxContent>
                        </wps:txbx>
                        <wps:bodyPr wrap="square" rtlCol="0" anchor="ctr" anchorCtr="1">
                          <a:noAutofit/>
                        </wps:bodyPr>
                      </wps:wsp>
                      <wps:wsp>
                        <wps:cNvPr id="718" name="下矢印 37"/>
                        <wps:cNvSpPr/>
                        <wps:spPr>
                          <a:xfrm>
                            <a:off x="642550" y="2291150"/>
                            <a:ext cx="285752" cy="500066"/>
                          </a:xfrm>
                          <a:prstGeom prst="downArrow">
                            <a:avLst>
                              <a:gd name="adj1" fmla="val 50000"/>
                              <a:gd name="adj2" fmla="val 74563"/>
                            </a:avLst>
                          </a:prstGeom>
                          <a:solidFill>
                            <a:srgbClr val="C43D1F">
                              <a:alpha val="78000"/>
                            </a:srgbClr>
                          </a:solidFill>
                          <a:ln w="12700">
                            <a:solidFill>
                              <a:srgbClr val="E0B602">
                                <a:shade val="50000"/>
                              </a:srgbClr>
                            </a:solidFill>
                            <a:prstDash val="solid"/>
                          </a:ln>
                          <a:effectLst>
                            <a:outerShdw blurRad="50800" dist="38100" dir="16200000" rotWithShape="0">
                              <a:prstClr val="black">
                                <a:alpha val="40000"/>
                              </a:prstClr>
                            </a:outerShdw>
                          </a:effectLst>
                          <a:scene3d>
                            <a:camera prst="orthographicFront"/>
                            <a:lightRig rig="soft" dir="t">
                              <a:rot lat="0" lon="0" rev="1800000"/>
                            </a:lightRig>
                          </a:scene3d>
                          <a:sp3d contourW="38100">
                            <a:contourClr>
                              <a:sysClr val="window" lastClr="FFFFFF"/>
                            </a:contourClr>
                          </a:sp3d>
                        </wps:spPr>
                        <wps:bodyPr rtlCol="0" anchor="ctr"/>
                      </wps:wsp>
                      <wps:wsp>
                        <wps:cNvPr id="719" name="下矢印 39"/>
                        <wps:cNvSpPr/>
                        <wps:spPr>
                          <a:xfrm flipV="1">
                            <a:off x="6271825" y="862400"/>
                            <a:ext cx="285752" cy="500066"/>
                          </a:xfrm>
                          <a:prstGeom prst="downArrow">
                            <a:avLst>
                              <a:gd name="adj1" fmla="val 50000"/>
                              <a:gd name="adj2" fmla="val 74563"/>
                            </a:avLst>
                          </a:prstGeom>
                          <a:solidFill>
                            <a:srgbClr val="C43D1F">
                              <a:alpha val="78000"/>
                            </a:srgbClr>
                          </a:solidFill>
                          <a:ln w="12700">
                            <a:solidFill>
                              <a:srgbClr val="E0B602">
                                <a:shade val="50000"/>
                              </a:srgbClr>
                            </a:solidFill>
                            <a:prstDash val="solid"/>
                          </a:ln>
                          <a:effectLst>
                            <a:outerShdw blurRad="50800" dist="38100" dir="16200000" rotWithShape="0">
                              <a:prstClr val="black">
                                <a:alpha val="40000"/>
                              </a:prstClr>
                            </a:outerShdw>
                          </a:effectLst>
                          <a:scene3d>
                            <a:camera prst="orthographicFront"/>
                            <a:lightRig rig="soft" dir="t">
                              <a:rot lat="0" lon="0" rev="1800000"/>
                            </a:lightRig>
                          </a:scene3d>
                          <a:sp3d contourW="38100">
                            <a:contourClr>
                              <a:sysClr val="window" lastClr="FFFFFF"/>
                            </a:contourClr>
                          </a:sp3d>
                        </wps:spPr>
                        <wps:bodyPr rtlCol="0" anchor="ctr"/>
                      </wps:wsp>
                      <wps:wsp>
                        <wps:cNvPr id="720" name="テキスト ボックス 40"/>
                        <wps:cNvSpPr txBox="1"/>
                        <wps:spPr>
                          <a:xfrm>
                            <a:off x="5748966" y="-107880"/>
                            <a:ext cx="1367839" cy="684449"/>
                          </a:xfrm>
                          <a:prstGeom prst="rect">
                            <a:avLst/>
                          </a:prstGeom>
                          <a:gradFill flip="none" rotWithShape="1">
                            <a:gsLst>
                              <a:gs pos="0">
                                <a:sysClr val="window" lastClr="FFFFFF"/>
                              </a:gs>
                              <a:gs pos="76000">
                                <a:sysClr val="window" lastClr="FFFFFF">
                                  <a:alpha val="90000"/>
                                </a:sysClr>
                              </a:gs>
                              <a:gs pos="100000">
                                <a:sysClr val="window" lastClr="FFFFFF">
                                  <a:alpha val="50000"/>
                                </a:sysClr>
                              </a:gs>
                            </a:gsLst>
                            <a:path path="rect">
                              <a:fillToRect l="50000" t="50000" r="50000" b="50000"/>
                            </a:path>
                            <a:tileRect/>
                          </a:gradFill>
                          <a:effectLst/>
                          <a:scene3d>
                            <a:camera prst="orthographicFront"/>
                            <a:lightRig rig="soft" dir="t">
                              <a:rot lat="0" lon="0" rev="1800000"/>
                            </a:lightRig>
                          </a:scene3d>
                        </wps:spPr>
                        <wps:txb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C43D1F"/>
                                  <w:kern w:val="24"/>
                                  <w:sz w:val="22"/>
                                  <w:szCs w:val="22"/>
                                </w:rPr>
                                <w:t>Note Off</w:t>
                              </w:r>
                            </w:p>
                          </w:txbxContent>
                        </wps:txbx>
                        <wps:bodyPr wrap="square" rtlCol="0" anchor="ctr" anchorCtr="1">
                          <a:noAutofit/>
                        </wps:bodyPr>
                      </wps:wsp>
                      <wps:wsp>
                        <wps:cNvPr id="721" name="直線矢印コネクタ 49"/>
                        <wps:cNvCnPr/>
                        <wps:spPr>
                          <a:xfrm>
                            <a:off x="842575" y="3081725"/>
                            <a:ext cx="1071570" cy="1588"/>
                          </a:xfrm>
                          <a:prstGeom prst="straightConnector1">
                            <a:avLst/>
                          </a:prstGeom>
                          <a:noFill/>
                          <a:ln w="25400">
                            <a:solidFill>
                              <a:srgbClr val="0CA15F"/>
                            </a:solidFill>
                            <a:prstDash val="solid"/>
                            <a:headEnd type="stealth" w="lg" len="lg"/>
                            <a:tailEnd type="stealth" w="lg" len="lg"/>
                          </a:ln>
                          <a:effectLst/>
                        </wps:spPr>
                        <wps:bodyPr/>
                      </wps:wsp>
                      <wps:wsp>
                        <wps:cNvPr id="722" name="直線矢印コネクタ 51"/>
                        <wps:cNvCnPr/>
                        <wps:spPr>
                          <a:xfrm>
                            <a:off x="2061775" y="3081725"/>
                            <a:ext cx="1027428" cy="1588"/>
                          </a:xfrm>
                          <a:prstGeom prst="straightConnector1">
                            <a:avLst/>
                          </a:prstGeom>
                          <a:noFill/>
                          <a:ln w="25400">
                            <a:solidFill>
                              <a:srgbClr val="0CA15F"/>
                            </a:solidFill>
                            <a:prstDash val="solid"/>
                            <a:headEnd type="stealth" w="lg" len="lg"/>
                            <a:tailEnd type="stealth" w="lg" len="lg"/>
                          </a:ln>
                          <a:effectLst/>
                        </wps:spPr>
                        <wps:bodyPr/>
                      </wps:wsp>
                      <wps:wsp>
                        <wps:cNvPr id="723" name="直線矢印コネクタ 53"/>
                        <wps:cNvCnPr/>
                        <wps:spPr>
                          <a:xfrm>
                            <a:off x="6490900" y="3081725"/>
                            <a:ext cx="1143008" cy="1588"/>
                          </a:xfrm>
                          <a:prstGeom prst="straightConnector1">
                            <a:avLst/>
                          </a:prstGeom>
                          <a:noFill/>
                          <a:ln w="25400">
                            <a:solidFill>
                              <a:srgbClr val="0CA15F"/>
                            </a:solidFill>
                            <a:prstDash val="solid"/>
                            <a:headEnd type="stealth" w="lg" len="lg"/>
                            <a:tailEnd type="stealth" w="lg" len="lg"/>
                          </a:ln>
                          <a:effectLst/>
                        </wps:spPr>
                        <wps:bodyPr/>
                      </wps:wsp>
                      <wps:wsp>
                        <wps:cNvPr id="724" name="テキスト ボックス 56"/>
                        <wps:cNvSpPr txBox="1"/>
                        <wps:spPr>
                          <a:xfrm>
                            <a:off x="718463" y="3290890"/>
                            <a:ext cx="1222843" cy="1566910"/>
                          </a:xfrm>
                          <a:prstGeom prst="rect">
                            <a:avLst/>
                          </a:prstGeom>
                          <a:noFill/>
                          <a:effectLst/>
                          <a:scene3d>
                            <a:camera prst="orthographicFront"/>
                            <a:lightRig rig="soft" dir="t">
                              <a:rot lat="0" lon="0" rev="1800000"/>
                            </a:lightRig>
                          </a:scene3d>
                        </wps:spPr>
                        <wps:txb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b/>
                                  <w:bCs/>
                                  <w:color w:val="0CA15F"/>
                                  <w:kern w:val="24"/>
                                  <w:sz w:val="22"/>
                                  <w:szCs w:val="22"/>
                                </w:rPr>
                                <w:t>Attack</w:t>
                              </w:r>
                              <w:r w:rsidRPr="006E4B37">
                                <w:rPr>
                                  <w:rFonts w:ascii="メイリオ" w:eastAsia="メイリオ" w:hAnsi="メイリオ" w:cs="メイリオ" w:hint="eastAsia"/>
                                  <w:b/>
                                  <w:bCs/>
                                  <w:color w:val="0CA15F"/>
                                  <w:kern w:val="24"/>
                                  <w:sz w:val="22"/>
                                  <w:szCs w:val="22"/>
                                </w:rPr>
                                <w:br/>
                              </w:r>
                              <w:r w:rsidRPr="006E4B37">
                                <w:rPr>
                                  <w:rFonts w:ascii="メイリオ" w:eastAsia="メイリオ" w:hAnsi="メイリオ" w:cs="メイリオ" w:hint="eastAsia"/>
                                  <w:color w:val="0CA15F"/>
                                  <w:kern w:val="24"/>
                                  <w:sz w:val="22"/>
                                  <w:szCs w:val="22"/>
                                </w:rPr>
                                <w:t>Time</w:t>
                              </w:r>
                            </w:p>
                          </w:txbxContent>
                        </wps:txbx>
                        <wps:bodyPr wrap="square" rtlCol="0" anchor="ctr" anchorCtr="1">
                          <a:noAutofit/>
                        </wps:bodyPr>
                      </wps:wsp>
                      <wps:wsp>
                        <wps:cNvPr id="725" name="テキスト ボックス 57"/>
                        <wps:cNvSpPr txBox="1"/>
                        <wps:spPr>
                          <a:xfrm>
                            <a:off x="2049876" y="3297738"/>
                            <a:ext cx="1085856" cy="1560612"/>
                          </a:xfrm>
                          <a:prstGeom prst="rect">
                            <a:avLst/>
                          </a:prstGeom>
                          <a:noFill/>
                          <a:effectLst/>
                          <a:scene3d>
                            <a:camera prst="orthographicFront"/>
                            <a:lightRig rig="soft" dir="t">
                              <a:rot lat="0" lon="0" rev="1800000"/>
                            </a:lightRig>
                          </a:scene3d>
                        </wps:spPr>
                        <wps:txb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b/>
                                  <w:bCs/>
                                  <w:color w:val="0CA15F"/>
                                  <w:kern w:val="24"/>
                                  <w:sz w:val="22"/>
                                  <w:szCs w:val="22"/>
                                </w:rPr>
                                <w:t>Decay</w:t>
                              </w:r>
                              <w:r w:rsidRPr="006E4B37">
                                <w:rPr>
                                  <w:rFonts w:ascii="メイリオ" w:eastAsia="メイリオ" w:hAnsi="メイリオ" w:cs="メイリオ" w:hint="eastAsia"/>
                                  <w:b/>
                                  <w:bCs/>
                                  <w:color w:val="0CA15F"/>
                                  <w:kern w:val="24"/>
                                  <w:sz w:val="22"/>
                                  <w:szCs w:val="22"/>
                                </w:rPr>
                                <w:br/>
                              </w:r>
                              <w:r w:rsidRPr="006E4B37">
                                <w:rPr>
                                  <w:rFonts w:ascii="メイリオ" w:eastAsia="メイリオ" w:hAnsi="メイリオ" w:cs="メイリオ" w:hint="eastAsia"/>
                                  <w:color w:val="0CA15F"/>
                                  <w:kern w:val="24"/>
                                  <w:sz w:val="22"/>
                                  <w:szCs w:val="22"/>
                                </w:rPr>
                                <w:t>Time</w:t>
                              </w:r>
                            </w:p>
                          </w:txbxContent>
                        </wps:txbx>
                        <wps:bodyPr wrap="square" rtlCol="0" anchor="ctr" anchorCtr="1">
                          <a:noAutofit/>
                        </wps:bodyPr>
                      </wps:wsp>
                      <wps:wsp>
                        <wps:cNvPr id="726" name="テキスト ボックス 58"/>
                        <wps:cNvSpPr txBox="1"/>
                        <wps:spPr>
                          <a:xfrm>
                            <a:off x="6413048" y="3147676"/>
                            <a:ext cx="1293902" cy="1710662"/>
                          </a:xfrm>
                          <a:prstGeom prst="rect">
                            <a:avLst/>
                          </a:prstGeom>
                          <a:noFill/>
                          <a:effectLst/>
                          <a:scene3d>
                            <a:camera prst="orthographicFront"/>
                            <a:lightRig rig="soft" dir="t">
                              <a:rot lat="0" lon="0" rev="1800000"/>
                            </a:lightRig>
                          </a:scene3d>
                        </wps:spPr>
                        <wps:txb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b/>
                                  <w:bCs/>
                                  <w:color w:val="0CA15F"/>
                                  <w:kern w:val="24"/>
                                  <w:sz w:val="22"/>
                                  <w:szCs w:val="22"/>
                                </w:rPr>
                                <w:t>Release</w:t>
                              </w:r>
                              <w:r w:rsidRPr="006E4B37">
                                <w:rPr>
                                  <w:rFonts w:ascii="メイリオ" w:eastAsia="メイリオ" w:hAnsi="メイリオ" w:cs="メイリオ" w:hint="eastAsia"/>
                                  <w:b/>
                                  <w:bCs/>
                                  <w:color w:val="0CA15F"/>
                                  <w:kern w:val="24"/>
                                  <w:sz w:val="22"/>
                                  <w:szCs w:val="22"/>
                                </w:rPr>
                                <w:br/>
                              </w:r>
                              <w:r w:rsidRPr="006E4B37">
                                <w:rPr>
                                  <w:rFonts w:ascii="メイリオ" w:eastAsia="メイリオ" w:hAnsi="メイリオ" w:cs="メイリオ" w:hint="eastAsia"/>
                                  <w:color w:val="0CA15F"/>
                                  <w:kern w:val="24"/>
                                  <w:sz w:val="22"/>
                                  <w:szCs w:val="22"/>
                                </w:rPr>
                                <w:t>Time</w:t>
                              </w:r>
                            </w:p>
                          </w:txbxContent>
                        </wps:txbx>
                        <wps:bodyPr wrap="square" rtlCol="0" anchor="ctr" anchorCtr="1">
                          <a:noAutofit/>
                        </wps:bodyPr>
                      </wps:wsp>
                      <wps:wsp>
                        <wps:cNvPr id="727" name="直線矢印コネクタ 59"/>
                        <wps:cNvCnPr/>
                        <wps:spPr>
                          <a:xfrm rot="5400000">
                            <a:off x="3814375" y="2119700"/>
                            <a:ext cx="1214446" cy="1588"/>
                          </a:xfrm>
                          <a:prstGeom prst="straightConnector1">
                            <a:avLst/>
                          </a:prstGeom>
                          <a:noFill/>
                          <a:ln w="25400">
                            <a:solidFill>
                              <a:srgbClr val="7B309B"/>
                            </a:solidFill>
                            <a:prstDash val="solid"/>
                            <a:headEnd type="stealth" w="lg" len="lg"/>
                            <a:tailEnd type="stealth" w="lg" len="lg"/>
                          </a:ln>
                          <a:effectLst/>
                        </wps:spPr>
                        <wps:bodyPr/>
                      </wps:wsp>
                      <wps:wsp>
                        <wps:cNvPr id="728" name="テキスト ボックス 62"/>
                        <wps:cNvSpPr txBox="1"/>
                        <wps:spPr>
                          <a:xfrm>
                            <a:off x="4700176" y="1318578"/>
                            <a:ext cx="1361992" cy="1409236"/>
                          </a:xfrm>
                          <a:prstGeom prst="rect">
                            <a:avLst/>
                          </a:prstGeom>
                          <a:noFill/>
                          <a:effectLst/>
                          <a:scene3d>
                            <a:camera prst="orthographicFront"/>
                            <a:lightRig rig="soft" dir="t">
                              <a:rot lat="0" lon="0" rev="1800000"/>
                            </a:lightRig>
                          </a:scene3d>
                        </wps:spPr>
                        <wps:txbx>
                          <w:txbxContent>
                            <w:p w:rsidR="000D2897" w:rsidRDefault="000D2897" w:rsidP="00637A26">
                              <w:pPr>
                                <w:pStyle w:val="Web"/>
                                <w:spacing w:before="0" w:beforeAutospacing="0" w:after="0" w:afterAutospacing="0"/>
                                <w:rPr>
                                  <w:rFonts w:ascii="メイリオ" w:eastAsia="メイリオ" w:hAnsi="メイリオ" w:cs="メイリオ"/>
                                  <w:b/>
                                  <w:bCs/>
                                  <w:color w:val="7B309B"/>
                                  <w:kern w:val="24"/>
                                  <w:sz w:val="22"/>
                                  <w:szCs w:val="22"/>
                                </w:rPr>
                              </w:pPr>
                              <w:r w:rsidRPr="00637A26">
                                <w:rPr>
                                  <w:rFonts w:ascii="メイリオ" w:eastAsia="メイリオ" w:hAnsi="メイリオ" w:cs="メイリオ" w:hint="eastAsia"/>
                                  <w:b/>
                                  <w:bCs/>
                                  <w:color w:val="7B309B"/>
                                  <w:kern w:val="24"/>
                                  <w:sz w:val="22"/>
                                  <w:szCs w:val="22"/>
                                </w:rPr>
                                <w:t>Sustain</w:t>
                              </w:r>
                            </w:p>
                            <w:p w:rsidR="000D2897" w:rsidRPr="00637A26" w:rsidRDefault="000D2897" w:rsidP="00637A26">
                              <w:pPr>
                                <w:pStyle w:val="Web"/>
                                <w:spacing w:before="0" w:beforeAutospacing="0" w:after="0" w:afterAutospacing="0"/>
                                <w:rPr>
                                  <w:sz w:val="22"/>
                                  <w:szCs w:val="22"/>
                                </w:rPr>
                              </w:pPr>
                              <w:r w:rsidRPr="00637A26">
                                <w:rPr>
                                  <w:rFonts w:ascii="メイリオ" w:eastAsia="メイリオ" w:hAnsi="メイリオ" w:cs="メイリオ" w:hint="eastAsia"/>
                                  <w:color w:val="7B309B"/>
                                  <w:kern w:val="24"/>
                                  <w:sz w:val="22"/>
                                  <w:szCs w:val="22"/>
                                </w:rPr>
                                <w:t>Level</w:t>
                              </w:r>
                            </w:p>
                          </w:txbxContent>
                        </wps:txbx>
                        <wps:bodyPr wrap="square" rtlCol="0" anchor="ctr" anchorCtr="1">
                          <a:noAutofit/>
                        </wps:bodyPr>
                      </wps:wsp>
                      <wps:wsp>
                        <wps:cNvPr id="729" name="テキスト ボックス 63"/>
                        <wps:cNvSpPr txBox="1"/>
                        <wps:spPr>
                          <a:xfrm>
                            <a:off x="3492197" y="3070302"/>
                            <a:ext cx="2638532" cy="1522556"/>
                          </a:xfrm>
                          <a:prstGeom prst="rect">
                            <a:avLst/>
                          </a:prstGeom>
                          <a:noFill/>
                          <a:effectLst/>
                          <a:scene3d>
                            <a:camera prst="orthographicFront"/>
                            <a:lightRig rig="soft" dir="t">
                              <a:rot lat="0" lon="0" rev="1800000"/>
                            </a:lightRig>
                          </a:scene3d>
                        </wps:spPr>
                        <wps:txb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7F7F7F"/>
                                  <w:kern w:val="24"/>
                                  <w:sz w:val="22"/>
                                  <w:szCs w:val="22"/>
                                </w:rPr>
                                <w:t>ここは鍵盤押してる間</w:t>
                              </w:r>
                              <w:r w:rsidRPr="006E4B37">
                                <w:rPr>
                                  <w:rFonts w:ascii="メイリオ" w:eastAsia="メイリオ" w:hAnsi="メイリオ" w:cs="メイリオ" w:hint="eastAsia"/>
                                  <w:color w:val="7F7F7F"/>
                                  <w:kern w:val="24"/>
                                  <w:sz w:val="22"/>
                                  <w:szCs w:val="22"/>
                                </w:rPr>
                                <w:br/>
                                <w:t>鳴りっぱなし</w:t>
                              </w:r>
                            </w:p>
                          </w:txbxContent>
                        </wps:txbx>
                        <wps:bodyPr wrap="square" rtlCol="0" anchor="ctr" anchorCtr="1">
                          <a:noAutofit/>
                        </wps:bodyPr>
                      </wps:wsp>
                    </wpg:wgp>
                  </a:graphicData>
                </a:graphic>
                <wp14:sizeRelH relativeFrom="margin">
                  <wp14:pctWidth>0</wp14:pctWidth>
                </wp14:sizeRelH>
                <wp14:sizeRelV relativeFrom="margin">
                  <wp14:pctHeight>0</wp14:pctHeight>
                </wp14:sizeRelV>
              </wp:anchor>
            </w:drawing>
          </mc:Choice>
          <mc:Fallback>
            <w:pict>
              <v:group id="グループ化 730" o:spid="_x0000_s1580" style="position:absolute;left:0;text-align:left;margin-left:-15.3pt;margin-top:12.9pt;width:437.2pt;height:238.5pt;z-index:251954176;mso-width-relative:margin;mso-height-relative:margin" coordorigin="-3926,-1078" coordsize="91399,49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">
                <v:line id="直線コネクタ 43" o:spid="_x0000_s1581" style="position:absolute;rotation:90;flip:x y;visibility:visible;mso-wrap-style:square" from="6711,19482" to="33143,19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zQi8UAAADcAAAADwAAAGRycy9kb3ducmV2LnhtbESPQWvCQBSE74L/YXlCb3VTRVNSVxFp&#10;igU9mJSeH9nXJG32bchuk/jv3ULB4zAz3zCb3Wga0VPnassKnuYRCOLC6ppLBR95+vgMwnlkjY1l&#10;UnAlB7vtdLLBRNuBL9RnvhQBwi5BBZX3bSKlKyoy6Oa2JQ7el+0M+iC7UuoOhwA3jVxE0VoarDks&#10;VNjSoaLiJ/s1Ck52iLNl+n5eHV9l/m0/F+3VvSn1MBv3LyA8jf4e/m8ftYI4WsLfmXAE5P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wzQi8UAAADcAAAADwAAAAAAAAAA&#10;AAAAAAChAgAAZHJzL2Rvd25yZXYueG1sUEsFBgAAAAAEAAQA+QAAAJMDAAAAAA==&#10;" strokecolor="#0ca15f" strokeweight=".1389mm"/>
                <v:line id="直線コネクタ 44" o:spid="_x0000_s1582" style="position:absolute;rotation:90;flip:x y;visibility:visible;mso-wrap-style:square" from="18141,19482" to="44573,19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I/8UAAADcAAAADwAAAGRycy9kb3ducmV2LnhtbESPQWvCQBSE70L/w/IEb7rRalPSbESk&#10;ioX20Fh6fmRfk7TZtyG7mvjvu4LgcZiZb5h0PZhGnKlztWUF81kEgriwuuZSwddxN30G4TyyxsYy&#10;KbiQg3X2MEox0bbnTzrnvhQBwi5BBZX3bSKlKyoy6Ga2JQ7ej+0M+iC7UuoO+wA3jVxE0ZM0WHNY&#10;qLClbUXFX34yCt5tH+ePu7eP1eFVHn/t96K9uL1Sk/GweQHhafD38K190AriaAnXM+EIy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VI/8UAAADcAAAADwAAAAAAAAAA&#10;AAAAAAChAgAAZHJzL2Rvd25yZXYueG1sUEsFBgAAAAAEAAQA+QAAAJMDAAAAAA==&#10;" strokecolor="#0ca15f" strokeweight=".1389mm"/>
                <v:line id="直線コネクタ 45" o:spid="_x0000_s1583" style="position:absolute;rotation:90;flip:x y;visibility:visible;mso-wrap-style:square" from="-5481,19482" to="20951,19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ntZMUAAADcAAAADwAAAGRycy9kb3ducmV2LnhtbESPQWvCQBSE7wX/w/IEb3VjSmpJXUWk&#10;EQvtobH0/Mg+k2j2bciuSfz3bqHQ4zAz3zCrzWga0VPnassKFvMIBHFhdc2lgu9j9vgCwnlkjY1l&#10;UnAjB5v15GGFqbYDf1Gf+1IECLsUFVTet6mUrqjIoJvbljh4J9sZ9EF2pdQdDgFuGhlH0bM0WHNY&#10;qLClXUXFJb8aBR92WOZP2ftncniTx7P9idub2ys1m47bVxCeRv8f/msftIJllMDvmXA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6ntZMUAAADcAAAADwAAAAAAAAAA&#10;AAAAAAChAgAAZHJzL2Rvd25yZXYueG1sUEsFBgAAAAAEAAQA+QAAAJMDAAAAAA==&#10;" strokecolor="#0ca15f" strokeweight=".1389mm"/>
                <v:line id="直線コネクタ 46" o:spid="_x0000_s1584" style="position:absolute;rotation:90;flip:x y;visibility:visible;mso-wrap-style:square" from="51002,19768" to="77434,19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tzE8QAAADcAAAADwAAAGRycy9kb3ducmV2LnhtbESPQYvCMBSE7wv+h/AEb2uqsirVKCK6&#10;uKAHq3h+NM+22ryUJtr67zfCwh6HmfmGmS9bU4on1a6wrGDQj0AQp1YXnCk4n7afUxDOI2ssLZOC&#10;FzlYLjofc4y1bfhIz8RnIkDYxagg976KpXRpTgZd31bEwbva2qAPss6krrEJcFPKYRSNpcGCw0KO&#10;Fa1zSu/JwyjY22aSjLY/h6/dRp5u9jKsXu5bqV63Xc1AeGr9f/ivvdMKJtEY3mfC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e3MTxAAAANwAAAAPAAAAAAAAAAAA&#10;AAAAAKECAABkcnMvZG93bnJldi54bWxQSwUGAAAAAAQABAD5AAAAkgMAAAAA&#10;" strokecolor="#0ca15f" strokeweight=".1389mm"/>
                <v:line id="直線コネクタ 47" o:spid="_x0000_s1585" style="position:absolute;rotation:90;flip:x y;visibility:visible;mso-wrap-style:square" from="63861,19482" to="90293,19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fWiMQAAADcAAAADwAAAGRycy9kb3ducmV2LnhtbESPQWvCQBSE7wX/w/KE3nSjxUaiq4ho&#10;UagHk9LzI/tM0mbfhuzWxH/vCkKPw8x8wyzXvanFlVpXWVYwGUcgiHOrKy4UfGX70RyE88gaa8uk&#10;4EYO1qvByxITbTs+0zX1hQgQdgkqKL1vEildXpJBN7YNcfAutjXog2wLqVvsAtzUchpF79JgxWGh&#10;xIa2JeW/6Z9R8Gm7OH3bH0+zw05mP/Z72tzch1Kvw36zAOGp9//hZ/ugFcRRDI8z4Qj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N9aIxAAAANwAAAAPAAAAAAAAAAAA&#10;AAAAAKECAABkcnMvZG93bnJldi54bWxQSwUGAAAAAAQABAD5AAAAkgMAAAAA&#10;" strokecolor="#0ca15f" strokeweight=".1389mm"/>
                <v:line id="直線コネクタ 8" o:spid="_x0000_s1586" style="position:absolute;visibility:visible;mso-wrap-style:square" from="615,27959" to="82768,27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acE8EAAADcAAAADwAAAGRycy9kb3ducmV2LnhtbERPy2rCQBTdC/7DcIXudFIbtaSOYgLF&#10;bH1Cd5fMbRKauRMyY5L+vbModHk47+1+NI3oqXO1ZQWviwgEcWF1zaWC6+Vz/g7CeWSNjWVS8EsO&#10;9rvpZIuJtgOfqD/7UoQQdgkqqLxvEyldUZFBt7AtceC+bWfQB9iVUnc4hHDTyGUUraXBmkNDhS1l&#10;FRU/54dREH9d8vUqXcb93R5vvs3KtH8blHqZjYcPEJ5G/y/+c+dawSYKa8OZcATk7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VpwTwQAAANwAAAAPAAAAAAAAAAAAAAAA&#10;AKECAABkcnMvZG93bnJldi54bWxQSwUGAAAAAAQABAD5AAAAjwMAAAAA&#10;" strokecolor="#7b309b" strokeweight=".1389mm">
                  <v:stroke endarrow="classic" endarrowwidth="wide" endarrowlength="long"/>
                </v:line>
                <v:shape id="テキスト ボックス 9" o:spid="_x0000_s1587" type="#_x0000_t202" style="position:absolute;left:79862;top:29288;width:7610;height:8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0hcUA&#10;AADcAAAADwAAAGRycy9kb3ducmV2LnhtbESPS2vDMBCE74X+B7GF3BKpIW0Sx0oICYWeWuI8ILfF&#10;Wj+otTKWGrv/vioEehxm5hsm3Qy2ETfqfO1Yw/NEgSDOnam51HA6vo0XIHxANtg4Jg0/5GGzfnxI&#10;MTGu5wPdslCKCGGfoIYqhDaR0ucVWfQT1xJHr3CdxRBlV0rTYR/htpFTpV6lxZrjQoUt7SrKv7Jv&#10;q+H8UVwvM/VZ7u1L27tBSbZLqfXoadiuQAQawn/43n43Gu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XSFxQAAANwAAAAPAAAAAAAAAAAAAAAAAJgCAABkcnMv&#10;ZG93bnJldi54bWxQSwUGAAAAAAQABAD1AAAAigMAAAAA&#10;" filled="f" stroked="f">
                  <v:textbo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7B309B"/>
                            <w:kern w:val="24"/>
                            <w:sz w:val="22"/>
                            <w:szCs w:val="22"/>
                          </w:rPr>
                          <w:t>Hz</w:t>
                        </w:r>
                      </w:p>
                    </w:txbxContent>
                  </v:textbox>
                </v:shape>
                <v:line id="直線コネクタ 10" o:spid="_x0000_s1588" style="position:absolute;rotation:90;flip:x y;visibility:visible;mso-wrap-style:square" from="-10102,17244" to="17045,17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Y4rb8AAADcAAAADwAAAGRycy9kb3ducmV2LnhtbERPzYrCMBC+C75DGMGbpvagpRpFBBcR&#10;Vlj1AcZmbIvJpCRZrW9vDgt7/Pj+V5veGvEkH1rHCmbTDARx5XTLtYLrZT8pQISIrNE4JgVvCrBZ&#10;DwcrLLV78Q89z7EWKYRDiQqaGLtSylA1ZDFMXUecuLvzFmOCvpba4yuFWyPzLJtLiy2nhgY72jVU&#10;Pc6/VoE5YWEyX0S6bXd55ev8+3j5Umo86rdLEJH6+C/+cx+0gsUszU9n0hGQ6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Y4rb8AAADcAAAADwAAAAAAAAAAAAAAAACh&#10;AgAAZHJzL2Rvd25yZXYueG1sUEsFBgAAAAAEAAQA+QAAAI0DAAAAAA==&#10;" strokecolor="#7b309b" strokeweight=".1389mm">
                  <v:stroke endarrow="classic" endarrowwidth="wide" endarrowlength="long"/>
                </v:line>
                <v:shape id="テキスト ボックス 11" o:spid="_x0000_s1589" type="#_x0000_t202" style="position:absolute;left:-4720;top:-64;width:9092;height:750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XwcEA&#10;AADcAAAADwAAAGRycy9kb3ducmV2LnhtbESPQWvCQBSE74X+h+UVvJS6iaAt0VVaRfBq2t4f2WcS&#10;zL4N2adJ/r0rCB6HmfmGWW0G16grdaH2bCCdJqCIC29rLg38/e4/vkAFQbbYeCYDIwXYrF9fVphZ&#10;3/ORrrmUKkI4ZGigEmkzrUNRkcMw9S1x9E6+cyhRdqW2HfYR7ho9S5KFdlhzXKiwpW1FxTm/OAOy&#10;k9rb//fk5I/9/Gc85EG70ZjJ2/C9BCU0yDP8aB+sgc80hfuZeAT0+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WV8HBAAAA3AAAAA8AAAAAAAAAAAAAAAAAmAIAAGRycy9kb3du&#10;cmV2LnhtbFBLBQYAAAAABAAEAPUAAACGAwAAAAA=&#10;" filled="f" stroked="f">
                  <v:textbo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7B309B"/>
                            <w:kern w:val="24"/>
                            <w:sz w:val="22"/>
                            <w:szCs w:val="22"/>
                          </w:rPr>
                          <w:t>振幅</w:t>
                        </w:r>
                      </w:p>
                    </w:txbxContent>
                  </v:textbox>
                </v:shape>
                <v:group id="グループ化 41" o:spid="_x0000_s1590" style="position:absolute;left:7759;top:5766;width:69294;height:22146" coordorigin="8572,5000" coordsize="69294,22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8j1lcQAAADcAAAADwAAAGRycy9kb3ducmV2LnhtbESPQYvCMBSE78L+h/AW&#10;vGlaF12pRhHZFQ8iqAvi7dE822LzUppsW/+9EQSPw8x8w8yXnSlFQ7UrLCuIhxEI4tTqgjMFf6ff&#10;wRSE88gaS8uk4E4OlouP3hwTbVs+UHP0mQgQdgkqyL2vEildmpNBN7QVcfCutjbog6wzqWtsA9yU&#10;chRFE2mw4LCQY0XrnNLb8d8o2LTYrr7in2Z3u67vl9N4f97FpFT/s1vNQHjq/Dv8am+1gu9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8j1lcQAAADcAAAA&#10;DwAAAAAAAAAAAAAAAACqAgAAZHJzL2Rvd25yZXYueG1sUEsFBgAAAAAEAAQA+gAAAJsDAAAAAA==&#10;">
                  <v:line id="直線コネクタ 713" o:spid="_x0000_s1591" style="position:absolute;rotation:90;flip:x y;visibility:visible;mso-wrap-style:square" from="3572,10000" to="25718,22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nIccAAADcAAAADwAAAGRycy9kb3ducmV2LnhtbESPQWsCMRSE74X+h/AEb5pVi5XVKFYQ&#10;WrqXWsX29tw8N9tuXrabqOu/bwpCj8PMfMPMFq2txJkaXzpWMOgnIIhzp0suFGzf170JCB+QNVaO&#10;ScGVPCzm93czTLW78BudN6EQEcI+RQUmhDqV0ueGLPq+q4mjd3SNxRBlU0jd4CXCbSWHSTKWFkuO&#10;CwZrWhnKvzcnq+D0M85enj6Wn4fdw/5Lr16zZGgypbqddjkFEagN/+Fb+1kreByM4O9MP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MechxwAAANwAAAAPAAAAAAAA&#10;AAAAAAAAAKECAABkcnMvZG93bnJldi54bWxQSwUGAAAAAAQABAD5AAAAlQMAAAAA&#10;" strokecolor="#118fbf" strokeweight="3pt"/>
                  <v:line id="直線コネクタ 714" o:spid="_x0000_s1592" style="position:absolute;visibility:visible;mso-wrap-style:square" from="20717,5000" to="32147,13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ksQAAADcAAAADwAAAGRycy9kb3ducmV2LnhtbESPQWvCQBSE74X+h+UVeil1o0gtqauI&#10;IOhJkxZ6fWRfk6XZtyH7NOm/dwWhx2FmvmGW69G36kJ9dIENTCcZKOIqWMe1ga/P3es7qCjIFtvA&#10;ZOCPIqxXjw9LzG0YuKBLKbVKEI45GmhEulzrWDXkMU5CR5y8n9B7lCT7WtsehwT3rZ5l2Zv26Dgt&#10;NNjRtqHqtzx7A85+F64+vFSjFDIfFkfni1NpzPPTuPkAJTTKf/je3lsDi+kcbmfSEd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64ySxAAAANwAAAAPAAAAAAAAAAAA&#10;AAAAAKECAABkcnMvZG93bnJldi54bWxQSwUGAAAAAAQABAD5AAAAkgMAAAAA&#10;" strokecolor="#118fbf" strokeweight="3pt"/>
                  <v:line id="直線コネクタ 715" o:spid="_x0000_s1593" style="position:absolute;visibility:visible;mso-wrap-style:square" from="32147,13573" to="65008,13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cpCcQAAADcAAAADwAAAGRycy9kb3ducmV2LnhtbESPQWvCQBSE7wX/w/IEL0U3lraW1FVE&#10;KNhTm1To9ZF9TRazb0P2aeK/dwuFHoeZ+YZZb0ffqgv10QU2sFxkoIirYB3XBo5fb/MXUFGQLbaB&#10;ycCVImw3k7s15jYMXNCllFolCMccDTQiXa51rBryGBehI07eT+g9SpJ9rW2PQ4L7Vj9k2bP26Dgt&#10;NNjRvqHqVJ69AWe/C1e/31ejFPI4rD6cLz5LY2bTcfcKSmiU//Bf+2ANrJZP8HsmHQG9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pykJxAAAANwAAAAPAAAAAAAAAAAA&#10;AAAAAKECAABkcnMvZG93bnJldi54bWxQSwUGAAAAAAQABAD5AAAAkgMAAAAA&#10;" strokecolor="#118fbf" strokeweight="3pt"/>
                  <v:line id="直線コネクタ 716" o:spid="_x0000_s1594" style="position:absolute;rotation:90;flip:x;visibility:visible;mso-wrap-style:square" from="64651,13930" to="78224,26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gfvcQAAADcAAAADwAAAGRycy9kb3ducmV2LnhtbESP3YrCMBSE7xd8h3CEvVtTha1SjSL+&#10;LMt6ZfUBjs2xLTYnbRO1vv1GELwcZuYbZrboTCVu1LrSsoLhIAJBnFldcq7geNh+TUA4j6yxskwK&#10;HuRgMe99zDDR9s57uqU+FwHCLkEFhfd1IqXLCjLoBrYmDt7ZtgZ9kG0udYv3ADeVHEVRLA2WHBYK&#10;rGlVUHZJr0ZB01S7+Ls5Xf7Oq6zkdP3Y7H9SpT773XIKwlPn3+FX+1crGA9jeJ4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GB+9xAAAANwAAAAPAAAAAAAAAAAA&#10;AAAAAKECAABkcnMvZG93bnJldi54bWxQSwUGAAAAAAQABAD5AAAAkgMAAAAA&#10;" strokecolor="#118fbf" strokeweight="3pt"/>
                </v:group>
                <v:shape id="テキスト ボックス 36" o:spid="_x0000_s1595" type="#_x0000_t202" style="position:absolute;left:2061;top:15228;width:12041;height:707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8/scA&#10;AADcAAAADwAAAGRycy9kb3ducmV2LnhtbESPQWvCQBSE70L/w/IKvUjdWGqV6CoqBLReNHrw+My+&#10;JqnZtyG71fjvu4LgcZiZb5jJrDWVuFDjSssK+r0IBHFmdcm5gsM+eR+BcB5ZY2WZFNzIwWz60plg&#10;rO2Vd3RJfS4ChF2MCgrv61hKlxVk0PVsTRy8H9sY9EE2udQNXgPcVPIjir6kwZLDQoE1LQvKzumf&#10;UbD+Xv0OtotjOu/uTyPXfiab3SJR6u21nY9BeGr9M/xor7SCYX8I9zPhCM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9PP7HAAAA3AAAAA8AAAAAAAAAAAAAAAAAmAIAAGRy&#10;cy9kb3ducmV2LnhtbFBLBQYAAAAABAAEAPUAAACMAwAAAAA=&#10;" fillcolor="window" stroked="f">
                  <v:fill opacity=".5" color2="window" rotate="t" focusposition=".5,.5" focussize="" colors="0 window;49807f window;1 window" focus="100%" type="gradientRadial">
                    <o:fill v:ext="view" type="gradientCenter"/>
                  </v:fill>
                  <v:textbo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C43D1F"/>
                            <w:kern w:val="24"/>
                            <w:sz w:val="22"/>
                            <w:szCs w:val="22"/>
                          </w:rPr>
                          <w:t>Note 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7" o:spid="_x0000_s1596" type="#_x0000_t67" style="position:absolute;left:6425;top:22911;width:2858;height:5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Nr8MA&#10;AADcAAAADwAAAGRycy9kb3ducmV2LnhtbERPy2oCMRTdC/2HcAvdiGYsaGU0SlsoKELBB64vk2sy&#10;OrmZJqmO/fpmUejycN7zZecacaUQa88KRsMCBHHldc1GwWH/MZiCiAlZY+OZFNwpwnLx0Jtjqf2N&#10;t3TdJSNyCMcSFdiU2lLKWFlyGIe+Jc7cyQeHKcNgpA54y+Gukc9FMZEOa84NFlt6t1Rddt9OQdv/&#10;+izWGzu1ZvzTN/H8Fo6brVJPj93rDESiLv2L/9wrreBllNfmM/kI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FNr8MAAADcAAAADwAAAAAAAAAAAAAAAACYAgAAZHJzL2Rv&#10;d25yZXYueG1sUEsFBgAAAAAEAAQA9QAAAIgDAAAAAA==&#10;" adj="12397" fillcolor="#c43d1f" strokecolor="#a48501" strokeweight="1pt">
                  <v:fill opacity="51143f"/>
                  <v:shadow on="t" color="black" opacity="26214f" origin=",.5" offset="0,-3pt"/>
                </v:shape>
                <v:shape id="下矢印 39" o:spid="_x0000_s1597" type="#_x0000_t67" style="position:absolute;left:62718;top:8624;width:2857;height:500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36/8UA&#10;AADcAAAADwAAAGRycy9kb3ducmV2LnhtbESPQWsCMRSE7wX/Q3hCbzW7HqyuRhFB8OCl1lK9PTfP&#10;zeLmZU2irv++KRR6HGbmG2a26Gwj7uRD7VhBPshAEJdO11wp2H+u38YgQkTW2DgmBU8KsJj3XmZY&#10;aPfgD7rvYiUShEOBCkyMbSFlKA1ZDAPXEifv7LzFmKSvpPb4SHDbyGGWjaTFmtOCwZZWhsrL7mYV&#10;1Etz+trisXqOv9vDdb3P/eqYK/Xa75ZTEJG6+B/+a2+0gvd8Ar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fr/xQAAANwAAAAPAAAAAAAAAAAAAAAAAJgCAABkcnMv&#10;ZG93bnJldi54bWxQSwUGAAAAAAQABAD1AAAAigMAAAAA&#10;" adj="12397" fillcolor="#c43d1f" strokecolor="#a48501" strokeweight="1pt">
                  <v:fill opacity="51143f"/>
                  <v:shadow on="t" color="black" opacity="26214f" origin=",.5" offset="0,-3pt"/>
                </v:shape>
                <v:shape id="テキスト ボックス 40" o:spid="_x0000_s1598" type="#_x0000_t202" style="position:absolute;left:57489;top:-1078;width:13679;height:6843;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uN8QA&#10;AADcAAAADwAAAGRycy9kb3ducmV2LnhtbERPTWvCQBC9F/wPywheSrNRbCsxq6gQ0PZSYw8ex+yY&#10;RLOzIbtq+u+7h0KPj/edLnvTiDt1rrasYBzFIIgLq2suFXwfspcZCOeRNTaWScEPOVguBk8pJto+&#10;eE/33JcihLBLUEHlfZtI6YqKDLrItsSBO9vOoA+wK6Xu8BHCTSMncfwmDdYcGipsaVNRcc1vRsHu&#10;Y3t5/Vof89Xz4TRz/TT73K8zpUbDfjUH4an3/+I/91YreJ+E+eFMO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4bjfEAAAA3AAAAA8AAAAAAAAAAAAAAAAAmAIAAGRycy9k&#10;b3ducmV2LnhtbFBLBQYAAAAABAAEAPUAAACJAwAAAAA=&#10;" fillcolor="window" stroked="f">
                  <v:fill opacity=".5" color2="window" rotate="t" focusposition=".5,.5" focussize="" colors="0 window;49807f window;1 window" focus="100%" type="gradientRadial">
                    <o:fill v:ext="view" type="gradientCenter"/>
                  </v:fill>
                  <v:textbo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C43D1F"/>
                            <w:kern w:val="24"/>
                            <w:sz w:val="22"/>
                            <w:szCs w:val="22"/>
                          </w:rPr>
                          <w:t>Note Off</w:t>
                        </w:r>
                      </w:p>
                    </w:txbxContent>
                  </v:textbox>
                </v:shape>
                <v:shape id="直線矢印コネクタ 49" o:spid="_x0000_s1599" type="#_x0000_t32" style="position:absolute;left:8425;top:30817;width:10716;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fcpMMAAADcAAAADwAAAGRycy9kb3ducmV2LnhtbESPT4vCMBTE74LfIbwFbza14Cpdo6yC&#10;IHjyD3h92zzbYvNSk1jrtzcLC3scZuY3zGLVm0Z05HxtWcEkSUEQF1bXXCo4n7bjOQgfkDU2lknB&#10;izyslsPBAnNtn3yg7hhKESHsc1RQhdDmUvqiIoM+sS1x9K7WGQxRulJqh88IN43M0vRTGqw5LlTY&#10;0qai4nZ8GAX36bq7ZdvT9e7W9pLN/E/Tm71So4/++wtEoD78h//aO61glk3g90w8AnL5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H3KTDAAAA3AAAAA8AAAAAAAAAAAAA&#10;AAAAoQIAAGRycy9kb3ducmV2LnhtbFBLBQYAAAAABAAEAPkAAACRAwAAAAA=&#10;" strokecolor="#0ca15f" strokeweight="2pt">
                  <v:stroke startarrow="classic" startarrowwidth="wide" startarrowlength="long" endarrow="classic" endarrowwidth="wide" endarrowlength="long"/>
                </v:shape>
                <v:shape id="直線矢印コネクタ 51" o:spid="_x0000_s1600" type="#_x0000_t32" style="position:absolute;left:20617;top:30817;width:10275;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VC08MAAADcAAAADwAAAGRycy9kb3ducmV2LnhtbESPQWsCMRSE7wX/Q3iCt5o1YJXVKCoI&#10;hZ6qgtfn5rm7uHlZk3Td/vumIHgcZuYbZrnubSM68qF2rGEyzkAQF87UXGo4HffvcxAhIhtsHJOG&#10;XwqwXg3elpgb9+Bv6g6xFAnCIUcNVYxtLmUoKrIYxq4lTt7VeYsxSV9K4/GR4LaRKss+pMWa00KF&#10;Le0qKm6HH6vhPt12N7U/Xu9+685qFi5Nb7+0Hg37zQJEpD6+ws/2p9EwUwr+z6Qj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VQtPDAAAA3AAAAA8AAAAAAAAAAAAA&#10;AAAAoQIAAGRycy9kb3ducmV2LnhtbFBLBQYAAAAABAAEAPkAAACRAwAAAAA=&#10;" strokecolor="#0ca15f" strokeweight="2pt">
                  <v:stroke startarrow="classic" startarrowwidth="wide" startarrowlength="long" endarrow="classic" endarrowwidth="wide" endarrowlength="long"/>
                </v:shape>
                <v:shape id="直線矢印コネクタ 53" o:spid="_x0000_s1601" type="#_x0000_t32" style="position:absolute;left:64909;top:30817;width:11430;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nnSMMAAADcAAAADwAAAGRycy9kb3ducmV2LnhtbESPT4vCMBTE78J+h/CEvWlqF3WpRlkF&#10;YcGTf2Cvz+bZFpuXmsTa/fZGEDwOM/MbZr7sTC1acr6yrGA0TEAQ51ZXXCg4HjaDbxA+IGusLZOC&#10;f/KwXHz05phpe+cdtftQiAhhn6GCMoQmk9LnJRn0Q9sQR+9sncEQpSukdniPcFPLNEkm0mDFcaHE&#10;htYl5Zf9zSi4jlftJd0czle3sn/p1J/qzmyV+ux3PzMQgbrwDr/av1rBNP2C55l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Z50jDAAAA3AAAAA8AAAAAAAAAAAAA&#10;AAAAoQIAAGRycy9kb3ducmV2LnhtbFBLBQYAAAAABAAEAPkAAACRAwAAAAA=&#10;" strokecolor="#0ca15f" strokeweight="2pt">
                  <v:stroke startarrow="classic" startarrowwidth="wide" startarrowlength="long" endarrow="classic" endarrowwidth="wide" endarrowlength="long"/>
                </v:shape>
                <v:shape id="テキスト ボックス 56" o:spid="_x0000_s1602" type="#_x0000_t202" style="position:absolute;left:7184;top:32908;width:12229;height:15670;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5CcUA&#10;AADcAAAADwAAAGRycy9kb3ducmV2LnhtbESPT4vCMBTE7wt+h/AEL7KmFtGlaxQVBN09+Qfd46N5&#10;NsXmpTRR67ffLAh7HGbmN8x03tpK3KnxpWMFw0ECgjh3uuRCwfGwfv8A4QOyxsoxKXiSh/ms8zbF&#10;TLsH7+i+D4WIEPYZKjAh1JmUPjdk0Q9cTRy9i2sshiibQuoGHxFuK5kmyVhaLDkuGKxpZSi/7m9W&#10;QaXl5hzyr5Ppp9uiXy5/ht/tSKlet118ggjUhv/wq73RCibpCP7Ox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kJxQAAANwAAAAPAAAAAAAAAAAAAAAAAJgCAABkcnMv&#10;ZG93bnJldi54bWxQSwUGAAAAAAQABAD1AAAAigMAAAAA&#10;" filled="f" stroked="f">
                  <v:textbo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b/>
                            <w:bCs/>
                            <w:color w:val="0CA15F"/>
                            <w:kern w:val="24"/>
                            <w:sz w:val="22"/>
                            <w:szCs w:val="22"/>
                          </w:rPr>
                          <w:t>Attack</w:t>
                        </w:r>
                        <w:r w:rsidRPr="006E4B37">
                          <w:rPr>
                            <w:rFonts w:ascii="メイリオ" w:eastAsia="メイリオ" w:hAnsi="メイリオ" w:cs="メイリオ" w:hint="eastAsia"/>
                            <w:b/>
                            <w:bCs/>
                            <w:color w:val="0CA15F"/>
                            <w:kern w:val="24"/>
                            <w:sz w:val="22"/>
                            <w:szCs w:val="22"/>
                          </w:rPr>
                          <w:br/>
                        </w:r>
                        <w:r w:rsidRPr="006E4B37">
                          <w:rPr>
                            <w:rFonts w:ascii="メイリオ" w:eastAsia="メイリオ" w:hAnsi="メイリオ" w:cs="メイリオ" w:hint="eastAsia"/>
                            <w:color w:val="0CA15F"/>
                            <w:kern w:val="24"/>
                            <w:sz w:val="22"/>
                            <w:szCs w:val="22"/>
                          </w:rPr>
                          <w:t>Time</w:t>
                        </w:r>
                      </w:p>
                    </w:txbxContent>
                  </v:textbox>
                </v:shape>
                <v:shape id="テキスト ボックス 57" o:spid="_x0000_s1603" type="#_x0000_t202" style="position:absolute;left:20498;top:32977;width:10859;height:1560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tcksUA&#10;AADcAAAADwAAAGRycy9kb3ducmV2LnhtbESPQWsCMRSE7wX/Q3hCL1KzLmplNYoWClZPaqkeH5vn&#10;ZnHzsmxSXf99Iwg9DjPzDTNbtLYSV2p86VjBoJ+AIM6dLrlQ8H34fJuA8AFZY+WYFNzJw2LeeZlh&#10;pt2Nd3Tdh0JECPsMFZgQ6kxKnxuy6PuuJo7e2TUWQ5RNIXWDtwi3lUyTZCwtlhwXDNb0YSi/7H+t&#10;gkrL9THkmx/TS7+KXrk6DbbtUKnXbrucggjUhv/ws73WCt7TE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q1ySxQAAANwAAAAPAAAAAAAAAAAAAAAAAJgCAABkcnMv&#10;ZG93bnJldi54bWxQSwUGAAAAAAQABAD1AAAAigMAAAAA&#10;" filled="f" stroked="f">
                  <v:textbo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b/>
                            <w:bCs/>
                            <w:color w:val="0CA15F"/>
                            <w:kern w:val="24"/>
                            <w:sz w:val="22"/>
                            <w:szCs w:val="22"/>
                          </w:rPr>
                          <w:t>Decay</w:t>
                        </w:r>
                        <w:r w:rsidRPr="006E4B37">
                          <w:rPr>
                            <w:rFonts w:ascii="メイリオ" w:eastAsia="メイリオ" w:hAnsi="メイリオ" w:cs="メイリオ" w:hint="eastAsia"/>
                            <w:b/>
                            <w:bCs/>
                            <w:color w:val="0CA15F"/>
                            <w:kern w:val="24"/>
                            <w:sz w:val="22"/>
                            <w:szCs w:val="22"/>
                          </w:rPr>
                          <w:br/>
                        </w:r>
                        <w:r w:rsidRPr="006E4B37">
                          <w:rPr>
                            <w:rFonts w:ascii="メイリオ" w:eastAsia="メイリオ" w:hAnsi="メイリオ" w:cs="メイリオ" w:hint="eastAsia"/>
                            <w:color w:val="0CA15F"/>
                            <w:kern w:val="24"/>
                            <w:sz w:val="22"/>
                            <w:szCs w:val="22"/>
                          </w:rPr>
                          <w:t>Time</w:t>
                        </w:r>
                      </w:p>
                    </w:txbxContent>
                  </v:textbox>
                </v:shape>
                <v:shape id="テキスト ボックス 58" o:spid="_x0000_s1604" type="#_x0000_t202" style="position:absolute;left:64130;top:31476;width:12939;height:17107;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nC5cUA&#10;AADcAAAADwAAAGRycy9kb3ducmV2LnhtbESPT4vCMBTE74LfITzBi6ypRXTpGkUFQXdP/kH3+Gie&#10;TbF5KU3U7rffLCx4HGbmN8xs0dpKPKjxpWMFo2ECgjh3uuRCwem4eXsH4QOyxsoxKfghD4t5tzPD&#10;TLsn7+lxCIWIEPYZKjAh1JmUPjdk0Q9dTRy9q2sshiibQuoGnxFuK5kmyURaLDkuGKxpbSi/He5W&#10;QaXl9hLyz7MZpLtiUK6+R1/tWKl+r11+gAjUhlf4v73VCqbpBP7Ox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cLlxQAAANwAAAAPAAAAAAAAAAAAAAAAAJgCAABkcnMv&#10;ZG93bnJldi54bWxQSwUGAAAAAAQABAD1AAAAigMAAAAA&#10;" filled="f" stroked="f">
                  <v:textbo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b/>
                            <w:bCs/>
                            <w:color w:val="0CA15F"/>
                            <w:kern w:val="24"/>
                            <w:sz w:val="22"/>
                            <w:szCs w:val="22"/>
                          </w:rPr>
                          <w:t>Release</w:t>
                        </w:r>
                        <w:r w:rsidRPr="006E4B37">
                          <w:rPr>
                            <w:rFonts w:ascii="メイリオ" w:eastAsia="メイリオ" w:hAnsi="メイリオ" w:cs="メイリオ" w:hint="eastAsia"/>
                            <w:b/>
                            <w:bCs/>
                            <w:color w:val="0CA15F"/>
                            <w:kern w:val="24"/>
                            <w:sz w:val="22"/>
                            <w:szCs w:val="22"/>
                          </w:rPr>
                          <w:br/>
                        </w:r>
                        <w:r w:rsidRPr="006E4B37">
                          <w:rPr>
                            <w:rFonts w:ascii="メイリオ" w:eastAsia="メイリオ" w:hAnsi="メイリオ" w:cs="メイリオ" w:hint="eastAsia"/>
                            <w:color w:val="0CA15F"/>
                            <w:kern w:val="24"/>
                            <w:sz w:val="22"/>
                            <w:szCs w:val="22"/>
                          </w:rPr>
                          <w:t>Time</w:t>
                        </w:r>
                      </w:p>
                    </w:txbxContent>
                  </v:textbox>
                </v:shape>
                <v:shape id="直線矢印コネクタ 59" o:spid="_x0000_s1605" type="#_x0000_t32" style="position:absolute;left:38143;top:21197;width:12145;height:15;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2bw8IAAADcAAAADwAAAGRycy9kb3ducmV2LnhtbESPQYvCMBSE74L/ITxhb5rqwlaqUezC&#10;gpcKuovnR/Nsis1LSbJa//1GWPA4zMw3zHo72E7cyIfWsYL5LANBXDvdcqPg5/trugQRIrLGzjEp&#10;eFCA7WY8WmOh3Z2PdDvFRiQIhwIVmBj7QspQG7IYZq4nTt7FeYsxSd9I7fGe4LaTiyz7kBZbTgsG&#10;e/o0VF9Pv1aBr/J3cyjNubLa6+r8KI3dl0q9TYbdCkSkIb7C/+29VpAvcnieSUd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2bw8IAAADcAAAADwAAAAAAAAAAAAAA&#10;AAChAgAAZHJzL2Rvd25yZXYueG1sUEsFBgAAAAAEAAQA+QAAAJADAAAAAA==&#10;" strokecolor="#7b309b" strokeweight="2pt">
                  <v:stroke startarrow="classic" startarrowwidth="wide" startarrowlength="long" endarrow="classic" endarrowwidth="wide" endarrowlength="long"/>
                </v:shape>
                <v:shape id="テキスト ボックス 62" o:spid="_x0000_s1606" type="#_x0000_t202" style="position:absolute;left:47001;top:13185;width:13620;height:14093;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zDMEA&#10;AADcAAAADwAAAGRycy9kb3ducmV2LnhtbERPTYvCMBC9C/6HMIIX0dSyuFKNogsL7npaFfU4NGNT&#10;bCaliVr/vTkseHy87/mytZW4U+NLxwrGowQEce50yYWCw/57OAXhA7LGyjEpeJKH5aLbmWOm3YP/&#10;6L4LhYgh7DNUYEKoMyl9bsiiH7maOHIX11gMETaF1A0+YritZJokE2mx5NhgsKYvQ/l1d7MKKi03&#10;p5D/Hs0g/SkG5fo83rYfSvV77WoGIlAb3uJ/90Yr+Ezj2n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q8wzBAAAA3AAAAA8AAAAAAAAAAAAAAAAAmAIAAGRycy9kb3du&#10;cmV2LnhtbFBLBQYAAAAABAAEAPUAAACGAwAAAAA=&#10;" filled="f" stroked="f">
                  <v:textbox>
                    <w:txbxContent>
                      <w:p w:rsidR="000D2897" w:rsidRDefault="000D2897" w:rsidP="00637A26">
                        <w:pPr>
                          <w:pStyle w:val="Web"/>
                          <w:spacing w:before="0" w:beforeAutospacing="0" w:after="0" w:afterAutospacing="0"/>
                          <w:rPr>
                            <w:rFonts w:ascii="メイリオ" w:eastAsia="メイリオ" w:hAnsi="メイリオ" w:cs="メイリオ"/>
                            <w:b/>
                            <w:bCs/>
                            <w:color w:val="7B309B"/>
                            <w:kern w:val="24"/>
                            <w:sz w:val="22"/>
                            <w:szCs w:val="22"/>
                          </w:rPr>
                        </w:pPr>
                        <w:r w:rsidRPr="00637A26">
                          <w:rPr>
                            <w:rFonts w:ascii="メイリオ" w:eastAsia="メイリオ" w:hAnsi="メイリオ" w:cs="メイリオ" w:hint="eastAsia"/>
                            <w:b/>
                            <w:bCs/>
                            <w:color w:val="7B309B"/>
                            <w:kern w:val="24"/>
                            <w:sz w:val="22"/>
                            <w:szCs w:val="22"/>
                          </w:rPr>
                          <w:t>Sustain</w:t>
                        </w:r>
                      </w:p>
                      <w:p w:rsidR="000D2897" w:rsidRPr="00637A26" w:rsidRDefault="000D2897" w:rsidP="00637A26">
                        <w:pPr>
                          <w:pStyle w:val="Web"/>
                          <w:spacing w:before="0" w:beforeAutospacing="0" w:after="0" w:afterAutospacing="0"/>
                          <w:rPr>
                            <w:sz w:val="22"/>
                            <w:szCs w:val="22"/>
                          </w:rPr>
                        </w:pPr>
                        <w:r w:rsidRPr="00637A26">
                          <w:rPr>
                            <w:rFonts w:ascii="メイリオ" w:eastAsia="メイリオ" w:hAnsi="メイリオ" w:cs="メイリオ" w:hint="eastAsia"/>
                            <w:color w:val="7B309B"/>
                            <w:kern w:val="24"/>
                            <w:sz w:val="22"/>
                            <w:szCs w:val="22"/>
                          </w:rPr>
                          <w:t>Level</w:t>
                        </w:r>
                      </w:p>
                    </w:txbxContent>
                  </v:textbox>
                </v:shape>
                <v:shape id="テキスト ボックス 63" o:spid="_x0000_s1607" type="#_x0000_t202" style="position:absolute;left:34921;top:30703;width:26386;height:1522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Wl8UA&#10;AADcAAAADwAAAGRycy9kb3ducmV2LnhtbESPQWsCMRSE7wX/Q3hCL1KzLqJ1NYoWClZPaqkeH5vn&#10;ZnHzsmxSXf99Iwg9DjPzDTNbtLYSV2p86VjBoJ+AIM6dLrlQ8H34fHsH4QOyxsoxKbiTh8W88zLD&#10;TLsb7+i6D4WIEPYZKjAh1JmUPjdk0fddTRy9s2sshiibQuoGbxFuK5kmyUhaLDkuGKzpw1B+2f9a&#10;BZWW62PINz+ml34VvXJ1GmzboVKv3XY5BRGoDf/hZ3utFYzTCTzOx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5laXxQAAANwAAAAPAAAAAAAAAAAAAAAAAJgCAABkcnMv&#10;ZG93bnJldi54bWxQSwUGAAAAAAQABAD1AAAAigMAAAAA&#10;" filled="f" stroked="f">
                  <v:textbox>
                    <w:txbxContent>
                      <w:p w:rsidR="000D2897" w:rsidRPr="006E4B37" w:rsidRDefault="000D2897" w:rsidP="006E4B37">
                        <w:pPr>
                          <w:pStyle w:val="Web"/>
                          <w:spacing w:before="0" w:beforeAutospacing="0" w:after="0" w:afterAutospacing="0"/>
                          <w:rPr>
                            <w:sz w:val="22"/>
                            <w:szCs w:val="22"/>
                          </w:rPr>
                        </w:pPr>
                        <w:r w:rsidRPr="006E4B37">
                          <w:rPr>
                            <w:rFonts w:ascii="メイリオ" w:eastAsia="メイリオ" w:hAnsi="メイリオ" w:cs="メイリオ" w:hint="eastAsia"/>
                            <w:color w:val="7F7F7F"/>
                            <w:kern w:val="24"/>
                            <w:sz w:val="22"/>
                            <w:szCs w:val="22"/>
                          </w:rPr>
                          <w:t>ここは鍵盤押してる間</w:t>
                        </w:r>
                        <w:r w:rsidRPr="006E4B37">
                          <w:rPr>
                            <w:rFonts w:ascii="メイリオ" w:eastAsia="メイリオ" w:hAnsi="メイリオ" w:cs="メイリオ" w:hint="eastAsia"/>
                            <w:color w:val="7F7F7F"/>
                            <w:kern w:val="24"/>
                            <w:sz w:val="22"/>
                            <w:szCs w:val="22"/>
                          </w:rPr>
                          <w:br/>
                          <w:t>鳴りっぱなし</w:t>
                        </w:r>
                      </w:p>
                    </w:txbxContent>
                  </v:textbox>
                </v:shape>
              </v:group>
            </w:pict>
          </mc:Fallback>
        </mc:AlternateContent>
      </w:r>
    </w:p>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37A26" w:rsidRDefault="00637A26" w:rsidP="00637A26"/>
    <w:p w:rsidR="006E4B37" w:rsidRDefault="006E4B37" w:rsidP="00637A26">
      <w:r>
        <w:rPr>
          <w:rFonts w:hint="eastAsia"/>
        </w:rPr>
        <w:t>このことを</w:t>
      </w:r>
      <w:r w:rsidRPr="006E4B37">
        <w:rPr>
          <w:rFonts w:hint="eastAsia"/>
          <w:color w:val="FF0000"/>
        </w:rPr>
        <w:t>ADSR</w:t>
      </w:r>
      <w:r>
        <w:rPr>
          <w:rFonts w:hint="eastAsia"/>
        </w:rPr>
        <w:t>という。</w:t>
      </w:r>
    </w:p>
    <w:p w:rsidR="006E4B37" w:rsidRDefault="006E4B37" w:rsidP="00637A26">
      <w:r>
        <w:rPr>
          <w:rFonts w:hint="eastAsia"/>
        </w:rPr>
        <w:t>ADSR=</w:t>
      </w:r>
      <w:r w:rsidRPr="001E2512">
        <w:rPr>
          <w:rFonts w:hint="eastAsia"/>
          <w:b/>
          <w:color w:val="00B050"/>
        </w:rPr>
        <w:t>A</w:t>
      </w:r>
      <w:r>
        <w:rPr>
          <w:rFonts w:hint="eastAsia"/>
        </w:rPr>
        <w:t xml:space="preserve">ttack </w:t>
      </w:r>
      <w:r w:rsidRPr="001E2512">
        <w:rPr>
          <w:rFonts w:hint="eastAsia"/>
          <w:b/>
          <w:color w:val="00B050"/>
        </w:rPr>
        <w:t>D</w:t>
      </w:r>
      <w:r>
        <w:rPr>
          <w:rFonts w:hint="eastAsia"/>
        </w:rPr>
        <w:t xml:space="preserve">ecay </w:t>
      </w:r>
      <w:r w:rsidRPr="001E2512">
        <w:rPr>
          <w:rFonts w:hint="eastAsia"/>
          <w:b/>
          <w:color w:val="7030A0"/>
        </w:rPr>
        <w:t>S</w:t>
      </w:r>
      <w:r>
        <w:rPr>
          <w:rFonts w:hint="eastAsia"/>
        </w:rPr>
        <w:t xml:space="preserve">ustain </w:t>
      </w:r>
      <w:r w:rsidRPr="001E2512">
        <w:rPr>
          <w:rFonts w:hint="eastAsia"/>
          <w:b/>
          <w:color w:val="00B050"/>
        </w:rPr>
        <w:t>R</w:t>
      </w:r>
      <w:r>
        <w:rPr>
          <w:rFonts w:hint="eastAsia"/>
        </w:rPr>
        <w:t>elease</w:t>
      </w:r>
    </w:p>
    <w:p w:rsidR="001E2512" w:rsidRDefault="001E2512" w:rsidP="00637A26"/>
    <w:p w:rsidR="00D41B1D" w:rsidRDefault="00D41B1D" w:rsidP="00637A26"/>
    <w:p w:rsidR="00D41B1D" w:rsidRDefault="00D41B1D" w:rsidP="00637A26"/>
    <w:p w:rsidR="00D41B1D" w:rsidRDefault="00D41B1D" w:rsidP="00637A26"/>
    <w:p w:rsidR="00D41B1D" w:rsidRDefault="00D41B1D" w:rsidP="00637A26"/>
    <w:p w:rsidR="00D41B1D" w:rsidRDefault="00D41B1D" w:rsidP="00637A26"/>
    <w:p w:rsidR="00D41B1D" w:rsidRDefault="00D41B1D" w:rsidP="00637A26"/>
    <w:p w:rsidR="00D41B1D" w:rsidRDefault="00D41B1D" w:rsidP="00637A26"/>
    <w:p w:rsidR="00D41B1D" w:rsidRDefault="00D41B1D" w:rsidP="00637A26"/>
    <w:p w:rsidR="00D41B1D" w:rsidRDefault="00D41B1D" w:rsidP="00637A26"/>
    <w:p w:rsidR="00D41B1D" w:rsidRDefault="00D41B1D" w:rsidP="00637A26"/>
    <w:p w:rsidR="00F6109E" w:rsidRDefault="00F6109E" w:rsidP="00F6109E">
      <w:pPr>
        <w:pStyle w:val="1"/>
        <w:spacing w:before="173"/>
      </w:pPr>
      <w:r>
        <w:rPr>
          <w:rFonts w:hint="eastAsia"/>
        </w:rPr>
        <w:lastRenderedPageBreak/>
        <w:t>ケーブルについて</w:t>
      </w:r>
    </w:p>
    <w:p w:rsidR="00D41B1D" w:rsidRPr="00D41B1D" w:rsidRDefault="00D41B1D" w:rsidP="00D41B1D"/>
    <w:p w:rsidR="00F6109E" w:rsidRDefault="00F6109E" w:rsidP="00F6109E">
      <w:r>
        <w:rPr>
          <w:rFonts w:hint="eastAsia"/>
        </w:rPr>
        <w:t>音響機材と音響機材を繋ぐケーブルには、その用途に合わせていろいろな種類があり</w:t>
      </w:r>
    </w:p>
    <w:p w:rsidR="00F6109E" w:rsidRDefault="00F6109E" w:rsidP="00F6109E">
      <w:r>
        <w:rPr>
          <w:rFonts w:hint="eastAsia"/>
        </w:rPr>
        <w:t>ます。ここでは、そのケーブルの種類と特徴について解説します。</w:t>
      </w:r>
    </w:p>
    <w:p w:rsidR="008F1541" w:rsidRDefault="008F1541" w:rsidP="00F6109E"/>
    <w:p w:rsidR="00F6109E" w:rsidRDefault="00F6109E" w:rsidP="00F6109E">
      <w:pPr>
        <w:pStyle w:val="2"/>
      </w:pPr>
      <w:r>
        <w:rPr>
          <w:rFonts w:hint="eastAsia"/>
        </w:rPr>
        <w:t>ケーブルの基礎</w:t>
      </w:r>
    </w:p>
    <w:p w:rsidR="008F1541" w:rsidRPr="008F1541" w:rsidRDefault="008F1541" w:rsidP="008F1541"/>
    <w:p w:rsidR="00F6109E" w:rsidRPr="00214B73" w:rsidRDefault="00F6109E" w:rsidP="00F6109E">
      <w:pPr>
        <w:rPr>
          <w:color w:val="FF0000"/>
        </w:rPr>
      </w:pPr>
      <w:r>
        <w:rPr>
          <w:rFonts w:hint="eastAsia"/>
        </w:rPr>
        <w:t>ケーブルは機材間で信号を伝達する役割を持ってます。その役割上</w:t>
      </w:r>
      <w:r w:rsidRPr="00214B73">
        <w:rPr>
          <w:rFonts w:hint="eastAsia"/>
          <w:color w:val="FF0000"/>
        </w:rPr>
        <w:t>、伝送中に雑音（ノ</w:t>
      </w:r>
    </w:p>
    <w:p w:rsidR="00F6109E" w:rsidRDefault="00F6109E" w:rsidP="00F6109E">
      <w:r w:rsidRPr="00214B73">
        <w:rPr>
          <w:rFonts w:hint="eastAsia"/>
          <w:color w:val="FF0000"/>
        </w:rPr>
        <w:t>イズ）が乗りにくく、確実に信号を伝達する</w:t>
      </w:r>
      <w:r>
        <w:rPr>
          <w:rFonts w:hint="eastAsia"/>
        </w:rPr>
        <w:t>ことが求められます。</w:t>
      </w:r>
    </w:p>
    <w:p w:rsidR="00F6109E" w:rsidRDefault="00F6109E" w:rsidP="00F6109E">
      <w:r>
        <w:rPr>
          <w:rFonts w:hint="eastAsia"/>
        </w:rPr>
        <w:t>基本的に、どんなケーブルでも</w:t>
      </w:r>
      <w:r w:rsidRPr="00214B73">
        <w:rPr>
          <w:rFonts w:hint="eastAsia"/>
          <w:b/>
          <w:color w:val="FF0000"/>
        </w:rPr>
        <w:t>細いほど、長いほど抵抗が大きく、伝送距離が長いほどノイズも乗りやすい</w:t>
      </w:r>
      <w:r>
        <w:rPr>
          <w:rFonts w:hint="eastAsia"/>
        </w:rPr>
        <w:t>性質を持っています。なので、ケーブルはたとえノイズをカットする処理がされていても、極力短く、外部ノイズが乗らないような環境で使い、大容量の信号が乗る場所では太いケーブルを使う、ということが必要になってきます。</w:t>
      </w:r>
    </w:p>
    <w:p w:rsidR="00D41B1D" w:rsidRDefault="00D41B1D" w:rsidP="00F6109E"/>
    <w:p w:rsidR="00F6109E" w:rsidRDefault="00F6109E" w:rsidP="00F6109E">
      <w:pPr>
        <w:pStyle w:val="2"/>
      </w:pPr>
      <w:r>
        <w:rPr>
          <w:rFonts w:hint="eastAsia"/>
        </w:rPr>
        <w:t>ホットとコールド</w:t>
      </w:r>
      <w:r w:rsidR="00D51648">
        <w:rPr>
          <w:rFonts w:hint="eastAsia"/>
        </w:rPr>
        <w:t>、</w:t>
      </w:r>
      <w:r>
        <w:rPr>
          <w:rFonts w:hint="eastAsia"/>
        </w:rPr>
        <w:t>グランド</w:t>
      </w:r>
    </w:p>
    <w:p w:rsidR="008F1541" w:rsidRPr="008F1541" w:rsidRDefault="008F1541" w:rsidP="008F1541"/>
    <w:p w:rsidR="00F6109E" w:rsidRDefault="00F6109E" w:rsidP="00D51648">
      <w:r>
        <w:rPr>
          <w:rFonts w:hint="eastAsia"/>
        </w:rPr>
        <w:t>ケーブルは中心に信号を伝達するための芯線があり、その周りを被覆が覆っている形になっています。以下の図のように、信号波形がプラスのときに電流が流れる方向を</w:t>
      </w:r>
      <w:r w:rsidRPr="00214B73">
        <w:rPr>
          <w:rFonts w:hint="eastAsia"/>
          <w:b/>
          <w:color w:val="FF0000"/>
        </w:rPr>
        <w:t>ホット</w:t>
      </w:r>
      <w:r>
        <w:rPr>
          <w:rFonts w:hint="eastAsia"/>
        </w:rPr>
        <w:t>、返ってくる方向を</w:t>
      </w:r>
      <w:r w:rsidRPr="00214B73">
        <w:rPr>
          <w:rFonts w:hint="eastAsia"/>
          <w:b/>
          <w:color w:val="FF0000"/>
        </w:rPr>
        <w:t>コールド</w:t>
      </w:r>
      <w:r>
        <w:rPr>
          <w:rFonts w:hint="eastAsia"/>
        </w:rPr>
        <w:t>といいます。通常は</w:t>
      </w:r>
      <w:r w:rsidRPr="00214B73">
        <w:rPr>
          <w:rFonts w:hint="eastAsia"/>
          <w:b/>
          <w:color w:val="FF0000"/>
        </w:rPr>
        <w:t>色がついている芯線をホット</w:t>
      </w:r>
      <w:r>
        <w:rPr>
          <w:rFonts w:hint="eastAsia"/>
        </w:rPr>
        <w:t>とします。</w:t>
      </w:r>
    </w:p>
    <w:p w:rsidR="00D51648" w:rsidRDefault="00D51648" w:rsidP="00D41B1D">
      <w:r>
        <w:rPr>
          <w:rFonts w:hint="eastAsia"/>
          <w:noProof/>
          <w:lang w:bidi="ar-SA"/>
        </w:rPr>
        <mc:AlternateContent>
          <mc:Choice Requires="wpg">
            <w:drawing>
              <wp:anchor distT="0" distB="0" distL="114300" distR="114300" simplePos="0" relativeHeight="251958272" behindDoc="0" locked="0" layoutInCell="1" allowOverlap="1" wp14:anchorId="090E8FA9" wp14:editId="0EAA009E">
                <wp:simplePos x="0" y="0"/>
                <wp:positionH relativeFrom="column">
                  <wp:posOffset>596265</wp:posOffset>
                </wp:positionH>
                <wp:positionV relativeFrom="paragraph">
                  <wp:posOffset>1184275</wp:posOffset>
                </wp:positionV>
                <wp:extent cx="4219575" cy="2657475"/>
                <wp:effectExtent l="0" t="0" r="9525" b="9525"/>
                <wp:wrapTopAndBottom/>
                <wp:docPr id="736" name="グループ化 736"/>
                <wp:cNvGraphicFramePr/>
                <a:graphic xmlns:a="http://schemas.openxmlformats.org/drawingml/2006/main">
                  <a:graphicData uri="http://schemas.microsoft.com/office/word/2010/wordprocessingGroup">
                    <wpg:wgp>
                      <wpg:cNvGrpSpPr/>
                      <wpg:grpSpPr>
                        <a:xfrm>
                          <a:off x="0" y="0"/>
                          <a:ext cx="4219575" cy="2657475"/>
                          <a:chOff x="0" y="0"/>
                          <a:chExt cx="4251960" cy="2639060"/>
                        </a:xfrm>
                      </wpg:grpSpPr>
                      <pic:pic xmlns:pic="http://schemas.openxmlformats.org/drawingml/2006/picture">
                        <pic:nvPicPr>
                          <pic:cNvPr id="734" name="図 734"/>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48150" cy="2362200"/>
                          </a:xfrm>
                          <a:prstGeom prst="rect">
                            <a:avLst/>
                          </a:prstGeom>
                          <a:noFill/>
                          <a:ln>
                            <a:noFill/>
                          </a:ln>
                        </pic:spPr>
                      </pic:pic>
                      <wps:wsp>
                        <wps:cNvPr id="735" name="テキスト ボックス 735"/>
                        <wps:cNvSpPr txBox="1"/>
                        <wps:spPr>
                          <a:xfrm>
                            <a:off x="0" y="2419350"/>
                            <a:ext cx="4251960" cy="219710"/>
                          </a:xfrm>
                          <a:prstGeom prst="rect">
                            <a:avLst/>
                          </a:prstGeom>
                          <a:solidFill>
                            <a:prstClr val="white"/>
                          </a:solidFill>
                          <a:ln>
                            <a:noFill/>
                          </a:ln>
                          <a:effectLst/>
                        </wps:spPr>
                        <wps:txbx>
                          <w:txbxContent>
                            <w:p w:rsidR="000D2897" w:rsidRPr="0044456D" w:rsidRDefault="000D2897" w:rsidP="00D51648">
                              <w:pPr>
                                <w:pStyle w:val="af2"/>
                                <w:ind w:firstLineChars="1000" w:firstLine="2108"/>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7</w:t>
                              </w:r>
                              <w:r>
                                <w:fldChar w:fldCharType="end"/>
                              </w:r>
                              <w:r>
                                <w:rPr>
                                  <w:rFonts w:hint="eastAsia"/>
                                </w:rPr>
                                <w:t xml:space="preserve">　ホットとコールド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736" o:spid="_x0000_s1608" style="position:absolute;left:0;text-align:left;margin-left:46.95pt;margin-top:93.25pt;width:332.25pt;height:209.25pt;z-index:251958272;mso-width-relative:margin;mso-height-relative:margin" coordsize="42519,263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">
                <v:shape id="図 734" o:spid="_x0000_s1609" type="#_x0000_t75" style="position:absolute;width:42481;height:2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qntnEAAAA3AAAAA8AAABkcnMvZG93bnJldi54bWxEj0FrwkAUhO8F/8PyBG91o2lVoquoIPRQ&#10;SquC12f2mQR334bsauK/dwuFHoeZ+YZZrDprxJ0aXzlWMBomIIhzpysuFBwPu9cZCB+QNRrHpOBB&#10;HlbL3ssCM+1a/qH7PhQiQthnqKAMoc6k9HlJFv3Q1cTRu7jGYoiyKaRusI1wa+Q4SSbSYsVxocSa&#10;tiXl1/3NKpCndDfZfBrzNfWz4rt+T+W5ZaUG/W49BxGoC//hv/aHVjBN3+D3TDwCcvk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qntnEAAAA3AAAAA8AAAAAAAAAAAAAAAAA&#10;nwIAAGRycy9kb3ducmV2LnhtbFBLBQYAAAAABAAEAPcAAACQAwAAAAA=&#10;">
                  <v:imagedata r:id="rId56" o:title=""/>
                  <v:path arrowok="t"/>
                </v:shape>
                <v:shape id="テキスト ボックス 735" o:spid="_x0000_s1610" type="#_x0000_t202" style="position:absolute;top:24193;width:4251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d1sYA&#10;AADcAAAADwAAAGRycy9kb3ducmV2LnhtbESPT2vCQBTE70K/w/IEL1I3tZhKdJVWLXhoD/7B8yP7&#10;TILZt2F3NfHbdwuCx2FmfsPMl52pxY2crywreBslIIhzqysuFBwP369TED4ga6wtk4I7eVguXnpz&#10;zLRteUe3fShEhLDPUEEZQpNJ6fOSDPqRbYijd7bOYIjSFVI7bCPc1HKcJKk0WHFcKLGhVUn5ZX81&#10;CtK1u7Y7Xg3Xx80P/jbF+PR1Pyk16HefMxCBuvAMP9pbreDjfQL/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cd1sYAAADcAAAADwAAAAAAAAAAAAAAAACYAgAAZHJz&#10;L2Rvd25yZXYueG1sUEsFBgAAAAAEAAQA9QAAAIsDAAAAAA==&#10;" stroked="f">
                  <v:textbox inset="0,0,0,0">
                    <w:txbxContent>
                      <w:p w:rsidR="000D2897" w:rsidRPr="0044456D" w:rsidRDefault="000D2897" w:rsidP="00D51648">
                        <w:pPr>
                          <w:pStyle w:val="af2"/>
                          <w:ind w:firstLineChars="1000" w:firstLine="2108"/>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7</w:t>
                        </w:r>
                        <w:r>
                          <w:fldChar w:fldCharType="end"/>
                        </w:r>
                        <w:r>
                          <w:rPr>
                            <w:rFonts w:hint="eastAsia"/>
                          </w:rPr>
                          <w:t xml:space="preserve">　ホットとコールド</w:t>
                        </w:r>
                      </w:p>
                    </w:txbxContent>
                  </v:textbox>
                </v:shape>
                <w10:wrap type="topAndBottom"/>
              </v:group>
            </w:pict>
          </mc:Fallback>
        </mc:AlternateContent>
      </w:r>
      <w:r>
        <w:rPr>
          <w:rFonts w:hint="eastAsia"/>
        </w:rPr>
        <w:t>また、芯線の周りに金網のような遮断材が巻かれているケーブルもあります。遮断材は</w:t>
      </w:r>
      <w:r w:rsidRPr="00214B73">
        <w:rPr>
          <w:rFonts w:hint="eastAsia"/>
          <w:b/>
          <w:color w:val="FF0000"/>
        </w:rPr>
        <w:t>グランド</w:t>
      </w:r>
      <w:r>
        <w:rPr>
          <w:rFonts w:hint="eastAsia"/>
        </w:rPr>
        <w:t>と言い、このようなケーブルはシールドケーブルと呼ばれ、金網が外からのノイズをカットする役割を持っています。楽器を繋ぐケーブルやマイクケーブルは、このようにシールド被覆がされたシールドケーブルになっています。なお、</w:t>
      </w:r>
      <w:r w:rsidRPr="00214B73">
        <w:rPr>
          <w:rFonts w:hint="eastAsia"/>
          <w:b/>
        </w:rPr>
        <w:t>音声信号は、交流電力に乗せて送られるため、信号伝達には最低でも</w:t>
      </w:r>
      <w:r w:rsidRPr="00214B73">
        <w:rPr>
          <w:rFonts w:hint="eastAsia"/>
          <w:b/>
        </w:rPr>
        <w:t xml:space="preserve">2 </w:t>
      </w:r>
      <w:r w:rsidRPr="00214B73">
        <w:rPr>
          <w:rFonts w:hint="eastAsia"/>
          <w:b/>
        </w:rPr>
        <w:t>本の線が必要になります</w:t>
      </w:r>
      <w:r>
        <w:rPr>
          <w:rFonts w:hint="eastAsia"/>
        </w:rPr>
        <w:t>。</w:t>
      </w:r>
    </w:p>
    <w:p w:rsidR="00D51648" w:rsidRDefault="00D51648" w:rsidP="00D51648">
      <w:pPr>
        <w:pStyle w:val="2"/>
      </w:pPr>
      <w:r>
        <w:rPr>
          <w:rFonts w:hint="eastAsia"/>
        </w:rPr>
        <w:lastRenderedPageBreak/>
        <w:t>バランスとアンバランス</w:t>
      </w:r>
    </w:p>
    <w:p w:rsidR="008F1541" w:rsidRPr="008F1541" w:rsidRDefault="008F1541" w:rsidP="008F1541"/>
    <w:p w:rsidR="00D51648" w:rsidRDefault="00D51648" w:rsidP="00D51648">
      <w:r w:rsidRPr="00214B73">
        <w:rPr>
          <w:rFonts w:hint="eastAsia"/>
          <w:color w:val="FF0000"/>
        </w:rPr>
        <w:t>ホット、コールド、グランドの</w:t>
      </w:r>
      <w:r w:rsidRPr="00214B73">
        <w:rPr>
          <w:rFonts w:hint="eastAsia"/>
          <w:color w:val="FF0000"/>
        </w:rPr>
        <w:t xml:space="preserve">3 </w:t>
      </w:r>
      <w:r w:rsidRPr="00214B73">
        <w:rPr>
          <w:rFonts w:hint="eastAsia"/>
          <w:color w:val="FF0000"/>
        </w:rPr>
        <w:t>本の線で信号伝達を行うものをバランスケーブル（バランス転送）</w:t>
      </w:r>
      <w:r>
        <w:rPr>
          <w:rFonts w:hint="eastAsia"/>
        </w:rPr>
        <w:t>といいます。バランスケーブルはグランドが遮断材の役割を果たしているため、外来ノイズに強く、また機材に信号を受け渡すときも、位相反転が可能なことから、ノイズが乗ってもカットすることが出来るという特徴があります。音響機材では、伝達する信号レベルが低くノイズの影響を受けやすい</w:t>
      </w:r>
      <w:r w:rsidRPr="00214B73">
        <w:rPr>
          <w:rFonts w:hint="eastAsia"/>
          <w:b/>
        </w:rPr>
        <w:t>立ち上げケーブル、マイクケーブルなど</w:t>
      </w:r>
      <w:r>
        <w:rPr>
          <w:rFonts w:hint="eastAsia"/>
        </w:rPr>
        <w:t>がバランスケーブルです。</w:t>
      </w:r>
    </w:p>
    <w:p w:rsidR="00D51648" w:rsidRDefault="00D51648" w:rsidP="00D51648">
      <w:r>
        <w:rPr>
          <w:rFonts w:hint="eastAsia"/>
        </w:rPr>
        <w:t>また、コールドとグランドの機能を合わせて、ホットとグランドのみで信号伝達を行うものを</w:t>
      </w:r>
      <w:r w:rsidRPr="00214B73">
        <w:rPr>
          <w:rFonts w:hint="eastAsia"/>
          <w:color w:val="FF0000"/>
        </w:rPr>
        <w:t>アンバランスケーブル（アンバランス転送）</w:t>
      </w:r>
      <w:r>
        <w:rPr>
          <w:rFonts w:hint="eastAsia"/>
        </w:rPr>
        <w:t>といいます。バランスケーブルでは信号の流れなかったグランドにも信号が乗るため、ノイズをカットする機能はありませんが、信号が充分に大きく、インピーダンスが充分に低ければ、バランスケーブルでもアンバランスケーブルでも違いはそれほどないので、安価で使いやすいアンバランスケーブルを使うことが多いです。主に</w:t>
      </w:r>
      <w:r w:rsidRPr="00214B73">
        <w:rPr>
          <w:rFonts w:hint="eastAsia"/>
          <w:b/>
        </w:rPr>
        <w:t>スピーカケーブルなど</w:t>
      </w:r>
      <w:r>
        <w:rPr>
          <w:rFonts w:hint="eastAsia"/>
        </w:rPr>
        <w:t>はこの条件に当てはまるため、シールドもしないアンバランスケーブルを使います（シールドをすると静電容量の問題が発生）。</w:t>
      </w:r>
    </w:p>
    <w:p w:rsidR="00D51648" w:rsidRDefault="00D51648" w:rsidP="00D51648">
      <w:r>
        <w:rPr>
          <w:rFonts w:hint="eastAsia"/>
          <w:noProof/>
          <w:lang w:bidi="ar-SA"/>
        </w:rPr>
        <mc:AlternateContent>
          <mc:Choice Requires="wpg">
            <w:drawing>
              <wp:anchor distT="0" distB="0" distL="114300" distR="114300" simplePos="0" relativeHeight="251961344" behindDoc="0" locked="0" layoutInCell="1" allowOverlap="1" wp14:anchorId="3B06F813" wp14:editId="1567B551">
                <wp:simplePos x="0" y="0"/>
                <wp:positionH relativeFrom="column">
                  <wp:posOffset>786765</wp:posOffset>
                </wp:positionH>
                <wp:positionV relativeFrom="paragraph">
                  <wp:posOffset>520065</wp:posOffset>
                </wp:positionV>
                <wp:extent cx="3838575" cy="3858260"/>
                <wp:effectExtent l="0" t="0" r="9525" b="8890"/>
                <wp:wrapTopAndBottom/>
                <wp:docPr id="739" name="グループ化 739"/>
                <wp:cNvGraphicFramePr/>
                <a:graphic xmlns:a="http://schemas.openxmlformats.org/drawingml/2006/main">
                  <a:graphicData uri="http://schemas.microsoft.com/office/word/2010/wordprocessingGroup">
                    <wpg:wgp>
                      <wpg:cNvGrpSpPr/>
                      <wpg:grpSpPr>
                        <a:xfrm>
                          <a:off x="0" y="0"/>
                          <a:ext cx="3838575" cy="3858260"/>
                          <a:chOff x="0" y="0"/>
                          <a:chExt cx="3838575" cy="3858260"/>
                        </a:xfrm>
                      </wpg:grpSpPr>
                      <pic:pic xmlns:pic="http://schemas.openxmlformats.org/drawingml/2006/picture">
                        <pic:nvPicPr>
                          <pic:cNvPr id="737" name="図 737"/>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8575" cy="3581400"/>
                          </a:xfrm>
                          <a:prstGeom prst="rect">
                            <a:avLst/>
                          </a:prstGeom>
                          <a:noFill/>
                          <a:ln>
                            <a:noFill/>
                          </a:ln>
                        </pic:spPr>
                      </pic:pic>
                      <wps:wsp>
                        <wps:cNvPr id="738" name="テキスト ボックス 738"/>
                        <wps:cNvSpPr txBox="1"/>
                        <wps:spPr>
                          <a:xfrm>
                            <a:off x="0" y="3638550"/>
                            <a:ext cx="3838575" cy="219710"/>
                          </a:xfrm>
                          <a:prstGeom prst="rect">
                            <a:avLst/>
                          </a:prstGeom>
                          <a:solidFill>
                            <a:prstClr val="white"/>
                          </a:solidFill>
                          <a:ln>
                            <a:noFill/>
                          </a:ln>
                          <a:effectLst/>
                        </wps:spPr>
                        <wps:txbx>
                          <w:txbxContent>
                            <w:p w:rsidR="000D2897" w:rsidRPr="00EE7D77" w:rsidRDefault="000D2897" w:rsidP="00552809">
                              <w:pPr>
                                <w:pStyle w:val="af2"/>
                                <w:ind w:firstLineChars="700" w:firstLine="1476"/>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8</w:t>
                              </w:r>
                              <w:r>
                                <w:fldChar w:fldCharType="end"/>
                              </w:r>
                              <w:r>
                                <w:rPr>
                                  <w:rFonts w:hint="eastAsia"/>
                                </w:rPr>
                                <w:t xml:space="preserve">　バランスとアンバランス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グループ化 739" o:spid="_x0000_s1611" style="position:absolute;left:0;text-align:left;margin-left:61.95pt;margin-top:40.95pt;width:302.25pt;height:303.8pt;z-index:251961344" coordsize="38385,385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&#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">
                <v:shape id="図 737" o:spid="_x0000_s1612" type="#_x0000_t75" style="position:absolute;width:38385;height:35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sCHDEAAAA3AAAAA8AAABkcnMvZG93bnJldi54bWxEj92KwjAUhO+FfYdwFvZO01VQqUYR/5BF&#10;FKsPcGiObd3mpDRZrfv0RhC8HGbmG2Y8bUwprlS7wrKC704Egji1uuBMwem4ag9BOI+ssbRMCu7k&#10;YDr5aI0x1vbGB7omPhMBwi5GBbn3VSylS3My6Dq2Ig7e2dYGfZB1JnWNtwA3pexGUV8aLDgs5FjR&#10;PKf0N/kzCuRlsf/5X5ylPjS93TZJZsv1JVPq67OZjUB4avw7/GpvtIJBbwDPM+EIy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sCHDEAAAA3AAAAA8AAAAAAAAAAAAAAAAA&#10;nwIAAGRycy9kb3ducmV2LnhtbFBLBQYAAAAABAAEAPcAAACQAwAAAAA=&#10;">
                  <v:imagedata r:id="rId58" o:title=""/>
                  <v:path arrowok="t"/>
                </v:shape>
                <v:shape id="テキスト ボックス 738" o:spid="_x0000_s1613" type="#_x0000_t202" style="position:absolute;top:36385;width:38385;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tNcMA&#10;AADcAAAADwAAAGRycy9kb3ducmV2LnhtbERPz2vCMBS+D/wfwhO8jJk6xUlnFJEJbhdZ58Xbo3k2&#10;nc1LSVKt//1yGHj8+H4v171txJV8qB0rmIwzEMSl0zVXCo4/u5cFiBCRNTaOScGdAqxXg6cl5trd&#10;+JuuRaxECuGQowITY5tLGUpDFsPYtcSJOztvMSboK6k93lK4beRrls2lxZpTg8GWtobKS9FZBYfZ&#10;6WCeu/PH12Y29Z/Hbjv/rQqlRsN+8w4iUh8f4n/3Xit4m6a16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ctNcMAAADcAAAADwAAAAAAAAAAAAAAAACYAgAAZHJzL2Rv&#10;d25yZXYueG1sUEsFBgAAAAAEAAQA9QAAAIgDAAAAAA==&#10;" stroked="f">
                  <v:textbox style="mso-fit-shape-to-text:t" inset="0,0,0,0">
                    <w:txbxContent>
                      <w:p w:rsidR="000D2897" w:rsidRPr="00EE7D77" w:rsidRDefault="000D2897" w:rsidP="00552809">
                        <w:pPr>
                          <w:pStyle w:val="af2"/>
                          <w:ind w:firstLineChars="700" w:firstLine="1476"/>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7E068C">
                          <w:rPr>
                            <w:noProof/>
                          </w:rPr>
                          <w:t>8</w:t>
                        </w:r>
                        <w:r>
                          <w:fldChar w:fldCharType="end"/>
                        </w:r>
                        <w:r>
                          <w:rPr>
                            <w:rFonts w:hint="eastAsia"/>
                          </w:rPr>
                          <w:t xml:space="preserve">　バランスとアンバランス</w:t>
                        </w:r>
                      </w:p>
                    </w:txbxContent>
                  </v:textbox>
                </v:shape>
                <w10:wrap type="topAndBottom"/>
              </v:group>
            </w:pict>
          </mc:Fallback>
        </mc:AlternateContent>
      </w:r>
      <w:r>
        <w:rPr>
          <w:rFonts w:hint="eastAsia"/>
        </w:rPr>
        <w:t>また費用の安さから、家庭用のオーディオ機器などはアンバランスケーブルが使われることが多いようです。</w:t>
      </w:r>
    </w:p>
    <w:p w:rsidR="00D51648" w:rsidRDefault="00D51648" w:rsidP="00D51648"/>
    <w:p w:rsidR="00161AAE" w:rsidRDefault="00161AAE" w:rsidP="00D51648"/>
    <w:p w:rsidR="00161AAE" w:rsidRDefault="00161AAE" w:rsidP="00D51648"/>
    <w:p w:rsidR="00552809" w:rsidRDefault="00161AAE" w:rsidP="00161AAE">
      <w:pPr>
        <w:pStyle w:val="2"/>
      </w:pPr>
      <w:r>
        <w:rPr>
          <w:rFonts w:hint="eastAsia"/>
        </w:rPr>
        <w:lastRenderedPageBreak/>
        <w:t>バランス接続とアンバランス接続について</w:t>
      </w:r>
    </w:p>
    <w:p w:rsidR="008F1541" w:rsidRPr="008F1541" w:rsidRDefault="008F1541" w:rsidP="008F1541"/>
    <w:p w:rsidR="00161AAE" w:rsidRDefault="00161AAE" w:rsidP="00161AAE">
      <w:r>
        <w:rPr>
          <w:rFonts w:hint="eastAsia"/>
        </w:rPr>
        <w:t>ここで取り上げるバランス接続（伝送）とは、</w:t>
      </w:r>
      <w:r>
        <w:rPr>
          <w:rFonts w:hint="eastAsia"/>
        </w:rPr>
        <w:t>XLR</w:t>
      </w:r>
      <w:r>
        <w:rPr>
          <w:rFonts w:hint="eastAsia"/>
        </w:rPr>
        <w:t>タイプコネクタ（キャノン）に代表される音信号の伝達方式です。</w:t>
      </w:r>
    </w:p>
    <w:p w:rsidR="00161AAE" w:rsidRPr="00161AAE" w:rsidRDefault="00161AAE" w:rsidP="00161AAE">
      <w:r>
        <w:rPr>
          <w:rFonts w:hint="eastAsia"/>
        </w:rPr>
        <w:t>伝送する元の信号を半分半分にし、片方の位相を反転させ、ツイストペア線で伝送し、信号を受けるときに先ほど反転させた位相を元に戻し、二つの信号を足し算して、元の信号を復元する方式です。別名差動回路とも呼ばれます。</w:t>
      </w:r>
    </w:p>
    <w:p w:rsidR="00552809" w:rsidRDefault="00161AAE" w:rsidP="00D51648">
      <w:r w:rsidRPr="00161AAE">
        <w:rPr>
          <w:noProof/>
          <w:lang w:bidi="ar-SA"/>
        </w:rPr>
        <w:drawing>
          <wp:inline distT="0" distB="0" distL="0" distR="0" wp14:anchorId="46A391AF" wp14:editId="0C18B554">
            <wp:extent cx="5200650" cy="3571875"/>
            <wp:effectExtent l="0" t="0" r="0" b="9525"/>
            <wp:docPr id="744" name="図 744" descr="http://img2.blogs.yahoo.co.jp/ybi/1/3f/b3/linear_pcm0153/folder/178506/img_178506_917968_4?137007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2.blogs.yahoo.co.jp/ybi/1/3f/b3/linear_pcm0153/folder/178506/img_178506_917968_4?13700744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0650" cy="3571875"/>
                    </a:xfrm>
                    <a:prstGeom prst="rect">
                      <a:avLst/>
                    </a:prstGeom>
                    <a:noFill/>
                    <a:ln>
                      <a:noFill/>
                    </a:ln>
                  </pic:spPr>
                </pic:pic>
              </a:graphicData>
            </a:graphic>
          </wp:inline>
        </w:drawing>
      </w:r>
    </w:p>
    <w:p w:rsidR="00161AAE" w:rsidRDefault="00161AAE" w:rsidP="00161AAE">
      <w:r>
        <w:rPr>
          <w:rFonts w:hint="eastAsia"/>
        </w:rPr>
        <w:t>緑が「元の信号」で赤が「正相の信号」、青が「逆相の信号」です。</w:t>
      </w:r>
    </w:p>
    <w:p w:rsidR="00161AAE" w:rsidRDefault="00161AAE" w:rsidP="00161AAE">
      <w:r>
        <w:rPr>
          <w:rFonts w:hint="eastAsia"/>
        </w:rPr>
        <w:t>正相の信号を「</w:t>
      </w:r>
      <w:r>
        <w:rPr>
          <w:rFonts w:hint="eastAsia"/>
        </w:rPr>
        <w:t>HOT</w:t>
      </w:r>
      <w:r>
        <w:rPr>
          <w:rFonts w:hint="eastAsia"/>
        </w:rPr>
        <w:t>」、逆相の信号を「</w:t>
      </w:r>
      <w:r>
        <w:rPr>
          <w:rFonts w:hint="eastAsia"/>
        </w:rPr>
        <w:t>COLD</w:t>
      </w:r>
      <w:r>
        <w:rPr>
          <w:rFonts w:hint="eastAsia"/>
        </w:rPr>
        <w:t>」と呼びます。</w:t>
      </w:r>
    </w:p>
    <w:p w:rsidR="00161AAE" w:rsidRDefault="00161AAE" w:rsidP="00161AAE">
      <w:r w:rsidRPr="00161AAE">
        <w:rPr>
          <w:noProof/>
          <w:lang w:bidi="ar-SA"/>
        </w:rPr>
        <w:drawing>
          <wp:anchor distT="0" distB="0" distL="114300" distR="114300" simplePos="0" relativeHeight="251966464" behindDoc="0" locked="0" layoutInCell="1" allowOverlap="1" wp14:anchorId="2AF10752" wp14:editId="7BB2AA47">
            <wp:simplePos x="0" y="0"/>
            <wp:positionH relativeFrom="column">
              <wp:posOffset>405765</wp:posOffset>
            </wp:positionH>
            <wp:positionV relativeFrom="paragraph">
              <wp:posOffset>494030</wp:posOffset>
            </wp:positionV>
            <wp:extent cx="4133850" cy="1998345"/>
            <wp:effectExtent l="0" t="0" r="0" b="1905"/>
            <wp:wrapTopAndBottom/>
            <wp:docPr id="745" name="図 745" descr="http://img2.blogs.yahoo.co.jp/ybi/1/3f/b3/linear_pcm0153/folder/178506/img_178506_917968_5?137007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2.blogs.yahoo.co.jp/ybi/1/3f/b3/linear_pcm0153/folder/178506/img_178506_917968_5?13700744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3850" cy="1998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伝送するために使用するケーブルは</w:t>
      </w:r>
      <w:r>
        <w:rPr>
          <w:rFonts w:hint="eastAsia"/>
        </w:rPr>
        <w:t>L-4E6S</w:t>
      </w:r>
      <w:r>
        <w:rPr>
          <w:rFonts w:hint="eastAsia"/>
        </w:rPr>
        <w:t>に代表されますが、</w:t>
      </w:r>
      <w:r>
        <w:rPr>
          <w:rFonts w:hint="eastAsia"/>
        </w:rPr>
        <w:t>2</w:t>
      </w:r>
      <w:r>
        <w:rPr>
          <w:rFonts w:hint="eastAsia"/>
        </w:rPr>
        <w:t>本の線が縒ってあるタイプの線を使用します。</w:t>
      </w:r>
    </w:p>
    <w:p w:rsidR="00161AAE" w:rsidRDefault="00161AAE" w:rsidP="00161AAE">
      <w:r w:rsidRPr="00161AAE">
        <w:rPr>
          <w:rFonts w:hint="eastAsia"/>
        </w:rPr>
        <w:lastRenderedPageBreak/>
        <w:t>ノイズを受ける際は、</w:t>
      </w:r>
      <w:r w:rsidRPr="00161AAE">
        <w:rPr>
          <w:rFonts w:hint="eastAsia"/>
        </w:rPr>
        <w:t>HOT</w:t>
      </w:r>
      <w:r w:rsidRPr="00161AAE">
        <w:rPr>
          <w:rFonts w:hint="eastAsia"/>
        </w:rPr>
        <w:t>・</w:t>
      </w:r>
      <w:r w:rsidRPr="00161AAE">
        <w:rPr>
          <w:rFonts w:hint="eastAsia"/>
        </w:rPr>
        <w:t>COLD</w:t>
      </w:r>
      <w:r w:rsidRPr="00161AAE">
        <w:rPr>
          <w:rFonts w:hint="eastAsia"/>
        </w:rPr>
        <w:t>共に影響を受けます。</w:t>
      </w:r>
    </w:p>
    <w:p w:rsidR="00161AAE" w:rsidRDefault="00161AAE" w:rsidP="00161AAE">
      <w:r w:rsidRPr="00161AAE">
        <w:rPr>
          <w:noProof/>
          <w:lang w:bidi="ar-SA"/>
        </w:rPr>
        <w:drawing>
          <wp:inline distT="0" distB="0" distL="0" distR="0" wp14:anchorId="103B6FAA" wp14:editId="533788A0">
            <wp:extent cx="4219575" cy="2171700"/>
            <wp:effectExtent l="0" t="0" r="9525" b="0"/>
            <wp:docPr id="746" name="図 746" descr="http://img2.blogs.yahoo.co.jp/ybi/1/3f/b3/linear_pcm0153/folder/178506/img_178506_917968_6?137007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2.blogs.yahoo.co.jp/ybi/1/3f/b3/linear_pcm0153/folder/178506/img_178506_917968_6?13700744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9575" cy="2171700"/>
                    </a:xfrm>
                    <a:prstGeom prst="rect">
                      <a:avLst/>
                    </a:prstGeom>
                    <a:noFill/>
                    <a:ln>
                      <a:noFill/>
                    </a:ln>
                  </pic:spPr>
                </pic:pic>
              </a:graphicData>
            </a:graphic>
          </wp:inline>
        </w:drawing>
      </w:r>
    </w:p>
    <w:p w:rsidR="00161AAE" w:rsidRDefault="00161AAE" w:rsidP="00161AAE">
      <w:r w:rsidRPr="00161AAE">
        <w:rPr>
          <w:rFonts w:hint="eastAsia"/>
        </w:rPr>
        <w:t>バランス転送は先に述べたように、「受けるときに</w:t>
      </w:r>
      <w:r w:rsidRPr="00161AAE">
        <w:rPr>
          <w:rFonts w:hint="eastAsia"/>
        </w:rPr>
        <w:t>COLD</w:t>
      </w:r>
      <w:r w:rsidRPr="00161AAE">
        <w:rPr>
          <w:rFonts w:hint="eastAsia"/>
        </w:rPr>
        <w:t>の位相を元に戻し</w:t>
      </w:r>
      <w:r w:rsidRPr="00161AAE">
        <w:rPr>
          <w:rFonts w:hint="eastAsia"/>
        </w:rPr>
        <w:t>HOT</w:t>
      </w:r>
      <w:r w:rsidRPr="00161AAE">
        <w:rPr>
          <w:rFonts w:hint="eastAsia"/>
        </w:rPr>
        <w:t>と合成」します。</w:t>
      </w:r>
      <w:r w:rsidRPr="00161AAE">
        <w:rPr>
          <w:rFonts w:hint="eastAsia"/>
        </w:rPr>
        <w:t>COLD</w:t>
      </w:r>
      <w:r w:rsidRPr="00161AAE">
        <w:rPr>
          <w:rFonts w:hint="eastAsia"/>
        </w:rPr>
        <w:t>を反転することにより、先ほど受けたノイズは</w:t>
      </w:r>
      <w:r w:rsidRPr="00161AAE">
        <w:rPr>
          <w:rFonts w:hint="eastAsia"/>
        </w:rPr>
        <w:t>HOT</w:t>
      </w:r>
      <w:r w:rsidRPr="00161AAE">
        <w:rPr>
          <w:rFonts w:hint="eastAsia"/>
        </w:rPr>
        <w:t>から見ると電気的にマイナス側に同じだけ作用した状態となります。</w:t>
      </w:r>
    </w:p>
    <w:p w:rsidR="00161AAE" w:rsidRDefault="00161AAE" w:rsidP="00161AAE">
      <w:r w:rsidRPr="00161AAE">
        <w:rPr>
          <w:noProof/>
          <w:lang w:bidi="ar-SA"/>
        </w:rPr>
        <w:drawing>
          <wp:inline distT="0" distB="0" distL="0" distR="0" wp14:anchorId="148140FD" wp14:editId="3DA6DBBD">
            <wp:extent cx="5200650" cy="1924050"/>
            <wp:effectExtent l="0" t="0" r="0" b="0"/>
            <wp:docPr id="748" name="図 748" descr="http://img2.blogs.yahoo.co.jp/ybi/1/3f/b3/linear_pcm0153/folder/178506/img_178506_917968_7?137007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2.blogs.yahoo.co.jp/ybi/1/3f/b3/linear_pcm0153/folder/178506/img_178506_917968_7?13700744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0650" cy="1924050"/>
                    </a:xfrm>
                    <a:prstGeom prst="rect">
                      <a:avLst/>
                    </a:prstGeom>
                    <a:noFill/>
                    <a:ln>
                      <a:noFill/>
                    </a:ln>
                  </pic:spPr>
                </pic:pic>
              </a:graphicData>
            </a:graphic>
          </wp:inline>
        </w:drawing>
      </w:r>
    </w:p>
    <w:p w:rsidR="00161AAE" w:rsidRDefault="00161AAE" w:rsidP="00161AAE">
      <w:r>
        <w:rPr>
          <w:rFonts w:hint="eastAsia"/>
        </w:rPr>
        <w:t>最終的に、ノイズが打ち消される仕組みです。</w:t>
      </w:r>
    </w:p>
    <w:p w:rsidR="00161AAE" w:rsidRDefault="00161AAE" w:rsidP="00161AAE">
      <w:r>
        <w:rPr>
          <w:rFonts w:hint="eastAsia"/>
        </w:rPr>
        <w:t>バランス接続（伝送）はある程度の距離を、</w:t>
      </w:r>
      <w:r>
        <w:rPr>
          <w:rFonts w:hint="eastAsia"/>
        </w:rPr>
        <w:t>-60dBu</w:t>
      </w:r>
      <w:r>
        <w:rPr>
          <w:rFonts w:hint="eastAsia"/>
        </w:rPr>
        <w:t>（</w:t>
      </w:r>
      <w:r>
        <w:rPr>
          <w:rFonts w:hint="eastAsia"/>
        </w:rPr>
        <w:t>0.775mVr.m.s.</w:t>
      </w:r>
      <w:r>
        <w:rPr>
          <w:rFonts w:hint="eastAsia"/>
        </w:rPr>
        <w:t>）の様な微弱な信号を伝送するときに能力を発揮します。</w:t>
      </w:r>
    </w:p>
    <w:p w:rsidR="00161AAE" w:rsidRDefault="00161AAE" w:rsidP="00161AAE">
      <w:r>
        <w:rPr>
          <w:rFonts w:hint="eastAsia"/>
        </w:rPr>
        <w:t>近距離で、なおかつラインレベルのような大きな信号を扱うときは能力をほとんど発揮することができないのです。</w:t>
      </w:r>
    </w:p>
    <w:p w:rsidR="00161AAE" w:rsidRDefault="00161AAE" w:rsidP="00161AAE">
      <w:r>
        <w:rPr>
          <w:rFonts w:hint="eastAsia"/>
        </w:rPr>
        <w:t>余談ですが、</w:t>
      </w:r>
      <w:r>
        <w:rPr>
          <w:rFonts w:hint="eastAsia"/>
        </w:rPr>
        <w:t>RS-232C</w:t>
      </w:r>
      <w:r>
        <w:rPr>
          <w:rFonts w:hint="eastAsia"/>
        </w:rPr>
        <w:t>の通信をバランスにした</w:t>
      </w:r>
      <w:r>
        <w:rPr>
          <w:rFonts w:hint="eastAsia"/>
        </w:rPr>
        <w:t>RS-422</w:t>
      </w:r>
      <w:r>
        <w:rPr>
          <w:rFonts w:hint="eastAsia"/>
        </w:rPr>
        <w:t>や、イーサネットなどの</w:t>
      </w:r>
      <w:r>
        <w:rPr>
          <w:rFonts w:hint="eastAsia"/>
        </w:rPr>
        <w:t>RJ45</w:t>
      </w:r>
      <w:r>
        <w:rPr>
          <w:rFonts w:hint="eastAsia"/>
        </w:rPr>
        <w:t>によるツイストペア伝送もバランス伝送です。</w:t>
      </w:r>
    </w:p>
    <w:p w:rsidR="00CF692D" w:rsidRDefault="00CF692D" w:rsidP="00161AAE"/>
    <w:p w:rsidR="00CF692D" w:rsidRDefault="00CF692D" w:rsidP="00161AAE"/>
    <w:p w:rsidR="00CF692D" w:rsidRDefault="00CF692D" w:rsidP="00161AAE"/>
    <w:p w:rsidR="00CF692D" w:rsidRDefault="00CF692D" w:rsidP="00161AAE"/>
    <w:p w:rsidR="00CF692D" w:rsidRDefault="00CF692D" w:rsidP="00161AAE"/>
    <w:p w:rsidR="00CF692D" w:rsidRDefault="00CF692D" w:rsidP="00161AAE"/>
    <w:p w:rsidR="00552809" w:rsidRDefault="00552809" w:rsidP="00552809">
      <w:pPr>
        <w:pStyle w:val="1"/>
        <w:spacing w:before="173"/>
      </w:pPr>
      <w:r>
        <w:rPr>
          <w:rFonts w:hint="eastAsia"/>
        </w:rPr>
        <w:lastRenderedPageBreak/>
        <w:t>コネクタについて</w:t>
      </w:r>
    </w:p>
    <w:p w:rsidR="008F1541" w:rsidRPr="008F1541" w:rsidRDefault="008F1541" w:rsidP="008F1541"/>
    <w:p w:rsidR="00552809" w:rsidRDefault="00552809" w:rsidP="00552809">
      <w:r>
        <w:rPr>
          <w:rFonts w:hint="eastAsia"/>
        </w:rPr>
        <w:t>ここでは、アドバンで使っている様々なコネクタの種類、特徴、接続の仕方などを</w:t>
      </w:r>
    </w:p>
    <w:p w:rsidR="00552809" w:rsidRDefault="00552809" w:rsidP="00552809">
      <w:r>
        <w:rPr>
          <w:rFonts w:hint="eastAsia"/>
        </w:rPr>
        <w:t>説明します。上記のケーブルとあわせて理解すれば、自分でケーブルを作ることも可能</w:t>
      </w:r>
    </w:p>
    <w:p w:rsidR="00552809" w:rsidRDefault="00552809" w:rsidP="00552809">
      <w:r>
        <w:rPr>
          <w:rFonts w:hint="eastAsia"/>
        </w:rPr>
        <w:t>です。ケーブル作りは実際に学んだことを実践するいい機会です。</w:t>
      </w:r>
    </w:p>
    <w:p w:rsidR="008F1541" w:rsidRDefault="008F1541" w:rsidP="00552809"/>
    <w:p w:rsidR="00552809" w:rsidRDefault="00552809" w:rsidP="00552809">
      <w:pPr>
        <w:pStyle w:val="2"/>
      </w:pPr>
      <w:r>
        <w:rPr>
          <w:rFonts w:hint="eastAsia"/>
        </w:rPr>
        <w:t>キャノンコネクタ</w:t>
      </w:r>
      <w:r>
        <w:rPr>
          <w:rFonts w:hint="eastAsia"/>
        </w:rPr>
        <w:t>(XLR</w:t>
      </w:r>
      <w:r>
        <w:rPr>
          <w:rFonts w:hint="eastAsia"/>
        </w:rPr>
        <w:t>コネクタ</w:t>
      </w:r>
      <w:r>
        <w:rPr>
          <w:rFonts w:hint="eastAsia"/>
        </w:rPr>
        <w:t>)</w:t>
      </w:r>
    </w:p>
    <w:p w:rsidR="008F1541" w:rsidRPr="008F1541" w:rsidRDefault="008F1541" w:rsidP="008F1541"/>
    <w:p w:rsidR="00552809" w:rsidRDefault="00552809" w:rsidP="00552809">
      <w:r>
        <w:rPr>
          <w:rFonts w:hint="eastAsia"/>
          <w:noProof/>
          <w:lang w:bidi="ar-SA"/>
        </w:rPr>
        <w:drawing>
          <wp:anchor distT="0" distB="0" distL="114300" distR="114300" simplePos="0" relativeHeight="251962368" behindDoc="0" locked="0" layoutInCell="1" allowOverlap="1" wp14:anchorId="4548B37B" wp14:editId="111A5D03">
            <wp:simplePos x="0" y="0"/>
            <wp:positionH relativeFrom="column">
              <wp:posOffset>1596390</wp:posOffset>
            </wp:positionH>
            <wp:positionV relativeFrom="paragraph">
              <wp:posOffset>1334770</wp:posOffset>
            </wp:positionV>
            <wp:extent cx="1895475" cy="1276350"/>
            <wp:effectExtent l="0" t="0" r="9525" b="0"/>
            <wp:wrapTopAndBottom/>
            <wp:docPr id="740" name="図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54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マイクケーブル、スピーカケーブルなどに使われる</w:t>
      </w:r>
      <w:r>
        <w:rPr>
          <w:rFonts w:hint="eastAsia"/>
        </w:rPr>
        <w:t>3</w:t>
      </w:r>
      <w:r>
        <w:rPr>
          <w:rFonts w:hint="eastAsia"/>
        </w:rPr>
        <w:t>端子コネクタで、正しくは『</w:t>
      </w:r>
      <w:r>
        <w:rPr>
          <w:rFonts w:hint="eastAsia"/>
        </w:rPr>
        <w:t>XLR</w:t>
      </w:r>
      <w:r>
        <w:rPr>
          <w:rFonts w:hint="eastAsia"/>
        </w:rPr>
        <w:t>コネクタ』と言います。頑丈でロック機能がついているため、信頼性を要求される</w:t>
      </w:r>
      <w:r>
        <w:rPr>
          <w:rFonts w:hint="eastAsia"/>
        </w:rPr>
        <w:t>PA</w:t>
      </w:r>
      <w:r>
        <w:rPr>
          <w:rFonts w:hint="eastAsia"/>
        </w:rPr>
        <w:t>では非常に良く使われるコネクタです。</w:t>
      </w:r>
      <w:r w:rsidRPr="00214B73">
        <w:rPr>
          <w:rFonts w:hint="eastAsia"/>
          <w:b/>
        </w:rPr>
        <w:t>立ち上げやマイクケーブルでは</w:t>
      </w:r>
      <w:r w:rsidRPr="00214B73">
        <w:rPr>
          <w:rFonts w:hint="eastAsia"/>
          <w:b/>
        </w:rPr>
        <w:t xml:space="preserve">1 </w:t>
      </w:r>
      <w:r w:rsidRPr="00214B73">
        <w:rPr>
          <w:rFonts w:hint="eastAsia"/>
          <w:b/>
        </w:rPr>
        <w:t>番ピンをグランド、</w:t>
      </w:r>
      <w:r w:rsidRPr="00214B73">
        <w:rPr>
          <w:rFonts w:hint="eastAsia"/>
          <w:b/>
        </w:rPr>
        <w:t xml:space="preserve">2 </w:t>
      </w:r>
      <w:r w:rsidRPr="00214B73">
        <w:rPr>
          <w:rFonts w:hint="eastAsia"/>
          <w:b/>
        </w:rPr>
        <w:t>番ピンをホット、</w:t>
      </w:r>
      <w:r w:rsidRPr="00214B73">
        <w:rPr>
          <w:rFonts w:hint="eastAsia"/>
          <w:b/>
        </w:rPr>
        <w:t xml:space="preserve">3 </w:t>
      </w:r>
      <w:r w:rsidRPr="00214B73">
        <w:rPr>
          <w:rFonts w:hint="eastAsia"/>
          <w:b/>
        </w:rPr>
        <w:t>番ピンをコールド、スピーカケーブルでは</w:t>
      </w:r>
      <w:r w:rsidRPr="00214B73">
        <w:rPr>
          <w:rFonts w:hint="eastAsia"/>
          <w:b/>
        </w:rPr>
        <w:t xml:space="preserve">1 </w:t>
      </w:r>
      <w:r w:rsidRPr="00214B73">
        <w:rPr>
          <w:rFonts w:hint="eastAsia"/>
          <w:b/>
        </w:rPr>
        <w:t>番ピンを無接続にして、</w:t>
      </w:r>
      <w:r w:rsidRPr="00214B73">
        <w:rPr>
          <w:rFonts w:hint="eastAsia"/>
          <w:b/>
        </w:rPr>
        <w:t xml:space="preserve">2 </w:t>
      </w:r>
      <w:r w:rsidRPr="00214B73">
        <w:rPr>
          <w:rFonts w:hint="eastAsia"/>
          <w:b/>
        </w:rPr>
        <w:t>番ピンをホット、</w:t>
      </w:r>
      <w:r w:rsidRPr="00214B73">
        <w:rPr>
          <w:rFonts w:hint="eastAsia"/>
          <w:b/>
        </w:rPr>
        <w:t xml:space="preserve">3 </w:t>
      </w:r>
      <w:r w:rsidRPr="00214B73">
        <w:rPr>
          <w:rFonts w:hint="eastAsia"/>
          <w:b/>
        </w:rPr>
        <w:t>番ピンをグランド</w:t>
      </w:r>
      <w:r>
        <w:rPr>
          <w:rFonts w:hint="eastAsia"/>
        </w:rPr>
        <w:t>に接続します。演劇小屋などに備え付けのケーブルはたまに</w:t>
      </w:r>
      <w:r>
        <w:rPr>
          <w:rFonts w:hint="eastAsia"/>
        </w:rPr>
        <w:t>3</w:t>
      </w:r>
      <w:r>
        <w:rPr>
          <w:rFonts w:hint="eastAsia"/>
        </w:rPr>
        <w:t>番がホットになっていることもありますので、気をつけてください。</w:t>
      </w:r>
    </w:p>
    <w:p w:rsidR="00552809" w:rsidRDefault="00552809" w:rsidP="00552809"/>
    <w:p w:rsidR="00552809" w:rsidRDefault="00552809" w:rsidP="00552809">
      <w:pPr>
        <w:pStyle w:val="2"/>
      </w:pPr>
      <w:r>
        <w:rPr>
          <w:rFonts w:hint="eastAsia"/>
        </w:rPr>
        <w:t>フォンコネクタ</w:t>
      </w:r>
    </w:p>
    <w:p w:rsidR="008F1541" w:rsidRPr="008F1541" w:rsidRDefault="008F1541" w:rsidP="008F1541"/>
    <w:p w:rsidR="00552809" w:rsidRDefault="00552809" w:rsidP="00FD516A">
      <w:r>
        <w:rPr>
          <w:rFonts w:hint="eastAsia"/>
        </w:rPr>
        <w:t>俗に『標準』とも言われるコネクタです。</w:t>
      </w:r>
      <w:r>
        <w:rPr>
          <w:rFonts w:hint="eastAsia"/>
        </w:rPr>
        <w:t xml:space="preserve">2 </w:t>
      </w:r>
      <w:r>
        <w:rPr>
          <w:rFonts w:hint="eastAsia"/>
        </w:rPr>
        <w:t>端子（</w:t>
      </w:r>
      <w:r>
        <w:rPr>
          <w:rFonts w:hint="eastAsia"/>
        </w:rPr>
        <w:t xml:space="preserve">2 </w:t>
      </w:r>
      <w:r>
        <w:rPr>
          <w:rFonts w:hint="eastAsia"/>
        </w:rPr>
        <w:t>ピン）と</w:t>
      </w:r>
      <w:r>
        <w:rPr>
          <w:rFonts w:hint="eastAsia"/>
        </w:rPr>
        <w:t xml:space="preserve">3 </w:t>
      </w:r>
      <w:r>
        <w:rPr>
          <w:rFonts w:hint="eastAsia"/>
        </w:rPr>
        <w:t>端子（</w:t>
      </w:r>
      <w:r>
        <w:rPr>
          <w:rFonts w:hint="eastAsia"/>
        </w:rPr>
        <w:t xml:space="preserve">3 </w:t>
      </w:r>
      <w:r>
        <w:rPr>
          <w:rFonts w:hint="eastAsia"/>
        </w:rPr>
        <w:t>ピン）のものがあり、</w:t>
      </w:r>
      <w:r>
        <w:rPr>
          <w:rFonts w:hint="eastAsia"/>
        </w:rPr>
        <w:t>2</w:t>
      </w:r>
      <w:r>
        <w:rPr>
          <w:rFonts w:hint="eastAsia"/>
        </w:rPr>
        <w:t>端子は楽器用のシールドや、一部のスピーカケーブルなどに、</w:t>
      </w:r>
      <w:r>
        <w:rPr>
          <w:rFonts w:hint="eastAsia"/>
        </w:rPr>
        <w:t>3</w:t>
      </w:r>
      <w:r>
        <w:rPr>
          <w:rFonts w:hint="eastAsia"/>
        </w:rPr>
        <w:t>端子はヘッドフォンなどによく使われます。</w:t>
      </w:r>
      <w:r>
        <w:rPr>
          <w:rFonts w:hint="eastAsia"/>
        </w:rPr>
        <w:t>2</w:t>
      </w:r>
      <w:r>
        <w:rPr>
          <w:rFonts w:hint="eastAsia"/>
        </w:rPr>
        <w:t>端子はその構造上、必ずアンバランス転送になります。またこのフォンコネクタの一回り小さい（</w:t>
      </w:r>
      <w:r>
        <w:rPr>
          <w:rFonts w:hint="eastAsia"/>
        </w:rPr>
        <w:t>3.5</w:t>
      </w:r>
      <w:r>
        <w:rPr>
          <w:rFonts w:hint="eastAsia"/>
        </w:rPr>
        <w:t>φとか書かれて</w:t>
      </w:r>
      <w:r w:rsidR="00F048C2">
        <w:rPr>
          <w:rFonts w:hint="eastAsia"/>
        </w:rPr>
        <w:t>い</w:t>
      </w:r>
      <w:r>
        <w:rPr>
          <w:rFonts w:hint="eastAsia"/>
        </w:rPr>
        <w:t>る）ものを『ミニフォン』</w:t>
      </w:r>
      <w:r w:rsidR="00F048C2">
        <w:rPr>
          <w:rFonts w:hint="eastAsia"/>
        </w:rPr>
        <w:t>、『ミニステレオ』</w:t>
      </w:r>
      <w:r>
        <w:rPr>
          <w:rFonts w:hint="eastAsia"/>
        </w:rPr>
        <w:t>などと呼びます。おもにポータブルプレイヤーのイヤフォンなんかに使われますが、音響の現場ではほとんど使いません。</w:t>
      </w:r>
    </w:p>
    <w:p w:rsidR="00A4287F" w:rsidRDefault="00214B73" w:rsidP="00214B73">
      <w:pPr>
        <w:ind w:firstLine="211"/>
      </w:pPr>
      <w:r w:rsidRPr="00214B73">
        <w:rPr>
          <w:rFonts w:hint="eastAsia"/>
          <w:b/>
          <w:noProof/>
          <w:lang w:bidi="ar-SA"/>
        </w:rPr>
        <w:drawing>
          <wp:anchor distT="0" distB="0" distL="114300" distR="114300" simplePos="0" relativeHeight="251963392" behindDoc="0" locked="0" layoutInCell="1" allowOverlap="1" wp14:anchorId="7F8F039D" wp14:editId="2C8A946C">
            <wp:simplePos x="0" y="0"/>
            <wp:positionH relativeFrom="column">
              <wp:posOffset>1767840</wp:posOffset>
            </wp:positionH>
            <wp:positionV relativeFrom="paragraph">
              <wp:posOffset>527685</wp:posOffset>
            </wp:positionV>
            <wp:extent cx="1857375" cy="1123950"/>
            <wp:effectExtent l="0" t="0" r="9525" b="0"/>
            <wp:wrapTopAndBottom/>
            <wp:docPr id="741" name="図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737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48C2" w:rsidRPr="00214B73">
        <w:rPr>
          <w:rFonts w:hint="eastAsia"/>
          <w:b/>
        </w:rPr>
        <w:t xml:space="preserve">2 </w:t>
      </w:r>
      <w:r w:rsidR="00F048C2" w:rsidRPr="00214B73">
        <w:rPr>
          <w:rFonts w:hint="eastAsia"/>
          <w:b/>
        </w:rPr>
        <w:t>端子の場合、チップをホット、リングをコールド、スリーブをグランドにし、</w:t>
      </w:r>
      <w:r w:rsidR="00F048C2" w:rsidRPr="00214B73">
        <w:rPr>
          <w:rFonts w:hint="eastAsia"/>
          <w:b/>
        </w:rPr>
        <w:t xml:space="preserve">3 </w:t>
      </w:r>
      <w:r w:rsidR="00F048C2" w:rsidRPr="00214B73">
        <w:rPr>
          <w:rFonts w:hint="eastAsia"/>
          <w:b/>
        </w:rPr>
        <w:t>端子の場合はチップをホット、スリーブをグランドにします</w:t>
      </w:r>
      <w:r w:rsidR="00F048C2">
        <w:rPr>
          <w:rFonts w:hint="eastAsia"/>
        </w:rPr>
        <w:t>。</w:t>
      </w:r>
    </w:p>
    <w:p w:rsidR="00F048C2" w:rsidRDefault="00A4287F" w:rsidP="00A4287F">
      <w:pPr>
        <w:pStyle w:val="2"/>
      </w:pPr>
      <w:r>
        <w:rPr>
          <w:rFonts w:hint="eastAsia"/>
        </w:rPr>
        <w:lastRenderedPageBreak/>
        <w:t>RCA</w:t>
      </w:r>
      <w:r>
        <w:rPr>
          <w:rFonts w:hint="eastAsia"/>
        </w:rPr>
        <w:t>ピンコネクタ</w:t>
      </w:r>
    </w:p>
    <w:p w:rsidR="008F1541" w:rsidRPr="008F1541" w:rsidRDefault="008F1541" w:rsidP="008F1541"/>
    <w:p w:rsidR="00A4287F" w:rsidRDefault="002912A6" w:rsidP="00A4287F">
      <w:r w:rsidRPr="00A4287F">
        <w:rPr>
          <w:noProof/>
          <w:lang w:bidi="ar-SA"/>
        </w:rPr>
        <w:drawing>
          <wp:anchor distT="0" distB="0" distL="114300" distR="114300" simplePos="0" relativeHeight="251964416" behindDoc="0" locked="0" layoutInCell="1" allowOverlap="1" wp14:anchorId="5EEBDDB7" wp14:editId="19A59385">
            <wp:simplePos x="0" y="0"/>
            <wp:positionH relativeFrom="column">
              <wp:posOffset>1710690</wp:posOffset>
            </wp:positionH>
            <wp:positionV relativeFrom="paragraph">
              <wp:posOffset>926465</wp:posOffset>
            </wp:positionV>
            <wp:extent cx="2047875" cy="1751965"/>
            <wp:effectExtent l="0" t="0" r="9525" b="635"/>
            <wp:wrapTopAndBottom/>
            <wp:docPr id="742" name="図 742" descr="http://goodhometheater.net/img/cat_cable/rca_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goodhometheater.net/img/cat_cable/rca_cabl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7875" cy="1751965"/>
                    </a:xfrm>
                    <a:prstGeom prst="rect">
                      <a:avLst/>
                    </a:prstGeom>
                    <a:noFill/>
                    <a:ln>
                      <a:noFill/>
                    </a:ln>
                  </pic:spPr>
                </pic:pic>
              </a:graphicData>
            </a:graphic>
            <wp14:sizeRelH relativeFrom="page">
              <wp14:pctWidth>0</wp14:pctWidth>
            </wp14:sizeRelH>
            <wp14:sizeRelV relativeFrom="page">
              <wp14:pctHeight>0</wp14:pctHeight>
            </wp14:sizeRelV>
          </wp:anchor>
        </w:drawing>
      </w:r>
      <w:r w:rsidR="00A4287F">
        <w:rPr>
          <w:rFonts w:hint="eastAsia"/>
        </w:rPr>
        <w:t>単に『</w:t>
      </w:r>
      <w:r w:rsidR="00A4287F">
        <w:rPr>
          <w:rFonts w:hint="eastAsia"/>
        </w:rPr>
        <w:t>RCA</w:t>
      </w:r>
      <w:r w:rsidR="00A4287F">
        <w:rPr>
          <w:rFonts w:hint="eastAsia"/>
        </w:rPr>
        <w:t>』や『ピン』と言ったりすることの多いコネクタです。家庭用の</w:t>
      </w:r>
      <w:r w:rsidR="00A4287F">
        <w:rPr>
          <w:rFonts w:hint="eastAsia"/>
        </w:rPr>
        <w:t>AV</w:t>
      </w:r>
      <w:r w:rsidR="00A4287F">
        <w:rPr>
          <w:rFonts w:hint="eastAsia"/>
        </w:rPr>
        <w:t>機器やオーディオなどによく使われるコネクタですが、強度の問題などから、</w:t>
      </w:r>
      <w:r w:rsidR="00A4287F">
        <w:rPr>
          <w:rFonts w:hint="eastAsia"/>
        </w:rPr>
        <w:t xml:space="preserve">PA </w:t>
      </w:r>
      <w:r w:rsidR="00A4287F">
        <w:rPr>
          <w:rFonts w:hint="eastAsia"/>
        </w:rPr>
        <w:t>で使われることはあまりありません。フォンコネクタと同じように、</w:t>
      </w:r>
      <w:r w:rsidR="00A4287F" w:rsidRPr="00214B73">
        <w:rPr>
          <w:rFonts w:hint="eastAsia"/>
          <w:b/>
        </w:rPr>
        <w:t>チップにホット、スリーブにグランドを接続します</w:t>
      </w:r>
      <w:r w:rsidR="00A4287F">
        <w:rPr>
          <w:rFonts w:hint="eastAsia"/>
        </w:rPr>
        <w:t>。</w:t>
      </w:r>
    </w:p>
    <w:p w:rsidR="008F1541" w:rsidRDefault="008F1541" w:rsidP="00A4287F"/>
    <w:p w:rsidR="00A4287F" w:rsidRDefault="002912A6" w:rsidP="002912A6">
      <w:pPr>
        <w:pStyle w:val="2"/>
      </w:pPr>
      <w:r>
        <w:rPr>
          <w:rFonts w:hint="eastAsia"/>
        </w:rPr>
        <w:t>スピーカーコネクタ</w:t>
      </w:r>
      <w:r>
        <w:rPr>
          <w:rFonts w:hint="eastAsia"/>
        </w:rPr>
        <w:t>(</w:t>
      </w:r>
      <w:r>
        <w:rPr>
          <w:rFonts w:hint="eastAsia"/>
        </w:rPr>
        <w:t>スピコン</w:t>
      </w:r>
      <w:r>
        <w:rPr>
          <w:rFonts w:hint="eastAsia"/>
        </w:rPr>
        <w:t>)</w:t>
      </w:r>
    </w:p>
    <w:p w:rsidR="008F1541" w:rsidRPr="008F1541" w:rsidRDefault="008F1541" w:rsidP="008F1541"/>
    <w:p w:rsidR="002912A6" w:rsidRDefault="002912A6" w:rsidP="002912A6">
      <w:r w:rsidRPr="002912A6">
        <w:rPr>
          <w:noProof/>
          <w:lang w:bidi="ar-SA"/>
        </w:rPr>
        <w:drawing>
          <wp:anchor distT="0" distB="0" distL="114300" distR="114300" simplePos="0" relativeHeight="251965440" behindDoc="0" locked="0" layoutInCell="1" allowOverlap="1" wp14:anchorId="00190739" wp14:editId="5B36C822">
            <wp:simplePos x="0" y="0"/>
            <wp:positionH relativeFrom="column">
              <wp:posOffset>1539240</wp:posOffset>
            </wp:positionH>
            <wp:positionV relativeFrom="paragraph">
              <wp:posOffset>1106170</wp:posOffset>
            </wp:positionV>
            <wp:extent cx="2226945" cy="1962150"/>
            <wp:effectExtent l="0" t="0" r="1905" b="0"/>
            <wp:wrapTopAndBottom/>
            <wp:docPr id="743" name="図 743" descr="http://www.comeon.co.jp/shop/cable/images/tourtek-ts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meon.co.jp/shop/cable/images/tourtek-tss3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26945"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スピーカケーブルのコネクタ専用に使われる特殊なコネクタです。差し込んで回すとロックがかかり抜けにくくなることから、信頼性が高く</w:t>
      </w:r>
      <w:r>
        <w:rPr>
          <w:rFonts w:hint="eastAsia"/>
        </w:rPr>
        <w:t xml:space="preserve">PA </w:t>
      </w:r>
      <w:r>
        <w:rPr>
          <w:rFonts w:hint="eastAsia"/>
        </w:rPr>
        <w:t>の現場で使われる事の多いコネクタです。他のコネクタはケーブルとはんだ付けをしなくてはならないのに対し、スピコンはネジで止めるのが特徴です。芯線の取り外しは容易ですが、その分芯線が抜けやすいので気をつけてください。通常は</w:t>
      </w:r>
      <w:r w:rsidRPr="00214B73">
        <w:rPr>
          <w:rFonts w:hint="eastAsia"/>
          <w:b/>
        </w:rPr>
        <w:t>1+</w:t>
      </w:r>
      <w:r w:rsidRPr="00214B73">
        <w:rPr>
          <w:rFonts w:hint="eastAsia"/>
          <w:b/>
        </w:rPr>
        <w:t>をホット、</w:t>
      </w:r>
      <w:r w:rsidRPr="00214B73">
        <w:rPr>
          <w:rFonts w:hint="eastAsia"/>
          <w:b/>
        </w:rPr>
        <w:t>1-</w:t>
      </w:r>
      <w:r w:rsidRPr="00214B73">
        <w:rPr>
          <w:rFonts w:hint="eastAsia"/>
          <w:b/>
        </w:rPr>
        <w:t>をグランドにします</w:t>
      </w:r>
      <w:r>
        <w:rPr>
          <w:rFonts w:hint="eastAsia"/>
        </w:rPr>
        <w:t>。</w:t>
      </w:r>
    </w:p>
    <w:p w:rsidR="008F1541" w:rsidRDefault="008F1541" w:rsidP="002912A6"/>
    <w:p w:rsidR="002912A6" w:rsidRDefault="002912A6" w:rsidP="002912A6">
      <w:pPr>
        <w:pStyle w:val="2"/>
      </w:pPr>
      <w:r>
        <w:rPr>
          <w:rFonts w:hint="eastAsia"/>
        </w:rPr>
        <w:t>先バラ</w:t>
      </w:r>
    </w:p>
    <w:p w:rsidR="008F1541" w:rsidRPr="008F1541" w:rsidRDefault="008F1541" w:rsidP="008F1541"/>
    <w:p w:rsidR="002912A6" w:rsidRDefault="002912A6" w:rsidP="002912A6">
      <w:r>
        <w:rPr>
          <w:rFonts w:hint="eastAsia"/>
        </w:rPr>
        <w:t>コネクタではないが、ケーブルの先の被覆をはがし、コネクタをつけられる状態にしたものを先バラという。</w:t>
      </w:r>
      <w:r>
        <w:rPr>
          <w:rFonts w:hint="eastAsia"/>
        </w:rPr>
        <w:t>PA</w:t>
      </w:r>
      <w:r>
        <w:rPr>
          <w:rFonts w:hint="eastAsia"/>
        </w:rPr>
        <w:t>ではあまり見かけませんが、一度機材を繋いだら外すことの少ないレコーディングの現場では使われることが多い。</w:t>
      </w:r>
    </w:p>
    <w:p w:rsidR="00217CEA" w:rsidRDefault="00217CEA" w:rsidP="00217CEA">
      <w:pPr>
        <w:pStyle w:val="af2"/>
        <w:keepNext/>
        <w:ind w:firstLineChars="1300" w:firstLine="2741"/>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E068C">
        <w:rPr>
          <w:noProof/>
        </w:rPr>
        <w:t>1</w:t>
      </w:r>
      <w:r>
        <w:fldChar w:fldCharType="end"/>
      </w:r>
      <w:r>
        <w:rPr>
          <w:rFonts w:hint="eastAsia"/>
        </w:rPr>
        <w:t>コネクタ・ケーブル接続表</w:t>
      </w:r>
    </w:p>
    <w:tbl>
      <w:tblPr>
        <w:tblStyle w:val="af3"/>
        <w:tblW w:w="0" w:type="auto"/>
        <w:tblInd w:w="524" w:type="dxa"/>
        <w:tblLook w:val="04A0" w:firstRow="1" w:lastRow="0" w:firstColumn="1" w:lastColumn="0" w:noHBand="0" w:noVBand="1"/>
      </w:tblPr>
      <w:tblGrid>
        <w:gridCol w:w="3085"/>
        <w:gridCol w:w="1418"/>
        <w:gridCol w:w="1417"/>
        <w:gridCol w:w="1559"/>
      </w:tblGrid>
      <w:tr w:rsidR="002912A6" w:rsidTr="00217CEA">
        <w:tc>
          <w:tcPr>
            <w:tcW w:w="3085" w:type="dxa"/>
          </w:tcPr>
          <w:p w:rsidR="002912A6" w:rsidRDefault="002912A6" w:rsidP="002912A6">
            <w:pPr>
              <w:ind w:firstLineChars="0" w:firstLine="0"/>
              <w:jc w:val="center"/>
            </w:pPr>
            <w:r w:rsidRPr="002912A6">
              <w:rPr>
                <w:rFonts w:hint="eastAsia"/>
              </w:rPr>
              <w:t>コネクタ名</w:t>
            </w:r>
          </w:p>
        </w:tc>
        <w:tc>
          <w:tcPr>
            <w:tcW w:w="1418" w:type="dxa"/>
          </w:tcPr>
          <w:p w:rsidR="002912A6" w:rsidRDefault="002912A6" w:rsidP="002912A6">
            <w:pPr>
              <w:ind w:firstLineChars="0" w:firstLine="0"/>
              <w:jc w:val="center"/>
            </w:pPr>
            <w:r>
              <w:rPr>
                <w:rFonts w:hint="eastAsia"/>
              </w:rPr>
              <w:t>ホット</w:t>
            </w:r>
          </w:p>
        </w:tc>
        <w:tc>
          <w:tcPr>
            <w:tcW w:w="1417" w:type="dxa"/>
          </w:tcPr>
          <w:p w:rsidR="002912A6" w:rsidRDefault="002912A6" w:rsidP="002912A6">
            <w:pPr>
              <w:ind w:firstLineChars="0" w:firstLine="0"/>
              <w:jc w:val="center"/>
            </w:pPr>
            <w:r>
              <w:rPr>
                <w:rFonts w:hint="eastAsia"/>
              </w:rPr>
              <w:t>コールド</w:t>
            </w:r>
          </w:p>
        </w:tc>
        <w:tc>
          <w:tcPr>
            <w:tcW w:w="1559" w:type="dxa"/>
          </w:tcPr>
          <w:p w:rsidR="002912A6" w:rsidRDefault="002912A6" w:rsidP="002912A6">
            <w:pPr>
              <w:ind w:firstLineChars="0" w:firstLine="0"/>
              <w:jc w:val="center"/>
            </w:pPr>
            <w:r>
              <w:rPr>
                <w:rFonts w:hint="eastAsia"/>
              </w:rPr>
              <w:t>グランド</w:t>
            </w:r>
          </w:p>
        </w:tc>
      </w:tr>
      <w:tr w:rsidR="002912A6" w:rsidTr="00217CEA">
        <w:tc>
          <w:tcPr>
            <w:tcW w:w="3085" w:type="dxa"/>
          </w:tcPr>
          <w:p w:rsidR="002912A6" w:rsidRDefault="002912A6" w:rsidP="002912A6">
            <w:pPr>
              <w:ind w:firstLineChars="0" w:firstLine="0"/>
              <w:jc w:val="center"/>
            </w:pPr>
            <w:r w:rsidRPr="002912A6">
              <w:rPr>
                <w:rFonts w:hint="eastAsia"/>
              </w:rPr>
              <w:t>キャノン（バランス）</w:t>
            </w:r>
          </w:p>
        </w:tc>
        <w:tc>
          <w:tcPr>
            <w:tcW w:w="1418" w:type="dxa"/>
          </w:tcPr>
          <w:p w:rsidR="002912A6" w:rsidRDefault="002912A6" w:rsidP="002912A6">
            <w:pPr>
              <w:ind w:firstLineChars="0" w:firstLine="0"/>
              <w:jc w:val="center"/>
            </w:pPr>
            <w:r>
              <w:rPr>
                <w:rFonts w:hint="eastAsia"/>
              </w:rPr>
              <w:t>2</w:t>
            </w:r>
            <w:r>
              <w:rPr>
                <w:rFonts w:hint="eastAsia"/>
              </w:rPr>
              <w:t>番</w:t>
            </w:r>
          </w:p>
        </w:tc>
        <w:tc>
          <w:tcPr>
            <w:tcW w:w="1417" w:type="dxa"/>
          </w:tcPr>
          <w:p w:rsidR="002912A6" w:rsidRDefault="002912A6" w:rsidP="002912A6">
            <w:pPr>
              <w:ind w:firstLineChars="0" w:firstLine="0"/>
              <w:jc w:val="center"/>
            </w:pPr>
            <w:r>
              <w:rPr>
                <w:rFonts w:hint="eastAsia"/>
              </w:rPr>
              <w:t>3</w:t>
            </w:r>
            <w:r>
              <w:rPr>
                <w:rFonts w:hint="eastAsia"/>
              </w:rPr>
              <w:t>番</w:t>
            </w:r>
          </w:p>
        </w:tc>
        <w:tc>
          <w:tcPr>
            <w:tcW w:w="1559" w:type="dxa"/>
          </w:tcPr>
          <w:p w:rsidR="002912A6" w:rsidRDefault="002912A6" w:rsidP="002912A6">
            <w:pPr>
              <w:ind w:firstLineChars="0" w:firstLine="0"/>
              <w:jc w:val="center"/>
            </w:pPr>
            <w:r>
              <w:rPr>
                <w:rFonts w:hint="eastAsia"/>
              </w:rPr>
              <w:t>1</w:t>
            </w:r>
            <w:r>
              <w:rPr>
                <w:rFonts w:hint="eastAsia"/>
              </w:rPr>
              <w:t>番</w:t>
            </w:r>
          </w:p>
        </w:tc>
      </w:tr>
      <w:tr w:rsidR="002912A6" w:rsidTr="00217CEA">
        <w:tc>
          <w:tcPr>
            <w:tcW w:w="3085" w:type="dxa"/>
          </w:tcPr>
          <w:p w:rsidR="002912A6" w:rsidRDefault="002912A6" w:rsidP="002912A6">
            <w:pPr>
              <w:ind w:firstLineChars="0" w:firstLine="0"/>
              <w:jc w:val="center"/>
            </w:pPr>
            <w:r w:rsidRPr="002912A6">
              <w:rPr>
                <w:rFonts w:hint="eastAsia"/>
              </w:rPr>
              <w:t>キャノン（アンバランス）</w:t>
            </w:r>
          </w:p>
        </w:tc>
        <w:tc>
          <w:tcPr>
            <w:tcW w:w="1418" w:type="dxa"/>
          </w:tcPr>
          <w:p w:rsidR="002912A6" w:rsidRDefault="002912A6" w:rsidP="002912A6">
            <w:pPr>
              <w:ind w:firstLineChars="0" w:firstLine="0"/>
              <w:jc w:val="center"/>
            </w:pPr>
            <w:r>
              <w:rPr>
                <w:rFonts w:hint="eastAsia"/>
              </w:rPr>
              <w:t>2</w:t>
            </w:r>
            <w:r>
              <w:rPr>
                <w:rFonts w:hint="eastAsia"/>
              </w:rPr>
              <w:t>番</w:t>
            </w:r>
          </w:p>
        </w:tc>
        <w:tc>
          <w:tcPr>
            <w:tcW w:w="1417" w:type="dxa"/>
          </w:tcPr>
          <w:p w:rsidR="002912A6" w:rsidRDefault="002912A6" w:rsidP="002912A6">
            <w:pPr>
              <w:ind w:firstLineChars="0" w:firstLine="0"/>
              <w:jc w:val="center"/>
            </w:pPr>
            <w:r w:rsidRPr="002912A6">
              <w:rPr>
                <w:rFonts w:hint="eastAsia"/>
              </w:rPr>
              <w:t>－</w:t>
            </w:r>
          </w:p>
        </w:tc>
        <w:tc>
          <w:tcPr>
            <w:tcW w:w="1559" w:type="dxa"/>
          </w:tcPr>
          <w:p w:rsidR="002912A6" w:rsidRDefault="002912A6" w:rsidP="002912A6">
            <w:pPr>
              <w:ind w:firstLineChars="0" w:firstLine="0"/>
              <w:jc w:val="center"/>
            </w:pPr>
            <w:r>
              <w:rPr>
                <w:rFonts w:hint="eastAsia"/>
              </w:rPr>
              <w:t>3</w:t>
            </w:r>
            <w:r>
              <w:rPr>
                <w:rFonts w:hint="eastAsia"/>
              </w:rPr>
              <w:t>番</w:t>
            </w:r>
          </w:p>
        </w:tc>
      </w:tr>
      <w:tr w:rsidR="002912A6" w:rsidTr="00217CEA">
        <w:tc>
          <w:tcPr>
            <w:tcW w:w="3085" w:type="dxa"/>
          </w:tcPr>
          <w:p w:rsidR="002912A6" w:rsidRDefault="002912A6" w:rsidP="002912A6">
            <w:pPr>
              <w:ind w:firstLineChars="0" w:firstLine="0"/>
              <w:jc w:val="center"/>
            </w:pPr>
            <w:r w:rsidRPr="002912A6">
              <w:rPr>
                <w:rFonts w:hint="eastAsia"/>
              </w:rPr>
              <w:t>フォン（</w:t>
            </w:r>
            <w:r w:rsidRPr="002912A6">
              <w:rPr>
                <w:rFonts w:hint="eastAsia"/>
              </w:rPr>
              <w:t>3</w:t>
            </w:r>
            <w:r w:rsidRPr="002912A6">
              <w:rPr>
                <w:rFonts w:hint="eastAsia"/>
              </w:rPr>
              <w:t>端子</w:t>
            </w:r>
            <w:r>
              <w:rPr>
                <w:rFonts w:hint="eastAsia"/>
              </w:rPr>
              <w:t>）</w:t>
            </w:r>
          </w:p>
        </w:tc>
        <w:tc>
          <w:tcPr>
            <w:tcW w:w="1418" w:type="dxa"/>
          </w:tcPr>
          <w:p w:rsidR="002912A6" w:rsidRDefault="002912A6" w:rsidP="002912A6">
            <w:pPr>
              <w:ind w:firstLineChars="0" w:firstLine="0"/>
              <w:jc w:val="center"/>
            </w:pPr>
            <w:r>
              <w:rPr>
                <w:rFonts w:hint="eastAsia"/>
              </w:rPr>
              <w:t>チップ</w:t>
            </w:r>
          </w:p>
        </w:tc>
        <w:tc>
          <w:tcPr>
            <w:tcW w:w="1417" w:type="dxa"/>
          </w:tcPr>
          <w:p w:rsidR="002912A6" w:rsidRDefault="002912A6" w:rsidP="002912A6">
            <w:pPr>
              <w:ind w:firstLineChars="0" w:firstLine="0"/>
              <w:jc w:val="center"/>
            </w:pPr>
            <w:r>
              <w:rPr>
                <w:rFonts w:hint="eastAsia"/>
              </w:rPr>
              <w:t>リング</w:t>
            </w:r>
          </w:p>
        </w:tc>
        <w:tc>
          <w:tcPr>
            <w:tcW w:w="1559" w:type="dxa"/>
          </w:tcPr>
          <w:p w:rsidR="002912A6" w:rsidRDefault="002912A6" w:rsidP="002912A6">
            <w:pPr>
              <w:ind w:firstLineChars="0" w:firstLine="0"/>
              <w:jc w:val="center"/>
            </w:pPr>
            <w:r>
              <w:rPr>
                <w:rFonts w:hint="eastAsia"/>
              </w:rPr>
              <w:t>スリーブ</w:t>
            </w:r>
          </w:p>
        </w:tc>
      </w:tr>
      <w:tr w:rsidR="002912A6" w:rsidTr="00217CEA">
        <w:tc>
          <w:tcPr>
            <w:tcW w:w="3085" w:type="dxa"/>
          </w:tcPr>
          <w:p w:rsidR="002912A6" w:rsidRDefault="002912A6" w:rsidP="002912A6">
            <w:pPr>
              <w:ind w:firstLineChars="0" w:firstLine="0"/>
              <w:jc w:val="center"/>
            </w:pPr>
            <w:r w:rsidRPr="002912A6">
              <w:rPr>
                <w:rFonts w:hint="eastAsia"/>
              </w:rPr>
              <w:t>フォン（</w:t>
            </w:r>
            <w:r w:rsidRPr="002912A6">
              <w:rPr>
                <w:rFonts w:hint="eastAsia"/>
              </w:rPr>
              <w:t>2</w:t>
            </w:r>
            <w:r w:rsidRPr="002912A6">
              <w:rPr>
                <w:rFonts w:hint="eastAsia"/>
              </w:rPr>
              <w:t>端子</w:t>
            </w:r>
            <w:r>
              <w:rPr>
                <w:rFonts w:hint="eastAsia"/>
              </w:rPr>
              <w:t>）</w:t>
            </w:r>
          </w:p>
        </w:tc>
        <w:tc>
          <w:tcPr>
            <w:tcW w:w="1418" w:type="dxa"/>
          </w:tcPr>
          <w:p w:rsidR="002912A6" w:rsidRDefault="002912A6" w:rsidP="002912A6">
            <w:pPr>
              <w:ind w:firstLineChars="0" w:firstLine="0"/>
              <w:jc w:val="center"/>
            </w:pPr>
            <w:r>
              <w:rPr>
                <w:rFonts w:hint="eastAsia"/>
              </w:rPr>
              <w:t>チップ</w:t>
            </w:r>
          </w:p>
        </w:tc>
        <w:tc>
          <w:tcPr>
            <w:tcW w:w="1417" w:type="dxa"/>
          </w:tcPr>
          <w:p w:rsidR="002912A6" w:rsidRDefault="002912A6" w:rsidP="002912A6">
            <w:pPr>
              <w:ind w:firstLineChars="0" w:firstLine="0"/>
              <w:jc w:val="center"/>
            </w:pPr>
            <w:r w:rsidRPr="002912A6">
              <w:rPr>
                <w:rFonts w:hint="eastAsia"/>
              </w:rPr>
              <w:t>－</w:t>
            </w:r>
          </w:p>
        </w:tc>
        <w:tc>
          <w:tcPr>
            <w:tcW w:w="1559" w:type="dxa"/>
          </w:tcPr>
          <w:p w:rsidR="002912A6" w:rsidRDefault="002912A6" w:rsidP="002912A6">
            <w:pPr>
              <w:ind w:firstLineChars="0" w:firstLine="0"/>
              <w:jc w:val="center"/>
            </w:pPr>
            <w:r>
              <w:rPr>
                <w:rFonts w:hint="eastAsia"/>
              </w:rPr>
              <w:t>スリーブ</w:t>
            </w:r>
          </w:p>
        </w:tc>
      </w:tr>
      <w:tr w:rsidR="002912A6" w:rsidTr="00217CEA">
        <w:tc>
          <w:tcPr>
            <w:tcW w:w="3085" w:type="dxa"/>
          </w:tcPr>
          <w:p w:rsidR="002912A6" w:rsidRDefault="002912A6" w:rsidP="002912A6">
            <w:pPr>
              <w:ind w:firstLineChars="0" w:firstLine="0"/>
              <w:jc w:val="center"/>
            </w:pPr>
            <w:r w:rsidRPr="002912A6">
              <w:rPr>
                <w:rFonts w:hint="eastAsia"/>
              </w:rPr>
              <w:t>RCA</w:t>
            </w:r>
            <w:r w:rsidRPr="002912A6">
              <w:rPr>
                <w:rFonts w:hint="eastAsia"/>
              </w:rPr>
              <w:t>ピン</w:t>
            </w:r>
          </w:p>
        </w:tc>
        <w:tc>
          <w:tcPr>
            <w:tcW w:w="1418" w:type="dxa"/>
          </w:tcPr>
          <w:p w:rsidR="002912A6" w:rsidRDefault="002912A6" w:rsidP="002912A6">
            <w:pPr>
              <w:ind w:firstLineChars="0" w:firstLine="0"/>
              <w:jc w:val="center"/>
            </w:pPr>
            <w:r>
              <w:rPr>
                <w:rFonts w:hint="eastAsia"/>
              </w:rPr>
              <w:t>チップ</w:t>
            </w:r>
          </w:p>
        </w:tc>
        <w:tc>
          <w:tcPr>
            <w:tcW w:w="1417" w:type="dxa"/>
          </w:tcPr>
          <w:p w:rsidR="002912A6" w:rsidRDefault="002912A6" w:rsidP="002912A6">
            <w:pPr>
              <w:ind w:firstLineChars="0" w:firstLine="0"/>
              <w:jc w:val="center"/>
            </w:pPr>
            <w:r w:rsidRPr="002912A6">
              <w:rPr>
                <w:rFonts w:hint="eastAsia"/>
              </w:rPr>
              <w:t>－</w:t>
            </w:r>
          </w:p>
        </w:tc>
        <w:tc>
          <w:tcPr>
            <w:tcW w:w="1559" w:type="dxa"/>
          </w:tcPr>
          <w:p w:rsidR="002912A6" w:rsidRDefault="002912A6" w:rsidP="002912A6">
            <w:pPr>
              <w:ind w:firstLineChars="0" w:firstLine="0"/>
              <w:jc w:val="center"/>
            </w:pPr>
            <w:r>
              <w:rPr>
                <w:rFonts w:hint="eastAsia"/>
              </w:rPr>
              <w:t>スリーブ</w:t>
            </w:r>
          </w:p>
        </w:tc>
      </w:tr>
      <w:tr w:rsidR="002912A6" w:rsidTr="00217CEA">
        <w:tc>
          <w:tcPr>
            <w:tcW w:w="3085" w:type="dxa"/>
          </w:tcPr>
          <w:p w:rsidR="002912A6" w:rsidRDefault="002912A6" w:rsidP="002912A6">
            <w:pPr>
              <w:ind w:firstLineChars="0" w:firstLine="0"/>
              <w:jc w:val="center"/>
            </w:pPr>
            <w:r w:rsidRPr="002912A6">
              <w:rPr>
                <w:rFonts w:hint="eastAsia"/>
              </w:rPr>
              <w:t>スピコン</w:t>
            </w:r>
          </w:p>
        </w:tc>
        <w:tc>
          <w:tcPr>
            <w:tcW w:w="1418" w:type="dxa"/>
          </w:tcPr>
          <w:p w:rsidR="002912A6" w:rsidRDefault="002912A6" w:rsidP="002912A6">
            <w:pPr>
              <w:ind w:firstLineChars="0" w:firstLine="0"/>
              <w:jc w:val="center"/>
            </w:pPr>
            <w:r>
              <w:rPr>
                <w:rFonts w:hint="eastAsia"/>
              </w:rPr>
              <w:t>1+</w:t>
            </w:r>
          </w:p>
        </w:tc>
        <w:tc>
          <w:tcPr>
            <w:tcW w:w="1417" w:type="dxa"/>
          </w:tcPr>
          <w:p w:rsidR="002912A6" w:rsidRDefault="002912A6" w:rsidP="002912A6">
            <w:pPr>
              <w:ind w:firstLineChars="0" w:firstLine="0"/>
              <w:jc w:val="center"/>
            </w:pPr>
            <w:r w:rsidRPr="002912A6">
              <w:rPr>
                <w:rFonts w:hint="eastAsia"/>
              </w:rPr>
              <w:t>－</w:t>
            </w:r>
          </w:p>
        </w:tc>
        <w:tc>
          <w:tcPr>
            <w:tcW w:w="1559" w:type="dxa"/>
          </w:tcPr>
          <w:p w:rsidR="002912A6" w:rsidRDefault="002912A6" w:rsidP="002912A6">
            <w:pPr>
              <w:ind w:firstLineChars="0" w:firstLine="0"/>
              <w:jc w:val="center"/>
            </w:pPr>
            <w:r>
              <w:rPr>
                <w:rFonts w:hint="eastAsia"/>
              </w:rPr>
              <w:t>1-</w:t>
            </w:r>
          </w:p>
        </w:tc>
      </w:tr>
    </w:tbl>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CF692D" w:rsidRDefault="00CF692D" w:rsidP="002912A6"/>
    <w:p w:rsidR="00217CEA" w:rsidRDefault="00217CEA" w:rsidP="00217CEA">
      <w:pPr>
        <w:pStyle w:val="1"/>
        <w:spacing w:before="173"/>
      </w:pPr>
      <w:r>
        <w:rPr>
          <w:rFonts w:hint="eastAsia"/>
        </w:rPr>
        <w:lastRenderedPageBreak/>
        <w:t>音の基準レベル</w:t>
      </w:r>
    </w:p>
    <w:p w:rsidR="008F1541" w:rsidRPr="008F1541" w:rsidRDefault="008F1541" w:rsidP="008F1541"/>
    <w:p w:rsidR="00217CEA" w:rsidRDefault="00217CEA" w:rsidP="00217CEA">
      <w:r w:rsidRPr="00217CEA">
        <w:rPr>
          <w:rFonts w:hint="eastAsia"/>
        </w:rPr>
        <w:t>この話は各社・各業界が完全な統一を出来ていないために、非常にわかりにくく、また取り扱う音のレベルのレンジ（大きい音から小さい音の幅）が</w:t>
      </w:r>
      <w:r w:rsidRPr="00217CEA">
        <w:rPr>
          <w:rFonts w:hint="eastAsia"/>
        </w:rPr>
        <w:t>PA</w:t>
      </w:r>
      <w:r w:rsidRPr="00217CEA">
        <w:rPr>
          <w:rFonts w:hint="eastAsia"/>
        </w:rPr>
        <w:t>・</w:t>
      </w:r>
      <w:r w:rsidRPr="00217CEA">
        <w:rPr>
          <w:rFonts w:hint="eastAsia"/>
        </w:rPr>
        <w:t>DTM</w:t>
      </w:r>
      <w:r w:rsidRPr="00217CEA">
        <w:rPr>
          <w:rFonts w:hint="eastAsia"/>
        </w:rPr>
        <w:t>・オーディオで大きく違うことから普遍的な説明にまで至らないことをご了承ください。</w:t>
      </w:r>
    </w:p>
    <w:p w:rsidR="00217CEA" w:rsidRDefault="00217CEA" w:rsidP="00217CEA"/>
    <w:p w:rsidR="00217CEA" w:rsidRDefault="00217CEA" w:rsidP="00217CEA">
      <w:r>
        <w:rPr>
          <w:rFonts w:hint="eastAsia"/>
        </w:rPr>
        <w:t>※もし、完全な理解を目指すならば、非常にわかりやすい参考書がありますので以下をオススメいたします。</w:t>
      </w:r>
    </w:p>
    <w:p w:rsidR="00217CEA" w:rsidRDefault="00217CEA" w:rsidP="00217CEA">
      <w:r>
        <w:rPr>
          <w:rFonts w:hint="eastAsia"/>
        </w:rPr>
        <w:t>サウンドクリエイターのための電気実用講座　大塚明著　洋泉社</w:t>
      </w:r>
    </w:p>
    <w:p w:rsidR="00217CEA" w:rsidRDefault="00217CEA" w:rsidP="00217CEA"/>
    <w:p w:rsidR="00217CEA" w:rsidRDefault="00217CEA" w:rsidP="00217CEA">
      <w:r>
        <w:rPr>
          <w:rFonts w:hint="eastAsia"/>
        </w:rPr>
        <w:t>話を簡潔にするために、一覧表を作成</w:t>
      </w:r>
      <w:r w:rsidRPr="00217CEA">
        <w:rPr>
          <w:rFonts w:hint="eastAsia"/>
        </w:rPr>
        <w:t>。</w:t>
      </w:r>
    </w:p>
    <w:tbl>
      <w:tblPr>
        <w:tblStyle w:val="af3"/>
        <w:tblW w:w="0" w:type="auto"/>
        <w:tblInd w:w="959" w:type="dxa"/>
        <w:tblLook w:val="04A0" w:firstRow="1" w:lastRow="0" w:firstColumn="1" w:lastColumn="0" w:noHBand="0" w:noVBand="1"/>
      </w:tblPr>
      <w:tblGrid>
        <w:gridCol w:w="3392"/>
        <w:gridCol w:w="3412"/>
      </w:tblGrid>
      <w:tr w:rsidR="00217CEA" w:rsidTr="00257944">
        <w:tc>
          <w:tcPr>
            <w:tcW w:w="6804" w:type="dxa"/>
            <w:gridSpan w:val="2"/>
            <w:shd w:val="clear" w:color="auto" w:fill="FFFF00"/>
          </w:tcPr>
          <w:p w:rsidR="00217CEA" w:rsidRDefault="00217CEA" w:rsidP="00260818">
            <w:pPr>
              <w:ind w:firstLineChars="0" w:firstLine="0"/>
              <w:jc w:val="center"/>
            </w:pPr>
            <w:r>
              <w:rPr>
                <w:rFonts w:hint="eastAsia"/>
              </w:rPr>
              <w:t>dB</w:t>
            </w:r>
            <w:r>
              <w:rPr>
                <w:rFonts w:hint="eastAsia"/>
              </w:rPr>
              <w:t>対比表</w:t>
            </w:r>
          </w:p>
        </w:tc>
      </w:tr>
      <w:tr w:rsidR="00217CEA" w:rsidTr="00260818">
        <w:tc>
          <w:tcPr>
            <w:tcW w:w="3392" w:type="dxa"/>
          </w:tcPr>
          <w:p w:rsidR="00217CEA" w:rsidRDefault="00217CEA" w:rsidP="00260818">
            <w:pPr>
              <w:ind w:firstLineChars="0" w:firstLine="0"/>
              <w:jc w:val="center"/>
            </w:pPr>
            <w:r>
              <w:rPr>
                <w:rFonts w:hint="eastAsia"/>
              </w:rPr>
              <w:t>dB</w:t>
            </w:r>
          </w:p>
        </w:tc>
        <w:tc>
          <w:tcPr>
            <w:tcW w:w="3412" w:type="dxa"/>
          </w:tcPr>
          <w:p w:rsidR="00217CEA" w:rsidRDefault="00217CEA" w:rsidP="00260818">
            <w:pPr>
              <w:ind w:firstLineChars="0" w:firstLine="0"/>
              <w:jc w:val="center"/>
            </w:pPr>
            <w:r>
              <w:rPr>
                <w:rFonts w:hint="eastAsia"/>
              </w:rPr>
              <w:t>%(</w:t>
            </w:r>
            <w:r>
              <w:rPr>
                <w:rFonts w:hint="eastAsia"/>
              </w:rPr>
              <w:t>約</w:t>
            </w:r>
            <w:r>
              <w:rPr>
                <w:rFonts w:hint="eastAsia"/>
              </w:rPr>
              <w:t>)</w:t>
            </w:r>
          </w:p>
        </w:tc>
      </w:tr>
      <w:tr w:rsidR="00217CEA" w:rsidTr="00260818">
        <w:tc>
          <w:tcPr>
            <w:tcW w:w="3392" w:type="dxa"/>
          </w:tcPr>
          <w:p w:rsidR="00217CEA" w:rsidRDefault="00217CEA" w:rsidP="00260818">
            <w:pPr>
              <w:ind w:firstLineChars="0" w:firstLine="0"/>
              <w:jc w:val="center"/>
            </w:pPr>
            <w:r>
              <w:rPr>
                <w:rFonts w:hint="eastAsia"/>
              </w:rPr>
              <w:t>+20</w:t>
            </w:r>
            <w:r w:rsidR="007C3CF3">
              <w:rPr>
                <w:rFonts w:hint="eastAsia"/>
              </w:rPr>
              <w:t>dB</w:t>
            </w:r>
          </w:p>
        </w:tc>
        <w:tc>
          <w:tcPr>
            <w:tcW w:w="3412" w:type="dxa"/>
          </w:tcPr>
          <w:p w:rsidR="00217CEA" w:rsidRDefault="00217CEA" w:rsidP="00260818">
            <w:pPr>
              <w:ind w:firstLineChars="0" w:firstLine="0"/>
              <w:jc w:val="center"/>
            </w:pPr>
            <w:r>
              <w:rPr>
                <w:rFonts w:hint="eastAsia"/>
              </w:rPr>
              <w:t>1000.0%</w:t>
            </w:r>
          </w:p>
        </w:tc>
      </w:tr>
      <w:tr w:rsidR="00217CEA" w:rsidTr="00260818">
        <w:tc>
          <w:tcPr>
            <w:tcW w:w="3392" w:type="dxa"/>
          </w:tcPr>
          <w:p w:rsidR="00217CEA" w:rsidRDefault="00217CEA" w:rsidP="00260818">
            <w:pPr>
              <w:ind w:firstLineChars="0" w:firstLine="0"/>
              <w:jc w:val="center"/>
            </w:pPr>
            <w:r>
              <w:rPr>
                <w:rFonts w:hint="eastAsia"/>
              </w:rPr>
              <w:t>+18</w:t>
            </w:r>
            <w:r w:rsidR="007C3CF3">
              <w:rPr>
                <w:rFonts w:hint="eastAsia"/>
              </w:rPr>
              <w:t>dB</w:t>
            </w:r>
          </w:p>
        </w:tc>
        <w:tc>
          <w:tcPr>
            <w:tcW w:w="3412" w:type="dxa"/>
          </w:tcPr>
          <w:p w:rsidR="00217CEA" w:rsidRDefault="00217CEA" w:rsidP="00260818">
            <w:pPr>
              <w:ind w:firstLineChars="0" w:firstLine="0"/>
              <w:jc w:val="center"/>
            </w:pPr>
            <w:r>
              <w:rPr>
                <w:rFonts w:hint="eastAsia"/>
              </w:rPr>
              <w:t>794.3%</w:t>
            </w:r>
          </w:p>
        </w:tc>
      </w:tr>
      <w:tr w:rsidR="00217CEA" w:rsidTr="00260818">
        <w:tc>
          <w:tcPr>
            <w:tcW w:w="3392" w:type="dxa"/>
          </w:tcPr>
          <w:p w:rsidR="00217CEA" w:rsidRDefault="00217CEA" w:rsidP="00260818">
            <w:pPr>
              <w:ind w:firstLineChars="0" w:firstLine="0"/>
              <w:jc w:val="center"/>
            </w:pPr>
            <w:r>
              <w:rPr>
                <w:rFonts w:hint="eastAsia"/>
              </w:rPr>
              <w:t>+12</w:t>
            </w:r>
            <w:r w:rsidR="007C3CF3">
              <w:rPr>
                <w:rFonts w:hint="eastAsia"/>
              </w:rPr>
              <w:t>dB</w:t>
            </w:r>
          </w:p>
        </w:tc>
        <w:tc>
          <w:tcPr>
            <w:tcW w:w="3412" w:type="dxa"/>
          </w:tcPr>
          <w:p w:rsidR="00217CEA" w:rsidRDefault="007C3CF3" w:rsidP="00260818">
            <w:pPr>
              <w:ind w:firstLineChars="0" w:firstLine="0"/>
              <w:jc w:val="center"/>
            </w:pPr>
            <w:r>
              <w:rPr>
                <w:rFonts w:hint="eastAsia"/>
              </w:rPr>
              <w:t>400.0%</w:t>
            </w:r>
          </w:p>
        </w:tc>
      </w:tr>
      <w:tr w:rsidR="00217CEA" w:rsidTr="00260818">
        <w:tc>
          <w:tcPr>
            <w:tcW w:w="3392" w:type="dxa"/>
          </w:tcPr>
          <w:p w:rsidR="00217CEA" w:rsidRDefault="007C3CF3" w:rsidP="00260818">
            <w:pPr>
              <w:ind w:firstLineChars="0" w:firstLine="0"/>
              <w:jc w:val="center"/>
            </w:pPr>
            <w:r>
              <w:rPr>
                <w:rFonts w:hint="eastAsia"/>
              </w:rPr>
              <w:t>+10dB</w:t>
            </w:r>
          </w:p>
        </w:tc>
        <w:tc>
          <w:tcPr>
            <w:tcW w:w="3412" w:type="dxa"/>
          </w:tcPr>
          <w:p w:rsidR="00217CEA" w:rsidRDefault="007C3CF3" w:rsidP="00260818">
            <w:pPr>
              <w:ind w:firstLineChars="0" w:firstLine="0"/>
              <w:jc w:val="center"/>
            </w:pPr>
            <w:r>
              <w:rPr>
                <w:rFonts w:hint="eastAsia"/>
              </w:rPr>
              <w:t>316.2%</w:t>
            </w:r>
          </w:p>
        </w:tc>
      </w:tr>
      <w:tr w:rsidR="00217CEA" w:rsidTr="00260818">
        <w:tc>
          <w:tcPr>
            <w:tcW w:w="3392" w:type="dxa"/>
          </w:tcPr>
          <w:p w:rsidR="00217CEA" w:rsidRDefault="00260818" w:rsidP="00260818">
            <w:pPr>
              <w:ind w:firstLineChars="0" w:firstLine="0"/>
              <w:jc w:val="center"/>
            </w:pPr>
            <w:r>
              <w:rPr>
                <w:rFonts w:hint="eastAsia"/>
              </w:rPr>
              <w:t>+6dB</w:t>
            </w:r>
          </w:p>
        </w:tc>
        <w:tc>
          <w:tcPr>
            <w:tcW w:w="3412" w:type="dxa"/>
          </w:tcPr>
          <w:p w:rsidR="00217CEA" w:rsidRDefault="00260818" w:rsidP="00260818">
            <w:pPr>
              <w:ind w:firstLineChars="0" w:firstLine="0"/>
              <w:jc w:val="center"/>
            </w:pPr>
            <w:r>
              <w:rPr>
                <w:rFonts w:hint="eastAsia"/>
              </w:rPr>
              <w:t>200.0%</w:t>
            </w:r>
          </w:p>
        </w:tc>
      </w:tr>
      <w:tr w:rsidR="00217CEA" w:rsidTr="00260818">
        <w:tc>
          <w:tcPr>
            <w:tcW w:w="3392" w:type="dxa"/>
          </w:tcPr>
          <w:p w:rsidR="00217CEA" w:rsidRDefault="00260818" w:rsidP="00260818">
            <w:pPr>
              <w:ind w:firstLineChars="0" w:firstLine="0"/>
              <w:jc w:val="center"/>
            </w:pPr>
            <w:r>
              <w:rPr>
                <w:rFonts w:hint="eastAsia"/>
              </w:rPr>
              <w:t>+4dB</w:t>
            </w:r>
          </w:p>
        </w:tc>
        <w:tc>
          <w:tcPr>
            <w:tcW w:w="3412" w:type="dxa"/>
          </w:tcPr>
          <w:p w:rsidR="00217CEA" w:rsidRDefault="00260818" w:rsidP="00260818">
            <w:pPr>
              <w:ind w:firstLineChars="0" w:firstLine="0"/>
              <w:jc w:val="center"/>
            </w:pPr>
            <w:r>
              <w:rPr>
                <w:rFonts w:hint="eastAsia"/>
              </w:rPr>
              <w:t>158.5%</w:t>
            </w:r>
          </w:p>
        </w:tc>
      </w:tr>
      <w:tr w:rsidR="00260818" w:rsidTr="00260818">
        <w:tc>
          <w:tcPr>
            <w:tcW w:w="3392" w:type="dxa"/>
          </w:tcPr>
          <w:p w:rsidR="00260818" w:rsidRDefault="00260818" w:rsidP="00260818">
            <w:pPr>
              <w:ind w:firstLineChars="0" w:firstLine="0"/>
              <w:jc w:val="center"/>
            </w:pPr>
            <w:r>
              <w:rPr>
                <w:rFonts w:hint="eastAsia"/>
              </w:rPr>
              <w:t>+3dB</w:t>
            </w:r>
          </w:p>
        </w:tc>
        <w:tc>
          <w:tcPr>
            <w:tcW w:w="3412" w:type="dxa"/>
          </w:tcPr>
          <w:p w:rsidR="00260818" w:rsidRDefault="00260818" w:rsidP="00260818">
            <w:pPr>
              <w:ind w:firstLineChars="0" w:firstLine="0"/>
              <w:jc w:val="center"/>
            </w:pPr>
            <w:r>
              <w:rPr>
                <w:rFonts w:hint="eastAsia"/>
              </w:rPr>
              <w:t>141.3%</w:t>
            </w:r>
          </w:p>
        </w:tc>
      </w:tr>
      <w:tr w:rsidR="00260818" w:rsidTr="00257944">
        <w:tc>
          <w:tcPr>
            <w:tcW w:w="3392" w:type="dxa"/>
            <w:shd w:val="clear" w:color="auto" w:fill="FF33CC"/>
          </w:tcPr>
          <w:p w:rsidR="00260818" w:rsidRDefault="00260818" w:rsidP="00260818">
            <w:pPr>
              <w:ind w:firstLineChars="0" w:firstLine="0"/>
              <w:jc w:val="center"/>
            </w:pPr>
            <w:r>
              <w:rPr>
                <w:rFonts w:hint="eastAsia"/>
              </w:rPr>
              <w:t>0dB</w:t>
            </w:r>
          </w:p>
        </w:tc>
        <w:tc>
          <w:tcPr>
            <w:tcW w:w="3412" w:type="dxa"/>
            <w:shd w:val="clear" w:color="auto" w:fill="FF33CC"/>
          </w:tcPr>
          <w:p w:rsidR="00260818" w:rsidRDefault="00260818" w:rsidP="00260818">
            <w:pPr>
              <w:ind w:firstLineChars="0" w:firstLine="0"/>
              <w:jc w:val="center"/>
            </w:pPr>
            <w:r>
              <w:rPr>
                <w:rFonts w:hint="eastAsia"/>
              </w:rPr>
              <w:t>100.0%</w:t>
            </w:r>
          </w:p>
        </w:tc>
      </w:tr>
      <w:tr w:rsidR="00260818" w:rsidTr="00260818">
        <w:tc>
          <w:tcPr>
            <w:tcW w:w="3392" w:type="dxa"/>
          </w:tcPr>
          <w:p w:rsidR="00260818" w:rsidRDefault="00260818" w:rsidP="00260818">
            <w:pPr>
              <w:ind w:firstLineChars="0" w:firstLine="0"/>
              <w:jc w:val="center"/>
            </w:pPr>
            <w:r>
              <w:rPr>
                <w:rFonts w:hint="eastAsia"/>
              </w:rPr>
              <w:t>-3dB</w:t>
            </w:r>
          </w:p>
        </w:tc>
        <w:tc>
          <w:tcPr>
            <w:tcW w:w="3412" w:type="dxa"/>
          </w:tcPr>
          <w:p w:rsidR="00260818" w:rsidRDefault="00260818" w:rsidP="00260818">
            <w:pPr>
              <w:ind w:firstLineChars="0" w:firstLine="0"/>
              <w:jc w:val="center"/>
            </w:pPr>
            <w:r>
              <w:rPr>
                <w:rFonts w:hint="eastAsia"/>
              </w:rPr>
              <w:t>70.8%</w:t>
            </w:r>
          </w:p>
        </w:tc>
      </w:tr>
      <w:tr w:rsidR="00260818" w:rsidTr="00260818">
        <w:tc>
          <w:tcPr>
            <w:tcW w:w="3392" w:type="dxa"/>
          </w:tcPr>
          <w:p w:rsidR="00260818" w:rsidRDefault="00260818" w:rsidP="00260818">
            <w:pPr>
              <w:ind w:firstLineChars="0" w:firstLine="0"/>
              <w:jc w:val="center"/>
            </w:pPr>
            <w:r>
              <w:rPr>
                <w:rFonts w:hint="eastAsia"/>
              </w:rPr>
              <w:t>-4dB</w:t>
            </w:r>
          </w:p>
        </w:tc>
        <w:tc>
          <w:tcPr>
            <w:tcW w:w="3412" w:type="dxa"/>
          </w:tcPr>
          <w:p w:rsidR="00260818" w:rsidRDefault="00260818" w:rsidP="00260818">
            <w:pPr>
              <w:ind w:firstLineChars="0" w:firstLine="0"/>
              <w:jc w:val="center"/>
            </w:pPr>
            <w:r>
              <w:rPr>
                <w:rFonts w:hint="eastAsia"/>
              </w:rPr>
              <w:t>63.1%</w:t>
            </w:r>
          </w:p>
        </w:tc>
      </w:tr>
      <w:tr w:rsidR="00260818" w:rsidTr="00260818">
        <w:tc>
          <w:tcPr>
            <w:tcW w:w="3392" w:type="dxa"/>
          </w:tcPr>
          <w:p w:rsidR="00260818" w:rsidRDefault="00260818" w:rsidP="00260818">
            <w:pPr>
              <w:ind w:firstLineChars="0" w:firstLine="0"/>
              <w:jc w:val="center"/>
            </w:pPr>
            <w:r>
              <w:rPr>
                <w:rFonts w:hint="eastAsia"/>
              </w:rPr>
              <w:t>-6dB</w:t>
            </w:r>
          </w:p>
        </w:tc>
        <w:tc>
          <w:tcPr>
            <w:tcW w:w="3412" w:type="dxa"/>
          </w:tcPr>
          <w:p w:rsidR="00260818" w:rsidRDefault="00260818" w:rsidP="00260818">
            <w:pPr>
              <w:ind w:firstLineChars="0" w:firstLine="0"/>
              <w:jc w:val="center"/>
            </w:pPr>
            <w:r>
              <w:rPr>
                <w:rFonts w:hint="eastAsia"/>
              </w:rPr>
              <w:t>50.0%</w:t>
            </w:r>
          </w:p>
        </w:tc>
      </w:tr>
      <w:tr w:rsidR="00260818" w:rsidTr="00260818">
        <w:tc>
          <w:tcPr>
            <w:tcW w:w="3392" w:type="dxa"/>
          </w:tcPr>
          <w:p w:rsidR="00260818" w:rsidRDefault="00260818" w:rsidP="00260818">
            <w:pPr>
              <w:ind w:firstLineChars="0" w:firstLine="0"/>
              <w:jc w:val="center"/>
            </w:pPr>
            <w:r>
              <w:rPr>
                <w:rFonts w:hint="eastAsia"/>
              </w:rPr>
              <w:t>-10dB</w:t>
            </w:r>
          </w:p>
        </w:tc>
        <w:tc>
          <w:tcPr>
            <w:tcW w:w="3412" w:type="dxa"/>
          </w:tcPr>
          <w:p w:rsidR="00260818" w:rsidRDefault="00260818" w:rsidP="00260818">
            <w:pPr>
              <w:ind w:firstLineChars="0" w:firstLine="0"/>
              <w:jc w:val="center"/>
            </w:pPr>
            <w:r>
              <w:rPr>
                <w:rFonts w:hint="eastAsia"/>
              </w:rPr>
              <w:t>31.6%</w:t>
            </w:r>
          </w:p>
        </w:tc>
      </w:tr>
      <w:tr w:rsidR="00260818" w:rsidTr="00260818">
        <w:tc>
          <w:tcPr>
            <w:tcW w:w="3392" w:type="dxa"/>
          </w:tcPr>
          <w:p w:rsidR="00260818" w:rsidRDefault="00260818" w:rsidP="00260818">
            <w:pPr>
              <w:ind w:firstLineChars="0" w:firstLine="0"/>
              <w:jc w:val="center"/>
            </w:pPr>
            <w:r>
              <w:rPr>
                <w:rFonts w:hint="eastAsia"/>
              </w:rPr>
              <w:t>-12dB</w:t>
            </w:r>
          </w:p>
        </w:tc>
        <w:tc>
          <w:tcPr>
            <w:tcW w:w="3412" w:type="dxa"/>
          </w:tcPr>
          <w:p w:rsidR="00260818" w:rsidRDefault="00260818" w:rsidP="00260818">
            <w:pPr>
              <w:ind w:firstLineChars="0" w:firstLine="0"/>
              <w:jc w:val="center"/>
            </w:pPr>
            <w:r>
              <w:rPr>
                <w:rFonts w:hint="eastAsia"/>
              </w:rPr>
              <w:t>25.0%</w:t>
            </w:r>
          </w:p>
        </w:tc>
      </w:tr>
      <w:tr w:rsidR="00260818" w:rsidTr="00260818">
        <w:tc>
          <w:tcPr>
            <w:tcW w:w="3392" w:type="dxa"/>
          </w:tcPr>
          <w:p w:rsidR="00260818" w:rsidRDefault="00260818" w:rsidP="00260818">
            <w:pPr>
              <w:ind w:firstLineChars="0" w:firstLine="0"/>
              <w:jc w:val="center"/>
            </w:pPr>
            <w:r>
              <w:rPr>
                <w:rFonts w:hint="eastAsia"/>
              </w:rPr>
              <w:t>-18dB</w:t>
            </w:r>
          </w:p>
        </w:tc>
        <w:tc>
          <w:tcPr>
            <w:tcW w:w="3412" w:type="dxa"/>
          </w:tcPr>
          <w:p w:rsidR="00260818" w:rsidRDefault="00260818" w:rsidP="00260818">
            <w:pPr>
              <w:ind w:firstLineChars="0" w:firstLine="0"/>
              <w:jc w:val="center"/>
            </w:pPr>
            <w:r>
              <w:rPr>
                <w:rFonts w:hint="eastAsia"/>
              </w:rPr>
              <w:t>12.6%</w:t>
            </w:r>
          </w:p>
        </w:tc>
      </w:tr>
      <w:tr w:rsidR="00260818" w:rsidTr="00260818">
        <w:tc>
          <w:tcPr>
            <w:tcW w:w="3392" w:type="dxa"/>
          </w:tcPr>
          <w:p w:rsidR="00260818" w:rsidRDefault="00260818" w:rsidP="00260818">
            <w:pPr>
              <w:ind w:firstLineChars="0" w:firstLine="0"/>
              <w:jc w:val="center"/>
            </w:pPr>
            <w:r>
              <w:rPr>
                <w:rFonts w:hint="eastAsia"/>
              </w:rPr>
              <w:t>-20dB</w:t>
            </w:r>
          </w:p>
        </w:tc>
        <w:tc>
          <w:tcPr>
            <w:tcW w:w="3412" w:type="dxa"/>
          </w:tcPr>
          <w:p w:rsidR="00260818" w:rsidRDefault="00260818" w:rsidP="00260818">
            <w:pPr>
              <w:ind w:firstLineChars="0" w:firstLine="0"/>
              <w:jc w:val="center"/>
            </w:pPr>
            <w:r>
              <w:rPr>
                <w:rFonts w:hint="eastAsia"/>
              </w:rPr>
              <w:t>10.0%</w:t>
            </w:r>
          </w:p>
        </w:tc>
      </w:tr>
      <w:tr w:rsidR="00260818" w:rsidTr="00260818">
        <w:tc>
          <w:tcPr>
            <w:tcW w:w="3392" w:type="dxa"/>
          </w:tcPr>
          <w:p w:rsidR="00260818" w:rsidRDefault="00260818" w:rsidP="00260818">
            <w:pPr>
              <w:ind w:firstLineChars="0" w:firstLine="0"/>
              <w:jc w:val="center"/>
            </w:pPr>
            <w:r>
              <w:rPr>
                <w:rFonts w:hint="eastAsia"/>
              </w:rPr>
              <w:t>-40dB</w:t>
            </w:r>
          </w:p>
        </w:tc>
        <w:tc>
          <w:tcPr>
            <w:tcW w:w="3412" w:type="dxa"/>
          </w:tcPr>
          <w:p w:rsidR="00260818" w:rsidRDefault="00260818" w:rsidP="00260818">
            <w:pPr>
              <w:ind w:firstLineChars="0" w:firstLine="0"/>
              <w:jc w:val="center"/>
            </w:pPr>
            <w:r>
              <w:rPr>
                <w:rFonts w:hint="eastAsia"/>
              </w:rPr>
              <w:t>1.0%</w:t>
            </w:r>
          </w:p>
        </w:tc>
      </w:tr>
      <w:tr w:rsidR="00260818" w:rsidTr="00260818">
        <w:tc>
          <w:tcPr>
            <w:tcW w:w="3392" w:type="dxa"/>
          </w:tcPr>
          <w:p w:rsidR="00260818" w:rsidRDefault="00260818" w:rsidP="00260818">
            <w:pPr>
              <w:ind w:firstLineChars="0" w:firstLine="0"/>
              <w:jc w:val="center"/>
            </w:pPr>
            <w:r>
              <w:rPr>
                <w:rFonts w:hint="eastAsia"/>
              </w:rPr>
              <w:t>-60dB</w:t>
            </w:r>
          </w:p>
        </w:tc>
        <w:tc>
          <w:tcPr>
            <w:tcW w:w="3412" w:type="dxa"/>
          </w:tcPr>
          <w:p w:rsidR="00260818" w:rsidRDefault="00260818" w:rsidP="00260818">
            <w:pPr>
              <w:ind w:firstLineChars="0" w:firstLine="0"/>
              <w:jc w:val="center"/>
            </w:pPr>
            <w:r>
              <w:rPr>
                <w:rFonts w:hint="eastAsia"/>
              </w:rPr>
              <w:t>0.1%</w:t>
            </w:r>
          </w:p>
        </w:tc>
      </w:tr>
    </w:tbl>
    <w:p w:rsidR="00217CEA" w:rsidRDefault="00217CEA" w:rsidP="00217CEA"/>
    <w:p w:rsidR="00260818" w:rsidRDefault="00260818" w:rsidP="00217CEA"/>
    <w:p w:rsidR="00260818" w:rsidRDefault="00260818" w:rsidP="00217CEA"/>
    <w:p w:rsidR="00260818" w:rsidRDefault="00260818" w:rsidP="00217CEA"/>
    <w:p w:rsidR="00260818" w:rsidRDefault="00260818" w:rsidP="00217CEA"/>
    <w:p w:rsidR="00260818" w:rsidRDefault="00260818" w:rsidP="00217CEA"/>
    <w:p w:rsidR="00CF692D" w:rsidRDefault="00CF692D" w:rsidP="00217CEA"/>
    <w:tbl>
      <w:tblPr>
        <w:tblStyle w:val="af3"/>
        <w:tblW w:w="9639" w:type="dxa"/>
        <w:tblInd w:w="-459" w:type="dxa"/>
        <w:tblLayout w:type="fixed"/>
        <w:tblLook w:val="04A0" w:firstRow="1" w:lastRow="0" w:firstColumn="1" w:lastColumn="0" w:noHBand="0" w:noVBand="1"/>
      </w:tblPr>
      <w:tblGrid>
        <w:gridCol w:w="1701"/>
        <w:gridCol w:w="1276"/>
        <w:gridCol w:w="1418"/>
        <w:gridCol w:w="5244"/>
      </w:tblGrid>
      <w:tr w:rsidR="00260818" w:rsidTr="00257944">
        <w:tc>
          <w:tcPr>
            <w:tcW w:w="9639" w:type="dxa"/>
            <w:gridSpan w:val="4"/>
            <w:shd w:val="clear" w:color="auto" w:fill="FFFF00"/>
            <w:vAlign w:val="center"/>
          </w:tcPr>
          <w:p w:rsidR="00260818" w:rsidRDefault="00C904FE" w:rsidP="00607157">
            <w:pPr>
              <w:ind w:firstLineChars="0" w:firstLine="0"/>
              <w:jc w:val="center"/>
            </w:pPr>
            <w:r>
              <w:rPr>
                <w:rFonts w:hint="eastAsia"/>
              </w:rPr>
              <w:t>Vr.m.s.</w:t>
            </w:r>
            <w:r>
              <w:rPr>
                <w:rFonts w:hint="eastAsia"/>
              </w:rPr>
              <w:t>値対比表</w:t>
            </w:r>
          </w:p>
        </w:tc>
      </w:tr>
      <w:tr w:rsidR="00425EC6" w:rsidTr="00607157">
        <w:tc>
          <w:tcPr>
            <w:tcW w:w="1701" w:type="dxa"/>
            <w:vAlign w:val="center"/>
          </w:tcPr>
          <w:p w:rsidR="00260818" w:rsidRDefault="00C904FE" w:rsidP="00607157">
            <w:pPr>
              <w:ind w:firstLineChars="0" w:firstLine="0"/>
              <w:jc w:val="center"/>
            </w:pPr>
            <w:r>
              <w:rPr>
                <w:rFonts w:hint="eastAsia"/>
              </w:rPr>
              <w:t>Vr.m.s.</w:t>
            </w:r>
          </w:p>
        </w:tc>
        <w:tc>
          <w:tcPr>
            <w:tcW w:w="1276" w:type="dxa"/>
            <w:shd w:val="clear" w:color="auto" w:fill="FFC000"/>
            <w:vAlign w:val="center"/>
          </w:tcPr>
          <w:p w:rsidR="00260818" w:rsidRDefault="00C904FE" w:rsidP="00607157">
            <w:pPr>
              <w:ind w:firstLineChars="0" w:firstLine="0"/>
              <w:jc w:val="center"/>
            </w:pPr>
            <w:r>
              <w:rPr>
                <w:rFonts w:hint="eastAsia"/>
              </w:rPr>
              <w:t>dBu</w:t>
            </w:r>
          </w:p>
        </w:tc>
        <w:tc>
          <w:tcPr>
            <w:tcW w:w="1418" w:type="dxa"/>
            <w:shd w:val="clear" w:color="auto" w:fill="92D050"/>
            <w:vAlign w:val="center"/>
          </w:tcPr>
          <w:p w:rsidR="00260818" w:rsidRDefault="00C904FE" w:rsidP="00607157">
            <w:pPr>
              <w:ind w:firstLineChars="0" w:firstLine="0"/>
              <w:jc w:val="center"/>
            </w:pPr>
            <w:r>
              <w:rPr>
                <w:rFonts w:hint="eastAsia"/>
              </w:rPr>
              <w:t>dBV</w:t>
            </w:r>
          </w:p>
        </w:tc>
        <w:tc>
          <w:tcPr>
            <w:tcW w:w="5244" w:type="dxa"/>
            <w:vAlign w:val="center"/>
          </w:tcPr>
          <w:p w:rsidR="00260818" w:rsidRDefault="00C904FE" w:rsidP="00607157">
            <w:pPr>
              <w:ind w:firstLineChars="0" w:firstLine="0"/>
              <w:jc w:val="center"/>
            </w:pPr>
            <w:r>
              <w:rPr>
                <w:rFonts w:hint="eastAsia"/>
              </w:rPr>
              <w:t>備考</w:t>
            </w:r>
          </w:p>
        </w:tc>
      </w:tr>
      <w:tr w:rsidR="00425EC6" w:rsidTr="00607157">
        <w:tc>
          <w:tcPr>
            <w:tcW w:w="1701" w:type="dxa"/>
            <w:vAlign w:val="center"/>
          </w:tcPr>
          <w:p w:rsidR="00260818" w:rsidRDefault="00C904FE" w:rsidP="00607157">
            <w:pPr>
              <w:ind w:firstLineChars="0" w:firstLine="0"/>
              <w:jc w:val="center"/>
            </w:pPr>
            <w:r>
              <w:rPr>
                <w:rFonts w:hint="eastAsia"/>
              </w:rPr>
              <w:t>12.277Vr.m.s.</w:t>
            </w:r>
          </w:p>
        </w:tc>
        <w:tc>
          <w:tcPr>
            <w:tcW w:w="1276" w:type="dxa"/>
            <w:vAlign w:val="center"/>
          </w:tcPr>
          <w:p w:rsidR="00260818" w:rsidRDefault="00C904FE" w:rsidP="00607157">
            <w:pPr>
              <w:ind w:firstLineChars="0" w:firstLine="0"/>
              <w:jc w:val="center"/>
            </w:pPr>
            <w:r>
              <w:rPr>
                <w:rFonts w:hint="eastAsia"/>
              </w:rPr>
              <w:t>+24dBu</w:t>
            </w:r>
          </w:p>
        </w:tc>
        <w:tc>
          <w:tcPr>
            <w:tcW w:w="1418" w:type="dxa"/>
            <w:vAlign w:val="center"/>
          </w:tcPr>
          <w:p w:rsidR="00260818" w:rsidRDefault="00C904FE" w:rsidP="00607157">
            <w:pPr>
              <w:ind w:firstLineChars="0" w:firstLine="0"/>
              <w:jc w:val="center"/>
            </w:pPr>
            <w:r>
              <w:rPr>
                <w:rFonts w:hint="eastAsia"/>
              </w:rPr>
              <w:t>(+21.8dBV)</w:t>
            </w:r>
          </w:p>
        </w:tc>
        <w:tc>
          <w:tcPr>
            <w:tcW w:w="5244" w:type="dxa"/>
            <w:vAlign w:val="center"/>
          </w:tcPr>
          <w:p w:rsidR="00260818" w:rsidRDefault="00425EC6" w:rsidP="00607157">
            <w:pPr>
              <w:ind w:firstLineChars="0" w:firstLine="0"/>
              <w:jc w:val="center"/>
            </w:pPr>
            <w:r>
              <w:rPr>
                <w:rFonts w:hint="eastAsia"/>
              </w:rPr>
              <w:t>業務用音声機器の最大出力</w:t>
            </w:r>
          </w:p>
        </w:tc>
      </w:tr>
      <w:tr w:rsidR="00425EC6" w:rsidTr="00607157">
        <w:tc>
          <w:tcPr>
            <w:tcW w:w="1701" w:type="dxa"/>
            <w:vAlign w:val="center"/>
          </w:tcPr>
          <w:p w:rsidR="00260818" w:rsidRDefault="00C904FE" w:rsidP="00607157">
            <w:pPr>
              <w:ind w:firstLineChars="0" w:firstLine="0"/>
              <w:jc w:val="center"/>
            </w:pPr>
            <w:r>
              <w:rPr>
                <w:rFonts w:hint="eastAsia"/>
              </w:rPr>
              <w:t>2.0Vr.m.s.</w:t>
            </w:r>
          </w:p>
        </w:tc>
        <w:tc>
          <w:tcPr>
            <w:tcW w:w="1276" w:type="dxa"/>
            <w:vAlign w:val="center"/>
          </w:tcPr>
          <w:p w:rsidR="00260818" w:rsidRDefault="00C904FE" w:rsidP="00607157">
            <w:pPr>
              <w:ind w:firstLineChars="0" w:firstLine="0"/>
              <w:jc w:val="center"/>
            </w:pPr>
            <w:r>
              <w:rPr>
                <w:rFonts w:hint="eastAsia"/>
              </w:rPr>
              <w:t>(+8.2dBu)</w:t>
            </w:r>
          </w:p>
        </w:tc>
        <w:tc>
          <w:tcPr>
            <w:tcW w:w="1418" w:type="dxa"/>
            <w:vAlign w:val="center"/>
          </w:tcPr>
          <w:p w:rsidR="00260818" w:rsidRDefault="00C904FE" w:rsidP="00607157">
            <w:pPr>
              <w:ind w:firstLineChars="0" w:firstLine="0"/>
              <w:jc w:val="center"/>
            </w:pPr>
            <w:r>
              <w:rPr>
                <w:rFonts w:hint="eastAsia"/>
              </w:rPr>
              <w:t>+6dBV</w:t>
            </w:r>
          </w:p>
        </w:tc>
        <w:tc>
          <w:tcPr>
            <w:tcW w:w="5244" w:type="dxa"/>
            <w:vAlign w:val="center"/>
          </w:tcPr>
          <w:p w:rsidR="00260818" w:rsidRDefault="00425EC6" w:rsidP="00607157">
            <w:pPr>
              <w:ind w:firstLineChars="0" w:firstLine="0"/>
              <w:jc w:val="center"/>
            </w:pPr>
            <w:r>
              <w:rPr>
                <w:rFonts w:hint="eastAsia"/>
              </w:rPr>
              <w:t>民生デジタル機器の最大出力</w:t>
            </w:r>
          </w:p>
        </w:tc>
      </w:tr>
      <w:tr w:rsidR="00425EC6" w:rsidTr="00607157">
        <w:tc>
          <w:tcPr>
            <w:tcW w:w="1701" w:type="dxa"/>
            <w:vAlign w:val="center"/>
          </w:tcPr>
          <w:p w:rsidR="00260818" w:rsidRDefault="00C904FE" w:rsidP="00607157">
            <w:pPr>
              <w:ind w:firstLineChars="0" w:firstLine="0"/>
              <w:jc w:val="center"/>
            </w:pPr>
            <w:r>
              <w:rPr>
                <w:rFonts w:hint="eastAsia"/>
              </w:rPr>
              <w:t>1.585Vr.m.s.</w:t>
            </w:r>
          </w:p>
        </w:tc>
        <w:tc>
          <w:tcPr>
            <w:tcW w:w="1276" w:type="dxa"/>
            <w:vAlign w:val="center"/>
          </w:tcPr>
          <w:p w:rsidR="00260818" w:rsidRDefault="00C904FE" w:rsidP="00607157">
            <w:pPr>
              <w:ind w:firstLineChars="0" w:firstLine="0"/>
              <w:jc w:val="center"/>
            </w:pPr>
            <w:r>
              <w:rPr>
                <w:rFonts w:hint="eastAsia"/>
              </w:rPr>
              <w:t>(+6.2dBu)</w:t>
            </w:r>
          </w:p>
        </w:tc>
        <w:tc>
          <w:tcPr>
            <w:tcW w:w="1418" w:type="dxa"/>
            <w:vAlign w:val="center"/>
          </w:tcPr>
          <w:p w:rsidR="00260818" w:rsidRDefault="00C904FE" w:rsidP="00607157">
            <w:pPr>
              <w:ind w:firstLineChars="0" w:firstLine="0"/>
              <w:jc w:val="center"/>
            </w:pPr>
            <w:r>
              <w:rPr>
                <w:rFonts w:hint="eastAsia"/>
              </w:rPr>
              <w:t>+4dBV</w:t>
            </w:r>
          </w:p>
        </w:tc>
        <w:tc>
          <w:tcPr>
            <w:tcW w:w="5244" w:type="dxa"/>
            <w:vAlign w:val="center"/>
          </w:tcPr>
          <w:p w:rsidR="00260818" w:rsidRDefault="00260818" w:rsidP="00607157">
            <w:pPr>
              <w:ind w:firstLineChars="0" w:firstLine="0"/>
              <w:jc w:val="center"/>
            </w:pPr>
          </w:p>
        </w:tc>
      </w:tr>
      <w:tr w:rsidR="00425EC6" w:rsidTr="00257944">
        <w:tc>
          <w:tcPr>
            <w:tcW w:w="1701" w:type="dxa"/>
            <w:shd w:val="clear" w:color="auto" w:fill="FF33CC"/>
            <w:vAlign w:val="center"/>
          </w:tcPr>
          <w:p w:rsidR="00260818" w:rsidRDefault="00C904FE" w:rsidP="00607157">
            <w:pPr>
              <w:ind w:firstLineChars="0" w:firstLine="0"/>
              <w:jc w:val="center"/>
            </w:pPr>
            <w:r>
              <w:rPr>
                <w:rFonts w:hint="eastAsia"/>
              </w:rPr>
              <w:t>1.23Vr.m.s.</w:t>
            </w:r>
          </w:p>
        </w:tc>
        <w:tc>
          <w:tcPr>
            <w:tcW w:w="1276" w:type="dxa"/>
            <w:shd w:val="clear" w:color="auto" w:fill="FF33CC"/>
            <w:vAlign w:val="center"/>
          </w:tcPr>
          <w:p w:rsidR="00260818" w:rsidRDefault="00C904FE" w:rsidP="00607157">
            <w:pPr>
              <w:ind w:firstLineChars="0" w:firstLine="0"/>
              <w:jc w:val="center"/>
            </w:pPr>
            <w:r>
              <w:rPr>
                <w:rFonts w:hint="eastAsia"/>
              </w:rPr>
              <w:t>+4dBu</w:t>
            </w:r>
          </w:p>
        </w:tc>
        <w:tc>
          <w:tcPr>
            <w:tcW w:w="1418" w:type="dxa"/>
            <w:shd w:val="clear" w:color="auto" w:fill="FF33CC"/>
            <w:vAlign w:val="center"/>
          </w:tcPr>
          <w:p w:rsidR="00260818" w:rsidRDefault="00C904FE" w:rsidP="00607157">
            <w:pPr>
              <w:ind w:firstLineChars="0" w:firstLine="0"/>
              <w:jc w:val="center"/>
            </w:pPr>
            <w:r>
              <w:rPr>
                <w:rFonts w:hint="eastAsia"/>
              </w:rPr>
              <w:t>+1.8dBV</w:t>
            </w:r>
          </w:p>
        </w:tc>
        <w:tc>
          <w:tcPr>
            <w:tcW w:w="5244" w:type="dxa"/>
            <w:shd w:val="clear" w:color="auto" w:fill="FF33CC"/>
            <w:vAlign w:val="center"/>
          </w:tcPr>
          <w:p w:rsidR="00260818" w:rsidRDefault="00425EC6" w:rsidP="00607157">
            <w:pPr>
              <w:ind w:firstLineChars="0" w:firstLine="0"/>
              <w:jc w:val="center"/>
            </w:pPr>
            <w:r>
              <w:rPr>
                <w:rFonts w:hint="eastAsia"/>
              </w:rPr>
              <w:t>業務用デジタル放送機器</w:t>
            </w:r>
            <w:r>
              <w:rPr>
                <w:rFonts w:hint="eastAsia"/>
              </w:rPr>
              <w:t>LINE</w:t>
            </w:r>
            <w:r>
              <w:rPr>
                <w:rFonts w:hint="eastAsia"/>
              </w:rPr>
              <w:t>入力にとって</w:t>
            </w:r>
            <w:r>
              <w:rPr>
                <w:rFonts w:hint="eastAsia"/>
              </w:rPr>
              <w:t>-20dB</w:t>
            </w:r>
          </w:p>
          <w:p w:rsidR="00425EC6" w:rsidRDefault="00425EC6" w:rsidP="00607157">
            <w:pPr>
              <w:ind w:firstLineChars="0" w:firstLine="0"/>
              <w:jc w:val="center"/>
            </w:pPr>
            <w:r>
              <w:rPr>
                <w:rFonts w:hint="eastAsia"/>
              </w:rPr>
              <w:t>業務用アナログ放送機器</w:t>
            </w:r>
            <w:r>
              <w:rPr>
                <w:rFonts w:hint="eastAsia"/>
              </w:rPr>
              <w:t>LINE</w:t>
            </w:r>
            <w:r>
              <w:rPr>
                <w:rFonts w:hint="eastAsia"/>
              </w:rPr>
              <w:t>入力にとって</w:t>
            </w:r>
            <w:r>
              <w:rPr>
                <w:rFonts w:hint="eastAsia"/>
              </w:rPr>
              <w:t>0VU</w:t>
            </w:r>
          </w:p>
        </w:tc>
      </w:tr>
      <w:tr w:rsidR="00425EC6" w:rsidTr="00257944">
        <w:tc>
          <w:tcPr>
            <w:tcW w:w="1701" w:type="dxa"/>
            <w:shd w:val="clear" w:color="auto" w:fill="92D050"/>
            <w:vAlign w:val="center"/>
          </w:tcPr>
          <w:p w:rsidR="00260818" w:rsidRDefault="00C904FE" w:rsidP="00607157">
            <w:pPr>
              <w:ind w:firstLineChars="0" w:firstLine="0"/>
              <w:jc w:val="center"/>
            </w:pPr>
            <w:r>
              <w:rPr>
                <w:rFonts w:hint="eastAsia"/>
              </w:rPr>
              <w:t>1.0Vr.m.s.</w:t>
            </w:r>
          </w:p>
        </w:tc>
        <w:tc>
          <w:tcPr>
            <w:tcW w:w="1276" w:type="dxa"/>
            <w:shd w:val="clear" w:color="auto" w:fill="92D050"/>
            <w:vAlign w:val="center"/>
          </w:tcPr>
          <w:p w:rsidR="00260818" w:rsidRDefault="00C904FE" w:rsidP="00607157">
            <w:pPr>
              <w:ind w:firstLineChars="0" w:firstLine="0"/>
              <w:jc w:val="center"/>
            </w:pPr>
            <w:r>
              <w:rPr>
                <w:rFonts w:hint="eastAsia"/>
              </w:rPr>
              <w:t>(+2.2dBu)</w:t>
            </w:r>
          </w:p>
        </w:tc>
        <w:tc>
          <w:tcPr>
            <w:tcW w:w="1418" w:type="dxa"/>
            <w:shd w:val="clear" w:color="auto" w:fill="92D050"/>
            <w:vAlign w:val="center"/>
          </w:tcPr>
          <w:p w:rsidR="00260818" w:rsidRDefault="00C904FE" w:rsidP="00607157">
            <w:pPr>
              <w:ind w:firstLineChars="0" w:firstLine="0"/>
              <w:jc w:val="center"/>
            </w:pPr>
            <w:r>
              <w:rPr>
                <w:rFonts w:hint="eastAsia"/>
              </w:rPr>
              <w:t>0dBV</w:t>
            </w:r>
          </w:p>
        </w:tc>
        <w:tc>
          <w:tcPr>
            <w:tcW w:w="5244" w:type="dxa"/>
            <w:shd w:val="clear" w:color="auto" w:fill="92D050"/>
            <w:vAlign w:val="center"/>
          </w:tcPr>
          <w:p w:rsidR="00260818" w:rsidRDefault="00607157" w:rsidP="00607157">
            <w:pPr>
              <w:ind w:firstLineChars="0" w:firstLine="0"/>
              <w:jc w:val="center"/>
            </w:pPr>
            <w:r>
              <w:rPr>
                <w:rFonts w:hint="eastAsia"/>
              </w:rPr>
              <w:t>1.0Vr.m.s.</w:t>
            </w:r>
            <w:r>
              <w:rPr>
                <w:rFonts w:hint="eastAsia"/>
              </w:rPr>
              <w:t>を</w:t>
            </w:r>
            <w:r>
              <w:rPr>
                <w:rFonts w:hint="eastAsia"/>
              </w:rPr>
              <w:t>0dB</w:t>
            </w:r>
            <w:r>
              <w:rPr>
                <w:rFonts w:hint="eastAsia"/>
              </w:rPr>
              <w:t>とした規格。民生用</w:t>
            </w:r>
          </w:p>
        </w:tc>
      </w:tr>
      <w:tr w:rsidR="00425EC6" w:rsidTr="00257944">
        <w:tc>
          <w:tcPr>
            <w:tcW w:w="1701" w:type="dxa"/>
            <w:shd w:val="clear" w:color="auto" w:fill="FFC000"/>
            <w:vAlign w:val="center"/>
          </w:tcPr>
          <w:p w:rsidR="00260818" w:rsidRDefault="00C904FE" w:rsidP="00607157">
            <w:pPr>
              <w:ind w:firstLineChars="0" w:firstLine="0"/>
              <w:jc w:val="center"/>
            </w:pPr>
            <w:r>
              <w:rPr>
                <w:rFonts w:hint="eastAsia"/>
              </w:rPr>
              <w:t>0.775Vr.m.s.</w:t>
            </w:r>
          </w:p>
        </w:tc>
        <w:tc>
          <w:tcPr>
            <w:tcW w:w="1276" w:type="dxa"/>
            <w:shd w:val="clear" w:color="auto" w:fill="FFC000"/>
            <w:vAlign w:val="center"/>
          </w:tcPr>
          <w:p w:rsidR="00260818" w:rsidRDefault="00C904FE" w:rsidP="00607157">
            <w:pPr>
              <w:ind w:firstLineChars="0" w:firstLine="0"/>
              <w:jc w:val="center"/>
            </w:pPr>
            <w:r>
              <w:rPr>
                <w:rFonts w:hint="eastAsia"/>
              </w:rPr>
              <w:t>0dBu</w:t>
            </w:r>
          </w:p>
        </w:tc>
        <w:tc>
          <w:tcPr>
            <w:tcW w:w="1418" w:type="dxa"/>
            <w:shd w:val="clear" w:color="auto" w:fill="FFC000"/>
            <w:vAlign w:val="center"/>
          </w:tcPr>
          <w:p w:rsidR="00260818" w:rsidRDefault="00C904FE" w:rsidP="00607157">
            <w:pPr>
              <w:ind w:firstLineChars="0" w:firstLine="0"/>
              <w:jc w:val="center"/>
            </w:pPr>
            <w:r>
              <w:rPr>
                <w:rFonts w:hint="eastAsia"/>
              </w:rPr>
              <w:t>(-2.2dBV)</w:t>
            </w:r>
          </w:p>
        </w:tc>
        <w:tc>
          <w:tcPr>
            <w:tcW w:w="5244" w:type="dxa"/>
            <w:shd w:val="clear" w:color="auto" w:fill="FFC000"/>
            <w:vAlign w:val="center"/>
          </w:tcPr>
          <w:p w:rsidR="00260818" w:rsidRDefault="00607157" w:rsidP="00607157">
            <w:pPr>
              <w:ind w:firstLineChars="0" w:firstLine="0"/>
              <w:jc w:val="center"/>
            </w:pPr>
            <w:r>
              <w:rPr>
                <w:rFonts w:hint="eastAsia"/>
              </w:rPr>
              <w:t>0.775Vr.m.s.</w:t>
            </w:r>
            <w:r>
              <w:rPr>
                <w:rFonts w:hint="eastAsia"/>
              </w:rPr>
              <w:t>を</w:t>
            </w:r>
            <w:r>
              <w:rPr>
                <w:rFonts w:hint="eastAsia"/>
              </w:rPr>
              <w:t>0dB</w:t>
            </w:r>
            <w:r>
              <w:rPr>
                <w:rFonts w:hint="eastAsia"/>
              </w:rPr>
              <w:t>とした規格。業務用</w:t>
            </w:r>
          </w:p>
        </w:tc>
      </w:tr>
      <w:tr w:rsidR="00425EC6" w:rsidTr="00607157">
        <w:tc>
          <w:tcPr>
            <w:tcW w:w="1701" w:type="dxa"/>
            <w:vAlign w:val="center"/>
          </w:tcPr>
          <w:p w:rsidR="00C904FE" w:rsidRDefault="00C904FE" w:rsidP="00607157">
            <w:pPr>
              <w:ind w:firstLineChars="0" w:firstLine="0"/>
              <w:jc w:val="center"/>
            </w:pPr>
            <w:r>
              <w:rPr>
                <w:rFonts w:hint="eastAsia"/>
              </w:rPr>
              <w:t>0.5Vr.m.s.</w:t>
            </w:r>
          </w:p>
        </w:tc>
        <w:tc>
          <w:tcPr>
            <w:tcW w:w="1276" w:type="dxa"/>
            <w:vAlign w:val="center"/>
          </w:tcPr>
          <w:p w:rsidR="00C904FE" w:rsidRDefault="00C904FE" w:rsidP="00607157">
            <w:pPr>
              <w:ind w:firstLineChars="0" w:firstLine="0"/>
              <w:jc w:val="center"/>
            </w:pPr>
            <w:r>
              <w:rPr>
                <w:rFonts w:hint="eastAsia"/>
              </w:rPr>
              <w:t>(-4.8dBu)</w:t>
            </w:r>
          </w:p>
        </w:tc>
        <w:tc>
          <w:tcPr>
            <w:tcW w:w="1418" w:type="dxa"/>
            <w:vAlign w:val="center"/>
          </w:tcPr>
          <w:p w:rsidR="00C904FE" w:rsidRDefault="00C904FE" w:rsidP="00607157">
            <w:pPr>
              <w:ind w:firstLineChars="0" w:firstLine="0"/>
              <w:jc w:val="center"/>
            </w:pPr>
            <w:r>
              <w:rPr>
                <w:rFonts w:hint="eastAsia"/>
              </w:rPr>
              <w:t>-6dBV</w:t>
            </w:r>
          </w:p>
        </w:tc>
        <w:tc>
          <w:tcPr>
            <w:tcW w:w="5244" w:type="dxa"/>
            <w:vAlign w:val="center"/>
          </w:tcPr>
          <w:p w:rsidR="00C904FE" w:rsidRDefault="00607157" w:rsidP="00607157">
            <w:pPr>
              <w:ind w:firstLineChars="0" w:firstLine="0"/>
              <w:jc w:val="center"/>
            </w:pPr>
            <w:r>
              <w:rPr>
                <w:rFonts w:hint="eastAsia"/>
              </w:rPr>
              <w:t>民生デジタル機器の基準レベル</w:t>
            </w:r>
          </w:p>
        </w:tc>
      </w:tr>
      <w:tr w:rsidR="00425EC6" w:rsidTr="00607157">
        <w:tc>
          <w:tcPr>
            <w:tcW w:w="1701" w:type="dxa"/>
            <w:vAlign w:val="center"/>
          </w:tcPr>
          <w:p w:rsidR="00C904FE" w:rsidRDefault="00C904FE" w:rsidP="00607157">
            <w:pPr>
              <w:ind w:firstLineChars="0" w:firstLine="0"/>
              <w:jc w:val="center"/>
            </w:pPr>
            <w:r>
              <w:rPr>
                <w:rFonts w:hint="eastAsia"/>
              </w:rPr>
              <w:t>0.316Vr.m.s.</w:t>
            </w:r>
          </w:p>
        </w:tc>
        <w:tc>
          <w:tcPr>
            <w:tcW w:w="1276" w:type="dxa"/>
            <w:vAlign w:val="center"/>
          </w:tcPr>
          <w:p w:rsidR="00C904FE" w:rsidRDefault="00C904FE" w:rsidP="00607157">
            <w:pPr>
              <w:ind w:firstLineChars="0" w:firstLine="0"/>
              <w:jc w:val="center"/>
            </w:pPr>
            <w:r>
              <w:rPr>
                <w:rFonts w:hint="eastAsia"/>
              </w:rPr>
              <w:t>(-7.8dBu)</w:t>
            </w:r>
          </w:p>
        </w:tc>
        <w:tc>
          <w:tcPr>
            <w:tcW w:w="1418" w:type="dxa"/>
            <w:vAlign w:val="center"/>
          </w:tcPr>
          <w:p w:rsidR="00C904FE" w:rsidRDefault="00C904FE" w:rsidP="00607157">
            <w:pPr>
              <w:ind w:firstLineChars="0" w:firstLine="0"/>
              <w:jc w:val="center"/>
            </w:pPr>
            <w:r>
              <w:rPr>
                <w:rFonts w:hint="eastAsia"/>
              </w:rPr>
              <w:t>-10dBV</w:t>
            </w:r>
          </w:p>
        </w:tc>
        <w:tc>
          <w:tcPr>
            <w:tcW w:w="5244" w:type="dxa"/>
            <w:vAlign w:val="center"/>
          </w:tcPr>
          <w:p w:rsidR="00C904FE" w:rsidRDefault="00607157" w:rsidP="00607157">
            <w:pPr>
              <w:ind w:firstLineChars="0" w:firstLine="0"/>
              <w:jc w:val="center"/>
            </w:pPr>
            <w:r>
              <w:rPr>
                <w:rFonts w:hint="eastAsia"/>
              </w:rPr>
              <w:t>民生アナログテープ機器の基準レベル</w:t>
            </w:r>
          </w:p>
        </w:tc>
      </w:tr>
      <w:tr w:rsidR="00425EC6" w:rsidTr="00607157">
        <w:tc>
          <w:tcPr>
            <w:tcW w:w="1701" w:type="dxa"/>
            <w:vAlign w:val="center"/>
          </w:tcPr>
          <w:p w:rsidR="00C904FE" w:rsidRDefault="00C904FE" w:rsidP="00607157">
            <w:pPr>
              <w:ind w:firstLineChars="0" w:firstLine="0"/>
              <w:jc w:val="center"/>
            </w:pPr>
            <w:r>
              <w:rPr>
                <w:rFonts w:hint="eastAsia"/>
              </w:rPr>
              <w:t>0.245Vr.m.s.</w:t>
            </w:r>
          </w:p>
        </w:tc>
        <w:tc>
          <w:tcPr>
            <w:tcW w:w="1276" w:type="dxa"/>
            <w:vAlign w:val="center"/>
          </w:tcPr>
          <w:p w:rsidR="00C904FE" w:rsidRDefault="003F5DE8" w:rsidP="00607157">
            <w:pPr>
              <w:ind w:firstLineChars="0" w:firstLine="0"/>
              <w:jc w:val="center"/>
            </w:pPr>
            <w:r>
              <w:rPr>
                <w:rFonts w:hint="eastAsia"/>
              </w:rPr>
              <w:t>-10dBu</w:t>
            </w:r>
          </w:p>
        </w:tc>
        <w:tc>
          <w:tcPr>
            <w:tcW w:w="1418" w:type="dxa"/>
            <w:vAlign w:val="center"/>
          </w:tcPr>
          <w:p w:rsidR="00C904FE" w:rsidRDefault="00425EC6" w:rsidP="00607157">
            <w:pPr>
              <w:ind w:firstLineChars="0" w:firstLine="0"/>
              <w:jc w:val="center"/>
            </w:pPr>
            <w:r>
              <w:rPr>
                <w:rFonts w:hint="eastAsia"/>
              </w:rPr>
              <w:t>(</w:t>
            </w:r>
            <w:r w:rsidR="003F5DE8">
              <w:rPr>
                <w:rFonts w:hint="eastAsia"/>
              </w:rPr>
              <w:t>-12.2dBV</w:t>
            </w:r>
            <w:r>
              <w:rPr>
                <w:rFonts w:hint="eastAsia"/>
              </w:rPr>
              <w:t>)</w:t>
            </w:r>
          </w:p>
        </w:tc>
        <w:tc>
          <w:tcPr>
            <w:tcW w:w="5244" w:type="dxa"/>
            <w:vAlign w:val="center"/>
          </w:tcPr>
          <w:p w:rsidR="00C904FE" w:rsidRDefault="00607157" w:rsidP="00607157">
            <w:pPr>
              <w:ind w:firstLineChars="0" w:firstLine="0"/>
              <w:jc w:val="center"/>
            </w:pPr>
            <w:r>
              <w:rPr>
                <w:rFonts w:hint="eastAsia"/>
              </w:rPr>
              <w:t>業務用でなぜかある規格。民生互換相当</w:t>
            </w:r>
          </w:p>
        </w:tc>
      </w:tr>
      <w:tr w:rsidR="00425EC6" w:rsidTr="00607157">
        <w:tc>
          <w:tcPr>
            <w:tcW w:w="1701" w:type="dxa"/>
            <w:vAlign w:val="center"/>
          </w:tcPr>
          <w:p w:rsidR="003F5DE8" w:rsidRDefault="00425EC6" w:rsidP="00607157">
            <w:pPr>
              <w:ind w:firstLineChars="0" w:firstLine="0"/>
              <w:jc w:val="center"/>
            </w:pPr>
            <w:r>
              <w:rPr>
                <w:rFonts w:hint="eastAsia"/>
              </w:rPr>
              <w:t>0.0775Vr.m.s.</w:t>
            </w:r>
          </w:p>
        </w:tc>
        <w:tc>
          <w:tcPr>
            <w:tcW w:w="1276" w:type="dxa"/>
            <w:vAlign w:val="center"/>
          </w:tcPr>
          <w:p w:rsidR="003F5DE8" w:rsidRDefault="00425EC6" w:rsidP="00607157">
            <w:pPr>
              <w:ind w:firstLineChars="0" w:firstLine="0"/>
              <w:jc w:val="center"/>
            </w:pPr>
            <w:r>
              <w:rPr>
                <w:rFonts w:hint="eastAsia"/>
              </w:rPr>
              <w:t>-20dBu</w:t>
            </w:r>
          </w:p>
        </w:tc>
        <w:tc>
          <w:tcPr>
            <w:tcW w:w="1418" w:type="dxa"/>
            <w:vAlign w:val="center"/>
          </w:tcPr>
          <w:p w:rsidR="003F5DE8" w:rsidRDefault="00425EC6" w:rsidP="00607157">
            <w:pPr>
              <w:ind w:firstLineChars="0" w:firstLine="0"/>
              <w:jc w:val="center"/>
            </w:pPr>
            <w:r>
              <w:rPr>
                <w:rFonts w:hint="eastAsia"/>
              </w:rPr>
              <w:t>(-22.2dBV)</w:t>
            </w:r>
          </w:p>
        </w:tc>
        <w:tc>
          <w:tcPr>
            <w:tcW w:w="5244" w:type="dxa"/>
            <w:vAlign w:val="center"/>
          </w:tcPr>
          <w:p w:rsidR="003F5DE8" w:rsidRDefault="003F5DE8" w:rsidP="00607157">
            <w:pPr>
              <w:ind w:firstLineChars="0" w:firstLine="0"/>
              <w:jc w:val="center"/>
            </w:pPr>
          </w:p>
        </w:tc>
      </w:tr>
      <w:tr w:rsidR="00425EC6" w:rsidTr="00257944">
        <w:tc>
          <w:tcPr>
            <w:tcW w:w="1701" w:type="dxa"/>
            <w:shd w:val="clear" w:color="auto" w:fill="FF33CC"/>
            <w:vAlign w:val="center"/>
          </w:tcPr>
          <w:p w:rsidR="00425EC6" w:rsidRDefault="00425EC6" w:rsidP="00607157">
            <w:pPr>
              <w:ind w:firstLineChars="0" w:firstLine="0"/>
              <w:jc w:val="center"/>
            </w:pPr>
            <w:r>
              <w:rPr>
                <w:rFonts w:hint="eastAsia"/>
              </w:rPr>
              <w:t>0.775mVr.m.s.</w:t>
            </w:r>
          </w:p>
        </w:tc>
        <w:tc>
          <w:tcPr>
            <w:tcW w:w="1276" w:type="dxa"/>
            <w:shd w:val="clear" w:color="auto" w:fill="FF33CC"/>
            <w:vAlign w:val="center"/>
          </w:tcPr>
          <w:p w:rsidR="00425EC6" w:rsidRDefault="00425EC6" w:rsidP="00607157">
            <w:pPr>
              <w:ind w:firstLineChars="0" w:firstLine="0"/>
              <w:jc w:val="center"/>
            </w:pPr>
            <w:r>
              <w:rPr>
                <w:rFonts w:hint="eastAsia"/>
              </w:rPr>
              <w:t>-60dBu</w:t>
            </w:r>
          </w:p>
        </w:tc>
        <w:tc>
          <w:tcPr>
            <w:tcW w:w="1418" w:type="dxa"/>
            <w:shd w:val="clear" w:color="auto" w:fill="FF33CC"/>
            <w:vAlign w:val="center"/>
          </w:tcPr>
          <w:p w:rsidR="00425EC6" w:rsidRDefault="00425EC6" w:rsidP="00607157">
            <w:pPr>
              <w:ind w:firstLineChars="0" w:firstLine="0"/>
              <w:jc w:val="center"/>
            </w:pPr>
            <w:r>
              <w:rPr>
                <w:rFonts w:hint="eastAsia"/>
              </w:rPr>
              <w:t>(-62.2dBV)</w:t>
            </w:r>
          </w:p>
        </w:tc>
        <w:tc>
          <w:tcPr>
            <w:tcW w:w="5244" w:type="dxa"/>
            <w:shd w:val="clear" w:color="auto" w:fill="FF33CC"/>
            <w:vAlign w:val="center"/>
          </w:tcPr>
          <w:p w:rsidR="00425EC6" w:rsidRDefault="00607157" w:rsidP="00607157">
            <w:pPr>
              <w:ind w:firstLineChars="0" w:firstLine="0"/>
              <w:jc w:val="center"/>
            </w:pPr>
            <w:r>
              <w:rPr>
                <w:rFonts w:hint="eastAsia"/>
              </w:rPr>
              <w:t>業務用デジタル放送機器</w:t>
            </w:r>
            <w:r>
              <w:rPr>
                <w:rFonts w:hint="eastAsia"/>
              </w:rPr>
              <w:t>MIC</w:t>
            </w:r>
            <w:r>
              <w:rPr>
                <w:rFonts w:hint="eastAsia"/>
              </w:rPr>
              <w:t>入力にとって</w:t>
            </w:r>
            <w:r>
              <w:rPr>
                <w:rFonts w:hint="eastAsia"/>
              </w:rPr>
              <w:t>-20dB</w:t>
            </w:r>
          </w:p>
          <w:p w:rsidR="00607157" w:rsidRDefault="00607157" w:rsidP="00607157">
            <w:pPr>
              <w:ind w:firstLineChars="0" w:firstLine="0"/>
              <w:jc w:val="center"/>
            </w:pPr>
            <w:r>
              <w:rPr>
                <w:rFonts w:hint="eastAsia"/>
              </w:rPr>
              <w:t>業務用アナログ放送機器</w:t>
            </w:r>
            <w:r>
              <w:rPr>
                <w:rFonts w:hint="eastAsia"/>
              </w:rPr>
              <w:t>MIC</w:t>
            </w:r>
            <w:r>
              <w:rPr>
                <w:rFonts w:hint="eastAsia"/>
              </w:rPr>
              <w:t>入力にとって</w:t>
            </w:r>
            <w:r>
              <w:rPr>
                <w:rFonts w:hint="eastAsia"/>
              </w:rPr>
              <w:t>0VU</w:t>
            </w:r>
          </w:p>
        </w:tc>
      </w:tr>
    </w:tbl>
    <w:p w:rsidR="00260818" w:rsidRDefault="00743914" w:rsidP="00217CEA">
      <w:r>
        <w:rPr>
          <w:rFonts w:hint="eastAsia"/>
        </w:rPr>
        <w:t>dBu</w:t>
      </w:r>
      <w:r>
        <w:rPr>
          <w:rFonts w:hint="eastAsia"/>
        </w:rPr>
        <w:t>を</w:t>
      </w:r>
      <w:r>
        <w:rPr>
          <w:rFonts w:hint="eastAsia"/>
        </w:rPr>
        <w:t>dBm</w:t>
      </w:r>
      <w:r>
        <w:rPr>
          <w:rFonts w:hint="eastAsia"/>
        </w:rPr>
        <w:t>と記載している場合もあるが、厳密には</w:t>
      </w:r>
      <w:r>
        <w:rPr>
          <w:rFonts w:hint="eastAsia"/>
        </w:rPr>
        <w:t>600</w:t>
      </w:r>
      <w:r>
        <w:rPr>
          <w:rFonts w:hint="eastAsia"/>
        </w:rPr>
        <w:t>Ωの負荷条件が加わったものが</w:t>
      </w:r>
      <w:r>
        <w:rPr>
          <w:rFonts w:hint="eastAsia"/>
        </w:rPr>
        <w:t>dBm</w:t>
      </w:r>
      <w:r>
        <w:rPr>
          <w:rFonts w:hint="eastAsia"/>
        </w:rPr>
        <w:t>です。</w:t>
      </w:r>
    </w:p>
    <w:p w:rsidR="00743914" w:rsidRDefault="00743914" w:rsidP="00217CEA">
      <w:r w:rsidRPr="00743914">
        <w:rPr>
          <w:rFonts w:hint="eastAsia"/>
        </w:rPr>
        <w:t>参考書などでは</w:t>
      </w:r>
      <w:r w:rsidRPr="00743914">
        <w:rPr>
          <w:rFonts w:hint="eastAsia"/>
        </w:rPr>
        <w:t>2</w:t>
      </w:r>
      <w:r w:rsidRPr="00743914">
        <w:rPr>
          <w:rFonts w:hint="eastAsia"/>
        </w:rPr>
        <w:t>倍は約</w:t>
      </w:r>
      <w:r w:rsidRPr="00743914">
        <w:rPr>
          <w:rFonts w:hint="eastAsia"/>
        </w:rPr>
        <w:t>6dB</w:t>
      </w:r>
      <w:r w:rsidRPr="00743914">
        <w:rPr>
          <w:rFonts w:hint="eastAsia"/>
        </w:rPr>
        <w:t>、その逆の、</w:t>
      </w:r>
      <w:r w:rsidRPr="00743914">
        <w:rPr>
          <w:rFonts w:hint="eastAsia"/>
        </w:rPr>
        <w:t>2</w:t>
      </w:r>
      <w:r w:rsidRPr="00743914">
        <w:rPr>
          <w:rFonts w:hint="eastAsia"/>
        </w:rPr>
        <w:t>分の</w:t>
      </w:r>
      <w:r w:rsidRPr="00743914">
        <w:rPr>
          <w:rFonts w:hint="eastAsia"/>
        </w:rPr>
        <w:t>1</w:t>
      </w:r>
      <w:r w:rsidRPr="00743914">
        <w:rPr>
          <w:rFonts w:hint="eastAsia"/>
        </w:rPr>
        <w:t>は約</w:t>
      </w:r>
      <w:r w:rsidRPr="00743914">
        <w:rPr>
          <w:rFonts w:hint="eastAsia"/>
        </w:rPr>
        <w:t>-6dB</w:t>
      </w:r>
      <w:r w:rsidRPr="00743914">
        <w:rPr>
          <w:rFonts w:hint="eastAsia"/>
        </w:rPr>
        <w:t>と記述されていると思います</w:t>
      </w:r>
      <w:r>
        <w:rPr>
          <w:rFonts w:hint="eastAsia"/>
        </w:rPr>
        <w:t>が、</w:t>
      </w:r>
      <w:r w:rsidRPr="00743914">
        <w:rPr>
          <w:rFonts w:hint="eastAsia"/>
        </w:rPr>
        <w:t>0</w:t>
      </w:r>
      <w:r w:rsidRPr="00743914">
        <w:rPr>
          <w:rFonts w:hint="eastAsia"/>
        </w:rPr>
        <w:t>を</w:t>
      </w:r>
      <w:r w:rsidRPr="00743914">
        <w:rPr>
          <w:rFonts w:hint="eastAsia"/>
        </w:rPr>
        <w:t>100%</w:t>
      </w:r>
      <w:r w:rsidRPr="00743914">
        <w:rPr>
          <w:rFonts w:hint="eastAsia"/>
        </w:rPr>
        <w:t>と換算して、「</w:t>
      </w:r>
      <w:r w:rsidRPr="00743914">
        <w:rPr>
          <w:rFonts w:hint="eastAsia"/>
        </w:rPr>
        <w:t>200%</w:t>
      </w:r>
      <w:r w:rsidRPr="00743914">
        <w:rPr>
          <w:rFonts w:hint="eastAsia"/>
        </w:rPr>
        <w:t>は</w:t>
      </w:r>
      <w:r w:rsidRPr="00743914">
        <w:rPr>
          <w:rFonts w:hint="eastAsia"/>
        </w:rPr>
        <w:t>6.02dB</w:t>
      </w:r>
      <w:r w:rsidRPr="00743914">
        <w:rPr>
          <w:rFonts w:hint="eastAsia"/>
        </w:rPr>
        <w:t>」、「</w:t>
      </w:r>
      <w:r w:rsidRPr="00743914">
        <w:rPr>
          <w:rFonts w:hint="eastAsia"/>
        </w:rPr>
        <w:t>50%</w:t>
      </w:r>
      <w:r w:rsidRPr="00743914">
        <w:rPr>
          <w:rFonts w:hint="eastAsia"/>
        </w:rPr>
        <w:t>は</w:t>
      </w:r>
      <w:r w:rsidRPr="00743914">
        <w:rPr>
          <w:rFonts w:hint="eastAsia"/>
        </w:rPr>
        <w:t>-6.02dB</w:t>
      </w:r>
      <w:r>
        <w:rPr>
          <w:rFonts w:hint="eastAsia"/>
        </w:rPr>
        <w:t>」という感じ</w:t>
      </w:r>
      <w:r w:rsidR="002004C4">
        <w:rPr>
          <w:rFonts w:hint="eastAsia"/>
        </w:rPr>
        <w:t>こちらでは記載</w:t>
      </w:r>
      <w:r w:rsidRPr="00743914">
        <w:rPr>
          <w:rFonts w:hint="eastAsia"/>
        </w:rPr>
        <w:t>しています。</w:t>
      </w:r>
    </w:p>
    <w:p w:rsidR="002004C4" w:rsidRDefault="002004C4" w:rsidP="002004C4">
      <w:r>
        <w:rPr>
          <w:rFonts w:hint="eastAsia"/>
        </w:rPr>
        <w:t>%</w:t>
      </w:r>
      <w:r>
        <w:rPr>
          <w:rFonts w:hint="eastAsia"/>
        </w:rPr>
        <w:t>に</w:t>
      </w:r>
      <w:r>
        <w:rPr>
          <w:rFonts w:hint="eastAsia"/>
        </w:rPr>
        <w:t>100</w:t>
      </w:r>
      <w:r>
        <w:rPr>
          <w:rFonts w:hint="eastAsia"/>
        </w:rPr>
        <w:t>を掛けると、</w:t>
      </w:r>
      <w:r>
        <w:rPr>
          <w:rFonts w:hint="eastAsia"/>
        </w:rPr>
        <w:t>dB</w:t>
      </w:r>
      <w:r>
        <w:rPr>
          <w:rFonts w:hint="eastAsia"/>
        </w:rPr>
        <w:t>の足し算は実数の掛け算ということがわかります。</w:t>
      </w:r>
    </w:p>
    <w:p w:rsidR="002004C4" w:rsidRDefault="002004C4" w:rsidP="002004C4">
      <w:r>
        <w:rPr>
          <w:rFonts w:hint="eastAsia"/>
        </w:rPr>
        <w:t>※</w:t>
      </w:r>
      <w:r>
        <w:rPr>
          <w:rFonts w:hint="eastAsia"/>
        </w:rPr>
        <w:t>10dB=4dB+6dB</w:t>
      </w:r>
      <w:r>
        <w:rPr>
          <w:rFonts w:hint="eastAsia"/>
        </w:rPr>
        <w:t>、</w:t>
      </w:r>
      <w:r>
        <w:rPr>
          <w:rFonts w:hint="eastAsia"/>
        </w:rPr>
        <w:t>1.58</w:t>
      </w:r>
      <w:r>
        <w:rPr>
          <w:rFonts w:hint="eastAsia"/>
        </w:rPr>
        <w:t>×</w:t>
      </w:r>
      <w:r>
        <w:rPr>
          <w:rFonts w:hint="eastAsia"/>
        </w:rPr>
        <w:t>2.00=3.16</w:t>
      </w:r>
      <w:r>
        <w:rPr>
          <w:rFonts w:hint="eastAsia"/>
        </w:rPr>
        <w:t>、</w:t>
      </w:r>
      <w:r>
        <w:rPr>
          <w:rFonts w:hint="eastAsia"/>
        </w:rPr>
        <w:t>10dB</w:t>
      </w:r>
      <w:r>
        <w:rPr>
          <w:rFonts w:hint="eastAsia"/>
        </w:rPr>
        <w:t>≒</w:t>
      </w:r>
      <w:r>
        <w:rPr>
          <w:rFonts w:hint="eastAsia"/>
        </w:rPr>
        <w:t>316%</w:t>
      </w:r>
    </w:p>
    <w:p w:rsidR="002004C4" w:rsidRDefault="002004C4" w:rsidP="002004C4"/>
    <w:p w:rsidR="002004C4" w:rsidRDefault="002004C4" w:rsidP="002004C4">
      <w:r w:rsidRPr="002004C4">
        <w:rPr>
          <w:rFonts w:hint="eastAsia"/>
        </w:rPr>
        <w:t>これだけは覚えておいたほうが良い三項目を挙げます。</w:t>
      </w:r>
    </w:p>
    <w:p w:rsidR="002004C4" w:rsidRDefault="002004C4" w:rsidP="002004C4">
      <w:pPr>
        <w:pStyle w:val="af"/>
        <w:numPr>
          <w:ilvl w:val="0"/>
          <w:numId w:val="14"/>
        </w:numPr>
        <w:ind w:leftChars="0" w:firstLineChars="0"/>
      </w:pPr>
      <w:r w:rsidRPr="002004C4">
        <w:rPr>
          <w:rFonts w:hint="eastAsia"/>
        </w:rPr>
        <w:t>0VU</w:t>
      </w:r>
      <w:r w:rsidRPr="002004C4">
        <w:rPr>
          <w:rFonts w:hint="eastAsia"/>
        </w:rPr>
        <w:t>、</w:t>
      </w:r>
      <w:r w:rsidRPr="002004C4">
        <w:rPr>
          <w:rFonts w:hint="eastAsia"/>
        </w:rPr>
        <w:t>0dB</w:t>
      </w:r>
      <w:r w:rsidRPr="002004C4">
        <w:rPr>
          <w:rFonts w:hint="eastAsia"/>
        </w:rPr>
        <w:t>、なんだかよくわかんないメータの</w:t>
      </w:r>
      <w:r w:rsidRPr="002004C4">
        <w:rPr>
          <w:rFonts w:hint="eastAsia"/>
        </w:rPr>
        <w:t>0</w:t>
      </w:r>
      <w:r w:rsidRPr="002004C4">
        <w:rPr>
          <w:rFonts w:hint="eastAsia"/>
        </w:rPr>
        <w:t>はその機材にとっての基準であり、出力電圧の絶対の値ではない。</w:t>
      </w:r>
    </w:p>
    <w:p w:rsidR="002004C4" w:rsidRDefault="002004C4" w:rsidP="002004C4">
      <w:pPr>
        <w:pStyle w:val="af"/>
        <w:numPr>
          <w:ilvl w:val="0"/>
          <w:numId w:val="14"/>
        </w:numPr>
        <w:ind w:leftChars="0" w:firstLineChars="0"/>
      </w:pPr>
      <w:r w:rsidRPr="002004C4">
        <w:rPr>
          <w:rFonts w:hint="eastAsia"/>
        </w:rPr>
        <w:t>dBV?</w:t>
      </w:r>
      <w:r>
        <w:rPr>
          <w:rFonts w:hint="eastAsia"/>
        </w:rPr>
        <w:t xml:space="preserve"> </w:t>
      </w:r>
      <w:r w:rsidRPr="002004C4">
        <w:rPr>
          <w:rFonts w:hint="eastAsia"/>
        </w:rPr>
        <w:t>dBu?</w:t>
      </w:r>
      <w:r>
        <w:rPr>
          <w:rFonts w:hint="eastAsia"/>
        </w:rPr>
        <w:t xml:space="preserve"> </w:t>
      </w:r>
      <w:r w:rsidRPr="002004C4">
        <w:rPr>
          <w:rFonts w:hint="eastAsia"/>
        </w:rPr>
        <w:t>dBv?</w:t>
      </w:r>
      <w:r>
        <w:rPr>
          <w:rFonts w:hint="eastAsia"/>
        </w:rPr>
        <w:t xml:space="preserve"> </w:t>
      </w:r>
      <w:r w:rsidRPr="002004C4">
        <w:rPr>
          <w:rFonts w:hint="eastAsia"/>
        </w:rPr>
        <w:t>dBm?</w:t>
      </w:r>
      <w:r>
        <w:rPr>
          <w:rFonts w:hint="eastAsia"/>
        </w:rPr>
        <w:t xml:space="preserve"> dBs?</w:t>
      </w:r>
      <w:r w:rsidRPr="002004C4">
        <w:rPr>
          <w:rFonts w:hint="eastAsia"/>
        </w:rPr>
        <w:t>とにかく</w:t>
      </w:r>
      <w:r w:rsidRPr="002004C4">
        <w:rPr>
          <w:rFonts w:hint="eastAsia"/>
        </w:rPr>
        <w:t>Vr.m.s</w:t>
      </w:r>
      <w:r w:rsidRPr="002004C4">
        <w:rPr>
          <w:rFonts w:hint="eastAsia"/>
        </w:rPr>
        <w:t>に換算すれば大体どれくらいなのかわかる。</w:t>
      </w:r>
    </w:p>
    <w:p w:rsidR="002004C4" w:rsidRDefault="002004C4" w:rsidP="002004C4">
      <w:pPr>
        <w:pStyle w:val="af"/>
        <w:numPr>
          <w:ilvl w:val="0"/>
          <w:numId w:val="14"/>
        </w:numPr>
        <w:ind w:leftChars="0" w:firstLineChars="0"/>
      </w:pPr>
      <w:r w:rsidRPr="002004C4">
        <w:rPr>
          <w:rFonts w:hint="eastAsia"/>
        </w:rPr>
        <w:t>結局のところ、繋ぐまでわからない、説明書でスペックを確かめないとわからないことが多い。</w:t>
      </w:r>
    </w:p>
    <w:p w:rsidR="002004C4" w:rsidRDefault="002004C4" w:rsidP="002004C4">
      <w:pPr>
        <w:ind w:left="210" w:firstLineChars="0" w:firstLine="0"/>
      </w:pPr>
    </w:p>
    <w:p w:rsidR="002004C4" w:rsidRDefault="002004C4" w:rsidP="002004C4">
      <w:pPr>
        <w:ind w:left="210" w:firstLineChars="0" w:firstLine="0"/>
      </w:pPr>
      <w:r>
        <w:rPr>
          <w:rFonts w:hint="eastAsia"/>
        </w:rPr>
        <w:t>1</w:t>
      </w:r>
      <w:r>
        <w:rPr>
          <w:rFonts w:hint="eastAsia"/>
        </w:rPr>
        <w:t>ですが、</w:t>
      </w:r>
      <w:r>
        <w:rPr>
          <w:rFonts w:hint="eastAsia"/>
        </w:rPr>
        <w:t>0VU</w:t>
      </w:r>
      <w:r>
        <w:rPr>
          <w:rFonts w:hint="eastAsia"/>
        </w:rPr>
        <w:t>などの「機材のメータで表示される</w:t>
      </w:r>
      <w:r>
        <w:rPr>
          <w:rFonts w:hint="eastAsia"/>
        </w:rPr>
        <w:t>0</w:t>
      </w:r>
      <w:r>
        <w:rPr>
          <w:rFonts w:hint="eastAsia"/>
        </w:rPr>
        <w:t>の値」は、実はバラバラです。業務用の音響ミキサーで</w:t>
      </w:r>
      <w:r>
        <w:rPr>
          <w:rFonts w:hint="eastAsia"/>
        </w:rPr>
        <w:t>1kHz</w:t>
      </w:r>
      <w:r>
        <w:rPr>
          <w:rFonts w:hint="eastAsia"/>
        </w:rPr>
        <w:t>の正弦波を出力して</w:t>
      </w:r>
      <w:r>
        <w:rPr>
          <w:rFonts w:hint="eastAsia"/>
        </w:rPr>
        <w:t>0VU</w:t>
      </w:r>
      <w:r>
        <w:rPr>
          <w:rFonts w:hint="eastAsia"/>
        </w:rPr>
        <w:t>（または</w:t>
      </w:r>
      <w:r>
        <w:rPr>
          <w:rFonts w:hint="eastAsia"/>
        </w:rPr>
        <w:t>0dB</w:t>
      </w:r>
      <w:r>
        <w:rPr>
          <w:rFonts w:hint="eastAsia"/>
        </w:rPr>
        <w:t>）を指した時、機材のスペックで「アウトは</w:t>
      </w:r>
      <w:r>
        <w:rPr>
          <w:rFonts w:hint="eastAsia"/>
        </w:rPr>
        <w:t>+4dBu</w:t>
      </w:r>
      <w:r>
        <w:rPr>
          <w:rFonts w:hint="eastAsia"/>
        </w:rPr>
        <w:t>」と記載されているなら、そこから取り出される電圧は</w:t>
      </w:r>
      <w:r>
        <w:rPr>
          <w:rFonts w:hint="eastAsia"/>
        </w:rPr>
        <w:t>+4dBu</w:t>
      </w:r>
      <w:r>
        <w:rPr>
          <w:rFonts w:hint="eastAsia"/>
        </w:rPr>
        <w:t>、つまり</w:t>
      </w:r>
      <w:r>
        <w:rPr>
          <w:rFonts w:hint="eastAsia"/>
        </w:rPr>
        <w:t>1.23Vr.m.s.</w:t>
      </w:r>
      <w:r>
        <w:rPr>
          <w:rFonts w:hint="eastAsia"/>
        </w:rPr>
        <w:t>です。</w:t>
      </w:r>
    </w:p>
    <w:p w:rsidR="002004C4" w:rsidRDefault="002004C4" w:rsidP="002004C4">
      <w:pPr>
        <w:ind w:left="210" w:firstLineChars="0" w:firstLine="0"/>
      </w:pPr>
      <w:r>
        <w:rPr>
          <w:rFonts w:hint="eastAsia"/>
        </w:rPr>
        <w:t>セミプロ用の音響ミキサーで同じことをして、スペックに「アウトは</w:t>
      </w:r>
      <w:r>
        <w:rPr>
          <w:rFonts w:hint="eastAsia"/>
        </w:rPr>
        <w:t>0dBu</w:t>
      </w:r>
      <w:r>
        <w:rPr>
          <w:rFonts w:hint="eastAsia"/>
        </w:rPr>
        <w:t>」と記載され</w:t>
      </w:r>
      <w:r>
        <w:rPr>
          <w:rFonts w:hint="eastAsia"/>
        </w:rPr>
        <w:lastRenderedPageBreak/>
        <w:t>ているなら、そこから取り出される電圧は</w:t>
      </w:r>
      <w:r>
        <w:rPr>
          <w:rFonts w:hint="eastAsia"/>
        </w:rPr>
        <w:t>0dBu</w:t>
      </w:r>
      <w:r>
        <w:rPr>
          <w:rFonts w:hint="eastAsia"/>
        </w:rPr>
        <w:t>、つまり</w:t>
      </w:r>
      <w:r>
        <w:rPr>
          <w:rFonts w:hint="eastAsia"/>
        </w:rPr>
        <w:t>0.775Vr.m.s.</w:t>
      </w:r>
      <w:r>
        <w:rPr>
          <w:rFonts w:hint="eastAsia"/>
        </w:rPr>
        <w:t>です。</w:t>
      </w:r>
    </w:p>
    <w:p w:rsidR="002004C4" w:rsidRDefault="002004C4" w:rsidP="002004C4">
      <w:pPr>
        <w:ind w:left="210" w:firstLineChars="0" w:firstLine="0"/>
      </w:pPr>
      <w:r>
        <w:rPr>
          <w:rFonts w:hint="eastAsia"/>
        </w:rPr>
        <w:t>同じように「アウトは</w:t>
      </w:r>
      <w:r>
        <w:rPr>
          <w:rFonts w:hint="eastAsia"/>
        </w:rPr>
        <w:t>-10dBV</w:t>
      </w:r>
      <w:r>
        <w:rPr>
          <w:rFonts w:hint="eastAsia"/>
        </w:rPr>
        <w:t>」（</w:t>
      </w:r>
      <w:r>
        <w:rPr>
          <w:rFonts w:hint="eastAsia"/>
        </w:rPr>
        <w:t>TAPE OUT</w:t>
      </w:r>
      <w:r>
        <w:rPr>
          <w:rFonts w:hint="eastAsia"/>
        </w:rPr>
        <w:t>など）と記載されていれば</w:t>
      </w:r>
      <w:r>
        <w:rPr>
          <w:rFonts w:hint="eastAsia"/>
        </w:rPr>
        <w:t>-10dBV</w:t>
      </w:r>
      <w:r>
        <w:rPr>
          <w:rFonts w:hint="eastAsia"/>
        </w:rPr>
        <w:t>、つまり</w:t>
      </w:r>
      <w:r>
        <w:rPr>
          <w:rFonts w:hint="eastAsia"/>
        </w:rPr>
        <w:t>0.316Vr.m.s.</w:t>
      </w:r>
      <w:r>
        <w:rPr>
          <w:rFonts w:hint="eastAsia"/>
        </w:rPr>
        <w:t>なのです。</w:t>
      </w:r>
    </w:p>
    <w:p w:rsidR="002004C4" w:rsidRDefault="002004C4" w:rsidP="002004C4">
      <w:pPr>
        <w:ind w:left="210" w:firstLineChars="0" w:firstLine="0"/>
      </w:pPr>
      <w:r>
        <w:rPr>
          <w:rFonts w:hint="eastAsia"/>
        </w:rPr>
        <w:t>随分適当じゃないか、と印象を受けますが、その通り、「機材のメータで指した</w:t>
      </w:r>
      <w:r>
        <w:rPr>
          <w:rFonts w:hint="eastAsia"/>
        </w:rPr>
        <w:t>0</w:t>
      </w:r>
      <w:r>
        <w:rPr>
          <w:rFonts w:hint="eastAsia"/>
        </w:rPr>
        <w:t>の表示は出力電圧の絶対の値ではない」のです。</w:t>
      </w:r>
      <w:r w:rsidRPr="002004C4">
        <w:rPr>
          <w:rFonts w:hint="eastAsia"/>
        </w:rPr>
        <w:t>ではこの適当さが問題になるのはいつかというと、機材間を接続するときです。</w:t>
      </w:r>
    </w:p>
    <w:p w:rsidR="002004C4" w:rsidRDefault="002004C4" w:rsidP="002004C4">
      <w:pPr>
        <w:ind w:left="210" w:firstLineChars="0" w:firstLine="0"/>
      </w:pPr>
      <w:r>
        <w:rPr>
          <w:rFonts w:hint="eastAsia"/>
        </w:rPr>
        <w:t>ひとつ例を挙げます。</w:t>
      </w:r>
    </w:p>
    <w:p w:rsidR="002004C4" w:rsidRDefault="002004C4" w:rsidP="002004C4">
      <w:pPr>
        <w:ind w:left="210" w:firstLineChars="0" w:firstLine="0"/>
      </w:pPr>
      <w:r>
        <w:rPr>
          <w:rFonts w:hint="eastAsia"/>
        </w:rPr>
        <w:t>業務用カメラに音声を入力する時、間に挟むミキサーは何が良いのか？と悩んだとします。カメラは業務用なので</w:t>
      </w:r>
      <w:r>
        <w:rPr>
          <w:rFonts w:hint="eastAsia"/>
        </w:rPr>
        <w:t>LINE</w:t>
      </w:r>
      <w:r>
        <w:rPr>
          <w:rFonts w:hint="eastAsia"/>
        </w:rPr>
        <w:t>で</w:t>
      </w:r>
      <w:r>
        <w:rPr>
          <w:rFonts w:hint="eastAsia"/>
        </w:rPr>
        <w:t>+4dBu</w:t>
      </w:r>
      <w:r>
        <w:rPr>
          <w:rFonts w:hint="eastAsia"/>
        </w:rPr>
        <w:t>受け、</w:t>
      </w:r>
      <w:r>
        <w:rPr>
          <w:rFonts w:hint="eastAsia"/>
        </w:rPr>
        <w:t>MIC</w:t>
      </w:r>
      <w:r>
        <w:rPr>
          <w:rFonts w:hint="eastAsia"/>
        </w:rPr>
        <w:t>で</w:t>
      </w:r>
      <w:r>
        <w:rPr>
          <w:rFonts w:hint="eastAsia"/>
        </w:rPr>
        <w:t>-60dBu</w:t>
      </w:r>
      <w:r>
        <w:rPr>
          <w:rFonts w:hint="eastAsia"/>
        </w:rPr>
        <w:t>受けです。（厳密には</w:t>
      </w:r>
      <w:r>
        <w:rPr>
          <w:rFonts w:hint="eastAsia"/>
        </w:rPr>
        <w:t>600</w:t>
      </w:r>
      <w:r>
        <w:rPr>
          <w:rFonts w:hint="eastAsia"/>
        </w:rPr>
        <w:t>Ω受けなので単位は</w:t>
      </w:r>
      <w:r>
        <w:rPr>
          <w:rFonts w:hint="eastAsia"/>
        </w:rPr>
        <w:t>dBm</w:t>
      </w:r>
      <w:r>
        <w:rPr>
          <w:rFonts w:hint="eastAsia"/>
        </w:rPr>
        <w:t>）この時点で、カメラの音声入力調整つまみを動かさずに、デフォルトで規定値入力するには、出力が</w:t>
      </w:r>
      <w:r>
        <w:rPr>
          <w:rFonts w:hint="eastAsia"/>
        </w:rPr>
        <w:t>+4dBu</w:t>
      </w:r>
      <w:r>
        <w:rPr>
          <w:rFonts w:hint="eastAsia"/>
        </w:rPr>
        <w:t>のミキサーを選定しなければならないことが判明します。（※</w:t>
      </w:r>
      <w:r>
        <w:rPr>
          <w:rFonts w:hint="eastAsia"/>
        </w:rPr>
        <w:t>-60dBu</w:t>
      </w:r>
      <w:r>
        <w:rPr>
          <w:rFonts w:hint="eastAsia"/>
        </w:rPr>
        <w:t>出力が出来る機材はとても特殊）</w:t>
      </w:r>
    </w:p>
    <w:p w:rsidR="002004C4" w:rsidRDefault="002004C4" w:rsidP="002004C4">
      <w:pPr>
        <w:ind w:left="210" w:firstLineChars="0" w:firstLine="0"/>
      </w:pPr>
      <w:r>
        <w:rPr>
          <w:rFonts w:hint="eastAsia"/>
        </w:rPr>
        <w:t>ここに出力が</w:t>
      </w:r>
      <w:r>
        <w:rPr>
          <w:rFonts w:hint="eastAsia"/>
        </w:rPr>
        <w:t>0dBu</w:t>
      </w:r>
      <w:r>
        <w:rPr>
          <w:rFonts w:hint="eastAsia"/>
        </w:rPr>
        <w:t>のミキサーをはさんでしまうと、ミキサーにとっての</w:t>
      </w:r>
      <w:r>
        <w:rPr>
          <w:rFonts w:hint="eastAsia"/>
        </w:rPr>
        <w:t>0VU</w:t>
      </w:r>
      <w:r>
        <w:rPr>
          <w:rFonts w:hint="eastAsia"/>
        </w:rPr>
        <w:t>とカメラにとっての</w:t>
      </w:r>
      <w:r>
        <w:rPr>
          <w:rFonts w:hint="eastAsia"/>
        </w:rPr>
        <w:t>0</w:t>
      </w:r>
      <w:r>
        <w:rPr>
          <w:rFonts w:hint="eastAsia"/>
        </w:rPr>
        <w:t>（デジタルなので基準は</w:t>
      </w:r>
      <w:r>
        <w:rPr>
          <w:rFonts w:hint="eastAsia"/>
        </w:rPr>
        <w:t>-20dBFS</w:t>
      </w:r>
      <w:r>
        <w:rPr>
          <w:rFonts w:hint="eastAsia"/>
        </w:rPr>
        <w:t>）が揃わなくなる事態が発生してしまうというわけです。（但し、音声入力調整つまみを調整すれば</w:t>
      </w:r>
      <w:r>
        <w:rPr>
          <w:rFonts w:hint="eastAsia"/>
        </w:rPr>
        <w:t>0dBu</w:t>
      </w:r>
      <w:r>
        <w:rPr>
          <w:rFonts w:hint="eastAsia"/>
        </w:rPr>
        <w:t>入力にすることが可能。）</w:t>
      </w:r>
    </w:p>
    <w:p w:rsidR="002004C4" w:rsidRDefault="002004C4" w:rsidP="002004C4">
      <w:pPr>
        <w:ind w:left="210" w:firstLineChars="0" w:firstLine="0"/>
      </w:pPr>
      <w:r>
        <w:rPr>
          <w:rFonts w:hint="eastAsia"/>
        </w:rPr>
        <w:t>※</w:t>
      </w:r>
      <w:r>
        <w:rPr>
          <w:rFonts w:hint="eastAsia"/>
        </w:rPr>
        <w:t>ENG</w:t>
      </w:r>
      <w:r>
        <w:rPr>
          <w:rFonts w:hint="eastAsia"/>
        </w:rPr>
        <w:t>用のミキサーは出力が</w:t>
      </w:r>
      <w:r>
        <w:rPr>
          <w:rFonts w:hint="eastAsia"/>
        </w:rPr>
        <w:t>+4dBu</w:t>
      </w:r>
      <w:r>
        <w:rPr>
          <w:rFonts w:hint="eastAsia"/>
        </w:rPr>
        <w:t>、</w:t>
      </w:r>
      <w:r>
        <w:rPr>
          <w:rFonts w:hint="eastAsia"/>
        </w:rPr>
        <w:t>0dBu</w:t>
      </w:r>
      <w:r>
        <w:rPr>
          <w:rFonts w:hint="eastAsia"/>
        </w:rPr>
        <w:t>、</w:t>
      </w:r>
      <w:r>
        <w:rPr>
          <w:rFonts w:hint="eastAsia"/>
        </w:rPr>
        <w:t>-20dBu</w:t>
      </w:r>
      <w:r>
        <w:rPr>
          <w:rFonts w:hint="eastAsia"/>
        </w:rPr>
        <w:t>、</w:t>
      </w:r>
      <w:r>
        <w:rPr>
          <w:rFonts w:hint="eastAsia"/>
        </w:rPr>
        <w:t>-60dBu</w:t>
      </w:r>
      <w:r>
        <w:rPr>
          <w:rFonts w:hint="eastAsia"/>
        </w:rPr>
        <w:t>、</w:t>
      </w:r>
      <w:r>
        <w:rPr>
          <w:rFonts w:hint="eastAsia"/>
        </w:rPr>
        <w:t>-10dBV</w:t>
      </w:r>
      <w:r>
        <w:rPr>
          <w:rFonts w:hint="eastAsia"/>
        </w:rPr>
        <w:t>と切り替えられる優れものなのです。</w:t>
      </w:r>
    </w:p>
    <w:p w:rsidR="001F0CD9" w:rsidRDefault="001F0CD9" w:rsidP="002004C4">
      <w:pPr>
        <w:ind w:left="210" w:firstLineChars="0" w:firstLine="0"/>
      </w:pPr>
      <w:r>
        <w:rPr>
          <w:rFonts w:hint="eastAsia"/>
        </w:rPr>
        <w:t>※</w:t>
      </w:r>
      <w:r w:rsidR="00052F02">
        <w:rPr>
          <w:rFonts w:hint="eastAsia"/>
        </w:rPr>
        <w:t>-20dBFS</w:t>
      </w:r>
      <w:r w:rsidR="004B72B6">
        <w:rPr>
          <w:rFonts w:hint="eastAsia"/>
        </w:rPr>
        <w:t>の説明は後述</w:t>
      </w:r>
    </w:p>
    <w:p w:rsidR="002004C4" w:rsidRDefault="002004C4" w:rsidP="002004C4">
      <w:pPr>
        <w:ind w:left="210" w:firstLineChars="0" w:firstLine="0"/>
      </w:pPr>
      <w:r w:rsidRPr="002004C4">
        <w:rPr>
          <w:noProof/>
          <w:lang w:bidi="ar-SA"/>
        </w:rPr>
        <w:drawing>
          <wp:inline distT="0" distB="0" distL="0" distR="0" wp14:anchorId="5FA8A38E" wp14:editId="639778F1">
            <wp:extent cx="5334000" cy="2724150"/>
            <wp:effectExtent l="0" t="0" r="0" b="0"/>
            <wp:docPr id="111" name="図 111" descr="http://img2.blogs.yahoo.co.jp/ybi/1/3f/b3/linear_pcm0153/folder/178506/img_178506_2008096_25?130545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blogs.yahoo.co.jp/ybi/1/3f/b3/linear_pcm0153/folder/178506/img_178506_2008096_25?130545120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2724150"/>
                    </a:xfrm>
                    <a:prstGeom prst="rect">
                      <a:avLst/>
                    </a:prstGeom>
                    <a:noFill/>
                    <a:ln>
                      <a:noFill/>
                    </a:ln>
                  </pic:spPr>
                </pic:pic>
              </a:graphicData>
            </a:graphic>
          </wp:inline>
        </w:drawing>
      </w:r>
    </w:p>
    <w:p w:rsidR="002004C4" w:rsidRDefault="002004C4" w:rsidP="002004C4">
      <w:pPr>
        <w:ind w:left="210" w:firstLineChars="0" w:firstLine="0"/>
      </w:pPr>
      <w:r>
        <w:rPr>
          <w:rFonts w:hint="eastAsia"/>
        </w:rPr>
        <w:t>2</w:t>
      </w:r>
      <w:r w:rsidRPr="002004C4">
        <w:rPr>
          <w:rFonts w:hint="eastAsia"/>
        </w:rPr>
        <w:t>は表に挙げた通りです。</w:t>
      </w:r>
      <w:r w:rsidRPr="002004C4">
        <w:rPr>
          <w:rFonts w:hint="eastAsia"/>
        </w:rPr>
        <w:t>0dBV</w:t>
      </w:r>
      <w:r w:rsidRPr="002004C4">
        <w:rPr>
          <w:rFonts w:hint="eastAsia"/>
        </w:rPr>
        <w:t>（ゼロデービーブイ）は</w:t>
      </w:r>
      <w:r w:rsidRPr="002004C4">
        <w:rPr>
          <w:rFonts w:hint="eastAsia"/>
        </w:rPr>
        <w:t>1.0Vr.m.s.</w:t>
      </w:r>
      <w:r w:rsidRPr="002004C4">
        <w:rPr>
          <w:rFonts w:hint="eastAsia"/>
        </w:rPr>
        <w:t>が基準で、</w:t>
      </w:r>
      <w:r w:rsidRPr="002004C4">
        <w:rPr>
          <w:rFonts w:hint="eastAsia"/>
        </w:rPr>
        <w:t>0dBu</w:t>
      </w:r>
      <w:r w:rsidRPr="002004C4">
        <w:rPr>
          <w:rFonts w:hint="eastAsia"/>
        </w:rPr>
        <w:t>（デービーユー）は</w:t>
      </w:r>
      <w:r w:rsidRPr="002004C4">
        <w:rPr>
          <w:rFonts w:hint="eastAsia"/>
        </w:rPr>
        <w:t>0.775Vr.m.s.</w:t>
      </w:r>
      <w:r w:rsidRPr="002004C4">
        <w:rPr>
          <w:rFonts w:hint="eastAsia"/>
        </w:rPr>
        <w:t>が基準となっています。このふたつの違いを「知っている」だけでだいぶ違うと思います。※</w:t>
      </w:r>
      <w:r w:rsidRPr="002004C4">
        <w:rPr>
          <w:rFonts w:hint="eastAsia"/>
        </w:rPr>
        <w:t>Vr.m.s.</w:t>
      </w:r>
      <w:r w:rsidRPr="002004C4">
        <w:rPr>
          <w:rFonts w:hint="eastAsia"/>
        </w:rPr>
        <w:t>とは交流を直流に換算した数値です。</w:t>
      </w:r>
    </w:p>
    <w:p w:rsidR="002004C4" w:rsidRDefault="002004C4" w:rsidP="002004C4">
      <w:pPr>
        <w:ind w:left="210" w:firstLineChars="0" w:firstLine="0"/>
      </w:pPr>
      <w:r w:rsidRPr="002004C4">
        <w:rPr>
          <w:noProof/>
          <w:lang w:bidi="ar-SA"/>
        </w:rPr>
        <w:lastRenderedPageBreak/>
        <w:drawing>
          <wp:inline distT="0" distB="0" distL="0" distR="0" wp14:anchorId="4507A724" wp14:editId="51A3F801">
            <wp:extent cx="5334000" cy="4400550"/>
            <wp:effectExtent l="0" t="0" r="0" b="0"/>
            <wp:docPr id="112" name="図 112" descr="http://img2.blogs.yahoo.co.jp/ybi/1/3f/b3/linear_pcm0153/folder/178506/img_178506_2008096_24?130545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blogs.yahoo.co.jp/ybi/1/3f/b3/linear_pcm0153/folder/178506/img_178506_2008096_24?130545120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4000" cy="4400550"/>
                    </a:xfrm>
                    <a:prstGeom prst="rect">
                      <a:avLst/>
                    </a:prstGeom>
                    <a:noFill/>
                    <a:ln>
                      <a:noFill/>
                    </a:ln>
                  </pic:spPr>
                </pic:pic>
              </a:graphicData>
            </a:graphic>
          </wp:inline>
        </w:drawing>
      </w:r>
    </w:p>
    <w:p w:rsidR="002004C4" w:rsidRDefault="002004C4" w:rsidP="002004C4">
      <w:pPr>
        <w:ind w:left="210" w:firstLineChars="0" w:firstLine="0"/>
      </w:pPr>
      <w:r>
        <w:rPr>
          <w:rFonts w:hint="eastAsia"/>
        </w:rPr>
        <w:t>ベリンガーなどの小型音響ミキサーのヘッドアンプに「</w:t>
      </w:r>
      <w:r>
        <w:rPr>
          <w:rFonts w:hint="eastAsia"/>
        </w:rPr>
        <w:t>+4</w:t>
      </w:r>
      <w:r>
        <w:rPr>
          <w:rFonts w:hint="eastAsia"/>
        </w:rPr>
        <w:t>」「</w:t>
      </w:r>
      <w:r>
        <w:rPr>
          <w:rFonts w:hint="eastAsia"/>
        </w:rPr>
        <w:t>-10</w:t>
      </w:r>
      <w:r>
        <w:rPr>
          <w:rFonts w:hint="eastAsia"/>
        </w:rPr>
        <w:t>」切り替えがついている場合がありますが、この二つの数値は電圧でいうと</w:t>
      </w:r>
      <w:r>
        <w:rPr>
          <w:rFonts w:hint="eastAsia"/>
        </w:rPr>
        <w:t>4</w:t>
      </w:r>
      <w:r>
        <w:rPr>
          <w:rFonts w:hint="eastAsia"/>
        </w:rPr>
        <w:t>倍の開き（</w:t>
      </w:r>
      <w:r>
        <w:rPr>
          <w:rFonts w:hint="eastAsia"/>
        </w:rPr>
        <w:t>dB</w:t>
      </w:r>
      <w:r>
        <w:rPr>
          <w:rFonts w:hint="eastAsia"/>
        </w:rPr>
        <w:t>でいうと</w:t>
      </w:r>
      <w:r>
        <w:rPr>
          <w:rFonts w:hint="eastAsia"/>
        </w:rPr>
        <w:t>12dB</w:t>
      </w:r>
      <w:r>
        <w:rPr>
          <w:rFonts w:hint="eastAsia"/>
        </w:rPr>
        <w:t>）があり民生用と業務用の音声レベルの違いがわかると思います。</w:t>
      </w:r>
    </w:p>
    <w:p w:rsidR="002004C4" w:rsidRDefault="002004C4" w:rsidP="002004C4">
      <w:pPr>
        <w:ind w:left="210" w:firstLineChars="0" w:firstLine="0"/>
      </w:pPr>
      <w:r>
        <w:rPr>
          <w:rFonts w:hint="eastAsia"/>
        </w:rPr>
        <w:t>※一般に</w:t>
      </w:r>
      <w:r>
        <w:rPr>
          <w:rFonts w:hint="eastAsia"/>
        </w:rPr>
        <w:t>-10</w:t>
      </w:r>
      <w:r>
        <w:rPr>
          <w:rFonts w:hint="eastAsia"/>
        </w:rPr>
        <w:t>（マイナじゅう）は</w:t>
      </w:r>
      <w:r>
        <w:rPr>
          <w:rFonts w:hint="eastAsia"/>
        </w:rPr>
        <w:t>-10dBV</w:t>
      </w:r>
      <w:r>
        <w:rPr>
          <w:rFonts w:hint="eastAsia"/>
        </w:rPr>
        <w:t>のことで、</w:t>
      </w:r>
      <w:r>
        <w:rPr>
          <w:rFonts w:hint="eastAsia"/>
        </w:rPr>
        <w:t>+4</w:t>
      </w:r>
      <w:r>
        <w:rPr>
          <w:rFonts w:hint="eastAsia"/>
        </w:rPr>
        <w:t>（プラよん）は</w:t>
      </w:r>
      <w:r>
        <w:rPr>
          <w:rFonts w:hint="eastAsia"/>
        </w:rPr>
        <w:t>+4dBu</w:t>
      </w:r>
      <w:r>
        <w:rPr>
          <w:rFonts w:hint="eastAsia"/>
        </w:rPr>
        <w:t>を指す。</w:t>
      </w:r>
    </w:p>
    <w:p w:rsidR="002004C4" w:rsidRDefault="002004C4" w:rsidP="002004C4">
      <w:pPr>
        <w:ind w:left="210" w:firstLineChars="0" w:firstLine="0"/>
      </w:pPr>
    </w:p>
    <w:p w:rsidR="002004C4" w:rsidRDefault="002004C4" w:rsidP="002004C4">
      <w:pPr>
        <w:ind w:left="210" w:firstLineChars="0" w:firstLine="0"/>
      </w:pPr>
      <w:r>
        <w:rPr>
          <w:rFonts w:hint="eastAsia"/>
        </w:rPr>
        <w:t>3</w:t>
      </w:r>
      <w:r>
        <w:rPr>
          <w:rFonts w:hint="eastAsia"/>
        </w:rPr>
        <w:t>実体験で、何度か困ったことに遭遇したことがあるのですが、それは出先のホールの音響から会場音声を業務用カメラにもらうときです。</w:t>
      </w:r>
    </w:p>
    <w:p w:rsidR="002004C4" w:rsidRDefault="002004C4" w:rsidP="002004C4">
      <w:pPr>
        <w:ind w:left="210" w:firstLineChars="0" w:firstLine="0"/>
      </w:pPr>
      <w:r>
        <w:rPr>
          <w:rFonts w:hint="eastAsia"/>
        </w:rPr>
        <w:t>会場のミキサーは</w:t>
      </w:r>
      <w:r>
        <w:rPr>
          <w:rFonts w:hint="eastAsia"/>
        </w:rPr>
        <w:t>+4dBu</w:t>
      </w:r>
      <w:r>
        <w:rPr>
          <w:rFonts w:hint="eastAsia"/>
        </w:rPr>
        <w:t>、つまりミキサーの</w:t>
      </w:r>
      <w:r>
        <w:rPr>
          <w:rFonts w:hint="eastAsia"/>
        </w:rPr>
        <w:t>0</w:t>
      </w:r>
      <w:r>
        <w:rPr>
          <w:rFonts w:hint="eastAsia"/>
        </w:rPr>
        <w:t>はカメラの</w:t>
      </w:r>
      <w:r>
        <w:rPr>
          <w:rFonts w:hint="eastAsia"/>
        </w:rPr>
        <w:t>0</w:t>
      </w:r>
      <w:r>
        <w:rPr>
          <w:rFonts w:hint="eastAsia"/>
        </w:rPr>
        <w:t>（</w:t>
      </w:r>
      <w:r>
        <w:rPr>
          <w:rFonts w:hint="eastAsia"/>
        </w:rPr>
        <w:t>-20dB</w:t>
      </w:r>
      <w:r>
        <w:rPr>
          <w:rFonts w:hint="eastAsia"/>
        </w:rPr>
        <w:t>）、よし、間違いない。しかし、つないでみるとレベルが極端に低い…低すぎる･･･というか聞こえない･･･あ、</w:t>
      </w:r>
      <w:r>
        <w:rPr>
          <w:rFonts w:hint="eastAsia"/>
        </w:rPr>
        <w:t>PAD</w:t>
      </w:r>
      <w:r>
        <w:rPr>
          <w:rFonts w:hint="eastAsia"/>
        </w:rPr>
        <w:t>（パッド：音を一定値減衰させる機構）をはさんで</w:t>
      </w:r>
      <w:r>
        <w:rPr>
          <w:rFonts w:hint="eastAsia"/>
        </w:rPr>
        <w:t>MIC</w:t>
      </w:r>
      <w:r>
        <w:rPr>
          <w:rFonts w:hint="eastAsia"/>
        </w:rPr>
        <w:t>レベルなのかな？と思って</w:t>
      </w:r>
      <w:r>
        <w:rPr>
          <w:rFonts w:hint="eastAsia"/>
        </w:rPr>
        <w:t>MIC</w:t>
      </w:r>
      <w:r>
        <w:rPr>
          <w:rFonts w:hint="eastAsia"/>
        </w:rPr>
        <w:t>に切り替えると今度は音が大きすぎて割れる…と、こんな状況です。</w:t>
      </w:r>
    </w:p>
    <w:p w:rsidR="002004C4" w:rsidRDefault="002004C4" w:rsidP="002004C4">
      <w:pPr>
        <w:ind w:left="210" w:firstLineChars="0" w:firstLine="0"/>
      </w:pPr>
      <w:r>
        <w:rPr>
          <w:rFonts w:hint="eastAsia"/>
        </w:rPr>
        <w:t>なぜこうなるかというと、ほとんどの場合、会場の基準レベルの設定が極端に低いことが挙げられます。</w:t>
      </w:r>
    </w:p>
    <w:p w:rsidR="002004C4" w:rsidRDefault="002004C4" w:rsidP="002004C4">
      <w:pPr>
        <w:ind w:left="210" w:firstLineChars="0" w:firstLine="0"/>
      </w:pPr>
      <w:r>
        <w:rPr>
          <w:rFonts w:hint="eastAsia"/>
        </w:rPr>
        <w:t>このケースの場合、ミキサーが</w:t>
      </w:r>
      <w:r>
        <w:rPr>
          <w:rFonts w:hint="eastAsia"/>
        </w:rPr>
        <w:t>0VU</w:t>
      </w:r>
      <w:r>
        <w:rPr>
          <w:rFonts w:hint="eastAsia"/>
        </w:rPr>
        <w:t>を指さなければ出力は</w:t>
      </w:r>
      <w:r>
        <w:rPr>
          <w:rFonts w:hint="eastAsia"/>
        </w:rPr>
        <w:t>+4dBu</w:t>
      </w:r>
      <w:r>
        <w:rPr>
          <w:rFonts w:hint="eastAsia"/>
        </w:rPr>
        <w:t>に到達しないことはいままでの説明でわかっていただけると思いますが、これは言い換えれば、「</w:t>
      </w:r>
      <w:r>
        <w:rPr>
          <w:rFonts w:hint="eastAsia"/>
        </w:rPr>
        <w:t>0VU</w:t>
      </w:r>
      <w:r>
        <w:rPr>
          <w:rFonts w:hint="eastAsia"/>
        </w:rPr>
        <w:t>に達しないようなレベル設定をしている会場から、適正信号のラインをもらうのは難しい」ということになります。</w:t>
      </w:r>
    </w:p>
    <w:p w:rsidR="004B72B6" w:rsidRDefault="004B72B6" w:rsidP="004B72B6">
      <w:pPr>
        <w:pStyle w:val="1"/>
        <w:spacing w:before="173"/>
      </w:pPr>
      <w:r>
        <w:rPr>
          <w:rFonts w:hint="eastAsia"/>
        </w:rPr>
        <w:lastRenderedPageBreak/>
        <w:t>-20dBFS</w:t>
      </w:r>
      <w:r>
        <w:rPr>
          <w:rFonts w:hint="eastAsia"/>
        </w:rPr>
        <w:t>について</w:t>
      </w:r>
    </w:p>
    <w:p w:rsidR="008F1541" w:rsidRPr="008F1541" w:rsidRDefault="008F1541" w:rsidP="008F1541"/>
    <w:p w:rsidR="004B72B6" w:rsidRDefault="004B72B6" w:rsidP="004B72B6">
      <w:r>
        <w:rPr>
          <w:rFonts w:hint="eastAsia"/>
        </w:rPr>
        <w:t>1.</w:t>
      </w:r>
      <w:r>
        <w:rPr>
          <w:rFonts w:hint="eastAsia"/>
        </w:rPr>
        <w:t>アナログ時代は</w:t>
      </w:r>
      <w:r>
        <w:rPr>
          <w:rFonts w:hint="eastAsia"/>
        </w:rPr>
        <w:t>VU</w:t>
      </w:r>
      <w:r>
        <w:rPr>
          <w:rFonts w:hint="eastAsia"/>
        </w:rPr>
        <w:t>メータの</w:t>
      </w:r>
      <w:r>
        <w:rPr>
          <w:rFonts w:hint="eastAsia"/>
        </w:rPr>
        <w:t>0VU</w:t>
      </w:r>
      <w:r>
        <w:rPr>
          <w:rFonts w:hint="eastAsia"/>
        </w:rPr>
        <w:t>を基準レベルとしていた。</w:t>
      </w:r>
    </w:p>
    <w:p w:rsidR="004B72B6" w:rsidRDefault="004B72B6" w:rsidP="004B72B6">
      <w:r>
        <w:rPr>
          <w:rFonts w:hint="eastAsia"/>
        </w:rPr>
        <w:t>※</w:t>
      </w:r>
      <w:r>
        <w:rPr>
          <w:rFonts w:hint="eastAsia"/>
        </w:rPr>
        <w:t>0VU</w:t>
      </w:r>
      <w:r>
        <w:rPr>
          <w:rFonts w:hint="eastAsia"/>
        </w:rPr>
        <w:t>基準？じゃあ、ピーク成分は</w:t>
      </w:r>
      <w:r>
        <w:rPr>
          <w:rFonts w:hint="eastAsia"/>
        </w:rPr>
        <w:t>0VU</w:t>
      </w:r>
      <w:r>
        <w:rPr>
          <w:rFonts w:hint="eastAsia"/>
        </w:rPr>
        <w:t>で規定した値を超えてしまうのでは？と疑問に思うかもしれないが、アナログはヘッドマージンが大きくとられていて、ピーク成分を抱え込んでいた。</w:t>
      </w:r>
    </w:p>
    <w:p w:rsidR="004B72B6" w:rsidRDefault="004B72B6" w:rsidP="004B72B6">
      <w:r>
        <w:rPr>
          <w:rFonts w:hint="eastAsia"/>
        </w:rPr>
        <w:t>それに加えて、アナログの特性上、ピークを超えた成分の歪みはそれほど気にならない。</w:t>
      </w:r>
    </w:p>
    <w:p w:rsidR="004B72B6" w:rsidRDefault="004B72B6" w:rsidP="004B72B6">
      <w:r>
        <w:rPr>
          <w:rFonts w:hint="eastAsia"/>
        </w:rPr>
        <w:t>2.</w:t>
      </w:r>
      <w:r>
        <w:rPr>
          <w:rFonts w:hint="eastAsia"/>
        </w:rPr>
        <w:t>デジタルになり、</w:t>
      </w:r>
      <w:r>
        <w:rPr>
          <w:rFonts w:hint="eastAsia"/>
        </w:rPr>
        <w:t>PCM</w:t>
      </w:r>
      <w:r>
        <w:rPr>
          <w:rFonts w:hint="eastAsia"/>
        </w:rPr>
        <w:t>方式ではピークを超えると音が必ず歪むので、「</w:t>
      </w:r>
      <w:r>
        <w:rPr>
          <w:rFonts w:hint="eastAsia"/>
        </w:rPr>
        <w:t>PCM</w:t>
      </w:r>
      <w:r>
        <w:rPr>
          <w:rFonts w:hint="eastAsia"/>
        </w:rPr>
        <w:t>におけるヘッドマージン」として</w:t>
      </w:r>
      <w:r>
        <w:rPr>
          <w:rFonts w:hint="eastAsia"/>
        </w:rPr>
        <w:t>20dB</w:t>
      </w:r>
      <w:r>
        <w:rPr>
          <w:rFonts w:hint="eastAsia"/>
        </w:rPr>
        <w:t>分取ることにした。</w:t>
      </w:r>
    </w:p>
    <w:p w:rsidR="004B72B6" w:rsidRDefault="004B72B6" w:rsidP="004B72B6">
      <w:r>
        <w:rPr>
          <w:rFonts w:hint="eastAsia"/>
        </w:rPr>
        <w:t>※但し、この</w:t>
      </w:r>
      <w:r>
        <w:rPr>
          <w:rFonts w:hint="eastAsia"/>
        </w:rPr>
        <w:t>20dB</w:t>
      </w:r>
      <w:r>
        <w:rPr>
          <w:rFonts w:hint="eastAsia"/>
        </w:rPr>
        <w:t>は、量子化できる最大振幅を</w:t>
      </w:r>
      <w:r>
        <w:rPr>
          <w:rFonts w:hint="eastAsia"/>
        </w:rPr>
        <w:t>0dB</w:t>
      </w:r>
      <w:r>
        <w:rPr>
          <w:rFonts w:hint="eastAsia"/>
        </w:rPr>
        <w:t>として、そこから</w:t>
      </w:r>
      <w:r>
        <w:rPr>
          <w:rFonts w:hint="eastAsia"/>
        </w:rPr>
        <w:t>-20dB</w:t>
      </w:r>
      <w:r>
        <w:rPr>
          <w:rFonts w:hint="eastAsia"/>
        </w:rPr>
        <w:t>下げたところで発振させる正弦波を</w:t>
      </w:r>
      <w:r>
        <w:rPr>
          <w:rFonts w:hint="eastAsia"/>
        </w:rPr>
        <w:t>0VU</w:t>
      </w:r>
      <w:r>
        <w:rPr>
          <w:rFonts w:hint="eastAsia"/>
        </w:rPr>
        <w:t>として決めたもので、例えば、波形編集ソフトで可視できる波形が</w:t>
      </w:r>
      <w:r>
        <w:rPr>
          <w:rFonts w:hint="eastAsia"/>
        </w:rPr>
        <w:t>-20dB</w:t>
      </w:r>
      <w:r>
        <w:rPr>
          <w:rFonts w:hint="eastAsia"/>
        </w:rPr>
        <w:t>を超えないだとか、ピークメータで</w:t>
      </w:r>
      <w:r>
        <w:rPr>
          <w:rFonts w:hint="eastAsia"/>
        </w:rPr>
        <w:t>-20dB</w:t>
      </w:r>
      <w:r>
        <w:rPr>
          <w:rFonts w:hint="eastAsia"/>
        </w:rPr>
        <w:t>を超えない、というわけではありません。</w:t>
      </w:r>
    </w:p>
    <w:p w:rsidR="004B72B6" w:rsidRDefault="004B72B6" w:rsidP="004B72B6">
      <w:r>
        <w:rPr>
          <w:rFonts w:hint="eastAsia"/>
        </w:rPr>
        <w:t>図で説明すると、</w:t>
      </w:r>
    </w:p>
    <w:p w:rsidR="004B72B6" w:rsidRDefault="004B72B6" w:rsidP="004B72B6">
      <w:r w:rsidRPr="004B72B6">
        <w:rPr>
          <w:noProof/>
          <w:lang w:bidi="ar-SA"/>
        </w:rPr>
        <w:drawing>
          <wp:inline distT="0" distB="0" distL="0" distR="0" wp14:anchorId="1A6E15BB" wp14:editId="0C4478D5">
            <wp:extent cx="3657600" cy="2162175"/>
            <wp:effectExtent l="0" t="0" r="0" b="9525"/>
            <wp:docPr id="113" name="図 113" descr="http://img2.blogs.yahoo.co.jp/ybi/1/3f/b3/linear_pcm0153/folder/178506/img_178506_7697643_0?130731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2.blogs.yahoo.co.jp/ybi/1/3f/b3/linear_pcm0153/folder/178506/img_178506_7697643_0?130731068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57600" cy="2162175"/>
                    </a:xfrm>
                    <a:prstGeom prst="rect">
                      <a:avLst/>
                    </a:prstGeom>
                    <a:noFill/>
                    <a:ln>
                      <a:noFill/>
                    </a:ln>
                  </pic:spPr>
                </pic:pic>
              </a:graphicData>
            </a:graphic>
          </wp:inline>
        </w:drawing>
      </w:r>
    </w:p>
    <w:p w:rsidR="004B72B6" w:rsidRDefault="004B72B6" w:rsidP="004B72B6">
      <w:pPr>
        <w:ind w:firstLineChars="0" w:firstLine="0"/>
      </w:pPr>
      <w:r>
        <w:rPr>
          <w:rFonts w:hint="eastAsia"/>
        </w:rPr>
        <w:t>これがまず量子化できる最大振幅。この幅を</w:t>
      </w:r>
      <w:r>
        <w:rPr>
          <w:rFonts w:hint="eastAsia"/>
        </w:rPr>
        <w:t>0dB</w:t>
      </w:r>
      <w:r>
        <w:rPr>
          <w:rFonts w:hint="eastAsia"/>
        </w:rPr>
        <w:t>と定める。</w:t>
      </w:r>
    </w:p>
    <w:p w:rsidR="004B72B6" w:rsidRDefault="004B72B6" w:rsidP="004B72B6">
      <w:pPr>
        <w:ind w:firstLineChars="0" w:firstLine="0"/>
      </w:pPr>
      <w:r>
        <w:rPr>
          <w:rFonts w:hint="eastAsia"/>
        </w:rPr>
        <w:t>最大振幅なので「</w:t>
      </w:r>
      <w:r>
        <w:rPr>
          <w:rFonts w:hint="eastAsia"/>
        </w:rPr>
        <w:t>Full Scale</w:t>
      </w:r>
      <w:r>
        <w:rPr>
          <w:rFonts w:hint="eastAsia"/>
        </w:rPr>
        <w:t>（フルスケール）」と呼ぶ。表記は</w:t>
      </w:r>
      <w:r>
        <w:rPr>
          <w:rFonts w:hint="eastAsia"/>
        </w:rPr>
        <w:t>0dBFS</w:t>
      </w:r>
      <w:r>
        <w:rPr>
          <w:rFonts w:hint="eastAsia"/>
        </w:rPr>
        <w:t>。</w:t>
      </w:r>
    </w:p>
    <w:p w:rsidR="004B72B6" w:rsidRDefault="004B72B6" w:rsidP="004B72B6">
      <w:pPr>
        <w:ind w:firstLineChars="0" w:firstLine="0"/>
      </w:pPr>
      <w:r w:rsidRPr="004B72B6">
        <w:rPr>
          <w:noProof/>
          <w:lang w:bidi="ar-SA"/>
        </w:rPr>
        <w:drawing>
          <wp:inline distT="0" distB="0" distL="0" distR="0" wp14:anchorId="39DC4B50" wp14:editId="5341FDEC">
            <wp:extent cx="5143500" cy="2085975"/>
            <wp:effectExtent l="0" t="0" r="0" b="9525"/>
            <wp:docPr id="114" name="図 114" descr="http://img2.blogs.yahoo.co.jp/ybi/1/3f/b3/linear_pcm0153/folder/178506/img_178506_7697643_1?130731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2.blogs.yahoo.co.jp/ybi/1/3f/b3/linear_pcm0153/folder/178506/img_178506_7697643_1?130731068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43500" cy="2085975"/>
                    </a:xfrm>
                    <a:prstGeom prst="rect">
                      <a:avLst/>
                    </a:prstGeom>
                    <a:noFill/>
                    <a:ln>
                      <a:noFill/>
                    </a:ln>
                  </pic:spPr>
                </pic:pic>
              </a:graphicData>
            </a:graphic>
          </wp:inline>
        </w:drawing>
      </w:r>
    </w:p>
    <w:p w:rsidR="008F1541" w:rsidRDefault="008F1541" w:rsidP="004B72B6">
      <w:pPr>
        <w:ind w:firstLineChars="0" w:firstLine="0"/>
      </w:pPr>
    </w:p>
    <w:p w:rsidR="004B72B6" w:rsidRDefault="004B72B6" w:rsidP="004B72B6">
      <w:pPr>
        <w:ind w:firstLineChars="0" w:firstLine="0"/>
      </w:pPr>
      <w:r>
        <w:rPr>
          <w:rFonts w:hint="eastAsia"/>
        </w:rPr>
        <w:lastRenderedPageBreak/>
        <w:t>ここから、正弦波で</w:t>
      </w:r>
      <w:r>
        <w:rPr>
          <w:rFonts w:hint="eastAsia"/>
        </w:rPr>
        <w:t>-20dB</w:t>
      </w:r>
      <w:r>
        <w:rPr>
          <w:rFonts w:hint="eastAsia"/>
        </w:rPr>
        <w:t>の位置を</w:t>
      </w:r>
      <w:r>
        <w:rPr>
          <w:rFonts w:hint="eastAsia"/>
        </w:rPr>
        <w:t>0VU</w:t>
      </w:r>
      <w:r>
        <w:rPr>
          <w:rFonts w:hint="eastAsia"/>
        </w:rPr>
        <w:t>と定める。表記は</w:t>
      </w:r>
      <w:r>
        <w:rPr>
          <w:rFonts w:hint="eastAsia"/>
        </w:rPr>
        <w:t>-20dBFS</w:t>
      </w:r>
      <w:r>
        <w:rPr>
          <w:rFonts w:hint="eastAsia"/>
        </w:rPr>
        <w:t>。</w:t>
      </w:r>
    </w:p>
    <w:p w:rsidR="004B72B6" w:rsidRDefault="004B72B6" w:rsidP="004B72B6">
      <w:pPr>
        <w:ind w:firstLineChars="0" w:firstLine="0"/>
      </w:pPr>
      <w:r>
        <w:rPr>
          <w:rFonts w:hint="eastAsia"/>
        </w:rPr>
        <w:t>あとは、アナログと同じように、</w:t>
      </w:r>
      <w:r>
        <w:rPr>
          <w:rFonts w:hint="eastAsia"/>
        </w:rPr>
        <w:t>0VU</w:t>
      </w:r>
      <w:r>
        <w:rPr>
          <w:rFonts w:hint="eastAsia"/>
        </w:rPr>
        <w:t>基準で音量を調節すれば良い。</w:t>
      </w:r>
    </w:p>
    <w:p w:rsidR="004B72B6" w:rsidRDefault="004B72B6" w:rsidP="004B72B6">
      <w:pPr>
        <w:ind w:firstLineChars="0" w:firstLine="0"/>
      </w:pPr>
      <w:r>
        <w:rPr>
          <w:rFonts w:hint="eastAsia"/>
        </w:rPr>
        <w:t>先にも述べましたが、ここで定めたのは、「</w:t>
      </w:r>
      <w:r>
        <w:rPr>
          <w:rFonts w:hint="eastAsia"/>
        </w:rPr>
        <w:t>0VU=-20dBFS</w:t>
      </w:r>
      <w:r>
        <w:rPr>
          <w:rFonts w:hint="eastAsia"/>
        </w:rPr>
        <w:t>」であるということです。</w:t>
      </w:r>
    </w:p>
    <w:p w:rsidR="004B72B6" w:rsidRDefault="004B72B6" w:rsidP="004B72B6">
      <w:pPr>
        <w:ind w:firstLineChars="0" w:firstLine="0"/>
      </w:pPr>
      <w:r>
        <w:rPr>
          <w:rFonts w:hint="eastAsia"/>
        </w:rPr>
        <w:t>正弦波ですとレベル表示上は</w:t>
      </w:r>
      <w:r>
        <w:rPr>
          <w:rFonts w:hint="eastAsia"/>
        </w:rPr>
        <w:t>VU</w:t>
      </w:r>
      <w:r>
        <w:rPr>
          <w:rFonts w:hint="eastAsia"/>
        </w:rPr>
        <w:t>メータもピークメータも同じですが、ピークメータの</w:t>
      </w:r>
      <w:r>
        <w:rPr>
          <w:rFonts w:hint="eastAsia"/>
        </w:rPr>
        <w:t>-20dB</w:t>
      </w:r>
      <w:r>
        <w:rPr>
          <w:rFonts w:hint="eastAsia"/>
        </w:rPr>
        <w:t>ではありません。</w:t>
      </w:r>
    </w:p>
    <w:p w:rsidR="004B72B6" w:rsidRDefault="004B72B6" w:rsidP="004B72B6">
      <w:pPr>
        <w:ind w:firstLineChars="0" w:firstLine="0"/>
      </w:pPr>
      <w:r>
        <w:rPr>
          <w:rFonts w:hint="eastAsia"/>
        </w:rPr>
        <w:t>逆に言えば、</w:t>
      </w:r>
      <w:r>
        <w:rPr>
          <w:rFonts w:hint="eastAsia"/>
        </w:rPr>
        <w:t>0VU=-20dBFS</w:t>
      </w:r>
      <w:r>
        <w:rPr>
          <w:rFonts w:hint="eastAsia"/>
        </w:rPr>
        <w:t>で整えた素材は、ピーク成分は</w:t>
      </w:r>
      <w:r>
        <w:rPr>
          <w:rFonts w:hint="eastAsia"/>
        </w:rPr>
        <w:t>-20dB</w:t>
      </w:r>
      <w:r>
        <w:rPr>
          <w:rFonts w:hint="eastAsia"/>
        </w:rPr>
        <w:t>を超えるということです。</w:t>
      </w:r>
    </w:p>
    <w:p w:rsidR="004B72B6" w:rsidRDefault="004B72B6" w:rsidP="004B72B6">
      <w:pPr>
        <w:ind w:firstLineChars="0" w:firstLine="0"/>
      </w:pPr>
      <w:r>
        <w:rPr>
          <w:rFonts w:hint="eastAsia"/>
        </w:rPr>
        <w:t>実際、波形編集ソフトで見るとこんな感じです。</w:t>
      </w:r>
    </w:p>
    <w:p w:rsidR="004B72B6" w:rsidRDefault="004B72B6" w:rsidP="004B72B6">
      <w:pPr>
        <w:ind w:firstLineChars="0" w:firstLine="0"/>
      </w:pPr>
      <w:r w:rsidRPr="004B72B6">
        <w:rPr>
          <w:noProof/>
          <w:lang w:bidi="ar-SA"/>
        </w:rPr>
        <w:drawing>
          <wp:inline distT="0" distB="0" distL="0" distR="0" wp14:anchorId="25B739FA" wp14:editId="0137ED3D">
            <wp:extent cx="5143500" cy="3162300"/>
            <wp:effectExtent l="0" t="0" r="0" b="0"/>
            <wp:docPr id="115" name="図 115" descr="http://img2.blogs.yahoo.co.jp/ybi/1/3f/b3/linear_pcm0153/folder/178506/img_178506_7697643_2?130731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2.blogs.yahoo.co.jp/ybi/1/3f/b3/linear_pcm0153/folder/178506/img_178506_7697643_2?130731068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3500" cy="3162300"/>
                    </a:xfrm>
                    <a:prstGeom prst="rect">
                      <a:avLst/>
                    </a:prstGeom>
                    <a:noFill/>
                    <a:ln>
                      <a:noFill/>
                    </a:ln>
                  </pic:spPr>
                </pic:pic>
              </a:graphicData>
            </a:graphic>
          </wp:inline>
        </w:drawing>
      </w:r>
    </w:p>
    <w:p w:rsidR="004B72B6" w:rsidRDefault="004B72B6" w:rsidP="004B72B6">
      <w:pPr>
        <w:ind w:firstLineChars="0" w:firstLine="0"/>
      </w:pPr>
      <w:r w:rsidRPr="004B72B6">
        <w:rPr>
          <w:rFonts w:hint="eastAsia"/>
        </w:rPr>
        <w:t>がっつりコンプかけている音源は</w:t>
      </w:r>
      <w:r w:rsidRPr="004B72B6">
        <w:rPr>
          <w:rFonts w:hint="eastAsia"/>
        </w:rPr>
        <w:t>0VU=-20dBFS</w:t>
      </w:r>
      <w:r w:rsidRPr="004B72B6">
        <w:rPr>
          <w:rFonts w:hint="eastAsia"/>
        </w:rPr>
        <w:t>は</w:t>
      </w:r>
      <w:r w:rsidRPr="004B72B6">
        <w:rPr>
          <w:rFonts w:hint="eastAsia"/>
        </w:rPr>
        <w:t>-8.5dBFS</w:t>
      </w:r>
      <w:r w:rsidRPr="004B72B6">
        <w:rPr>
          <w:rFonts w:hint="eastAsia"/>
        </w:rPr>
        <w:t>に触れるくらいのピーク成分を有している模様です。（もちろん音源によってさまざまで、ひとくくりにできないことは承知です。※画像の波形はラジオ</w:t>
      </w:r>
      <w:r w:rsidRPr="004B72B6">
        <w:rPr>
          <w:rFonts w:hint="eastAsia"/>
        </w:rPr>
        <w:t>CM</w:t>
      </w:r>
      <w:r w:rsidRPr="004B72B6">
        <w:rPr>
          <w:rFonts w:hint="eastAsia"/>
        </w:rPr>
        <w:t>です。）</w:t>
      </w:r>
    </w:p>
    <w:p w:rsidR="004B72B6" w:rsidRDefault="004B72B6" w:rsidP="004B72B6">
      <w:pPr>
        <w:ind w:firstLineChars="0" w:firstLine="0"/>
      </w:pPr>
      <w:r w:rsidRPr="004B72B6">
        <w:rPr>
          <w:rFonts w:hint="eastAsia"/>
        </w:rPr>
        <w:t>ちなみに、市販されている</w:t>
      </w:r>
      <w:r w:rsidRPr="004B72B6">
        <w:rPr>
          <w:rFonts w:hint="eastAsia"/>
        </w:rPr>
        <w:t>CD</w:t>
      </w:r>
      <w:r w:rsidRPr="004B72B6">
        <w:rPr>
          <w:rFonts w:hint="eastAsia"/>
        </w:rPr>
        <w:t>やミュージック</w:t>
      </w:r>
      <w:r w:rsidRPr="004B72B6">
        <w:rPr>
          <w:rFonts w:hint="eastAsia"/>
        </w:rPr>
        <w:t>DVD</w:t>
      </w:r>
      <w:r w:rsidRPr="004B72B6">
        <w:rPr>
          <w:rFonts w:hint="eastAsia"/>
        </w:rPr>
        <w:t>は</w:t>
      </w:r>
      <w:r w:rsidRPr="004B72B6">
        <w:rPr>
          <w:rFonts w:hint="eastAsia"/>
        </w:rPr>
        <w:t>0dBFS</w:t>
      </w:r>
      <w:r w:rsidRPr="004B72B6">
        <w:rPr>
          <w:rFonts w:hint="eastAsia"/>
        </w:rPr>
        <w:t>（この場合はピークメータで</w:t>
      </w:r>
      <w:r w:rsidRPr="004B72B6">
        <w:rPr>
          <w:rFonts w:hint="eastAsia"/>
        </w:rPr>
        <w:t>0dB</w:t>
      </w:r>
      <w:r w:rsidRPr="004B72B6">
        <w:rPr>
          <w:rFonts w:hint="eastAsia"/>
        </w:rPr>
        <w:t>）で整音されていることが多く、これらを</w:t>
      </w:r>
      <w:r w:rsidRPr="004B72B6">
        <w:rPr>
          <w:rFonts w:hint="eastAsia"/>
        </w:rPr>
        <w:t>-20dBFS</w:t>
      </w:r>
      <w:r w:rsidRPr="004B72B6">
        <w:rPr>
          <w:rFonts w:hint="eastAsia"/>
        </w:rPr>
        <w:t>基準にするには、上記の説明からがっつりコンプ</w:t>
      </w:r>
      <w:r w:rsidRPr="004B72B6">
        <w:rPr>
          <w:rFonts w:hint="eastAsia"/>
        </w:rPr>
        <w:t>=</w:t>
      </w:r>
      <w:r w:rsidRPr="004B72B6">
        <w:rPr>
          <w:rFonts w:hint="eastAsia"/>
        </w:rPr>
        <w:t>だいたい</w:t>
      </w:r>
      <w:r w:rsidRPr="004B72B6">
        <w:rPr>
          <w:rFonts w:hint="eastAsia"/>
        </w:rPr>
        <w:t>8.5dB</w:t>
      </w:r>
      <w:r w:rsidRPr="004B72B6">
        <w:rPr>
          <w:rFonts w:hint="eastAsia"/>
        </w:rPr>
        <w:t>くらい下げれば</w:t>
      </w:r>
      <w:r w:rsidRPr="004B72B6">
        <w:rPr>
          <w:rFonts w:hint="eastAsia"/>
        </w:rPr>
        <w:t>0VU=-20dBFS</w:t>
      </w:r>
      <w:r w:rsidRPr="004B72B6">
        <w:rPr>
          <w:rFonts w:hint="eastAsia"/>
        </w:rPr>
        <w:t>になるみたいです。もちろん</w:t>
      </w:r>
      <w:r w:rsidRPr="004B72B6">
        <w:rPr>
          <w:rFonts w:hint="eastAsia"/>
        </w:rPr>
        <w:t>VU</w:t>
      </w:r>
      <w:r>
        <w:rPr>
          <w:rFonts w:hint="eastAsia"/>
        </w:rPr>
        <w:t>で確認してください</w:t>
      </w:r>
      <w:r w:rsidRPr="004B72B6">
        <w:rPr>
          <w:rFonts w:hint="eastAsia"/>
        </w:rPr>
        <w:t>。</w:t>
      </w:r>
    </w:p>
    <w:p w:rsidR="004B72B6" w:rsidRDefault="004B72B6" w:rsidP="004B72B6">
      <w:pPr>
        <w:ind w:firstLineChars="0" w:firstLine="0"/>
      </w:pPr>
      <w:r w:rsidRPr="004B72B6">
        <w:rPr>
          <w:rFonts w:hint="eastAsia"/>
        </w:rPr>
        <w:t>正しい</w:t>
      </w:r>
      <w:r w:rsidRPr="004B72B6">
        <w:rPr>
          <w:rFonts w:hint="eastAsia"/>
        </w:rPr>
        <w:t>VU</w:t>
      </w:r>
      <w:r w:rsidRPr="004B72B6">
        <w:rPr>
          <w:rFonts w:hint="eastAsia"/>
        </w:rPr>
        <w:t>メータがないとお話にならないというのがこの話の結論です。</w:t>
      </w:r>
    </w:p>
    <w:p w:rsidR="004B72B6" w:rsidRDefault="004B72B6" w:rsidP="004B72B6">
      <w:pPr>
        <w:ind w:firstLineChars="0" w:firstLine="0"/>
      </w:pPr>
    </w:p>
    <w:p w:rsidR="00C03F8A" w:rsidRDefault="00C03F8A" w:rsidP="004B72B6">
      <w:pPr>
        <w:ind w:firstLineChars="0" w:firstLine="0"/>
      </w:pPr>
    </w:p>
    <w:p w:rsidR="00C03F8A" w:rsidRDefault="00C03F8A" w:rsidP="004B72B6">
      <w:pPr>
        <w:ind w:firstLineChars="0" w:firstLine="0"/>
      </w:pPr>
    </w:p>
    <w:p w:rsidR="00C03F8A" w:rsidRDefault="00C03F8A" w:rsidP="004B72B6">
      <w:pPr>
        <w:ind w:firstLineChars="0" w:firstLine="0"/>
      </w:pPr>
    </w:p>
    <w:p w:rsidR="00C03F8A" w:rsidRDefault="00C03F8A" w:rsidP="004B72B6">
      <w:pPr>
        <w:ind w:firstLineChars="0" w:firstLine="0"/>
      </w:pPr>
    </w:p>
    <w:p w:rsidR="00C03F8A" w:rsidRDefault="00C03F8A" w:rsidP="004B72B6">
      <w:pPr>
        <w:ind w:firstLineChars="0" w:firstLine="0"/>
      </w:pPr>
    </w:p>
    <w:p w:rsidR="00C03F8A" w:rsidRDefault="00C03F8A" w:rsidP="004B72B6">
      <w:pPr>
        <w:ind w:firstLineChars="0" w:firstLine="0"/>
      </w:pPr>
    </w:p>
    <w:p w:rsidR="00C03F8A" w:rsidRDefault="00C03F8A" w:rsidP="00C03F8A">
      <w:pPr>
        <w:pStyle w:val="1"/>
        <w:spacing w:before="173"/>
      </w:pPr>
      <w:r>
        <w:rPr>
          <w:rFonts w:hint="eastAsia"/>
        </w:rPr>
        <w:lastRenderedPageBreak/>
        <w:t>コンプレッサーの使い方</w:t>
      </w:r>
      <w:r>
        <w:rPr>
          <w:rFonts w:hint="eastAsia"/>
        </w:rPr>
        <w:t>(</w:t>
      </w:r>
      <w:r>
        <w:rPr>
          <w:rFonts w:hint="eastAsia"/>
        </w:rPr>
        <w:t>実践編</w:t>
      </w:r>
      <w:r>
        <w:rPr>
          <w:rFonts w:hint="eastAsia"/>
        </w:rPr>
        <w:t>)</w:t>
      </w:r>
    </w:p>
    <w:p w:rsidR="00D41B1D" w:rsidRPr="00D41B1D" w:rsidRDefault="00D41B1D" w:rsidP="00D41B1D"/>
    <w:p w:rsidR="00C03F8A" w:rsidRDefault="00C03F8A" w:rsidP="00C03F8A">
      <w:r>
        <w:rPr>
          <w:rFonts w:hint="eastAsia"/>
        </w:rPr>
        <w:t>今回アドバンで最も使う、</w:t>
      </w:r>
      <w:r>
        <w:rPr>
          <w:rFonts w:hint="eastAsia"/>
        </w:rPr>
        <w:t>166XL</w:t>
      </w:r>
      <w:r>
        <w:rPr>
          <w:rFonts w:hint="eastAsia"/>
        </w:rPr>
        <w:t>と</w:t>
      </w:r>
      <w:r>
        <w:rPr>
          <w:rFonts w:hint="eastAsia"/>
        </w:rPr>
        <w:t>160A</w:t>
      </w:r>
      <w:r>
        <w:rPr>
          <w:rFonts w:hint="eastAsia"/>
        </w:rPr>
        <w:t>をもとに説明する。</w:t>
      </w:r>
    </w:p>
    <w:p w:rsidR="00D41B1D" w:rsidRDefault="00D41B1D" w:rsidP="00C03F8A"/>
    <w:p w:rsidR="00C03F8A" w:rsidRDefault="00C03F8A" w:rsidP="00C03F8A">
      <w:pPr>
        <w:pStyle w:val="2"/>
      </w:pPr>
      <w:r w:rsidRPr="00C03F8A">
        <w:t>166XL</w:t>
      </w:r>
    </w:p>
    <w:p w:rsidR="00D41B1D" w:rsidRPr="00D41B1D" w:rsidRDefault="00D41B1D" w:rsidP="00D41B1D"/>
    <w:p w:rsidR="00C03F8A" w:rsidRPr="00C03F8A" w:rsidRDefault="00C03F8A" w:rsidP="00C03F8A">
      <w:pPr>
        <w:pStyle w:val="af"/>
        <w:numPr>
          <w:ilvl w:val="0"/>
          <w:numId w:val="15"/>
        </w:numPr>
        <w:ind w:leftChars="0" w:firstLineChars="0"/>
      </w:pPr>
      <w:r w:rsidRPr="00DC687A">
        <w:rPr>
          <w:rFonts w:ascii="HG丸ｺﾞｼｯｸM-PRO" w:hAnsi="HG丸ｺﾞｼｯｸM-PRO" w:hint="eastAsia"/>
        </w:rPr>
        <w:t>スレッショルド</w:t>
      </w:r>
      <w:r>
        <w:rPr>
          <w:rFonts w:ascii="HG丸ｺﾞｼｯｸM-PRO" w:hAnsi="HG丸ｺﾞｼｯｸM-PRO" w:hint="eastAsia"/>
        </w:rPr>
        <w:t>・</w:t>
      </w:r>
      <w:r w:rsidRPr="00DC687A">
        <w:rPr>
          <w:rFonts w:ascii="HG丸ｺﾞｼｯｸM-PRO" w:hAnsi="HG丸ｺﾞｼｯｸM-PRO" w:hint="eastAsia"/>
        </w:rPr>
        <w:t>レベルを決める（初期化は＋20にしておくこと）</w:t>
      </w:r>
    </w:p>
    <w:p w:rsidR="00C03F8A" w:rsidRPr="00C03F8A" w:rsidRDefault="00C03F8A" w:rsidP="00C03F8A">
      <w:pPr>
        <w:pStyle w:val="af"/>
        <w:numPr>
          <w:ilvl w:val="0"/>
          <w:numId w:val="15"/>
        </w:numPr>
        <w:ind w:leftChars="0" w:firstLineChars="0"/>
      </w:pPr>
      <w:r w:rsidRPr="00FD67FD">
        <w:rPr>
          <w:rFonts w:ascii="HG丸ｺﾞｼｯｸM-PRO" w:hAnsi="HG丸ｺﾞｼｯｸM-PRO" w:hint="eastAsia"/>
        </w:rPr>
        <w:t>RATIO（つぶす比率）を決める1：1では変わらない2：１ではその半分がつぶされる。（なので初期化は1：1にしておくこと）</w:t>
      </w:r>
    </w:p>
    <w:p w:rsidR="00C03F8A" w:rsidRPr="00C03F8A" w:rsidRDefault="00C03F8A" w:rsidP="00C03F8A">
      <w:pPr>
        <w:pStyle w:val="af"/>
        <w:numPr>
          <w:ilvl w:val="0"/>
          <w:numId w:val="15"/>
        </w:numPr>
        <w:ind w:leftChars="0" w:firstLineChars="0"/>
      </w:pPr>
      <w:r>
        <w:rPr>
          <w:rFonts w:ascii="HG丸ｺﾞｼｯｸM-PRO" w:hAnsi="HG丸ｺﾞｼｯｸM-PRO" w:hint="eastAsia"/>
        </w:rPr>
        <w:t>ATTACKタイムを決めておく、これはどのくらいでつぶしはじめるかという時間を決める</w:t>
      </w:r>
    </w:p>
    <w:p w:rsidR="00C03F8A" w:rsidRPr="00C03F8A" w:rsidRDefault="00C03F8A" w:rsidP="00C03F8A">
      <w:pPr>
        <w:pStyle w:val="af"/>
        <w:numPr>
          <w:ilvl w:val="0"/>
          <w:numId w:val="15"/>
        </w:numPr>
        <w:ind w:leftChars="0" w:firstLineChars="0"/>
      </w:pPr>
      <w:r>
        <w:rPr>
          <w:rFonts w:ascii="HG丸ｺﾞｼｯｸM-PRO" w:hAnsi="HG丸ｺﾞｼｯｸM-PRO" w:hint="eastAsia"/>
        </w:rPr>
        <w:t>RELEASEタイムを決める。これはつぶしている時間を長めるか、短くすることができる（ようは、つぶしているものをどのくらいの長さで放す、つぶさなくするかということ）</w:t>
      </w:r>
    </w:p>
    <w:p w:rsidR="00C03F8A" w:rsidRPr="00C03F8A" w:rsidRDefault="00C03F8A" w:rsidP="00C03F8A">
      <w:pPr>
        <w:pStyle w:val="af"/>
        <w:numPr>
          <w:ilvl w:val="0"/>
          <w:numId w:val="15"/>
        </w:numPr>
        <w:ind w:leftChars="0" w:firstLineChars="0"/>
      </w:pPr>
      <w:r>
        <w:rPr>
          <w:rFonts w:ascii="HG丸ｺﾞｼｯｸM-PRO" w:hAnsi="HG丸ｺﾞｼｯｸM-PRO" w:hint="eastAsia"/>
        </w:rPr>
        <w:t>最後にOUTPUT GAINを決める</w:t>
      </w:r>
    </w:p>
    <w:p w:rsidR="00C03F8A" w:rsidRPr="00C03F8A" w:rsidRDefault="00C03F8A" w:rsidP="00C03F8A">
      <w:pPr>
        <w:pStyle w:val="af"/>
        <w:numPr>
          <w:ilvl w:val="0"/>
          <w:numId w:val="15"/>
        </w:numPr>
        <w:ind w:leftChars="0" w:firstLineChars="0"/>
      </w:pPr>
      <w:r>
        <w:rPr>
          <w:rFonts w:ascii="HG丸ｺﾞｼｯｸM-PRO" w:hAnsi="HG丸ｺﾞｼｯｸM-PRO" w:hint="eastAsia"/>
        </w:rPr>
        <w:t>ここまでが基本的な使い方、あとはGATEをきめる</w:t>
      </w:r>
    </w:p>
    <w:p w:rsidR="00C03F8A" w:rsidRPr="00C03F8A" w:rsidRDefault="00C03F8A" w:rsidP="00C03F8A">
      <w:pPr>
        <w:pStyle w:val="af"/>
        <w:numPr>
          <w:ilvl w:val="0"/>
          <w:numId w:val="15"/>
        </w:numPr>
        <w:ind w:leftChars="0" w:firstLineChars="0"/>
      </w:pPr>
      <w:r>
        <w:rPr>
          <w:rFonts w:ascii="HG丸ｺﾞｼｯｸM-PRO" w:hAnsi="HG丸ｺﾞｼｯｸM-PRO" w:hint="eastAsia"/>
        </w:rPr>
        <w:t>一番左のスレッショルド・レベルを決める（これはスレッショルド・</w:t>
      </w:r>
      <w:r w:rsidRPr="00C03F8A">
        <w:rPr>
          <w:rFonts w:ascii="HG丸ｺﾞｼｯｸM-PRO" w:hAnsi="HG丸ｺﾞｼｯｸM-PRO" w:hint="eastAsia"/>
        </w:rPr>
        <w:t>レベル以下の音圧であれば信号をカットするためのもの）例えば、ドラムセクションに、Sｎにコンプをかませたとすると、HHの音がどうしてもかぶりがでてしまい、その不要な音をカットするためにGATEがある</w:t>
      </w:r>
    </w:p>
    <w:p w:rsidR="00C03F8A" w:rsidRPr="00D41B1D" w:rsidRDefault="00C03F8A" w:rsidP="00C03F8A">
      <w:pPr>
        <w:pStyle w:val="af"/>
        <w:numPr>
          <w:ilvl w:val="0"/>
          <w:numId w:val="15"/>
        </w:numPr>
        <w:ind w:leftChars="0" w:firstLineChars="0"/>
      </w:pPr>
      <w:r>
        <w:rPr>
          <w:rFonts w:ascii="HG丸ｺﾞｼｯｸM-PRO" w:hAnsi="HG丸ｺﾞｼｯｸM-PRO" w:hint="eastAsia"/>
        </w:rPr>
        <w:t>あとはRELESEタイムを決める</w:t>
      </w:r>
    </w:p>
    <w:p w:rsidR="00D41B1D" w:rsidRPr="00C03F8A" w:rsidRDefault="00D41B1D" w:rsidP="00D41B1D">
      <w:pPr>
        <w:pStyle w:val="af"/>
        <w:ind w:leftChars="0" w:left="630" w:firstLineChars="0" w:firstLine="0"/>
      </w:pPr>
    </w:p>
    <w:p w:rsidR="00C03F8A" w:rsidRDefault="00C03F8A" w:rsidP="00C03F8A">
      <w:pPr>
        <w:pStyle w:val="2"/>
      </w:pPr>
      <w:r>
        <w:rPr>
          <w:rFonts w:hint="eastAsia"/>
        </w:rPr>
        <w:t>160A</w:t>
      </w:r>
    </w:p>
    <w:p w:rsidR="00D41B1D" w:rsidRPr="00D41B1D" w:rsidRDefault="00D41B1D" w:rsidP="00D41B1D"/>
    <w:p w:rsidR="00C03F8A" w:rsidRPr="00C03F8A" w:rsidRDefault="00C03F8A" w:rsidP="00C03F8A">
      <w:pPr>
        <w:pStyle w:val="af"/>
        <w:numPr>
          <w:ilvl w:val="0"/>
          <w:numId w:val="16"/>
        </w:numPr>
        <w:ind w:leftChars="0" w:firstLineChars="0"/>
      </w:pPr>
      <w:r>
        <w:rPr>
          <w:rFonts w:ascii="HG丸ｺﾞｼｯｸM-PRO" w:hAnsi="HG丸ｺﾞｼｯｸM-PRO" w:hint="eastAsia"/>
        </w:rPr>
        <w:t>スレッショルド・レベルを決める</w:t>
      </w:r>
    </w:p>
    <w:p w:rsidR="00C03F8A" w:rsidRPr="00C03F8A" w:rsidRDefault="00C03F8A" w:rsidP="00C03F8A">
      <w:pPr>
        <w:pStyle w:val="af"/>
        <w:numPr>
          <w:ilvl w:val="0"/>
          <w:numId w:val="16"/>
        </w:numPr>
        <w:ind w:leftChars="0" w:firstLineChars="0"/>
      </w:pPr>
      <w:r>
        <w:rPr>
          <w:rFonts w:ascii="HG丸ｺﾞｼｯｸM-PRO" w:hAnsi="HG丸ｺﾞｼｯｸM-PRO" w:hint="eastAsia"/>
        </w:rPr>
        <w:t>RATIOを決める</w:t>
      </w:r>
    </w:p>
    <w:p w:rsidR="00C03F8A" w:rsidRPr="00635048" w:rsidRDefault="00C03F8A" w:rsidP="00C03F8A">
      <w:pPr>
        <w:pStyle w:val="af"/>
        <w:numPr>
          <w:ilvl w:val="0"/>
          <w:numId w:val="16"/>
        </w:numPr>
        <w:ind w:leftChars="0" w:firstLineChars="0"/>
      </w:pPr>
      <w:r>
        <w:rPr>
          <w:rFonts w:ascii="HG丸ｺﾞｼｯｸM-PRO" w:hAnsi="HG丸ｺﾞｼｯｸM-PRO" w:hint="eastAsia"/>
        </w:rPr>
        <w:t>OUTPUT GAINを決める</w:t>
      </w: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pStyle w:val="1"/>
        <w:spacing w:before="173"/>
      </w:pPr>
      <w:r>
        <w:rPr>
          <w:rFonts w:hint="eastAsia"/>
        </w:rPr>
        <w:lastRenderedPageBreak/>
        <w:t>舞台図記号と結線図記号</w:t>
      </w:r>
    </w:p>
    <w:p w:rsidR="00D41B1D" w:rsidRPr="00D41B1D" w:rsidRDefault="00D41B1D" w:rsidP="00D41B1D"/>
    <w:p w:rsidR="00635048" w:rsidRPr="00635048" w:rsidRDefault="00635048" w:rsidP="00635048">
      <w:pPr>
        <w:ind w:firstLineChars="300" w:firstLine="630"/>
      </w:pPr>
      <w:r>
        <w:rPr>
          <w:rFonts w:hint="eastAsia"/>
        </w:rPr>
        <w:t>主な舞台図記号　　　　　　　　　　　　　　　　　主な結線図記号</w:t>
      </w:r>
    </w:p>
    <w:tbl>
      <w:tblPr>
        <w:tblStyle w:val="10"/>
        <w:tblW w:w="0" w:type="auto"/>
        <w:tblLook w:val="01E0" w:firstRow="1" w:lastRow="1" w:firstColumn="1" w:lastColumn="1" w:noHBand="0" w:noVBand="0"/>
      </w:tblPr>
      <w:tblGrid>
        <w:gridCol w:w="2133"/>
        <w:gridCol w:w="2133"/>
      </w:tblGrid>
      <w:tr w:rsidR="00635048" w:rsidRPr="00635048" w:rsidTr="00635048">
        <w:trPr>
          <w:trHeight w:val="719"/>
        </w:trPr>
        <w:tc>
          <w:tcPr>
            <w:tcW w:w="2133" w:type="dxa"/>
          </w:tcPr>
          <w:p w:rsidR="00635048" w:rsidRPr="00635048" w:rsidRDefault="00635048" w:rsidP="00635048">
            <w:pPr>
              <w:ind w:firstLineChars="0" w:firstLine="0"/>
              <w:jc w:val="center"/>
              <w:rPr>
                <w:rFonts w:ascii="Dotum" w:eastAsia="Dotum" w:hAnsi="Dotum" w:cs="Arial Unicode MS"/>
                <w:noProof/>
                <w:sz w:val="52"/>
                <w:szCs w:val="52"/>
                <w:lang w:bidi="ar-SA"/>
              </w:rPr>
            </w:pPr>
            <w:r>
              <w:rPr>
                <w:rFonts w:ascii="Dotum" w:eastAsia="Dotum" w:hAnsi="Dotum" w:cs="Arial Unicode MS"/>
                <w:noProof/>
                <w:sz w:val="52"/>
                <w:szCs w:val="52"/>
                <w:lang w:bidi="ar-SA"/>
              </w:rPr>
              <mc:AlternateContent>
                <mc:Choice Requires="wps">
                  <w:drawing>
                    <wp:anchor distT="0" distB="0" distL="114300" distR="114300" simplePos="0" relativeHeight="251979776" behindDoc="0" locked="0" layoutInCell="1" allowOverlap="1" wp14:anchorId="5994E03A" wp14:editId="3F6AEB36">
                      <wp:simplePos x="0" y="0"/>
                      <wp:positionH relativeFrom="column">
                        <wp:posOffset>606425</wp:posOffset>
                      </wp:positionH>
                      <wp:positionV relativeFrom="paragraph">
                        <wp:posOffset>67945</wp:posOffset>
                      </wp:positionV>
                      <wp:extent cx="0" cy="342900"/>
                      <wp:effectExtent l="10160" t="10795" r="8890" b="8255"/>
                      <wp:wrapNone/>
                      <wp:docPr id="346" name="直線コネクタ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346" o:spid="_x0000_s1026" style="position:absolute;left:0;text-align:lef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5pt,5.35pt" to="47.7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"/>
                  </w:pict>
                </mc:Fallback>
              </mc:AlternateContent>
            </w:r>
            <w:r>
              <w:rPr>
                <w:rFonts w:ascii="Dotum" w:eastAsia="Dotum" w:hAnsi="Dotum" w:cs="Arial Unicode MS"/>
                <w:noProof/>
                <w:sz w:val="52"/>
                <w:szCs w:val="52"/>
                <w:lang w:bidi="ar-SA"/>
              </w:rPr>
              <mc:AlternateContent>
                <mc:Choice Requires="wps">
                  <w:drawing>
                    <wp:anchor distT="0" distB="0" distL="114300" distR="114300" simplePos="0" relativeHeight="251980800" behindDoc="0" locked="0" layoutInCell="1" allowOverlap="1" wp14:anchorId="03CE4944" wp14:editId="1BDD7698">
                      <wp:simplePos x="0" y="0"/>
                      <wp:positionH relativeFrom="column">
                        <wp:posOffset>607060</wp:posOffset>
                      </wp:positionH>
                      <wp:positionV relativeFrom="paragraph">
                        <wp:posOffset>403860</wp:posOffset>
                      </wp:positionV>
                      <wp:extent cx="114300" cy="0"/>
                      <wp:effectExtent l="10795" t="13335" r="8255" b="5715"/>
                      <wp:wrapNone/>
                      <wp:docPr id="345" name="直線コネクタ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345" o:spid="_x0000_s1026" style="position:absolute;left:0;text-align:lef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pt,31.8pt" to="56.8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"/>
                  </w:pict>
                </mc:Fallback>
              </mc:AlternateContent>
            </w:r>
            <w:r w:rsidRPr="00635048">
              <w:rPr>
                <w:rFonts w:ascii="Dotum" w:eastAsia="Dotum" w:hAnsi="Dotum" w:cs="Arial Unicode MS" w:hint="eastAsia"/>
                <w:noProof/>
                <w:sz w:val="52"/>
                <w:szCs w:val="52"/>
                <w:lang w:bidi="ar-SA"/>
              </w:rPr>
              <w:t>ｃ</w:t>
            </w:r>
          </w:p>
        </w:tc>
        <w:tc>
          <w:tcPr>
            <w:tcW w:w="2133" w:type="dxa"/>
          </w:tcPr>
          <w:p w:rsidR="00635048" w:rsidRPr="00635048" w:rsidRDefault="00635048"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hint="eastAsia"/>
                <w:szCs w:val="21"/>
                <w:lang w:bidi="ar-SA"/>
              </w:rPr>
              <w:t>センターライン</w:t>
            </w:r>
          </w:p>
        </w:tc>
      </w:tr>
      <w:tr w:rsidR="00635048" w:rsidRPr="00635048" w:rsidTr="00635048">
        <w:trPr>
          <w:trHeight w:val="719"/>
        </w:trPr>
        <w:tc>
          <w:tcPr>
            <w:tcW w:w="2133" w:type="dxa"/>
          </w:tcPr>
          <w:p w:rsidR="00635048" w:rsidRPr="00635048" w:rsidRDefault="00635048" w:rsidP="00635048">
            <w:pPr>
              <w:ind w:firstLineChars="0" w:firstLine="0"/>
              <w:jc w:val="center"/>
              <w:rPr>
                <w:rFonts w:eastAsia="ＭＳ 明朝"/>
                <w:szCs w:val="21"/>
                <w:lang w:bidi="ar-SA"/>
              </w:rPr>
            </w:pPr>
            <w:r>
              <w:rPr>
                <w:rFonts w:eastAsia="ＭＳ 明朝"/>
                <w:noProof/>
                <w:szCs w:val="21"/>
                <w:lang w:bidi="ar-SA"/>
              </w:rPr>
              <mc:AlternateContent>
                <mc:Choice Requires="wpg">
                  <w:drawing>
                    <wp:anchor distT="0" distB="0" distL="114300" distR="114300" simplePos="0" relativeHeight="251968512" behindDoc="0" locked="0" layoutInCell="1" allowOverlap="1" wp14:anchorId="1A1B643C" wp14:editId="27E1226C">
                      <wp:simplePos x="0" y="0"/>
                      <wp:positionH relativeFrom="column">
                        <wp:posOffset>514350</wp:posOffset>
                      </wp:positionH>
                      <wp:positionV relativeFrom="paragraph">
                        <wp:posOffset>69850</wp:posOffset>
                      </wp:positionV>
                      <wp:extent cx="133350" cy="304165"/>
                      <wp:effectExtent l="13335" t="19050" r="5715" b="10160"/>
                      <wp:wrapNone/>
                      <wp:docPr id="342" name="グループ化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 cy="304165"/>
                                <a:chOff x="4768" y="5245"/>
                                <a:chExt cx="157" cy="359"/>
                              </a:xfrm>
                            </wpg:grpSpPr>
                            <wps:wsp>
                              <wps:cNvPr id="343" name="Oval 3"/>
                              <wps:cNvSpPr>
                                <a:spLocks noChangeArrowheads="1"/>
                              </wps:cNvSpPr>
                              <wps:spPr bwMode="auto">
                                <a:xfrm>
                                  <a:off x="4768" y="5358"/>
                                  <a:ext cx="157" cy="157"/>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44" name="Line 4"/>
                              <wps:cNvCnPr/>
                              <wps:spPr bwMode="auto">
                                <a:xfrm flipV="1">
                                  <a:off x="4847" y="5245"/>
                                  <a:ext cx="1" cy="3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グループ化 342" o:spid="_x0000_s1026" style="position:absolute;left:0;text-align:left;margin-left:40.5pt;margin-top:5.5pt;width:10.5pt;height:23.95pt;z-index:251968512" coordorigin="4768,5245" coordsize="157,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">
                      <v:oval id="Oval 3" o:spid="_x0000_s1027" style="position:absolute;left:4768;top:5358;width:157;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DPMYA&#10;AADcAAAADwAAAGRycy9kb3ducmV2LnhtbESPX2vCMBTF3wd+h3CFvc20VkQ6o7jBYKDCdBPn26W5&#10;tsXmpjRZrX56MxB8PJw/P8503plKtNS40rKCeBCBIM6sLjlX8PP98TIB4TyyxsoyKbiQg/ms9zTF&#10;VNszb6jd+lyEEXYpKii8r1MpXVaQQTewNXHwjrYx6INscqkbPIdxU8lhFI2lwZIDocCa3gvKTts/&#10;EyDxdWmTr+jwW++r1fptuFslbazUc79bvILw1PlH+N7+1AqSUQL/Z8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qDPMYAAADcAAAADwAAAAAAAAAAAAAAAACYAgAAZHJz&#10;L2Rvd25yZXYueG1sUEsFBgAAAAAEAAQA9QAAAIsDAAAAAA==&#10;">
                        <v:textbox inset="5.85pt,.7pt,5.85pt,.7pt"/>
                      </v:oval>
                      <v:line id="Line 4" o:spid="_x0000_s1028" style="position:absolute;flip:y;visibility:visible;mso-wrap-style:square" from="4847,5245" to="4848,5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tG+8UAAADcAAAADwAAAGRycy9kb3ducmV2LnhtbESPQWvCQBCF7wX/wzKCl6CbGiltdJVq&#10;KxSkh2oPHofsmASzsyE71fTfu0Khx8eb9715i1XvGnWhLtSeDTxOUlDEhbc1lwa+D9vxM6ggyBYb&#10;z2TglwKsloOHBebWX/mLLnspVYRwyNFAJdLmWoeiIodh4lvi6J1851Ci7EptO7xGuGv0NE2ftMOa&#10;Y0OFLW0qKs77Hxff2H7yW5Yla6eT5IXej7JLtRgzGvavc1BCvfwf/6U/rIFsNoP7mEgA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tG+8UAAADcAAAADwAAAAAAAAAA&#10;AAAAAAChAgAAZHJzL2Rvd25yZXYueG1sUEsFBgAAAAAEAAQA+QAAAJMDAAAAAA==&#10;">
                        <v:stroke endarrow="block"/>
                      </v:line>
                    </v:group>
                  </w:pict>
                </mc:Fallback>
              </mc:AlternateContent>
            </w:r>
          </w:p>
        </w:tc>
        <w:tc>
          <w:tcPr>
            <w:tcW w:w="2133" w:type="dxa"/>
          </w:tcPr>
          <w:p w:rsidR="00635048" w:rsidRPr="00635048" w:rsidRDefault="00635048"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hint="eastAsia"/>
                <w:szCs w:val="21"/>
                <w:lang w:bidi="ar-SA"/>
              </w:rPr>
              <w:t>ハンドマイク</w:t>
            </w:r>
          </w:p>
        </w:tc>
      </w:tr>
      <w:tr w:rsidR="00635048" w:rsidRPr="00635048" w:rsidTr="00635048">
        <w:trPr>
          <w:trHeight w:val="719"/>
        </w:trPr>
        <w:tc>
          <w:tcPr>
            <w:tcW w:w="2133" w:type="dxa"/>
          </w:tcPr>
          <w:p w:rsidR="00635048" w:rsidRPr="00635048" w:rsidRDefault="00635048" w:rsidP="00635048">
            <w:pPr>
              <w:ind w:firstLineChars="0" w:firstLine="0"/>
              <w:jc w:val="center"/>
              <w:rPr>
                <w:rFonts w:eastAsia="ＭＳ 明朝"/>
                <w:szCs w:val="21"/>
                <w:lang w:bidi="ar-SA"/>
              </w:rPr>
            </w:pPr>
            <w:r>
              <w:rPr>
                <w:rFonts w:eastAsia="ＭＳ 明朝"/>
                <w:noProof/>
                <w:szCs w:val="21"/>
                <w:lang w:bidi="ar-SA"/>
              </w:rPr>
              <mc:AlternateContent>
                <mc:Choice Requires="wps">
                  <w:drawing>
                    <wp:anchor distT="0" distB="0" distL="114300" distR="114300" simplePos="0" relativeHeight="251970560" behindDoc="0" locked="0" layoutInCell="1" allowOverlap="1" wp14:anchorId="02F24DCC" wp14:editId="249F464E">
                      <wp:simplePos x="0" y="0"/>
                      <wp:positionH relativeFrom="column">
                        <wp:posOffset>535940</wp:posOffset>
                      </wp:positionH>
                      <wp:positionV relativeFrom="paragraph">
                        <wp:posOffset>384175</wp:posOffset>
                      </wp:positionV>
                      <wp:extent cx="114300" cy="0"/>
                      <wp:effectExtent l="6350" t="5715" r="12700" b="13335"/>
                      <wp:wrapNone/>
                      <wp:docPr id="341" name="直線コネクタ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341" o:spid="_x0000_s1026" style="position:absolute;left:0;text-align:lef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pt,30.25pt" to="51.2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"/>
                  </w:pict>
                </mc:Fallback>
              </mc:AlternateContent>
            </w:r>
            <w:r>
              <w:rPr>
                <w:rFonts w:eastAsia="ＭＳ 明朝"/>
                <w:noProof/>
                <w:szCs w:val="21"/>
                <w:lang w:bidi="ar-SA"/>
              </w:rPr>
              <mc:AlternateContent>
                <mc:Choice Requires="wpg">
                  <w:drawing>
                    <wp:anchor distT="0" distB="0" distL="114300" distR="114300" simplePos="0" relativeHeight="251969536" behindDoc="0" locked="0" layoutInCell="1" allowOverlap="1" wp14:anchorId="0D58E4D9" wp14:editId="26502064">
                      <wp:simplePos x="0" y="0"/>
                      <wp:positionH relativeFrom="column">
                        <wp:posOffset>527050</wp:posOffset>
                      </wp:positionH>
                      <wp:positionV relativeFrom="paragraph">
                        <wp:posOffset>77470</wp:posOffset>
                      </wp:positionV>
                      <wp:extent cx="133350" cy="304165"/>
                      <wp:effectExtent l="6985" t="22860" r="12065" b="6350"/>
                      <wp:wrapNone/>
                      <wp:docPr id="338" name="グループ化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 cy="304165"/>
                                <a:chOff x="4768" y="5245"/>
                                <a:chExt cx="157" cy="359"/>
                              </a:xfrm>
                            </wpg:grpSpPr>
                            <wps:wsp>
                              <wps:cNvPr id="339" name="Oval 6"/>
                              <wps:cNvSpPr>
                                <a:spLocks noChangeArrowheads="1"/>
                              </wps:cNvSpPr>
                              <wps:spPr bwMode="auto">
                                <a:xfrm>
                                  <a:off x="4768" y="5358"/>
                                  <a:ext cx="157" cy="157"/>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40" name="Line 7"/>
                              <wps:cNvCnPr/>
                              <wps:spPr bwMode="auto">
                                <a:xfrm flipV="1">
                                  <a:off x="4847" y="5245"/>
                                  <a:ext cx="1" cy="3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グループ化 338" o:spid="_x0000_s1026" style="position:absolute;left:0;text-align:left;margin-left:41.5pt;margin-top:6.1pt;width:10.5pt;height:23.95pt;z-index:251969536" coordorigin="4768,5245" coordsize="157,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">
                      <v:oval id="Oval 6" o:spid="_x0000_s1027" style="position:absolute;left:4768;top:5358;width:157;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q8YA&#10;AADcAAAADwAAAGRycy9kb3ducmV2LnhtbESPX2vCMBTF3wd+h3CFvc20FkQ7o7jBYKDCdBPn26W5&#10;tsXmpjRZrX56MxB8PJw/P8503plKtNS40rKCeBCBIM6sLjlX8PP98TIG4TyyxsoyKbiQg/ms9zTF&#10;VNszb6jd+lyEEXYpKii8r1MpXVaQQTewNXHwjrYx6INscqkbPIdxU8lhFI2kwZIDocCa3gvKTts/&#10;EyDxdWmTr+jwW++r1fptuFslbazUc79bvILw1PlH+N7+1AqSZAL/Z8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Hq8YAAADcAAAADwAAAAAAAAAAAAAAAACYAgAAZHJz&#10;L2Rvd25yZXYueG1sUEsFBgAAAAAEAAQA9QAAAIsDAAAAAA==&#10;">
                        <v:textbox inset="5.85pt,.7pt,5.85pt,.7pt"/>
                      </v:oval>
                      <v:line id="Line 7" o:spid="_x0000_s1028" style="position:absolute;flip:y;visibility:visible;mso-wrap-style:square" from="4847,5245" to="4848,5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BA+MUAAADcAAAADwAAAGRycy9kb3ducmV2LnhtbESPTUvDQBCG74L/YRnBS2g3GhEbuy1+&#10;tCAUD6Y9eByyYxLMzobs2Kb/3jkIHod33meeWa6n0JsjjamL7OBmnoMhrqPvuHFw2G9nD2CSIHvs&#10;I5ODMyVYry4vllj6eOIPOlbSGIVwKtFBKzKU1qa6pYBpHgdizb7iGFB0HBvrRzwpPPT2Ns/vbcCO&#10;9UKLA720VH9XP0E1tu/8WhTZc7BZtqDNp+xyK85dX01Pj2CEJvlf/mu/eQfFnerrM0oA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BA+MUAAADcAAAADwAAAAAAAAAA&#10;AAAAAAChAgAAZHJzL2Rvd25yZXYueG1sUEsFBgAAAAAEAAQA+QAAAJMDAAAAAA==&#10;">
                        <v:stroke endarrow="block"/>
                      </v:line>
                    </v:group>
                  </w:pict>
                </mc:Fallback>
              </mc:AlternateContent>
            </w:r>
          </w:p>
        </w:tc>
        <w:tc>
          <w:tcPr>
            <w:tcW w:w="2133" w:type="dxa"/>
          </w:tcPr>
          <w:p w:rsidR="00635048" w:rsidRPr="00635048" w:rsidRDefault="00635048"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noProof/>
                <w:szCs w:val="21"/>
                <w:lang w:bidi="ar-SA"/>
              </w:rPr>
              <mc:AlternateContent>
                <mc:Choice Requires="wps">
                  <w:drawing>
                    <wp:anchor distT="0" distB="0" distL="114300" distR="114300" simplePos="0" relativeHeight="251972608" behindDoc="0" locked="0" layoutInCell="1" allowOverlap="1" wp14:anchorId="6AF761B6" wp14:editId="2F6C649A">
                      <wp:simplePos x="0" y="0"/>
                      <wp:positionH relativeFrom="column">
                        <wp:posOffset>2644775</wp:posOffset>
                      </wp:positionH>
                      <wp:positionV relativeFrom="paragraph">
                        <wp:posOffset>160020</wp:posOffset>
                      </wp:positionV>
                      <wp:extent cx="0" cy="0"/>
                      <wp:effectExtent l="12065" t="10160" r="6985" b="8890"/>
                      <wp:wrapNone/>
                      <wp:docPr id="337" name="直線コネクタ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337" o:spid="_x0000_s1026" style="position:absolute;left:0;text-align:lef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25pt,12.6pt" to="208.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"/>
                  </w:pict>
                </mc:Fallback>
              </mc:AlternateContent>
            </w:r>
            <w:r w:rsidRPr="00635048">
              <w:rPr>
                <w:rFonts w:ascii="HG丸ｺﾞｼｯｸM-PRO" w:hAnsi="HG丸ｺﾞｼｯｸM-PRO" w:hint="eastAsia"/>
                <w:szCs w:val="21"/>
                <w:lang w:bidi="ar-SA"/>
              </w:rPr>
              <w:t>スタンドマイク</w:t>
            </w:r>
          </w:p>
        </w:tc>
      </w:tr>
      <w:tr w:rsidR="00635048" w:rsidRPr="00635048" w:rsidTr="00635048">
        <w:trPr>
          <w:trHeight w:val="689"/>
        </w:trPr>
        <w:tc>
          <w:tcPr>
            <w:tcW w:w="2133" w:type="dxa"/>
          </w:tcPr>
          <w:p w:rsidR="00635048" w:rsidRPr="00635048" w:rsidRDefault="00635048" w:rsidP="00635048">
            <w:pPr>
              <w:ind w:firstLineChars="0" w:firstLine="0"/>
              <w:jc w:val="center"/>
              <w:rPr>
                <w:rFonts w:eastAsia="ＭＳ 明朝"/>
                <w:szCs w:val="21"/>
                <w:lang w:bidi="ar-SA"/>
              </w:rPr>
            </w:pPr>
            <w:r>
              <w:rPr>
                <w:rFonts w:eastAsia="ＭＳ 明朝"/>
                <w:noProof/>
                <w:szCs w:val="21"/>
                <w:lang w:bidi="ar-SA"/>
              </w:rPr>
              <mc:AlternateContent>
                <mc:Choice Requires="wps">
                  <w:drawing>
                    <wp:anchor distT="0" distB="0" distL="114300" distR="114300" simplePos="0" relativeHeight="251973632" behindDoc="0" locked="0" layoutInCell="1" allowOverlap="1" wp14:anchorId="6C5C278F" wp14:editId="26667AF5">
                      <wp:simplePos x="0" y="0"/>
                      <wp:positionH relativeFrom="column">
                        <wp:posOffset>582295</wp:posOffset>
                      </wp:positionH>
                      <wp:positionV relativeFrom="paragraph">
                        <wp:posOffset>300355</wp:posOffset>
                      </wp:positionV>
                      <wp:extent cx="114300" cy="114300"/>
                      <wp:effectExtent l="5080" t="13335" r="13970" b="5715"/>
                      <wp:wrapNone/>
                      <wp:docPr id="336" name="直線コネクタ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336" o:spid="_x0000_s1026" style="position:absolute;left:0;text-align:left;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5pt,23.65pt" to="54.8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"/>
                  </w:pict>
                </mc:Fallback>
              </mc:AlternateContent>
            </w:r>
            <w:r>
              <w:rPr>
                <w:rFonts w:eastAsia="ＭＳ 明朝"/>
                <w:noProof/>
                <w:szCs w:val="21"/>
                <w:lang w:bidi="ar-SA"/>
              </w:rPr>
              <mc:AlternateContent>
                <mc:Choice Requires="wps">
                  <w:drawing>
                    <wp:anchor distT="0" distB="0" distL="114300" distR="114300" simplePos="0" relativeHeight="251974656" behindDoc="0" locked="0" layoutInCell="1" allowOverlap="1" wp14:anchorId="4487D2F5" wp14:editId="29B4E58F">
                      <wp:simplePos x="0" y="0"/>
                      <wp:positionH relativeFrom="column">
                        <wp:posOffset>602615</wp:posOffset>
                      </wp:positionH>
                      <wp:positionV relativeFrom="paragraph">
                        <wp:posOffset>294640</wp:posOffset>
                      </wp:positionV>
                      <wp:extent cx="114300" cy="0"/>
                      <wp:effectExtent l="6350" t="7620" r="12700" b="11430"/>
                      <wp:wrapNone/>
                      <wp:docPr id="335" name="直線コネクタ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335" o:spid="_x0000_s1026" style="position:absolute;left:0;text-align:lef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pt,23.2pt" to="56.4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"/>
                  </w:pict>
                </mc:Fallback>
              </mc:AlternateContent>
            </w:r>
            <w:r>
              <w:rPr>
                <w:rFonts w:eastAsia="ＭＳ 明朝"/>
                <w:noProof/>
                <w:szCs w:val="21"/>
                <w:lang w:bidi="ar-SA"/>
              </w:rPr>
              <mc:AlternateContent>
                <mc:Choice Requires="wpg">
                  <w:drawing>
                    <wp:anchor distT="0" distB="0" distL="114300" distR="114300" simplePos="0" relativeHeight="251971584" behindDoc="0" locked="0" layoutInCell="1" allowOverlap="1" wp14:anchorId="1BD76FA6" wp14:editId="32E2FED5">
                      <wp:simplePos x="0" y="0"/>
                      <wp:positionH relativeFrom="column">
                        <wp:posOffset>530860</wp:posOffset>
                      </wp:positionH>
                      <wp:positionV relativeFrom="paragraph">
                        <wp:posOffset>4445</wp:posOffset>
                      </wp:positionV>
                      <wp:extent cx="133350" cy="304165"/>
                      <wp:effectExtent l="10795" t="22225" r="8255" b="6985"/>
                      <wp:wrapNone/>
                      <wp:docPr id="332" name="グループ化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 cy="304165"/>
                                <a:chOff x="4768" y="5245"/>
                                <a:chExt cx="157" cy="359"/>
                              </a:xfrm>
                            </wpg:grpSpPr>
                            <wps:wsp>
                              <wps:cNvPr id="333" name="Oval 10"/>
                              <wps:cNvSpPr>
                                <a:spLocks noChangeArrowheads="1"/>
                              </wps:cNvSpPr>
                              <wps:spPr bwMode="auto">
                                <a:xfrm>
                                  <a:off x="4768" y="5358"/>
                                  <a:ext cx="157" cy="157"/>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34" name="Line 11"/>
                              <wps:cNvCnPr/>
                              <wps:spPr bwMode="auto">
                                <a:xfrm flipV="1">
                                  <a:off x="4847" y="5245"/>
                                  <a:ext cx="1" cy="3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グループ化 332" o:spid="_x0000_s1026" style="position:absolute;left:0;text-align:left;margin-left:41.8pt;margin-top:.35pt;width:10.5pt;height:23.95pt;z-index:251971584" coordorigin="4768,5245" coordsize="157,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">
                      <v:oval id="Oval 10" o:spid="_x0000_s1027" style="position:absolute;left:4768;top:5358;width:157;height: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wQcUA&#10;AADcAAAADwAAAGRycy9kb3ducmV2LnhtbESPXWvCMBSG7wf+h3AE72ZaA0M6o6gwGOjAr7F5d2iO&#10;bbE5KU1WO3/9Mhjs8uX9eHhni97WoqPWV441pOMEBHHuTMWFhtPx5XEKwgdkg7Vj0vBNHhbzwcMM&#10;M+NuvKfuEAoRR9hnqKEMocmk9HlJFv3YNcTRu7jWYoiyLaRp8RbHbS0nSfIkLVYcCSU2tC4pvx6+&#10;bISk941Tu+T82XzU27fV5H2rulTr0bBfPoMI1If/8F/71WhQSsHvmX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PBBxQAAANwAAAAPAAAAAAAAAAAAAAAAAJgCAABkcnMv&#10;ZG93bnJldi54bWxQSwUGAAAAAAQABAD1AAAAigMAAAAA&#10;">
                        <v:textbox inset="5.85pt,.7pt,5.85pt,.7pt"/>
                      </v:oval>
                      <v:line id="Line 11" o:spid="_x0000_s1028" style="position:absolute;flip:y;visibility:visible;mso-wrap-style:square" from="4847,5245" to="4848,5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1hsUAAADcAAAADwAAAGRycy9kb3ducmV2LnhtbESPQWvCQBCF70L/wzIFL0E3NlJs6iq1&#10;rVAQD1UPPQ7ZaRKanQ3ZUeO/dwuCx8eb971582XvGnWiLtSeDUzGKSjiwtuaSwOH/Xo0AxUE2WLj&#10;mQxcKMBy8TCYY279mb/ptJNSRQiHHA1UIm2udSgqchjGviWO3q/vHEqUXalth+cId41+StNn7bDm&#10;2FBhS+8VFX+7o4tvrLf8kWXJyukkeaHPH9mkWowZPvZvr6CEerkf39Jf1kCWTeF/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1hsUAAADcAAAADwAAAAAAAAAA&#10;AAAAAAChAgAAZHJzL2Rvd25yZXYueG1sUEsFBgAAAAAEAAQA+QAAAJMDAAAAAA==&#10;">
                        <v:stroke endarrow="block"/>
                      </v:line>
                    </v:group>
                  </w:pict>
                </mc:Fallback>
              </mc:AlternateContent>
            </w:r>
          </w:p>
        </w:tc>
        <w:tc>
          <w:tcPr>
            <w:tcW w:w="2133" w:type="dxa"/>
          </w:tcPr>
          <w:p w:rsidR="00635048" w:rsidRPr="00635048" w:rsidRDefault="00635048"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hint="eastAsia"/>
                <w:szCs w:val="21"/>
                <w:lang w:bidi="ar-SA"/>
              </w:rPr>
              <w:t>ワイヤレスマイク</w:t>
            </w:r>
          </w:p>
        </w:tc>
      </w:tr>
      <w:tr w:rsidR="00635048" w:rsidRPr="00635048" w:rsidTr="00635048">
        <w:trPr>
          <w:trHeight w:val="719"/>
        </w:trPr>
        <w:tc>
          <w:tcPr>
            <w:tcW w:w="2133" w:type="dxa"/>
          </w:tcPr>
          <w:p w:rsidR="00635048" w:rsidRPr="00635048" w:rsidRDefault="00635048" w:rsidP="00635048">
            <w:pPr>
              <w:ind w:firstLineChars="0" w:firstLine="0"/>
              <w:jc w:val="center"/>
              <w:rPr>
                <w:rFonts w:eastAsia="ＭＳ 明朝"/>
                <w:szCs w:val="21"/>
                <w:lang w:bidi="ar-SA"/>
              </w:rPr>
            </w:pPr>
            <w:r>
              <w:rPr>
                <w:rFonts w:eastAsia="ＭＳ 明朝"/>
                <w:noProof/>
                <w:szCs w:val="21"/>
                <w:lang w:bidi="ar-SA"/>
              </w:rPr>
              <mc:AlternateContent>
                <mc:Choice Requires="wpg">
                  <w:drawing>
                    <wp:anchor distT="0" distB="0" distL="114300" distR="114300" simplePos="0" relativeHeight="251975680" behindDoc="0" locked="0" layoutInCell="1" allowOverlap="1" wp14:anchorId="49570ED0" wp14:editId="2BE02ECF">
                      <wp:simplePos x="0" y="0"/>
                      <wp:positionH relativeFrom="column">
                        <wp:posOffset>523875</wp:posOffset>
                      </wp:positionH>
                      <wp:positionV relativeFrom="paragraph">
                        <wp:posOffset>71755</wp:posOffset>
                      </wp:positionV>
                      <wp:extent cx="132715" cy="304800"/>
                      <wp:effectExtent l="13335" t="19050" r="6350" b="9525"/>
                      <wp:wrapNone/>
                      <wp:docPr id="329" name="グループ化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715" cy="304800"/>
                                <a:chOff x="4567" y="5749"/>
                                <a:chExt cx="156" cy="358"/>
                              </a:xfrm>
                            </wpg:grpSpPr>
                            <wps:wsp>
                              <wps:cNvPr id="330" name="Rectangle 16"/>
                              <wps:cNvSpPr>
                                <a:spLocks noChangeArrowheads="1"/>
                              </wps:cNvSpPr>
                              <wps:spPr bwMode="auto">
                                <a:xfrm>
                                  <a:off x="4567" y="5863"/>
                                  <a:ext cx="156" cy="156"/>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331" name="Line 17"/>
                              <wps:cNvCnPr/>
                              <wps:spPr bwMode="auto">
                                <a:xfrm flipV="1">
                                  <a:off x="4645" y="5749"/>
                                  <a:ext cx="1" cy="3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グループ化 329" o:spid="_x0000_s1026" style="position:absolute;left:0;text-align:left;margin-left:41.25pt;margin-top:5.65pt;width:10.45pt;height:24pt;z-index:251975680" coordorigin="4567,5749" coordsize="15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">
                      <v:rect id="Rectangle 16" o:spid="_x0000_s1027" style="position:absolute;left:4567;top:5863;width:156;height: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XzMEA&#10;AADcAAAADwAAAGRycy9kb3ducmV2LnhtbERPTWuDQBC9B/oflin0lqw1TRDjKk2g0EsbTEvOE3ei&#10;ojsr7taYf989FHp8vO+smE0vJhpda1nB8yoCQVxZ3XKt4PvrbZmAcB5ZY2+ZFNzJQZE/LDJMtb1x&#10;SdPJ1yKEsEtRQeP9kErpqoYMupUdiAN3taNBH+BYSz3iLYSbXsZRtJUGWw4NDQ50aKjqTj9GQXKM&#10;65femv35c9P5j8t9Yi6lUk+P8+sOhKfZ/4v/3O9awXod5ocz4Qj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6V8zBAAAA3AAAAA8AAAAAAAAAAAAAAAAAmAIAAGRycy9kb3du&#10;cmV2LnhtbFBLBQYAAAAABAAEAPUAAACGAwAAAAA=&#10;">
                        <v:textbox inset="5.85pt,.7pt,5.85pt,.7pt"/>
                      </v:rect>
                      <v:line id="Line 17" o:spid="_x0000_s1028" style="position:absolute;flip:y;visibility:visible;mso-wrap-style:square" from="4645,5749" to="4646,6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WHsQAAADcAAAADwAAAGRycy9kb3ducmV2LnhtbESPQWvCQBCF7wX/wzJCL6FubEBsdBXb&#10;KhTEg9pDj0N2TILZ2ZCdavz3XUHo8fHmfW/efNm7Rl2oC7VnA+NRCoq48Lbm0sD3cfMyBRUE2WLj&#10;mQzcKMByMXiaY279lfd0OUipIoRDjgYqkTbXOhQVOQwj3xJH7+Q7hxJlV2rb4TXCXaNf03SiHdYc&#10;Gyps6aOi4nz4dfGNzY4/syx5dzpJ3mj9I9tUizHPw341AyXUy//xI/1lDWTZGO5jIgH0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WpYexAAAANwAAAAPAAAAAAAAAAAA&#10;AAAAAKECAABkcnMvZG93bnJldi54bWxQSwUGAAAAAAQABAD5AAAAkgMAAAAA&#10;">
                        <v:stroke endarrow="block"/>
                      </v:line>
                    </v:group>
                  </w:pict>
                </mc:Fallback>
              </mc:AlternateContent>
            </w:r>
          </w:p>
        </w:tc>
        <w:tc>
          <w:tcPr>
            <w:tcW w:w="2133" w:type="dxa"/>
          </w:tcPr>
          <w:p w:rsidR="00635048" w:rsidRPr="00635048" w:rsidRDefault="00635048"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hint="eastAsia"/>
                <w:szCs w:val="21"/>
                <w:lang w:bidi="ar-SA"/>
              </w:rPr>
              <w:t>D.I.</w:t>
            </w:r>
          </w:p>
        </w:tc>
      </w:tr>
      <w:tr w:rsidR="00635048" w:rsidRPr="00635048" w:rsidTr="00635048">
        <w:trPr>
          <w:trHeight w:val="719"/>
        </w:trPr>
        <w:tc>
          <w:tcPr>
            <w:tcW w:w="2133" w:type="dxa"/>
          </w:tcPr>
          <w:p w:rsidR="00635048" w:rsidRPr="00635048" w:rsidRDefault="00635048" w:rsidP="00635048">
            <w:pPr>
              <w:ind w:firstLineChars="0" w:firstLine="0"/>
              <w:jc w:val="center"/>
              <w:rPr>
                <w:rFonts w:eastAsia="ＭＳ 明朝"/>
                <w:noProof/>
                <w:szCs w:val="21"/>
                <w:lang w:bidi="ar-SA"/>
              </w:rPr>
            </w:pPr>
            <w:r>
              <w:rPr>
                <w:rFonts w:eastAsia="ＭＳ 明朝"/>
                <w:noProof/>
                <w:szCs w:val="21"/>
                <w:lang w:bidi="ar-SA"/>
              </w:rPr>
              <mc:AlternateContent>
                <mc:Choice Requires="wps">
                  <w:drawing>
                    <wp:anchor distT="0" distB="0" distL="114300" distR="114300" simplePos="0" relativeHeight="251978752" behindDoc="0" locked="0" layoutInCell="1" allowOverlap="1" wp14:anchorId="52708E98" wp14:editId="431B3D6D">
                      <wp:simplePos x="0" y="0"/>
                      <wp:positionH relativeFrom="column">
                        <wp:posOffset>424815</wp:posOffset>
                      </wp:positionH>
                      <wp:positionV relativeFrom="paragraph">
                        <wp:posOffset>103505</wp:posOffset>
                      </wp:positionV>
                      <wp:extent cx="381000" cy="215900"/>
                      <wp:effectExtent l="0" t="0" r="19050" b="12700"/>
                      <wp:wrapNone/>
                      <wp:docPr id="328" name="テキスト ボックス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15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D2897" w:rsidRDefault="000D2897" w:rsidP="00635048">
                                  <w:pPr>
                                    <w:ind w:firstLineChars="0" w:firstLine="0"/>
                                  </w:pPr>
                                  <w:r>
                                    <w:rPr>
                                      <w:rFonts w:hint="eastAsia"/>
                                    </w:rPr>
                                    <w:t>Multi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328" o:spid="_x0000_s1614" type="#_x0000_t202" style="position:absolute;left:0;text-align:left;margin-left:33.45pt;margin-top:8.15pt;width:30pt;height:17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" filled="f">
                      <v:textbox inset="0,0,0,0">
                        <w:txbxContent>
                          <w:p w:rsidR="000D2897" w:rsidRDefault="000D2897" w:rsidP="00635048">
                            <w:pPr>
                              <w:ind w:firstLineChars="0" w:firstLine="0"/>
                            </w:pPr>
                            <w:r>
                              <w:rPr>
                                <w:rFonts w:hint="eastAsia"/>
                              </w:rPr>
                              <w:t>Multi</w:t>
                            </w:r>
                          </w:p>
                        </w:txbxContent>
                      </v:textbox>
                    </v:shape>
                  </w:pict>
                </mc:Fallback>
              </mc:AlternateContent>
            </w:r>
          </w:p>
        </w:tc>
        <w:tc>
          <w:tcPr>
            <w:tcW w:w="2133" w:type="dxa"/>
          </w:tcPr>
          <w:p w:rsidR="00635048" w:rsidRPr="00635048" w:rsidRDefault="00635048"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hint="eastAsia"/>
                <w:szCs w:val="21"/>
                <w:lang w:bidi="ar-SA"/>
              </w:rPr>
              <w:t>マルチボックス</w:t>
            </w:r>
          </w:p>
        </w:tc>
      </w:tr>
      <w:tr w:rsidR="00635048" w:rsidRPr="00635048" w:rsidTr="00635048">
        <w:trPr>
          <w:trHeight w:val="719"/>
        </w:trPr>
        <w:tc>
          <w:tcPr>
            <w:tcW w:w="2133" w:type="dxa"/>
          </w:tcPr>
          <w:p w:rsidR="00635048" w:rsidRPr="00635048" w:rsidRDefault="00635048" w:rsidP="00635048">
            <w:pPr>
              <w:ind w:firstLineChars="0" w:firstLine="0"/>
              <w:jc w:val="center"/>
              <w:rPr>
                <w:rFonts w:eastAsia="ＭＳ 明朝"/>
                <w:szCs w:val="21"/>
                <w:lang w:bidi="ar-SA"/>
              </w:rPr>
            </w:pPr>
            <w:r>
              <w:rPr>
                <w:rFonts w:eastAsia="ＭＳ 明朝"/>
                <w:noProof/>
                <w:szCs w:val="21"/>
                <w:lang w:bidi="ar-SA"/>
              </w:rPr>
              <mc:AlternateContent>
                <mc:Choice Requires="wpg">
                  <w:drawing>
                    <wp:anchor distT="0" distB="0" distL="114300" distR="114300" simplePos="0" relativeHeight="251976704" behindDoc="0" locked="0" layoutInCell="1" allowOverlap="1" wp14:anchorId="07106122" wp14:editId="1A6B035C">
                      <wp:simplePos x="0" y="0"/>
                      <wp:positionH relativeFrom="column">
                        <wp:posOffset>409575</wp:posOffset>
                      </wp:positionH>
                      <wp:positionV relativeFrom="paragraph">
                        <wp:posOffset>104140</wp:posOffset>
                      </wp:positionV>
                      <wp:extent cx="345440" cy="267335"/>
                      <wp:effectExtent l="13335" t="5715" r="12700" b="12700"/>
                      <wp:wrapNone/>
                      <wp:docPr id="117" name="グループ化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440" cy="267335"/>
                                <a:chOff x="2997" y="5811"/>
                                <a:chExt cx="541" cy="314"/>
                              </a:xfrm>
                            </wpg:grpSpPr>
                            <wps:wsp>
                              <wps:cNvPr id="119" name="Rectangle 19"/>
                              <wps:cNvSpPr>
                                <a:spLocks noChangeArrowheads="1"/>
                              </wps:cNvSpPr>
                              <wps:spPr bwMode="auto">
                                <a:xfrm>
                                  <a:off x="2997" y="5811"/>
                                  <a:ext cx="541" cy="314"/>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20" name="Line 20"/>
                              <wps:cNvCnPr/>
                              <wps:spPr bwMode="auto">
                                <a:xfrm flipV="1">
                                  <a:off x="2997" y="6021"/>
                                  <a:ext cx="271" cy="1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21"/>
                              <wps:cNvCnPr/>
                              <wps:spPr bwMode="auto">
                                <a:xfrm>
                                  <a:off x="3268" y="6021"/>
                                  <a:ext cx="270" cy="1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グループ化 117" o:spid="_x0000_s1026" style="position:absolute;left:0;text-align:left;margin-left:32.25pt;margin-top:8.2pt;width:27.2pt;height:21.05pt;z-index:251976704" coordorigin="2997,5811" coordsize="54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">
                      <v:rect id="Rectangle 19" o:spid="_x0000_s1027" style="position:absolute;left:2997;top:5811;width:54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M0MEA&#10;AADcAAAADwAAAGRycy9kb3ducmV2LnhtbERPS2vCQBC+F/wPywi91Y1Bi42uogWhFy3R0vM0OybB&#10;7GzIbvP4964geJuP7zmrTW8q0VLjSssKppMIBHFmdcm5gp/z/m0BwnlkjZVlUjCQg8169LLCRNuO&#10;U2pPPhchhF2CCgrv60RKlxVk0E1sTRy4i20M+gCbXOoGuxBuKhlH0bs0WHJoKLCmz4Ky6+nfKFh8&#10;x/mssmb3e5xf/eFvaJlTqdTruN8uQXjq/VP8cH/pMH/6AfdnwgV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xzNDBAAAA3AAAAA8AAAAAAAAAAAAAAAAAmAIAAGRycy9kb3du&#10;cmV2LnhtbFBLBQYAAAAABAAEAPUAAACGAwAAAAA=&#10;">
                        <v:textbox inset="5.85pt,.7pt,5.85pt,.7pt"/>
                      </v:rect>
                      <v:line id="Line 20" o:spid="_x0000_s1028" style="position:absolute;flip:y;visibility:visible;mso-wrap-style:square" from="2997,6021" to="3268,6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jdwccAAADcAAAADwAAAGRycy9kb3ducmV2LnhtbESPQUsDMRCF70L/QxjBi9isRaRum5Yi&#10;FDz0YpUt3qabcbPsZrJN0nb9985B8DbDe/PeN8v16Ht1oZjawAYepwUo4jrYlhsDnx/bhzmolJEt&#10;9oHJwA8lWK8mN0ssbbjyO132uVESwqlEAy7nodQ61Y48pmkYiEX7DtFjljU22ka8Srjv9awonrXH&#10;lqXB4UCvjupuf/YG9Hx3f4qb41NXdYfDi6vqavjaGXN3O24WoDKN+d/8d/1mBX8m+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aN3BxwAAANwAAAAPAAAAAAAA&#10;AAAAAAAAAKECAABkcnMvZG93bnJldi54bWxQSwUGAAAAAAQABAD5AAAAlQMAAAAA&#10;"/>
                      <v:line id="Line 21" o:spid="_x0000_s1029" style="position:absolute;visibility:visible;mso-wrap-style:square" from="3268,6021" to="3538,6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group>
                  </w:pict>
                </mc:Fallback>
              </mc:AlternateContent>
            </w:r>
          </w:p>
        </w:tc>
        <w:tc>
          <w:tcPr>
            <w:tcW w:w="2133" w:type="dxa"/>
          </w:tcPr>
          <w:p w:rsidR="00635048" w:rsidRPr="00635048" w:rsidRDefault="00635048"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hint="eastAsia"/>
                <w:szCs w:val="21"/>
                <w:lang w:bidi="ar-SA"/>
              </w:rPr>
              <w:t>メインスピーカー</w:t>
            </w:r>
          </w:p>
        </w:tc>
      </w:tr>
      <w:tr w:rsidR="00635048" w:rsidRPr="00635048" w:rsidTr="00635048">
        <w:trPr>
          <w:trHeight w:val="719"/>
        </w:trPr>
        <w:tc>
          <w:tcPr>
            <w:tcW w:w="2133" w:type="dxa"/>
          </w:tcPr>
          <w:p w:rsidR="00635048" w:rsidRPr="00635048" w:rsidRDefault="00635048" w:rsidP="00635048">
            <w:pPr>
              <w:ind w:firstLineChars="0" w:firstLine="0"/>
              <w:jc w:val="center"/>
              <w:rPr>
                <w:rFonts w:eastAsia="ＭＳ 明朝"/>
                <w:szCs w:val="21"/>
                <w:lang w:bidi="ar-SA"/>
              </w:rPr>
            </w:pPr>
            <w:r>
              <w:rPr>
                <w:rFonts w:eastAsia="ＭＳ 明朝"/>
                <w:noProof/>
                <w:szCs w:val="21"/>
                <w:lang w:bidi="ar-SA"/>
              </w:rPr>
              <mc:AlternateContent>
                <mc:Choice Requires="wps">
                  <w:drawing>
                    <wp:anchor distT="0" distB="0" distL="114300" distR="114300" simplePos="0" relativeHeight="251977728" behindDoc="0" locked="0" layoutInCell="1" allowOverlap="1" wp14:anchorId="166CA822" wp14:editId="617ACD4F">
                      <wp:simplePos x="0" y="0"/>
                      <wp:positionH relativeFrom="column">
                        <wp:posOffset>478155</wp:posOffset>
                      </wp:positionH>
                      <wp:positionV relativeFrom="paragraph">
                        <wp:posOffset>51435</wp:posOffset>
                      </wp:positionV>
                      <wp:extent cx="313055" cy="313690"/>
                      <wp:effectExtent l="5715" t="25400" r="24130" b="13335"/>
                      <wp:wrapNone/>
                      <wp:docPr id="116" name="直角三角形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055" cy="313690"/>
                              </a:xfrm>
                              <a:prstGeom prst="rtTriangle">
                                <a:avLst/>
                              </a:prstGeom>
                              <a:solidFill>
                                <a:srgbClr val="000000"/>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直角三角形 116" o:spid="_x0000_s1026" type="#_x0000_t6" style="position:absolute;left:0;text-align:left;margin-left:37.65pt;margin-top:4.05pt;width:24.65pt;height:24.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" fillcolor="black">
                      <v:textbox inset="5.85pt,.7pt,5.85pt,.7pt"/>
                    </v:shape>
                  </w:pict>
                </mc:Fallback>
              </mc:AlternateContent>
            </w:r>
          </w:p>
        </w:tc>
        <w:tc>
          <w:tcPr>
            <w:tcW w:w="2133" w:type="dxa"/>
          </w:tcPr>
          <w:p w:rsidR="00635048" w:rsidRPr="00635048" w:rsidRDefault="00635048"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hint="eastAsia"/>
                <w:szCs w:val="21"/>
                <w:lang w:bidi="ar-SA"/>
              </w:rPr>
              <w:t>モニタースピーカー</w:t>
            </w:r>
          </w:p>
        </w:tc>
      </w:tr>
    </w:tbl>
    <w:tbl>
      <w:tblPr>
        <w:tblStyle w:val="20"/>
        <w:tblpPr w:leftFromText="142" w:rightFromText="142" w:vertAnchor="text" w:horzAnchor="margin" w:tblpXSpec="right" w:tblpY="-5803"/>
        <w:tblW w:w="0" w:type="auto"/>
        <w:tblLook w:val="01E0" w:firstRow="1" w:lastRow="1" w:firstColumn="1" w:lastColumn="1" w:noHBand="0" w:noVBand="0"/>
      </w:tblPr>
      <w:tblGrid>
        <w:gridCol w:w="2133"/>
        <w:gridCol w:w="2133"/>
      </w:tblGrid>
      <w:tr w:rsidR="00635048" w:rsidRPr="00635048" w:rsidTr="00635048">
        <w:trPr>
          <w:trHeight w:val="719"/>
        </w:trPr>
        <w:tc>
          <w:tcPr>
            <w:tcW w:w="2133" w:type="dxa"/>
          </w:tcPr>
          <w:p w:rsidR="00635048" w:rsidRPr="00635048" w:rsidRDefault="00635048" w:rsidP="00635048">
            <w:pPr>
              <w:ind w:firstLineChars="0" w:firstLine="0"/>
              <w:jc w:val="center"/>
              <w:rPr>
                <w:rFonts w:eastAsia="ＭＳ 明朝"/>
                <w:szCs w:val="21"/>
                <w:lang w:bidi="ar-SA"/>
              </w:rPr>
            </w:pPr>
            <w:r>
              <w:rPr>
                <w:rFonts w:eastAsia="ＭＳ 明朝"/>
                <w:noProof/>
                <w:szCs w:val="21"/>
                <w:lang w:bidi="ar-SA"/>
              </w:rPr>
              <mc:AlternateContent>
                <mc:Choice Requires="wps">
                  <w:drawing>
                    <wp:anchor distT="0" distB="0" distL="114300" distR="114300" simplePos="0" relativeHeight="251984896" behindDoc="0" locked="0" layoutInCell="1" allowOverlap="1" wp14:anchorId="3F2328F0" wp14:editId="42E665D7">
                      <wp:simplePos x="0" y="0"/>
                      <wp:positionH relativeFrom="column">
                        <wp:posOffset>411480</wp:posOffset>
                      </wp:positionH>
                      <wp:positionV relativeFrom="paragraph">
                        <wp:posOffset>449580</wp:posOffset>
                      </wp:positionV>
                      <wp:extent cx="342900" cy="342900"/>
                      <wp:effectExtent l="89535" t="0" r="91440" b="81915"/>
                      <wp:wrapNone/>
                      <wp:docPr id="351" name="直角三角形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03374">
                                <a:off x="0" y="0"/>
                                <a:ext cx="342900" cy="342900"/>
                              </a:xfrm>
                              <a:prstGeom prst="rtTriangle">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直角三角形 351" o:spid="_x0000_s1026" type="#_x0000_t6" style="position:absolute;left:0;text-align:left;margin-left:32.4pt;margin-top:35.4pt;width:27pt;height:27pt;rotation:-2952805fd;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">
                      <v:textbox inset="5.85pt,.7pt,5.85pt,.7pt"/>
                    </v:shape>
                  </w:pict>
                </mc:Fallback>
              </mc:AlternateContent>
            </w:r>
            <w:r>
              <w:rPr>
                <w:rFonts w:eastAsia="ＭＳ 明朝"/>
                <w:noProof/>
                <w:szCs w:val="21"/>
                <w:lang w:bidi="ar-SA"/>
              </w:rPr>
              <mc:AlternateContent>
                <mc:Choice Requires="wpg">
                  <w:drawing>
                    <wp:anchor distT="0" distB="0" distL="114300" distR="114300" simplePos="0" relativeHeight="251983872" behindDoc="0" locked="0" layoutInCell="1" allowOverlap="1" wp14:anchorId="1BDDBD1A" wp14:editId="24AC59AD">
                      <wp:simplePos x="0" y="0"/>
                      <wp:positionH relativeFrom="column">
                        <wp:posOffset>365760</wp:posOffset>
                      </wp:positionH>
                      <wp:positionV relativeFrom="paragraph">
                        <wp:posOffset>59690</wp:posOffset>
                      </wp:positionV>
                      <wp:extent cx="419100" cy="342900"/>
                      <wp:effectExtent l="15240" t="13970" r="13335" b="5080"/>
                      <wp:wrapNone/>
                      <wp:docPr id="348" name="グループ化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42900"/>
                                <a:chOff x="2421" y="2705"/>
                                <a:chExt cx="660" cy="539"/>
                              </a:xfrm>
                            </wpg:grpSpPr>
                            <wps:wsp>
                              <wps:cNvPr id="349" name="Rectangle 28"/>
                              <wps:cNvSpPr>
                                <a:spLocks noChangeArrowheads="1"/>
                              </wps:cNvSpPr>
                              <wps:spPr bwMode="auto">
                                <a:xfrm>
                                  <a:off x="2571" y="3019"/>
                                  <a:ext cx="361" cy="22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350" name="AutoShape 29"/>
                              <wps:cNvSpPr>
                                <a:spLocks noChangeArrowheads="1"/>
                              </wps:cNvSpPr>
                              <wps:spPr bwMode="auto">
                                <a:xfrm>
                                  <a:off x="2421" y="2705"/>
                                  <a:ext cx="660" cy="317"/>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348" o:spid="_x0000_s1026" style="position:absolute;left:0;text-align:left;margin-left:28.8pt;margin-top:4.7pt;width:33pt;height:27pt;z-index:251983872" coordorigin="2421,2705" coordsize="660,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">
                      <v:rect id="Rectangle 28" o:spid="_x0000_s1027" style="position:absolute;left:2571;top:3019;width:361;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NLMQA&#10;AADcAAAADwAAAGRycy9kb3ducmV2LnhtbESPQWvCQBSE70L/w/IKvdVNbSwxukpbKHipklQ8P7PP&#10;JJh9G7LbJP57t1DwOMzMN8xqM5pG9NS52rKCl2kEgriwuuZSweHn6zkB4TyyxsYyKbiSg836YbLC&#10;VNuBM+pzX4oAYZeigsr7NpXSFRUZdFPbEgfvbDuDPsiulLrDIcBNI2dR9CYN1hwWKmzps6Likv8a&#10;Bcl+VsaNNR/H3fziv0/XnjmTSj09ju9LEJ5Gfw//t7dawWu8gL8z4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jSzEAAAA3AAAAA8AAAAAAAAAAAAAAAAAmAIAAGRycy9k&#10;b3ducmV2LnhtbFBLBQYAAAAABAAEAPUAAACJAwAAAAA=&#10;">
                        <v:textbox inset="5.85pt,.7pt,5.85pt,.7pt"/>
                      </v:rect>
                      <v:shape id="AutoShape 29" o:spid="_x0000_s1028" style="position:absolute;left:2421;top:2705;width:660;height:31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KnsMA&#10;AADcAAAADwAAAGRycy9kb3ducmV2LnhtbERPz2vCMBS+C/sfwht4kZlOcWydaZGC0B1E7Aa7Ppq3&#10;tqx5qUlW63+/HASPH9/vbT6ZXozkfGdZwfMyAUFcW91xo+Drc//0CsIHZI29ZVJwJQ959jDbYqrt&#10;hU80VqERMYR9igraEIZUSl+3ZNAv7UAcuR/rDIYIXSO1w0sMN71cJcmLNNhxbGhxoKKl+rf6Mwrc&#10;+JF8j4fFtTgW56Ev1m9luT8oNX+cdu8gAk3hLr65S61gvYnz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KnsMAAADcAAAADwAAAAAAAAAAAAAAAACYAgAAZHJzL2Rv&#10;d25yZXYueG1sUEsFBgAAAAAEAAQA9QAAAIgDAAAAAA==&#10;" path="m,l5400,21600r10800,l21600,,,xe">
                        <v:stroke joinstyle="miter"/>
                        <v:path o:connecttype="custom" o:connectlocs="578,159;330,317;83,159;330,0" o:connectangles="0,0,0,0" textboxrect="4516,4497,17116,17103"/>
                      </v:shape>
                    </v:group>
                  </w:pict>
                </mc:Fallback>
              </mc:AlternateContent>
            </w:r>
          </w:p>
        </w:tc>
        <w:tc>
          <w:tcPr>
            <w:tcW w:w="2133" w:type="dxa"/>
          </w:tcPr>
          <w:p w:rsidR="00635048" w:rsidRPr="00635048" w:rsidRDefault="00731A4E"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hint="eastAsia"/>
                <w:szCs w:val="21"/>
                <w:lang w:bidi="ar-SA"/>
              </w:rPr>
              <w:t>スピーカー</w:t>
            </w:r>
          </w:p>
        </w:tc>
      </w:tr>
      <w:tr w:rsidR="00635048" w:rsidRPr="00635048" w:rsidTr="00635048">
        <w:trPr>
          <w:trHeight w:val="719"/>
        </w:trPr>
        <w:tc>
          <w:tcPr>
            <w:tcW w:w="2133" w:type="dxa"/>
          </w:tcPr>
          <w:p w:rsidR="00635048" w:rsidRPr="00635048" w:rsidRDefault="00635048" w:rsidP="00635048">
            <w:pPr>
              <w:ind w:firstLineChars="0" w:firstLine="0"/>
              <w:jc w:val="center"/>
              <w:rPr>
                <w:rFonts w:eastAsia="ＭＳ 明朝"/>
                <w:szCs w:val="21"/>
                <w:lang w:bidi="ar-SA"/>
              </w:rPr>
            </w:pPr>
          </w:p>
        </w:tc>
        <w:tc>
          <w:tcPr>
            <w:tcW w:w="2133" w:type="dxa"/>
          </w:tcPr>
          <w:p w:rsidR="00635048" w:rsidRPr="00635048" w:rsidRDefault="00635048" w:rsidP="00635048">
            <w:pPr>
              <w:ind w:firstLineChars="0" w:firstLine="0"/>
              <w:jc w:val="center"/>
              <w:rPr>
                <w:rFonts w:ascii="HG丸ｺﾞｼｯｸM-PRO" w:hAnsi="HG丸ｺﾞｼｯｸM-PRO"/>
                <w:szCs w:val="21"/>
                <w:lang w:bidi="ar-SA"/>
              </w:rPr>
            </w:pPr>
            <w:r w:rsidRPr="00635048">
              <w:rPr>
                <w:rFonts w:ascii="HG丸ｺﾞｼｯｸM-PRO" w:hAnsi="HG丸ｺﾞｼｯｸM-PRO"/>
                <w:noProof/>
                <w:szCs w:val="21"/>
                <w:lang w:bidi="ar-SA"/>
              </w:rPr>
              <mc:AlternateContent>
                <mc:Choice Requires="wps">
                  <w:drawing>
                    <wp:anchor distT="0" distB="0" distL="114300" distR="114300" simplePos="0" relativeHeight="251982848" behindDoc="0" locked="0" layoutInCell="1" allowOverlap="1" wp14:anchorId="1ED875D5" wp14:editId="712D391A">
                      <wp:simplePos x="0" y="0"/>
                      <wp:positionH relativeFrom="column">
                        <wp:posOffset>2644775</wp:posOffset>
                      </wp:positionH>
                      <wp:positionV relativeFrom="paragraph">
                        <wp:posOffset>160020</wp:posOffset>
                      </wp:positionV>
                      <wp:extent cx="0" cy="0"/>
                      <wp:effectExtent l="10160" t="5715" r="8890" b="13335"/>
                      <wp:wrapNone/>
                      <wp:docPr id="347" name="直線コネクタ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347" o:spid="_x0000_s1026" style="position:absolute;left:0;text-align:lef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25pt,12.6pt" to="208.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"/>
                  </w:pict>
                </mc:Fallback>
              </mc:AlternateContent>
            </w:r>
            <w:r w:rsidRPr="00635048">
              <w:rPr>
                <w:rFonts w:ascii="HG丸ｺﾞｼｯｸM-PRO" w:hAnsi="HG丸ｺﾞｼｯｸM-PRO" w:hint="eastAsia"/>
                <w:szCs w:val="21"/>
                <w:lang w:bidi="ar-SA"/>
              </w:rPr>
              <w:t>アンプ</w:t>
            </w:r>
          </w:p>
        </w:tc>
      </w:tr>
    </w:tbl>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Default="00635048" w:rsidP="00635048">
      <w:pPr>
        <w:ind w:firstLineChars="0" w:firstLine="0"/>
      </w:pPr>
    </w:p>
    <w:p w:rsidR="00635048" w:rsidRPr="00635048" w:rsidRDefault="00635048" w:rsidP="00635048">
      <w:pPr>
        <w:ind w:firstLineChars="0" w:firstLine="0"/>
      </w:pPr>
    </w:p>
    <w:p w:rsidR="00134F01" w:rsidRDefault="004C02BB" w:rsidP="00C03F8A">
      <w:pPr>
        <w:pStyle w:val="1"/>
        <w:spacing w:before="173"/>
      </w:pPr>
      <w:r>
        <w:rPr>
          <w:rFonts w:hint="eastAsia"/>
        </w:rPr>
        <w:lastRenderedPageBreak/>
        <w:t>用語集</w:t>
      </w:r>
    </w:p>
    <w:p w:rsidR="00D41B1D" w:rsidRPr="00D41B1D" w:rsidRDefault="00D41B1D" w:rsidP="00D41B1D"/>
    <w:tbl>
      <w:tblPr>
        <w:tblStyle w:val="af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988"/>
        <w:gridCol w:w="5714"/>
      </w:tblGrid>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アウトプット（</w:t>
            </w:r>
            <w:r w:rsidRPr="00635048">
              <w:rPr>
                <w:rFonts w:hint="eastAsia"/>
              </w:rPr>
              <w:t>Out-put</w:t>
            </w:r>
            <w:r w:rsidRPr="00635048">
              <w:rPr>
                <w:rFonts w:hint="eastAsia"/>
              </w:rPr>
              <w:t>）</w:t>
            </w:r>
          </w:p>
        </w:tc>
        <w:tc>
          <w:tcPr>
            <w:tcW w:w="5714" w:type="dxa"/>
          </w:tcPr>
          <w:p w:rsidR="00635048" w:rsidRPr="00635048" w:rsidRDefault="00635048" w:rsidP="002E2EAC">
            <w:pPr>
              <w:jc w:val="left"/>
            </w:pPr>
            <w:r w:rsidRPr="00635048">
              <w:rPr>
                <w:rFonts w:hint="eastAsia"/>
              </w:rPr>
              <w:t>出力。機器の出力一般をさす言葉。⇔インプット</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アタック（</w:t>
            </w:r>
            <w:r w:rsidRPr="00635048">
              <w:rPr>
                <w:rFonts w:hint="eastAsia"/>
              </w:rPr>
              <w:t>Attack</w:t>
            </w:r>
            <w:r w:rsidRPr="00635048">
              <w:rPr>
                <w:rFonts w:hint="eastAsia"/>
              </w:rPr>
              <w:t>）</w:t>
            </w:r>
          </w:p>
        </w:tc>
        <w:tc>
          <w:tcPr>
            <w:tcW w:w="5714" w:type="dxa"/>
          </w:tcPr>
          <w:p w:rsidR="00635048" w:rsidRPr="00635048" w:rsidRDefault="00635048" w:rsidP="002E2EAC">
            <w:pPr>
              <w:jc w:val="left"/>
            </w:pPr>
            <w:r w:rsidRPr="00635048">
              <w:t>音の立ち上がりの部分。</w:t>
            </w:r>
          </w:p>
          <w:p w:rsidR="00635048" w:rsidRPr="00635048" w:rsidRDefault="00635048" w:rsidP="002E2EAC">
            <w:pPr>
              <w:jc w:val="left"/>
            </w:pPr>
            <w:r w:rsidRPr="00635048">
              <w:t>又はその部分をコントロールするつまみなどの名称。</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アッテネーター（</w:t>
            </w:r>
            <w:r w:rsidRPr="00635048">
              <w:t>Attenuator</w:t>
            </w:r>
            <w:r w:rsidRPr="00635048">
              <w:rPr>
                <w:rFonts w:hint="eastAsia"/>
              </w:rPr>
              <w:t>）</w:t>
            </w:r>
          </w:p>
        </w:tc>
        <w:tc>
          <w:tcPr>
            <w:tcW w:w="5714" w:type="dxa"/>
          </w:tcPr>
          <w:p w:rsidR="00635048" w:rsidRPr="00635048" w:rsidRDefault="00635048" w:rsidP="002E2EAC">
            <w:pPr>
              <w:jc w:val="left"/>
            </w:pPr>
            <w:r w:rsidRPr="00635048">
              <w:t>減衰器。</w:t>
            </w:r>
          </w:p>
          <w:p w:rsidR="00635048" w:rsidRPr="00635048" w:rsidRDefault="00635048" w:rsidP="002E2EAC">
            <w:pPr>
              <w:jc w:val="left"/>
            </w:pPr>
            <w:r w:rsidRPr="00635048">
              <w:t>プロ用の音響機器では主に音量を減衰させる機能を持った部分をいう。減衰量が連続可変出来るつまみ</w:t>
            </w:r>
            <w:r w:rsidRPr="00635048">
              <w:rPr>
                <w:rFonts w:hint="eastAsia"/>
              </w:rPr>
              <w:t>。</w:t>
            </w:r>
          </w:p>
        </w:tc>
      </w:tr>
      <w:tr w:rsidR="003E3CA1" w:rsidRPr="00635048" w:rsidTr="002E2EAC">
        <w:trPr>
          <w:jc w:val="center"/>
        </w:trPr>
        <w:tc>
          <w:tcPr>
            <w:tcW w:w="2988" w:type="dxa"/>
            <w:vAlign w:val="center"/>
          </w:tcPr>
          <w:p w:rsidR="003E3CA1" w:rsidRPr="00635048" w:rsidRDefault="003E3CA1" w:rsidP="002E2EAC">
            <w:pPr>
              <w:jc w:val="left"/>
            </w:pPr>
            <w:r>
              <w:rPr>
                <w:rFonts w:hint="eastAsia"/>
              </w:rPr>
              <w:t>アース</w:t>
            </w:r>
            <w:r>
              <w:rPr>
                <w:rFonts w:hint="eastAsia"/>
              </w:rPr>
              <w:t>(Earth)</w:t>
            </w:r>
          </w:p>
        </w:tc>
        <w:tc>
          <w:tcPr>
            <w:tcW w:w="5714" w:type="dxa"/>
          </w:tcPr>
          <w:p w:rsidR="003E3CA1" w:rsidRDefault="003E3CA1" w:rsidP="002E2EAC">
            <w:pPr>
              <w:jc w:val="left"/>
            </w:pPr>
            <w:r>
              <w:rPr>
                <w:rFonts w:hint="eastAsia"/>
              </w:rPr>
              <w:t>直訳で地球という意味の通り、電気回路においては地球と同じ電位にすること。接地あるいはグラウンド</w:t>
            </w:r>
            <w:r>
              <w:rPr>
                <w:rFonts w:hint="eastAsia"/>
              </w:rPr>
              <w:t>(GND)</w:t>
            </w:r>
            <w:r>
              <w:rPr>
                <w:rFonts w:hint="eastAsia"/>
              </w:rPr>
              <w:t>とも言い、このような</w:t>
            </w:r>
            <w:r w:rsidR="00AA361E">
              <w:rPr>
                <w:rFonts w:hint="eastAsia"/>
              </w:rPr>
              <w:t>アースは特に保安アースと呼ばれる。電気機器の金属のケース、配管部分や、人間が触れるスイッチや露出金属部分、シャーシ、外枠を電位ゼロの地球に設置し感電事故から防ぐ。</w:t>
            </w:r>
          </w:p>
          <w:p w:rsidR="00AA361E" w:rsidRDefault="00AA361E" w:rsidP="002E2EAC">
            <w:pPr>
              <w:jc w:val="left"/>
            </w:pPr>
            <w:r>
              <w:rPr>
                <w:rFonts w:hint="eastAsia"/>
              </w:rPr>
              <w:t>音響機器では、アース・ループ</w:t>
            </w:r>
            <w:r>
              <w:rPr>
                <w:rFonts w:hint="eastAsia"/>
              </w:rPr>
              <w:t>(</w:t>
            </w:r>
            <w:r>
              <w:rPr>
                <w:rFonts w:hint="eastAsia"/>
              </w:rPr>
              <w:t>例えばマイクケーブルのシールドをマイク側とコンソール側の両方で接地した場合、アースを経由してアース電流が流れてしまう</w:t>
            </w:r>
            <w:r>
              <w:rPr>
                <w:rFonts w:hint="eastAsia"/>
              </w:rPr>
              <w:t>)</w:t>
            </w:r>
            <w:r>
              <w:rPr>
                <w:rFonts w:hint="eastAsia"/>
              </w:rPr>
              <w:t>が発生し、そのアース電流がハムノイズの原因となるので、一点アース</w:t>
            </w:r>
            <w:r>
              <w:rPr>
                <w:rFonts w:hint="eastAsia"/>
              </w:rPr>
              <w:t>(1</w:t>
            </w:r>
            <w:r>
              <w:rPr>
                <w:rFonts w:hint="eastAsia"/>
              </w:rPr>
              <w:t>か所でアースを接地すること</w:t>
            </w:r>
            <w:r>
              <w:rPr>
                <w:rFonts w:hint="eastAsia"/>
              </w:rPr>
              <w:t>)</w:t>
            </w:r>
            <w:r>
              <w:rPr>
                <w:rFonts w:hint="eastAsia"/>
              </w:rPr>
              <w:t>を心がけること。</w:t>
            </w:r>
          </w:p>
          <w:p w:rsidR="00AA361E" w:rsidRPr="00635048" w:rsidRDefault="00AA361E" w:rsidP="002E2EAC">
            <w:pPr>
              <w:jc w:val="left"/>
            </w:pPr>
            <w:r>
              <w:rPr>
                <w:rFonts w:hint="eastAsia"/>
              </w:rPr>
              <w:t>またアースをしないと外国だと電圧が高いので感電して死亡してしまう可能性もある。</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インプット（</w:t>
            </w:r>
            <w:r w:rsidRPr="00635048">
              <w:rPr>
                <w:rFonts w:hint="eastAsia"/>
              </w:rPr>
              <w:t>In-put</w:t>
            </w:r>
            <w:r w:rsidRPr="00635048">
              <w:rPr>
                <w:rFonts w:hint="eastAsia"/>
              </w:rPr>
              <w:t>）</w:t>
            </w:r>
          </w:p>
        </w:tc>
        <w:tc>
          <w:tcPr>
            <w:tcW w:w="5714" w:type="dxa"/>
          </w:tcPr>
          <w:p w:rsidR="00635048" w:rsidRPr="00635048" w:rsidRDefault="00635048" w:rsidP="002E2EAC">
            <w:pPr>
              <w:jc w:val="left"/>
            </w:pPr>
            <w:r w:rsidRPr="00635048">
              <w:rPr>
                <w:rFonts w:hint="eastAsia"/>
              </w:rPr>
              <w:t>入力。機器の入力一般をさす言葉。⇔アウトプット</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生かす</w:t>
            </w:r>
          </w:p>
        </w:tc>
        <w:tc>
          <w:tcPr>
            <w:tcW w:w="5714" w:type="dxa"/>
          </w:tcPr>
          <w:p w:rsidR="00635048" w:rsidRPr="00635048" w:rsidRDefault="00635048" w:rsidP="002E2EAC">
            <w:pPr>
              <w:jc w:val="left"/>
            </w:pPr>
            <w:r w:rsidRPr="00635048">
              <w:t>スイッチをオンにしたりフェーダーを上げたりして、音が出る状態にすること。</w:t>
            </w:r>
            <w:r w:rsidRPr="00635048">
              <w:t xml:space="preserve"> </w:t>
            </w:r>
            <w:r w:rsidRPr="00635048">
              <w:t>また機器を使用可能な状態にすること。</w:t>
            </w:r>
          </w:p>
        </w:tc>
      </w:tr>
      <w:tr w:rsidR="00CD1375" w:rsidRPr="00635048" w:rsidTr="0066124D">
        <w:trPr>
          <w:trHeight w:val="4116"/>
          <w:jc w:val="center"/>
        </w:trPr>
        <w:tc>
          <w:tcPr>
            <w:tcW w:w="2988" w:type="dxa"/>
            <w:vAlign w:val="center"/>
          </w:tcPr>
          <w:p w:rsidR="00CD1375" w:rsidRPr="00635048" w:rsidRDefault="00CD1375" w:rsidP="002E2EAC">
            <w:pPr>
              <w:jc w:val="left"/>
            </w:pPr>
            <w:r>
              <w:rPr>
                <w:rFonts w:hint="eastAsia"/>
              </w:rPr>
              <w:lastRenderedPageBreak/>
              <w:t>板付き</w:t>
            </w:r>
            <w:r>
              <w:rPr>
                <w:rFonts w:hint="eastAsia"/>
              </w:rPr>
              <w:t>(</w:t>
            </w:r>
            <w:r>
              <w:rPr>
                <w:rFonts w:hint="eastAsia"/>
              </w:rPr>
              <w:t>いたつき</w:t>
            </w:r>
            <w:r>
              <w:rPr>
                <w:rFonts w:hint="eastAsia"/>
              </w:rPr>
              <w:t>)</w:t>
            </w:r>
          </w:p>
        </w:tc>
        <w:tc>
          <w:tcPr>
            <w:tcW w:w="5714" w:type="dxa"/>
            <w:vAlign w:val="center"/>
          </w:tcPr>
          <w:p w:rsidR="00CD1375" w:rsidRPr="00635048" w:rsidRDefault="00CD1375" w:rsidP="002E2EAC">
            <w:pPr>
              <w:jc w:val="left"/>
            </w:pPr>
            <w:r>
              <w:rPr>
                <w:rFonts w:hint="eastAsia"/>
              </w:rPr>
              <w:t>演劇やミュージカルで、最初から役者が舞台上にいて芝居が始まること。コンサートなどでは、緞帳</w:t>
            </w:r>
            <w:r>
              <w:rPr>
                <w:rFonts w:hint="eastAsia"/>
              </w:rPr>
              <w:t>(</w:t>
            </w:r>
            <w:r>
              <w:rPr>
                <w:rFonts w:hint="eastAsia"/>
              </w:rPr>
              <w:t>どんちょう</w:t>
            </w:r>
            <w:r>
              <w:rPr>
                <w:rFonts w:hint="eastAsia"/>
              </w:rPr>
              <w:t>)</w:t>
            </w:r>
            <w:r>
              <w:rPr>
                <w:rFonts w:hint="eastAsia"/>
              </w:rPr>
              <w:t>が上がるとバンド全員がステージ上に既にいて、演奏が始まることを板付きスタートなどと呼ぶ。ステージに出てくる姿を観客に見せたくない場合の方法論の一つで、緞帳が下りている以外に、暗転の場合もある。</w:t>
            </w:r>
            <w:r>
              <w:rPr>
                <w:rFonts w:hint="eastAsia"/>
              </w:rPr>
              <w:t>(</w:t>
            </w:r>
            <w:r>
              <w:rPr>
                <w:rFonts w:hint="eastAsia"/>
              </w:rPr>
              <w:t>これは暗転板付き</w:t>
            </w:r>
            <w:r>
              <w:rPr>
                <w:rFonts w:hint="eastAsia"/>
              </w:rPr>
              <w:t>)</w:t>
            </w:r>
            <w:r>
              <w:rPr>
                <w:rFonts w:hint="eastAsia"/>
              </w:rPr>
              <w:t>。</w:t>
            </w:r>
          </w:p>
        </w:tc>
      </w:tr>
      <w:tr w:rsidR="003E3CA1" w:rsidRPr="00635048" w:rsidTr="002E2EAC">
        <w:trPr>
          <w:jc w:val="center"/>
        </w:trPr>
        <w:tc>
          <w:tcPr>
            <w:tcW w:w="2988" w:type="dxa"/>
            <w:vAlign w:val="center"/>
          </w:tcPr>
          <w:p w:rsidR="003E3CA1" w:rsidRPr="00635048" w:rsidRDefault="003E3CA1" w:rsidP="002E2EAC">
            <w:pPr>
              <w:jc w:val="left"/>
            </w:pPr>
            <w:r>
              <w:rPr>
                <w:rFonts w:hint="eastAsia"/>
              </w:rPr>
              <w:t>一点アース</w:t>
            </w:r>
          </w:p>
        </w:tc>
        <w:tc>
          <w:tcPr>
            <w:tcW w:w="5714" w:type="dxa"/>
          </w:tcPr>
          <w:p w:rsidR="009163C8" w:rsidRPr="00635048" w:rsidRDefault="005E412C" w:rsidP="00CD1375">
            <w:pPr>
              <w:jc w:val="left"/>
            </w:pPr>
            <w:r>
              <w:rPr>
                <w:rFonts w:hint="eastAsia"/>
              </w:rPr>
              <w:t>上記のアースのところでも記述したが、</w:t>
            </w:r>
            <w:r>
              <w:rPr>
                <w:rFonts w:hint="eastAsia"/>
              </w:rPr>
              <w:t>1</w:t>
            </w:r>
            <w:r>
              <w:rPr>
                <w:rFonts w:hint="eastAsia"/>
              </w:rPr>
              <w:t>か所でアースを接地すること。これをそれぞれの機器で個別にアースをとると同系統で</w:t>
            </w:r>
            <w:r>
              <w:rPr>
                <w:rFonts w:hint="eastAsia"/>
              </w:rPr>
              <w:t>2</w:t>
            </w:r>
            <w:r>
              <w:rPr>
                <w:rFonts w:hint="eastAsia"/>
              </w:rPr>
              <w:t>か所以上のアースが結線されることになり</w:t>
            </w:r>
            <w:r w:rsidR="009163C8">
              <w:rPr>
                <w:rFonts w:hint="eastAsia"/>
              </w:rPr>
              <w:t>アースのループが形成させることになり電位差が生じてしまう。これを防ぐためにアースを</w:t>
            </w:r>
            <w:r w:rsidR="009163C8">
              <w:rPr>
                <w:rFonts w:hint="eastAsia"/>
              </w:rPr>
              <w:t>1</w:t>
            </w:r>
            <w:r w:rsidR="009163C8">
              <w:rPr>
                <w:rFonts w:hint="eastAsia"/>
              </w:rPr>
              <w:t>系統、</w:t>
            </w:r>
            <w:r w:rsidR="009163C8">
              <w:rPr>
                <w:rFonts w:hint="eastAsia"/>
              </w:rPr>
              <w:t>1</w:t>
            </w:r>
            <w:r w:rsidR="009163C8">
              <w:rPr>
                <w:rFonts w:hint="eastAsia"/>
              </w:rPr>
              <w:t>か所にする。このことを一点アースという。最近は電源のアースを浮かせ、マルチボックスのアース</w:t>
            </w:r>
            <w:r w:rsidR="009163C8">
              <w:rPr>
                <w:rFonts w:hint="eastAsia"/>
              </w:rPr>
              <w:t>(1</w:t>
            </w:r>
            <w:r w:rsidR="009163C8">
              <w:rPr>
                <w:rFonts w:hint="eastAsia"/>
              </w:rPr>
              <w:t>番ピン</w:t>
            </w:r>
            <w:r w:rsidR="009163C8">
              <w:rPr>
                <w:rFonts w:hint="eastAsia"/>
              </w:rPr>
              <w:t>)</w:t>
            </w:r>
            <w:r w:rsidR="009163C8">
              <w:rPr>
                <w:rFonts w:hint="eastAsia"/>
              </w:rPr>
              <w:t>でアースをとることが多い。</w:t>
            </w:r>
          </w:p>
        </w:tc>
      </w:tr>
      <w:tr w:rsidR="0066124D" w:rsidRPr="00635048" w:rsidTr="002E2EAC">
        <w:trPr>
          <w:jc w:val="center"/>
        </w:trPr>
        <w:tc>
          <w:tcPr>
            <w:tcW w:w="2988" w:type="dxa"/>
            <w:vAlign w:val="center"/>
          </w:tcPr>
          <w:p w:rsidR="0066124D" w:rsidRDefault="0066124D" w:rsidP="0066124D">
            <w:pPr>
              <w:ind w:firstLineChars="0" w:firstLine="0"/>
              <w:jc w:val="left"/>
            </w:pPr>
            <w:r>
              <w:rPr>
                <w:rFonts w:hint="eastAsia"/>
              </w:rPr>
              <w:t>イントレランス</w:t>
            </w:r>
            <w:r>
              <w:rPr>
                <w:rFonts w:hint="eastAsia"/>
              </w:rPr>
              <w:t>(</w:t>
            </w:r>
            <w:r w:rsidRPr="0066124D">
              <w:t>Intolerance</w:t>
            </w:r>
            <w:r>
              <w:rPr>
                <w:rFonts w:hint="eastAsia"/>
              </w:rPr>
              <w:t>)</w:t>
            </w:r>
          </w:p>
        </w:tc>
        <w:tc>
          <w:tcPr>
            <w:tcW w:w="5714" w:type="dxa"/>
          </w:tcPr>
          <w:p w:rsidR="0066124D" w:rsidRPr="0066124D" w:rsidRDefault="0066124D" w:rsidP="00CD1375">
            <w:pPr>
              <w:jc w:val="left"/>
            </w:pPr>
            <w:r>
              <w:rPr>
                <w:rFonts w:hint="eastAsia"/>
              </w:rPr>
              <w:t>工事現場で使われる足場のこと。舞台では、組んだ状態で、</w:t>
            </w:r>
            <w:r>
              <w:rPr>
                <w:rFonts w:hint="eastAsia"/>
              </w:rPr>
              <w:t>1.8m</w:t>
            </w:r>
            <w:r>
              <w:rPr>
                <w:rFonts w:hint="eastAsia"/>
              </w:rPr>
              <w:t>×</w:t>
            </w:r>
            <w:r>
              <w:rPr>
                <w:rFonts w:hint="eastAsia"/>
              </w:rPr>
              <w:t>1.5m</w:t>
            </w:r>
            <w:r>
              <w:rPr>
                <w:rFonts w:hint="eastAsia"/>
              </w:rPr>
              <w:t>×</w:t>
            </w:r>
            <w:r>
              <w:rPr>
                <w:rFonts w:hint="eastAsia"/>
              </w:rPr>
              <w:t>1.5m(</w:t>
            </w:r>
            <w:r>
              <w:rPr>
                <w:rFonts w:hint="eastAsia"/>
              </w:rPr>
              <w:t>高さ</w:t>
            </w:r>
            <w:r>
              <w:rPr>
                <w:rFonts w:hint="eastAsia"/>
              </w:rPr>
              <w:t>)</w:t>
            </w:r>
            <w:r>
              <w:rPr>
                <w:rFonts w:hint="eastAsia"/>
              </w:rPr>
              <w:t>の</w:t>
            </w:r>
            <w:r>
              <w:rPr>
                <w:rFonts w:hint="eastAsia"/>
              </w:rPr>
              <w:t>A2</w:t>
            </w:r>
            <w:r>
              <w:rPr>
                <w:rFonts w:hint="eastAsia"/>
              </w:rPr>
              <w:t>イントレを使用することが多い。体育館や野外などの会場で、照明を吊ったり、</w:t>
            </w:r>
            <w:r w:rsidR="00731A4E">
              <w:rPr>
                <w:rFonts w:hint="eastAsia"/>
              </w:rPr>
              <w:t>スピーカー</w:t>
            </w:r>
            <w:r>
              <w:rPr>
                <w:rFonts w:hint="eastAsia"/>
              </w:rPr>
              <w:t>を乗せたり、さらには基本舞台を作ったりするために使われる。</w:t>
            </w:r>
            <w:r>
              <w:rPr>
                <w:rFonts w:hint="eastAsia"/>
              </w:rPr>
              <w:t>1</w:t>
            </w:r>
            <w:r>
              <w:rPr>
                <w:rFonts w:hint="eastAsia"/>
              </w:rPr>
              <w:t>段で</w:t>
            </w:r>
            <w:r w:rsidR="006277AA">
              <w:rPr>
                <w:rFonts w:hint="eastAsia"/>
              </w:rPr>
              <w:t>使用すれば、アングルという金具で平台を載せて舞台を作ることができる。鉄製で色は基本的には黒。名前は映画『イントレランス』</w:t>
            </w:r>
            <w:r w:rsidR="006277AA">
              <w:rPr>
                <w:rFonts w:hint="eastAsia"/>
              </w:rPr>
              <w:t>(D.W.</w:t>
            </w:r>
            <w:r w:rsidR="006277AA">
              <w:rPr>
                <w:rFonts w:hint="eastAsia"/>
              </w:rPr>
              <w:t>グリフィス監督</w:t>
            </w:r>
            <w:r w:rsidR="006277AA">
              <w:rPr>
                <w:rFonts w:hint="eastAsia"/>
              </w:rPr>
              <w:t>)</w:t>
            </w:r>
            <w:r w:rsidR="006277AA">
              <w:rPr>
                <w:rFonts w:hint="eastAsia"/>
              </w:rPr>
              <w:t>で使用された鉄塔から来ている。</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打ち込み</w:t>
            </w:r>
          </w:p>
        </w:tc>
        <w:tc>
          <w:tcPr>
            <w:tcW w:w="5714" w:type="dxa"/>
          </w:tcPr>
          <w:p w:rsidR="00635048" w:rsidRPr="00635048" w:rsidRDefault="00635048" w:rsidP="002E2EAC">
            <w:pPr>
              <w:jc w:val="left"/>
            </w:pPr>
            <w:r w:rsidRPr="00635048">
              <w:t>シーケンサを利用して、電子的に音源を鳴らす音楽の総称。「同期</w:t>
            </w:r>
            <w:r w:rsidRPr="00635048">
              <w:rPr>
                <w:rFonts w:hint="eastAsia"/>
              </w:rPr>
              <w:t>もの</w:t>
            </w:r>
            <w:r w:rsidRPr="00635048">
              <w:t>」ともいう。</w:t>
            </w:r>
            <w:r w:rsidRPr="00635048">
              <w:rPr>
                <w:rFonts w:hint="eastAsia"/>
              </w:rPr>
              <w:t>また、音源そのものを指す。</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エフェクター（</w:t>
            </w:r>
            <w:r w:rsidRPr="00635048">
              <w:rPr>
                <w:rFonts w:hint="eastAsia"/>
              </w:rPr>
              <w:t>Effecter</w:t>
            </w:r>
            <w:r w:rsidRPr="00635048">
              <w:rPr>
                <w:rFonts w:hint="eastAsia"/>
              </w:rPr>
              <w:t>）</w:t>
            </w:r>
          </w:p>
        </w:tc>
        <w:tc>
          <w:tcPr>
            <w:tcW w:w="5714" w:type="dxa"/>
          </w:tcPr>
          <w:p w:rsidR="00635048" w:rsidRPr="00635048" w:rsidRDefault="00635048" w:rsidP="002E2EAC">
            <w:pPr>
              <w:jc w:val="left"/>
            </w:pPr>
            <w:r w:rsidRPr="00635048">
              <w:rPr>
                <w:rFonts w:hint="eastAsia"/>
              </w:rPr>
              <w:t>音響効果を付加する機器。</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押す</w:t>
            </w:r>
          </w:p>
        </w:tc>
        <w:tc>
          <w:tcPr>
            <w:tcW w:w="5714" w:type="dxa"/>
          </w:tcPr>
          <w:p w:rsidR="00635048" w:rsidRPr="00635048" w:rsidRDefault="00635048" w:rsidP="002E2EAC">
            <w:pPr>
              <w:jc w:val="left"/>
            </w:pPr>
            <w:r w:rsidRPr="00635048">
              <w:t>予定より</w:t>
            </w:r>
            <w:r w:rsidRPr="00635048">
              <w:rPr>
                <w:rFonts w:hint="eastAsia"/>
              </w:rPr>
              <w:t>時間が</w:t>
            </w:r>
            <w:r w:rsidRPr="00635048">
              <w:t>遅れていること、または遅らせること。</w:t>
            </w:r>
            <w:r w:rsidRPr="00635048">
              <w:rPr>
                <w:rFonts w:hint="eastAsia"/>
              </w:rPr>
              <w:t>（⇔撒く）</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オフ（</w:t>
            </w:r>
            <w:r w:rsidRPr="00635048">
              <w:rPr>
                <w:rFonts w:hint="eastAsia"/>
              </w:rPr>
              <w:t>Off</w:t>
            </w:r>
            <w:r w:rsidRPr="00635048">
              <w:rPr>
                <w:rFonts w:hint="eastAsia"/>
              </w:rPr>
              <w:t>）</w:t>
            </w:r>
          </w:p>
        </w:tc>
        <w:tc>
          <w:tcPr>
            <w:tcW w:w="5714" w:type="dxa"/>
          </w:tcPr>
          <w:p w:rsidR="00635048" w:rsidRPr="00635048" w:rsidRDefault="00635048" w:rsidP="005D5422">
            <w:pPr>
              <w:pStyle w:val="af"/>
              <w:numPr>
                <w:ilvl w:val="0"/>
                <w:numId w:val="17"/>
              </w:numPr>
              <w:ind w:leftChars="0" w:firstLineChars="0"/>
              <w:jc w:val="left"/>
            </w:pPr>
            <w:r w:rsidRPr="00635048">
              <w:t>スイッチが「切」の状態。</w:t>
            </w:r>
            <w:r w:rsidRPr="00635048">
              <w:rPr>
                <w:rFonts w:hint="eastAsia"/>
              </w:rPr>
              <w:t>⇔オン</w:t>
            </w:r>
          </w:p>
          <w:p w:rsidR="00635048" w:rsidRPr="00635048" w:rsidRDefault="00635048" w:rsidP="002E2EAC">
            <w:pPr>
              <w:jc w:val="left"/>
            </w:pPr>
            <w:r w:rsidRPr="00635048">
              <w:rPr>
                <w:rFonts w:hint="eastAsia"/>
              </w:rPr>
              <w:t>②</w:t>
            </w:r>
            <w:r w:rsidRPr="00635048">
              <w:t>マイクを音源から離してセットすること。</w:t>
            </w:r>
            <w:r w:rsidRPr="00635048">
              <w:rPr>
                <w:rFonts w:hint="eastAsia"/>
              </w:rPr>
              <w:t>⇔オン</w:t>
            </w:r>
          </w:p>
          <w:p w:rsidR="00635048" w:rsidRPr="00635048" w:rsidRDefault="00635048" w:rsidP="002E2EAC">
            <w:pPr>
              <w:jc w:val="left"/>
            </w:pPr>
            <w:r w:rsidRPr="00635048">
              <w:rPr>
                <w:rFonts w:hint="eastAsia"/>
              </w:rPr>
              <w:t>（オフマイク⇔オンマイク）</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オペレート（</w:t>
            </w:r>
            <w:r w:rsidRPr="00635048">
              <w:rPr>
                <w:rFonts w:hint="eastAsia"/>
              </w:rPr>
              <w:t>Operate</w:t>
            </w:r>
            <w:r w:rsidR="005D5422">
              <w:rPr>
                <w:rFonts w:hint="eastAsia"/>
              </w:rPr>
              <w:t>）</w:t>
            </w:r>
          </w:p>
        </w:tc>
        <w:tc>
          <w:tcPr>
            <w:tcW w:w="5714" w:type="dxa"/>
          </w:tcPr>
          <w:p w:rsidR="00635048" w:rsidRPr="00635048" w:rsidRDefault="00635048" w:rsidP="002E2EAC">
            <w:pPr>
              <w:jc w:val="left"/>
            </w:pPr>
            <w:r w:rsidRPr="00635048">
              <w:rPr>
                <w:rFonts w:hint="eastAsia"/>
              </w:rPr>
              <w:t>ミキサー等の操作。</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lastRenderedPageBreak/>
              <w:t>オン（</w:t>
            </w:r>
            <w:r w:rsidRPr="00635048">
              <w:rPr>
                <w:rFonts w:hint="eastAsia"/>
              </w:rPr>
              <w:t>On</w:t>
            </w:r>
            <w:r w:rsidRPr="00635048">
              <w:rPr>
                <w:rFonts w:hint="eastAsia"/>
              </w:rPr>
              <w:t>）</w:t>
            </w:r>
          </w:p>
        </w:tc>
        <w:tc>
          <w:tcPr>
            <w:tcW w:w="5714" w:type="dxa"/>
          </w:tcPr>
          <w:p w:rsidR="00635048" w:rsidRPr="00635048" w:rsidRDefault="00635048" w:rsidP="002E2EAC">
            <w:pPr>
              <w:jc w:val="left"/>
            </w:pPr>
            <w:r w:rsidRPr="00635048">
              <w:rPr>
                <w:rFonts w:hint="eastAsia"/>
              </w:rPr>
              <w:t>①</w:t>
            </w:r>
            <w:r w:rsidRPr="00635048">
              <w:t>スイッチが「</w:t>
            </w:r>
            <w:r w:rsidRPr="00635048">
              <w:rPr>
                <w:rFonts w:hint="eastAsia"/>
              </w:rPr>
              <w:t>入</w:t>
            </w:r>
            <w:r w:rsidRPr="00635048">
              <w:t>」の状態。</w:t>
            </w:r>
            <w:r w:rsidRPr="00635048">
              <w:rPr>
                <w:rFonts w:hint="eastAsia"/>
              </w:rPr>
              <w:t>⇔オフ</w:t>
            </w:r>
          </w:p>
          <w:p w:rsidR="00635048" w:rsidRPr="00635048" w:rsidRDefault="00635048" w:rsidP="002E2EAC">
            <w:pPr>
              <w:jc w:val="left"/>
            </w:pPr>
            <w:r w:rsidRPr="00635048">
              <w:rPr>
                <w:rFonts w:hint="eastAsia"/>
              </w:rPr>
              <w:t>②</w:t>
            </w:r>
            <w:r w:rsidRPr="00635048">
              <w:t>マイクを音源</w:t>
            </w:r>
            <w:r w:rsidRPr="00635048">
              <w:rPr>
                <w:rFonts w:hint="eastAsia"/>
              </w:rPr>
              <w:t>に近づけて</w:t>
            </w:r>
            <w:r w:rsidRPr="00635048">
              <w:t>セットすること。</w:t>
            </w:r>
            <w:r w:rsidRPr="00635048">
              <w:rPr>
                <w:rFonts w:hint="eastAsia"/>
              </w:rPr>
              <w:t>⇔オフ</w:t>
            </w:r>
          </w:p>
          <w:p w:rsidR="00635048" w:rsidRPr="00635048" w:rsidRDefault="00635048" w:rsidP="002E2EAC">
            <w:pPr>
              <w:jc w:val="left"/>
            </w:pPr>
            <w:r w:rsidRPr="00635048">
              <w:rPr>
                <w:rFonts w:hint="eastAsia"/>
              </w:rPr>
              <w:t>（オンマイク⇔オフマイク）</w:t>
            </w:r>
          </w:p>
        </w:tc>
      </w:tr>
      <w:tr w:rsidR="002E2EAC" w:rsidRPr="00635048" w:rsidTr="002E2EAC">
        <w:trPr>
          <w:jc w:val="center"/>
        </w:trPr>
        <w:tc>
          <w:tcPr>
            <w:tcW w:w="2988" w:type="dxa"/>
            <w:vAlign w:val="center"/>
          </w:tcPr>
          <w:p w:rsidR="002E2EAC" w:rsidRPr="00635048" w:rsidRDefault="002E2EAC" w:rsidP="002E2EAC">
            <w:pPr>
              <w:jc w:val="left"/>
            </w:pPr>
            <w:r>
              <w:rPr>
                <w:rFonts w:hint="eastAsia"/>
              </w:rPr>
              <w:t>音響心理</w:t>
            </w:r>
          </w:p>
        </w:tc>
        <w:tc>
          <w:tcPr>
            <w:tcW w:w="5714" w:type="dxa"/>
          </w:tcPr>
          <w:p w:rsidR="002E2EAC" w:rsidRPr="00635048" w:rsidRDefault="002E2EAC" w:rsidP="002E2EAC">
            <w:pPr>
              <w:jc w:val="left"/>
            </w:pPr>
            <w:r w:rsidRPr="00315354">
              <w:rPr>
                <w:rFonts w:ascii="HG丸ｺﾞｼｯｸM-PRO" w:hAnsi="HG丸ｺﾞｼｯｸM-PRO" w:hint="eastAsia"/>
              </w:rPr>
              <w:t>人間は約250Hz～約6kHzうるさく聴こえ、逆にそれより下のHz、それより上のHz</w:t>
            </w:r>
            <w:r>
              <w:rPr>
                <w:rFonts w:ascii="HG丸ｺﾞｼｯｸM-PRO" w:hAnsi="HG丸ｺﾞｼｯｸM-PRO" w:hint="eastAsia"/>
              </w:rPr>
              <w:t>は聴こえづらい特性を持っているので知っておくといい</w:t>
            </w:r>
            <w:r w:rsidRPr="00315354">
              <w:rPr>
                <w:rFonts w:ascii="HG丸ｺﾞｼｯｸM-PRO" w:hAnsi="HG丸ｺﾞｼｯｸM-PRO" w:hint="eastAsia"/>
              </w:rPr>
              <w:t>。</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返し</w:t>
            </w:r>
          </w:p>
        </w:tc>
        <w:tc>
          <w:tcPr>
            <w:tcW w:w="5714" w:type="dxa"/>
          </w:tcPr>
          <w:p w:rsidR="00635048" w:rsidRPr="00635048" w:rsidRDefault="00635048" w:rsidP="002E2EAC">
            <w:pPr>
              <w:jc w:val="left"/>
            </w:pPr>
            <w:r w:rsidRPr="00635048">
              <w:t>舞台上の出演者に音を聞かせるシステムの総称。</w:t>
            </w:r>
            <w:r w:rsidRPr="00635048">
              <w:rPr>
                <w:rFonts w:hint="eastAsia"/>
              </w:rPr>
              <w:t>モニター。</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カット（</w:t>
            </w:r>
            <w:r w:rsidRPr="00635048">
              <w:rPr>
                <w:rFonts w:hint="eastAsia"/>
              </w:rPr>
              <w:t>Cut</w:t>
            </w:r>
            <w:r w:rsidRPr="00635048">
              <w:rPr>
                <w:rFonts w:hint="eastAsia"/>
              </w:rPr>
              <w:t>）</w:t>
            </w:r>
          </w:p>
        </w:tc>
        <w:tc>
          <w:tcPr>
            <w:tcW w:w="5714" w:type="dxa"/>
          </w:tcPr>
          <w:p w:rsidR="00635048" w:rsidRPr="00635048" w:rsidRDefault="00635048" w:rsidP="002E2EAC">
            <w:pPr>
              <w:jc w:val="left"/>
            </w:pPr>
            <w:r w:rsidRPr="00635048">
              <w:t>捨てたり量を減らしたりすること</w:t>
            </w:r>
            <w:r w:rsidRPr="00635048">
              <w:rPr>
                <w:rFonts w:hint="eastAsia"/>
              </w:rPr>
              <w:t>。（例：低音をカットする）</w:t>
            </w:r>
          </w:p>
        </w:tc>
      </w:tr>
      <w:tr w:rsidR="00635048" w:rsidRPr="00635048" w:rsidTr="005D5422">
        <w:trPr>
          <w:trHeight w:val="694"/>
          <w:jc w:val="center"/>
        </w:trPr>
        <w:tc>
          <w:tcPr>
            <w:tcW w:w="2988" w:type="dxa"/>
            <w:vAlign w:val="center"/>
          </w:tcPr>
          <w:p w:rsidR="00635048" w:rsidRPr="00635048" w:rsidRDefault="00635048" w:rsidP="002E2EAC">
            <w:pPr>
              <w:jc w:val="left"/>
            </w:pPr>
            <w:r w:rsidRPr="00635048">
              <w:rPr>
                <w:rFonts w:hint="eastAsia"/>
              </w:rPr>
              <w:t>カット・アウト（</w:t>
            </w:r>
            <w:r w:rsidRPr="00635048">
              <w:rPr>
                <w:rFonts w:hint="eastAsia"/>
              </w:rPr>
              <w:t>Cut out</w:t>
            </w:r>
            <w:r w:rsidRPr="00635048">
              <w:rPr>
                <w:rFonts w:hint="eastAsia"/>
              </w:rPr>
              <w:t>）</w:t>
            </w:r>
          </w:p>
        </w:tc>
        <w:tc>
          <w:tcPr>
            <w:tcW w:w="5714" w:type="dxa"/>
            <w:vAlign w:val="center"/>
          </w:tcPr>
          <w:p w:rsidR="00635048" w:rsidRPr="00635048" w:rsidRDefault="00635048" w:rsidP="002E2EAC">
            <w:pPr>
              <w:jc w:val="left"/>
            </w:pPr>
            <w:r w:rsidRPr="00635048">
              <w:t>音や映像などを一瞬で消すこと</w:t>
            </w:r>
            <w:r w:rsidRPr="00635048">
              <w:rPr>
                <w:rFonts w:hint="eastAsia"/>
              </w:rPr>
              <w:t>。（⇔カット・イン）</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カット・イン（</w:t>
            </w:r>
            <w:r w:rsidRPr="00635048">
              <w:rPr>
                <w:rFonts w:hint="eastAsia"/>
              </w:rPr>
              <w:t>Cut in</w:t>
            </w:r>
            <w:r w:rsidRPr="00635048">
              <w:rPr>
                <w:rFonts w:hint="eastAsia"/>
              </w:rPr>
              <w:t>）</w:t>
            </w:r>
          </w:p>
        </w:tc>
        <w:tc>
          <w:tcPr>
            <w:tcW w:w="5714" w:type="dxa"/>
          </w:tcPr>
          <w:p w:rsidR="00635048" w:rsidRPr="00635048" w:rsidRDefault="00635048" w:rsidP="002E2EAC">
            <w:pPr>
              <w:jc w:val="left"/>
            </w:pPr>
            <w:r w:rsidRPr="00635048">
              <w:t>音や映像などを一瞬で出すこと</w:t>
            </w:r>
            <w:r w:rsidRPr="00635048">
              <w:rPr>
                <w:rFonts w:hint="eastAsia"/>
              </w:rPr>
              <w:t>。（⇔カット・アウト）</w:t>
            </w:r>
          </w:p>
          <w:p w:rsidR="00635048" w:rsidRPr="00635048" w:rsidRDefault="00635048" w:rsidP="002E2EAC">
            <w:pPr>
              <w:jc w:val="left"/>
            </w:pPr>
            <w:r w:rsidRPr="00635048">
              <w:rPr>
                <w:rFonts w:hint="eastAsia"/>
              </w:rPr>
              <w:t>ポン出しともいう。</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金物</w:t>
            </w:r>
          </w:p>
        </w:tc>
        <w:tc>
          <w:tcPr>
            <w:tcW w:w="5714" w:type="dxa"/>
          </w:tcPr>
          <w:p w:rsidR="00635048" w:rsidRPr="00635048" w:rsidRDefault="00635048" w:rsidP="002E2EAC">
            <w:pPr>
              <w:jc w:val="left"/>
            </w:pPr>
            <w:r w:rsidRPr="00635048">
              <w:t>ドラムセットでのシンバルやハイハット、パーカッションの中でのトライアングルなど金属で出来た楽器</w:t>
            </w:r>
            <w:r w:rsidRPr="00635048">
              <w:rPr>
                <w:rFonts w:hint="eastAsia"/>
              </w:rPr>
              <w:t>。</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上手</w:t>
            </w:r>
            <w:r w:rsidR="006B5B90">
              <w:rPr>
                <w:rFonts w:hint="eastAsia"/>
              </w:rPr>
              <w:t>(</w:t>
            </w:r>
            <w:r w:rsidR="006B5B90">
              <w:rPr>
                <w:rFonts w:hint="eastAsia"/>
              </w:rPr>
              <w:t>かみて</w:t>
            </w:r>
            <w:r w:rsidR="006B5B90">
              <w:rPr>
                <w:rFonts w:hint="eastAsia"/>
              </w:rPr>
              <w:t>)</w:t>
            </w:r>
          </w:p>
        </w:tc>
        <w:tc>
          <w:tcPr>
            <w:tcW w:w="5714" w:type="dxa"/>
          </w:tcPr>
          <w:p w:rsidR="00635048" w:rsidRPr="00635048" w:rsidRDefault="00635048" w:rsidP="002E2EAC">
            <w:pPr>
              <w:jc w:val="left"/>
            </w:pPr>
            <w:r w:rsidRPr="00635048">
              <w:rPr>
                <w:rFonts w:hint="eastAsia"/>
              </w:rPr>
              <w:t>客席から舞台を見て右手側。</w:t>
            </w:r>
            <w:r w:rsidR="006B5B90">
              <w:rPr>
                <w:rFonts w:hint="eastAsia"/>
              </w:rPr>
              <w:t>⇔下手</w:t>
            </w:r>
          </w:p>
        </w:tc>
      </w:tr>
      <w:tr w:rsidR="002E2EAC" w:rsidRPr="00635048" w:rsidTr="002E2EAC">
        <w:trPr>
          <w:jc w:val="center"/>
        </w:trPr>
        <w:tc>
          <w:tcPr>
            <w:tcW w:w="2988" w:type="dxa"/>
            <w:vAlign w:val="center"/>
          </w:tcPr>
          <w:p w:rsidR="002E2EAC" w:rsidRPr="00635048" w:rsidRDefault="002E2EAC" w:rsidP="002E2EAC">
            <w:pPr>
              <w:jc w:val="left"/>
            </w:pPr>
            <w:r>
              <w:rPr>
                <w:rFonts w:hint="eastAsia"/>
              </w:rPr>
              <w:t>近接効果</w:t>
            </w:r>
          </w:p>
        </w:tc>
        <w:tc>
          <w:tcPr>
            <w:tcW w:w="5714" w:type="dxa"/>
          </w:tcPr>
          <w:p w:rsidR="002E2EAC" w:rsidRPr="00515EA3" w:rsidRDefault="002E2EAC" w:rsidP="002E2EAC">
            <w:pPr>
              <w:jc w:val="left"/>
              <w:rPr>
                <w:rFonts w:ascii="HG丸ｺﾞｼｯｸM-PRO" w:hAnsi="HG丸ｺﾞｼｯｸM-PRO"/>
              </w:rPr>
            </w:pPr>
            <w:r w:rsidRPr="00515EA3">
              <w:rPr>
                <w:rFonts w:ascii="HG丸ｺﾞｼｯｸM-PRO" w:hAnsi="HG丸ｺﾞｼｯｸM-PRO" w:hint="eastAsia"/>
              </w:rPr>
              <w:t>単一指向性のマイクの場合は、接近効果という現象が起きる場合が起きる。これはマイクと音源が近づくことで、低域が強調されるというものだ。</w:t>
            </w:r>
          </w:p>
          <w:p w:rsidR="002E2EAC" w:rsidRPr="002E2EAC" w:rsidRDefault="002E2EAC" w:rsidP="002E2EAC">
            <w:pPr>
              <w:jc w:val="left"/>
              <w:rPr>
                <w:rFonts w:ascii="HG丸ｺﾞｼｯｸM-PRO" w:hAnsi="HG丸ｺﾞｼｯｸM-PRO"/>
              </w:rPr>
            </w:pPr>
            <w:r w:rsidRPr="00515EA3">
              <w:rPr>
                <w:rFonts w:ascii="HG丸ｺﾞｼｯｸM-PRO" w:hAnsi="HG丸ｺﾞｼｯｸM-PRO" w:hint="eastAsia"/>
              </w:rPr>
              <w:t>逆にあまり音源から離してしまっては低域が十分ではなくなるということ！</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クリック（</w:t>
            </w:r>
            <w:r w:rsidRPr="00635048">
              <w:rPr>
                <w:rFonts w:hint="eastAsia"/>
              </w:rPr>
              <w:t>Click</w:t>
            </w:r>
            <w:r w:rsidRPr="00635048">
              <w:rPr>
                <w:rFonts w:hint="eastAsia"/>
              </w:rPr>
              <w:t>）</w:t>
            </w:r>
          </w:p>
        </w:tc>
        <w:tc>
          <w:tcPr>
            <w:tcW w:w="5714" w:type="dxa"/>
          </w:tcPr>
          <w:p w:rsidR="00635048" w:rsidRPr="00635048" w:rsidRDefault="00635048" w:rsidP="002E2EAC">
            <w:pPr>
              <w:jc w:val="left"/>
            </w:pPr>
            <w:r w:rsidRPr="00635048">
              <w:rPr>
                <w:rFonts w:hint="eastAsia"/>
              </w:rPr>
              <w:t>アッテネーターなどの目盛。（</w:t>
            </w:r>
            <w:r w:rsidRPr="00635048">
              <w:rPr>
                <w:rFonts w:hint="eastAsia"/>
              </w:rPr>
              <w:t>1</w:t>
            </w:r>
            <w:r w:rsidRPr="00635048">
              <w:rPr>
                <w:rFonts w:hint="eastAsia"/>
              </w:rPr>
              <w:t>クリック＝</w:t>
            </w:r>
            <w:r w:rsidRPr="00635048">
              <w:rPr>
                <w:rFonts w:hint="eastAsia"/>
              </w:rPr>
              <w:t>1</w:t>
            </w:r>
            <w:r w:rsidRPr="00635048">
              <w:rPr>
                <w:rFonts w:hint="eastAsia"/>
              </w:rPr>
              <w:t>目盛）</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クリップ（</w:t>
            </w:r>
            <w:r w:rsidRPr="00635048">
              <w:rPr>
                <w:rFonts w:hint="eastAsia"/>
              </w:rPr>
              <w:t>Clip</w:t>
            </w:r>
            <w:r w:rsidRPr="00635048">
              <w:rPr>
                <w:rFonts w:hint="eastAsia"/>
              </w:rPr>
              <w:t>）</w:t>
            </w:r>
          </w:p>
        </w:tc>
        <w:tc>
          <w:tcPr>
            <w:tcW w:w="5714" w:type="dxa"/>
          </w:tcPr>
          <w:p w:rsidR="00635048" w:rsidRPr="00635048" w:rsidRDefault="00635048" w:rsidP="002E2EAC">
            <w:pPr>
              <w:jc w:val="left"/>
            </w:pPr>
            <w:r w:rsidRPr="00635048">
              <w:rPr>
                <w:rFonts w:hint="eastAsia"/>
              </w:rPr>
              <w:t>入力過多。</w:t>
            </w:r>
            <w:r w:rsidRPr="00635048">
              <w:t>許容範囲以上の入力があったときに、波形の先端が切り取られ、出力が歪んでしまうこと</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クロスフェード（</w:t>
            </w:r>
            <w:r w:rsidRPr="00635048">
              <w:rPr>
                <w:rFonts w:hint="eastAsia"/>
              </w:rPr>
              <w:t>Cross fade</w:t>
            </w:r>
            <w:r w:rsidRPr="00635048">
              <w:rPr>
                <w:rFonts w:hint="eastAsia"/>
              </w:rPr>
              <w:t>）</w:t>
            </w:r>
          </w:p>
        </w:tc>
        <w:tc>
          <w:tcPr>
            <w:tcW w:w="5714" w:type="dxa"/>
          </w:tcPr>
          <w:p w:rsidR="00635048" w:rsidRPr="00635048" w:rsidRDefault="00635048" w:rsidP="002E2EAC">
            <w:pPr>
              <w:jc w:val="left"/>
            </w:pPr>
            <w:r w:rsidRPr="00635048">
              <w:t>２つの音源の片方をフェードアウトしながら、もう片方をフェードインする</w:t>
            </w:r>
            <w:r w:rsidRPr="00635048">
              <w:rPr>
                <w:rFonts w:hint="eastAsia"/>
              </w:rPr>
              <w:t>こと。</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ゲネプロ（</w:t>
            </w:r>
            <w:r w:rsidRPr="00635048">
              <w:rPr>
                <w:rFonts w:hint="eastAsia"/>
              </w:rPr>
              <w:t>General probe</w:t>
            </w:r>
            <w:r w:rsidRPr="00635048">
              <w:rPr>
                <w:rFonts w:hint="eastAsia"/>
              </w:rPr>
              <w:t>）</w:t>
            </w:r>
          </w:p>
        </w:tc>
        <w:tc>
          <w:tcPr>
            <w:tcW w:w="5714" w:type="dxa"/>
          </w:tcPr>
          <w:p w:rsidR="00635048" w:rsidRPr="00635048" w:rsidRDefault="00635048" w:rsidP="002E2EAC">
            <w:pPr>
              <w:jc w:val="left"/>
            </w:pPr>
            <w:r w:rsidRPr="00635048">
              <w:t>本番と全く同じ状況で行う最終的なリハーサル</w:t>
            </w:r>
            <w:r w:rsidRPr="00635048">
              <w:rPr>
                <w:rFonts w:hint="eastAsia"/>
              </w:rPr>
              <w:t>。</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転がし</w:t>
            </w:r>
          </w:p>
        </w:tc>
        <w:tc>
          <w:tcPr>
            <w:tcW w:w="5714" w:type="dxa"/>
          </w:tcPr>
          <w:p w:rsidR="00635048" w:rsidRPr="00635048" w:rsidRDefault="00635048" w:rsidP="002E2EAC">
            <w:pPr>
              <w:jc w:val="left"/>
            </w:pPr>
            <w:r w:rsidRPr="00635048">
              <w:t>モニタ</w:t>
            </w:r>
            <w:r w:rsidRPr="00635048">
              <w:rPr>
                <w:rFonts w:hint="eastAsia"/>
              </w:rPr>
              <w:t>ー</w:t>
            </w:r>
            <w:r w:rsidRPr="00635048">
              <w:t>スピーカ</w:t>
            </w:r>
            <w:r w:rsidRPr="00635048">
              <w:rPr>
                <w:rFonts w:hint="eastAsia"/>
              </w:rPr>
              <w:t>ー</w:t>
            </w:r>
            <w:r w:rsidRPr="00635048">
              <w:t>で、演奏者の足下に置く</w:t>
            </w:r>
            <w:r w:rsidR="00731A4E" w:rsidRPr="00635048">
              <w:rPr>
                <w:rFonts w:hint="eastAsia"/>
              </w:rPr>
              <w:t>スピーカー</w:t>
            </w:r>
            <w:r w:rsidRPr="00635048">
              <w:t>のこと。</w:t>
            </w:r>
          </w:p>
          <w:p w:rsidR="00635048" w:rsidRPr="00635048" w:rsidRDefault="00635048" w:rsidP="002E2EAC">
            <w:pPr>
              <w:jc w:val="left"/>
            </w:pPr>
            <w:r w:rsidRPr="00635048">
              <w:rPr>
                <w:rFonts w:hint="eastAsia"/>
              </w:rPr>
              <w:t>（＝フット、フットスピーカー、フットモニター）</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サイドフィル（</w:t>
            </w:r>
            <w:r w:rsidRPr="00635048">
              <w:rPr>
                <w:rFonts w:hint="eastAsia"/>
              </w:rPr>
              <w:t>Side fill</w:t>
            </w:r>
            <w:r w:rsidRPr="00635048">
              <w:rPr>
                <w:rFonts w:hint="eastAsia"/>
              </w:rPr>
              <w:t>）</w:t>
            </w:r>
          </w:p>
        </w:tc>
        <w:tc>
          <w:tcPr>
            <w:tcW w:w="5714" w:type="dxa"/>
          </w:tcPr>
          <w:p w:rsidR="00635048" w:rsidRPr="00635048" w:rsidRDefault="00635048" w:rsidP="002E2EAC">
            <w:pPr>
              <w:jc w:val="left"/>
            </w:pPr>
            <w:r w:rsidRPr="00635048">
              <w:t>モニタースピーカ</w:t>
            </w:r>
            <w:r w:rsidRPr="00635048">
              <w:rPr>
                <w:rFonts w:hint="eastAsia"/>
              </w:rPr>
              <w:t>ー</w:t>
            </w:r>
            <w:r w:rsidRPr="00635048">
              <w:t>の中で、舞台袖</w:t>
            </w:r>
            <w:r w:rsidRPr="00635048">
              <w:rPr>
                <w:rFonts w:hint="eastAsia"/>
              </w:rPr>
              <w:t>または左右端</w:t>
            </w:r>
            <w:r w:rsidRPr="00635048">
              <w:t>に設置する</w:t>
            </w:r>
            <w:r w:rsidR="00731A4E" w:rsidRPr="00635048">
              <w:rPr>
                <w:rFonts w:hint="eastAsia"/>
              </w:rPr>
              <w:t>スピーカー</w:t>
            </w:r>
            <w:r w:rsidRPr="00635048">
              <w:t>。</w:t>
            </w:r>
            <w:r w:rsidRPr="00635048">
              <w:rPr>
                <w:rFonts w:hint="eastAsia"/>
              </w:rPr>
              <w:t>（＝サイド、サイドスピーカー）</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サウンドリインフォースメント（</w:t>
            </w:r>
            <w:r w:rsidRPr="00635048">
              <w:rPr>
                <w:rFonts w:hint="eastAsia"/>
              </w:rPr>
              <w:t>Sound reinforcement</w:t>
            </w:r>
            <w:r w:rsidRPr="00635048">
              <w:rPr>
                <w:rFonts w:hint="eastAsia"/>
              </w:rPr>
              <w:t>）</w:t>
            </w:r>
          </w:p>
        </w:tc>
        <w:tc>
          <w:tcPr>
            <w:tcW w:w="5714" w:type="dxa"/>
          </w:tcPr>
          <w:p w:rsidR="00635048" w:rsidRPr="00635048" w:rsidRDefault="00635048" w:rsidP="002E2EAC">
            <w:pPr>
              <w:jc w:val="left"/>
            </w:pPr>
            <w:r w:rsidRPr="00635048">
              <w:t>PA</w:t>
            </w:r>
            <w:r w:rsidRPr="00635048">
              <w:t>とほぼ同義</w:t>
            </w:r>
            <w:r w:rsidRPr="00635048">
              <w:rPr>
                <w:rFonts w:hint="eastAsia"/>
              </w:rPr>
              <w:t>。</w:t>
            </w:r>
          </w:p>
          <w:p w:rsidR="00635048" w:rsidRPr="00635048" w:rsidRDefault="00635048" w:rsidP="002E2EAC">
            <w:pPr>
              <w:jc w:val="left"/>
            </w:pPr>
            <w:r w:rsidRPr="00635048">
              <w:t>PA</w:t>
            </w:r>
            <w:r w:rsidRPr="00635048">
              <w:t>が館内放送など広範囲にわたるのに対し、</w:t>
            </w:r>
            <w:r w:rsidRPr="00635048">
              <w:t>SR</w:t>
            </w:r>
            <w:r w:rsidRPr="00635048">
              <w:t>はもっと音楽</w:t>
            </w:r>
            <w:r w:rsidRPr="00635048">
              <w:rPr>
                <w:rFonts w:hint="eastAsia"/>
              </w:rPr>
              <w:t>寄り</w:t>
            </w:r>
            <w:r w:rsidRPr="00635048">
              <w:t>で、高度な音響技術を駆使しているという意味合いが含まれる。</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lastRenderedPageBreak/>
              <w:t>指向性</w:t>
            </w:r>
          </w:p>
        </w:tc>
        <w:tc>
          <w:tcPr>
            <w:tcW w:w="5714" w:type="dxa"/>
          </w:tcPr>
          <w:p w:rsidR="00635048" w:rsidRPr="00635048" w:rsidRDefault="00635048" w:rsidP="002E2EAC">
            <w:pPr>
              <w:jc w:val="left"/>
            </w:pPr>
            <w:r w:rsidRPr="00635048">
              <w:t>音の到来方向によるマイクロフォンの感度の違い</w:t>
            </w:r>
            <w:r w:rsidRPr="00635048">
              <w:rPr>
                <w:rFonts w:hint="eastAsia"/>
              </w:rPr>
              <w:t>。</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周波数（</w:t>
            </w:r>
            <w:r w:rsidRPr="00635048">
              <w:rPr>
                <w:rFonts w:hint="eastAsia"/>
              </w:rPr>
              <w:t>Frequency</w:t>
            </w:r>
            <w:r w:rsidRPr="00635048">
              <w:rPr>
                <w:rFonts w:hint="eastAsia"/>
              </w:rPr>
              <w:t>）</w:t>
            </w:r>
          </w:p>
        </w:tc>
        <w:tc>
          <w:tcPr>
            <w:tcW w:w="5714" w:type="dxa"/>
          </w:tcPr>
          <w:p w:rsidR="00635048" w:rsidRPr="00635048" w:rsidRDefault="00635048" w:rsidP="002E2EAC">
            <w:pPr>
              <w:jc w:val="left"/>
            </w:pPr>
            <w:r w:rsidRPr="00635048">
              <w:t>音波が</w:t>
            </w:r>
            <w:r w:rsidRPr="00635048">
              <w:t>1</w:t>
            </w:r>
            <w:r w:rsidRPr="00635048">
              <w:t>秒間に何回振動するかを示す単位のこと。</w:t>
            </w:r>
            <w:r w:rsidRPr="00635048">
              <w:rPr>
                <w:rFonts w:hint="eastAsia"/>
              </w:rPr>
              <w:t>（単位：</w:t>
            </w:r>
            <w:r w:rsidRPr="00635048">
              <w:t>ヘルツ</w:t>
            </w:r>
            <w:r w:rsidRPr="00635048">
              <w:t>(Hz)</w:t>
            </w:r>
            <w:r w:rsidRPr="00635048">
              <w:rPr>
                <w:rFonts w:hint="eastAsia"/>
              </w:rPr>
              <w:t>）</w:t>
            </w:r>
          </w:p>
          <w:p w:rsidR="00635048" w:rsidRPr="00635048" w:rsidRDefault="00635048" w:rsidP="002E2EAC">
            <w:pPr>
              <w:jc w:val="left"/>
            </w:pPr>
            <w:r w:rsidRPr="00635048">
              <w:t>振動数が多いほど音は高くなる</w:t>
            </w:r>
            <w:r w:rsidRPr="00635048">
              <w:rPr>
                <w:rFonts w:hint="eastAsia"/>
              </w:rPr>
              <w:t>。</w:t>
            </w:r>
          </w:p>
        </w:tc>
      </w:tr>
      <w:tr w:rsidR="006B5B90" w:rsidRPr="00635048" w:rsidTr="002E2EAC">
        <w:trPr>
          <w:jc w:val="center"/>
        </w:trPr>
        <w:tc>
          <w:tcPr>
            <w:tcW w:w="2988" w:type="dxa"/>
            <w:vAlign w:val="center"/>
          </w:tcPr>
          <w:p w:rsidR="006B5B90" w:rsidRPr="00635048" w:rsidRDefault="006B5B90" w:rsidP="002E2EAC">
            <w:pPr>
              <w:jc w:val="left"/>
            </w:pPr>
            <w:r>
              <w:rPr>
                <w:rFonts w:hint="eastAsia"/>
              </w:rPr>
              <w:t>下手</w:t>
            </w:r>
            <w:r>
              <w:rPr>
                <w:rFonts w:hint="eastAsia"/>
              </w:rPr>
              <w:t>(</w:t>
            </w:r>
            <w:r>
              <w:rPr>
                <w:rFonts w:hint="eastAsia"/>
              </w:rPr>
              <w:t>しもて</w:t>
            </w:r>
            <w:r>
              <w:rPr>
                <w:rFonts w:hint="eastAsia"/>
              </w:rPr>
              <w:t>)</w:t>
            </w:r>
          </w:p>
        </w:tc>
        <w:tc>
          <w:tcPr>
            <w:tcW w:w="5714" w:type="dxa"/>
          </w:tcPr>
          <w:p w:rsidR="006B5B90" w:rsidRPr="00635048" w:rsidRDefault="006B5B90" w:rsidP="002E2EAC">
            <w:pPr>
              <w:jc w:val="left"/>
            </w:pPr>
            <w:r>
              <w:rPr>
                <w:rFonts w:hint="eastAsia"/>
              </w:rPr>
              <w:t>客席から舞台を見て左</w:t>
            </w:r>
            <w:r w:rsidRPr="00635048">
              <w:rPr>
                <w:rFonts w:hint="eastAsia"/>
              </w:rPr>
              <w:t>手側。</w:t>
            </w:r>
            <w:r>
              <w:rPr>
                <w:rFonts w:hint="eastAsia"/>
              </w:rPr>
              <w:t>⇔上手</w:t>
            </w:r>
          </w:p>
        </w:tc>
      </w:tr>
      <w:tr w:rsidR="00C316C5" w:rsidRPr="00635048" w:rsidTr="002E2EAC">
        <w:trPr>
          <w:jc w:val="center"/>
        </w:trPr>
        <w:tc>
          <w:tcPr>
            <w:tcW w:w="2988" w:type="dxa"/>
            <w:vAlign w:val="center"/>
          </w:tcPr>
          <w:p w:rsidR="00C316C5" w:rsidRPr="00635048" w:rsidRDefault="00C316C5" w:rsidP="002E2EAC">
            <w:pPr>
              <w:jc w:val="left"/>
            </w:pPr>
            <w:r>
              <w:rPr>
                <w:rFonts w:hint="eastAsia"/>
              </w:rPr>
              <w:t>尺</w:t>
            </w:r>
            <w:r>
              <w:rPr>
                <w:rFonts w:hint="eastAsia"/>
              </w:rPr>
              <w:t>(</w:t>
            </w:r>
            <w:r>
              <w:rPr>
                <w:rFonts w:hint="eastAsia"/>
              </w:rPr>
              <w:t>しゃく</w:t>
            </w:r>
            <w:r>
              <w:rPr>
                <w:rFonts w:hint="eastAsia"/>
              </w:rPr>
              <w:t>)</w:t>
            </w:r>
          </w:p>
        </w:tc>
        <w:tc>
          <w:tcPr>
            <w:tcW w:w="5714" w:type="dxa"/>
          </w:tcPr>
          <w:p w:rsidR="00C316C5" w:rsidRDefault="00C316C5" w:rsidP="00C316C5">
            <w:pPr>
              <w:pStyle w:val="af"/>
              <w:numPr>
                <w:ilvl w:val="1"/>
                <w:numId w:val="16"/>
              </w:numPr>
              <w:ind w:leftChars="0" w:firstLineChars="0"/>
              <w:jc w:val="left"/>
            </w:pPr>
            <w:r>
              <w:rPr>
                <w:rFonts w:hint="eastAsia"/>
              </w:rPr>
              <w:t>尺貫法の長さの単位の</w:t>
            </w:r>
            <w:r>
              <w:rPr>
                <w:rFonts w:hint="eastAsia"/>
              </w:rPr>
              <w:t>1</w:t>
            </w:r>
            <w:r>
              <w:rPr>
                <w:rFonts w:hint="eastAsia"/>
              </w:rPr>
              <w:t>つ。約</w:t>
            </w:r>
            <w:r>
              <w:rPr>
                <w:rFonts w:hint="eastAsia"/>
              </w:rPr>
              <w:t>30cm</w:t>
            </w:r>
            <w:r>
              <w:rPr>
                <w:rFonts w:hint="eastAsia"/>
              </w:rPr>
              <w:t>。一般的に</w:t>
            </w:r>
            <w:r>
              <w:rPr>
                <w:rFonts w:hint="eastAsia"/>
              </w:rPr>
              <w:t>1</w:t>
            </w:r>
            <w:r>
              <w:rPr>
                <w:rFonts w:hint="eastAsia"/>
              </w:rPr>
              <w:t>尺を単に</w:t>
            </w:r>
            <w:r>
              <w:t>”</w:t>
            </w:r>
            <w:r>
              <w:rPr>
                <w:rFonts w:hint="eastAsia"/>
              </w:rPr>
              <w:t>尺</w:t>
            </w:r>
            <w:r>
              <w:t>”</w:t>
            </w:r>
            <w:r>
              <w:rPr>
                <w:rFonts w:hint="eastAsia"/>
              </w:rPr>
              <w:t>と略して呼ぶことが多い。</w:t>
            </w:r>
          </w:p>
          <w:p w:rsidR="00C316C5" w:rsidRPr="00635048" w:rsidRDefault="00C316C5" w:rsidP="00C316C5">
            <w:pPr>
              <w:pStyle w:val="af"/>
              <w:numPr>
                <w:ilvl w:val="1"/>
                <w:numId w:val="16"/>
              </w:numPr>
              <w:ind w:leftChars="0" w:firstLineChars="0"/>
              <w:jc w:val="left"/>
            </w:pPr>
            <w:r>
              <w:rPr>
                <w:rFonts w:hint="eastAsia"/>
              </w:rPr>
              <w:t>曲やセリフの長さのこと。「この曲の尺は何分？」とか「セリフのここの尺はどれくらい？」といった用法が一般的。</w:t>
            </w:r>
          </w:p>
        </w:tc>
      </w:tr>
      <w:tr w:rsidR="00C316C5" w:rsidRPr="00635048" w:rsidTr="002E2EAC">
        <w:trPr>
          <w:jc w:val="center"/>
        </w:trPr>
        <w:tc>
          <w:tcPr>
            <w:tcW w:w="2988" w:type="dxa"/>
            <w:vAlign w:val="center"/>
          </w:tcPr>
          <w:p w:rsidR="00C316C5" w:rsidRDefault="00C316C5" w:rsidP="002E2EAC">
            <w:pPr>
              <w:jc w:val="left"/>
            </w:pPr>
            <w:r>
              <w:rPr>
                <w:rFonts w:hint="eastAsia"/>
              </w:rPr>
              <w:t>寸</w:t>
            </w:r>
            <w:r>
              <w:rPr>
                <w:rFonts w:hint="eastAsia"/>
              </w:rPr>
              <w:t>(</w:t>
            </w:r>
            <w:r>
              <w:rPr>
                <w:rFonts w:hint="eastAsia"/>
              </w:rPr>
              <w:t>すん</w:t>
            </w:r>
            <w:r>
              <w:rPr>
                <w:rFonts w:hint="eastAsia"/>
              </w:rPr>
              <w:t>)</w:t>
            </w:r>
          </w:p>
        </w:tc>
        <w:tc>
          <w:tcPr>
            <w:tcW w:w="5714" w:type="dxa"/>
          </w:tcPr>
          <w:p w:rsidR="00722A8F" w:rsidRDefault="00C316C5" w:rsidP="00722A8F">
            <w:pPr>
              <w:ind w:firstLineChars="0"/>
              <w:jc w:val="left"/>
            </w:pPr>
            <w:r>
              <w:rPr>
                <w:rFonts w:hint="eastAsia"/>
              </w:rPr>
              <w:t>尺貫法の長さの単位の一つ。</w:t>
            </w:r>
            <w:r>
              <w:rPr>
                <w:rFonts w:hint="eastAsia"/>
              </w:rPr>
              <w:t>1</w:t>
            </w:r>
            <w:r>
              <w:rPr>
                <w:rFonts w:hint="eastAsia"/>
              </w:rPr>
              <w:t>寸</w:t>
            </w:r>
            <w:r w:rsidR="00722A8F">
              <w:rPr>
                <w:rFonts w:hint="eastAsia"/>
              </w:rPr>
              <w:t>が約</w:t>
            </w:r>
            <w:r w:rsidR="00722A8F">
              <w:rPr>
                <w:rFonts w:hint="eastAsia"/>
              </w:rPr>
              <w:t>3cm</w:t>
            </w:r>
            <w:r w:rsidR="00722A8F">
              <w:rPr>
                <w:rFonts w:hint="eastAsia"/>
              </w:rPr>
              <w:t>。</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ソース（</w:t>
            </w:r>
            <w:r w:rsidRPr="00635048">
              <w:rPr>
                <w:rFonts w:hint="eastAsia"/>
              </w:rPr>
              <w:t>Source</w:t>
            </w:r>
            <w:r w:rsidRPr="00635048">
              <w:rPr>
                <w:rFonts w:hint="eastAsia"/>
              </w:rPr>
              <w:t>）</w:t>
            </w:r>
          </w:p>
        </w:tc>
        <w:tc>
          <w:tcPr>
            <w:tcW w:w="5714" w:type="dxa"/>
          </w:tcPr>
          <w:p w:rsidR="00635048" w:rsidRPr="00635048" w:rsidRDefault="00635048" w:rsidP="002E2EAC">
            <w:pPr>
              <w:jc w:val="left"/>
            </w:pPr>
            <w:r w:rsidRPr="00635048">
              <w:rPr>
                <w:rFonts w:hint="eastAsia"/>
              </w:rPr>
              <w:t>音源。</w:t>
            </w:r>
          </w:p>
        </w:tc>
      </w:tr>
      <w:tr w:rsidR="002E2EAC" w:rsidRPr="00635048" w:rsidTr="002E2EAC">
        <w:trPr>
          <w:jc w:val="center"/>
        </w:trPr>
        <w:tc>
          <w:tcPr>
            <w:tcW w:w="2988" w:type="dxa"/>
            <w:vAlign w:val="center"/>
          </w:tcPr>
          <w:p w:rsidR="002E2EAC" w:rsidRPr="00635048" w:rsidRDefault="002E2EAC" w:rsidP="002E2EAC">
            <w:pPr>
              <w:jc w:val="left"/>
            </w:pPr>
            <w:r>
              <w:rPr>
                <w:rFonts w:hint="eastAsia"/>
              </w:rPr>
              <w:t>ダイナミック・レンジ</w:t>
            </w:r>
          </w:p>
        </w:tc>
        <w:tc>
          <w:tcPr>
            <w:tcW w:w="5714" w:type="dxa"/>
          </w:tcPr>
          <w:p w:rsidR="002E2EAC" w:rsidRDefault="002E2EAC" w:rsidP="00C316C5">
            <w:pPr>
              <w:pStyle w:val="af"/>
              <w:numPr>
                <w:ilvl w:val="1"/>
                <w:numId w:val="15"/>
              </w:numPr>
              <w:ind w:leftChars="0" w:firstLineChars="0"/>
              <w:jc w:val="left"/>
            </w:pPr>
            <w:r>
              <w:rPr>
                <w:rFonts w:hint="eastAsia"/>
              </w:rPr>
              <w:t>音波の最大の音と最小の音の比。</w:t>
            </w:r>
          </w:p>
          <w:p w:rsidR="002E2EAC" w:rsidRDefault="002E2EAC" w:rsidP="00C316C5">
            <w:pPr>
              <w:pStyle w:val="af"/>
              <w:numPr>
                <w:ilvl w:val="1"/>
                <w:numId w:val="15"/>
              </w:numPr>
              <w:ind w:leftChars="0" w:firstLineChars="0"/>
              <w:jc w:val="left"/>
            </w:pPr>
            <w:r>
              <w:rPr>
                <w:rFonts w:hint="eastAsia"/>
              </w:rPr>
              <w:t>電気音響機器では、最大出力レベルと残留ノイズ・レベルの比率。このレベルは</w:t>
            </w:r>
            <w:r>
              <w:rPr>
                <w:rFonts w:hint="eastAsia"/>
              </w:rPr>
              <w:t>dB</w:t>
            </w:r>
            <w:r>
              <w:rPr>
                <w:rFonts w:hint="eastAsia"/>
              </w:rPr>
              <w:t>で表す。</w:t>
            </w:r>
          </w:p>
          <w:p w:rsidR="002E2EAC" w:rsidRPr="00635048" w:rsidRDefault="002E2EAC" w:rsidP="002E2EAC">
            <w:pPr>
              <w:jc w:val="left"/>
            </w:pPr>
            <w:r>
              <w:rPr>
                <w:rFonts w:hint="eastAsia"/>
              </w:rPr>
              <w:t>ダイナミック・レンジが大きい音楽は、小さい音から大きな音まで含まれている</w:t>
            </w:r>
            <w:r w:rsidR="00AD4DA8">
              <w:rPr>
                <w:rFonts w:hint="eastAsia"/>
              </w:rPr>
              <w:t>。この音を電気信号として扱うので、電気音響機器はこのダイナミック</w:t>
            </w:r>
            <w:r w:rsidR="003E3CA1">
              <w:rPr>
                <w:rFonts w:hint="eastAsia"/>
              </w:rPr>
              <w:t>・</w:t>
            </w:r>
            <w:r w:rsidR="00AD4DA8">
              <w:rPr>
                <w:rFonts w:hint="eastAsia"/>
              </w:rPr>
              <w:t>レンジが大きいほど、良いとされる。</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トークバック（</w:t>
            </w:r>
            <w:r w:rsidRPr="00635048">
              <w:rPr>
                <w:rFonts w:hint="eastAsia"/>
              </w:rPr>
              <w:t>Talk back</w:t>
            </w:r>
            <w:r w:rsidRPr="00635048">
              <w:rPr>
                <w:rFonts w:hint="eastAsia"/>
              </w:rPr>
              <w:t>）</w:t>
            </w:r>
          </w:p>
        </w:tc>
        <w:tc>
          <w:tcPr>
            <w:tcW w:w="5714" w:type="dxa"/>
          </w:tcPr>
          <w:p w:rsidR="00635048" w:rsidRPr="00635048" w:rsidRDefault="00635048" w:rsidP="002E2EAC">
            <w:pPr>
              <w:jc w:val="left"/>
            </w:pPr>
            <w:r w:rsidRPr="00635048">
              <w:rPr>
                <w:rFonts w:hint="eastAsia"/>
              </w:rPr>
              <w:t>ミキサー側から、</w:t>
            </w:r>
            <w:r w:rsidRPr="00635048">
              <w:t>ステージやスタジオ内にいる演奏者やスタッフに対しての伝達装置。</w:t>
            </w:r>
            <w:r w:rsidRPr="00635048">
              <w:rPr>
                <w:rFonts w:hint="eastAsia"/>
              </w:rPr>
              <w:t>また、それに使うマイク。</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トリム（</w:t>
            </w:r>
            <w:r w:rsidRPr="00635048">
              <w:rPr>
                <w:rFonts w:hint="eastAsia"/>
              </w:rPr>
              <w:t>Trim</w:t>
            </w:r>
            <w:r w:rsidRPr="00635048">
              <w:rPr>
                <w:rFonts w:hint="eastAsia"/>
              </w:rPr>
              <w:t>）</w:t>
            </w:r>
          </w:p>
        </w:tc>
        <w:tc>
          <w:tcPr>
            <w:tcW w:w="5714" w:type="dxa"/>
          </w:tcPr>
          <w:p w:rsidR="00635048" w:rsidRPr="00635048" w:rsidRDefault="00635048" w:rsidP="002E2EAC">
            <w:pPr>
              <w:jc w:val="left"/>
            </w:pPr>
            <w:r w:rsidRPr="00635048">
              <w:rPr>
                <w:rFonts w:hint="eastAsia"/>
              </w:rPr>
              <w:t>ミキサーなどに付いている</w:t>
            </w:r>
            <w:r w:rsidRPr="00635048">
              <w:t>入力レベル</w:t>
            </w:r>
            <w:r w:rsidRPr="00635048">
              <w:rPr>
                <w:rFonts w:hint="eastAsia"/>
              </w:rPr>
              <w:t>など</w:t>
            </w:r>
            <w:r w:rsidRPr="00635048">
              <w:t>の調整ツマミ。</w:t>
            </w:r>
          </w:p>
        </w:tc>
      </w:tr>
      <w:tr w:rsidR="00EE6A3C" w:rsidRPr="00635048" w:rsidTr="002E2EAC">
        <w:trPr>
          <w:jc w:val="center"/>
        </w:trPr>
        <w:tc>
          <w:tcPr>
            <w:tcW w:w="2988" w:type="dxa"/>
            <w:vAlign w:val="center"/>
          </w:tcPr>
          <w:p w:rsidR="00EE6A3C" w:rsidRPr="00635048" w:rsidRDefault="00EE6A3C" w:rsidP="002E2EAC">
            <w:pPr>
              <w:jc w:val="left"/>
            </w:pPr>
            <w:r>
              <w:rPr>
                <w:rFonts w:hint="eastAsia"/>
              </w:rPr>
              <w:t>中音</w:t>
            </w:r>
            <w:r w:rsidR="00722A8F">
              <w:rPr>
                <w:rFonts w:hint="eastAsia"/>
              </w:rPr>
              <w:t>(</w:t>
            </w:r>
            <w:r w:rsidR="00CD1375">
              <w:rPr>
                <w:rFonts w:hint="eastAsia"/>
              </w:rPr>
              <w:t>なかおと</w:t>
            </w:r>
            <w:r w:rsidR="00722A8F">
              <w:rPr>
                <w:rFonts w:hint="eastAsia"/>
              </w:rPr>
              <w:t>)</w:t>
            </w:r>
          </w:p>
        </w:tc>
        <w:tc>
          <w:tcPr>
            <w:tcW w:w="5714" w:type="dxa"/>
          </w:tcPr>
          <w:p w:rsidR="00EE6A3C" w:rsidRPr="00635048" w:rsidRDefault="00EE6A3C" w:rsidP="002E2EAC">
            <w:pPr>
              <w:jc w:val="left"/>
            </w:pPr>
            <w:r>
              <w:rPr>
                <w:rFonts w:hint="eastAsia"/>
              </w:rPr>
              <w:t>ステージ上のサウンドのこと。観客が聴いている音楽は、メインスピーカーからの外音</w:t>
            </w:r>
            <w:r>
              <w:rPr>
                <w:rFonts w:hint="eastAsia"/>
              </w:rPr>
              <w:t>(</w:t>
            </w:r>
            <w:r>
              <w:rPr>
                <w:rFonts w:hint="eastAsia"/>
              </w:rPr>
              <w:t>そとおと</w:t>
            </w:r>
            <w:r>
              <w:rPr>
                <w:rFonts w:hint="eastAsia"/>
              </w:rPr>
              <w:t>)</w:t>
            </w:r>
            <w:r>
              <w:rPr>
                <w:rFonts w:hint="eastAsia"/>
              </w:rPr>
              <w:t>と、この中音の合成されたものだ。会場が小さければ小さいほど中音の影響力は大きくなる。</w:t>
            </w:r>
          </w:p>
        </w:tc>
      </w:tr>
      <w:tr w:rsidR="00722A8F" w:rsidRPr="00635048" w:rsidTr="002E2EAC">
        <w:trPr>
          <w:jc w:val="center"/>
        </w:trPr>
        <w:tc>
          <w:tcPr>
            <w:tcW w:w="2988" w:type="dxa"/>
            <w:vAlign w:val="center"/>
          </w:tcPr>
          <w:p w:rsidR="00722A8F" w:rsidRDefault="00722A8F" w:rsidP="002E2EAC">
            <w:pPr>
              <w:jc w:val="left"/>
            </w:pPr>
            <w:r>
              <w:rPr>
                <w:rFonts w:hint="eastAsia"/>
              </w:rPr>
              <w:t>箱馬</w:t>
            </w:r>
            <w:r w:rsidR="00CD1375">
              <w:rPr>
                <w:rFonts w:hint="eastAsia"/>
              </w:rPr>
              <w:t>(</w:t>
            </w:r>
            <w:r w:rsidR="00CD1375">
              <w:rPr>
                <w:rFonts w:hint="eastAsia"/>
              </w:rPr>
              <w:t>はこうま</w:t>
            </w:r>
            <w:r w:rsidR="00CD1375">
              <w:rPr>
                <w:rFonts w:hint="eastAsia"/>
              </w:rPr>
              <w:t>)</w:t>
            </w:r>
          </w:p>
        </w:tc>
        <w:tc>
          <w:tcPr>
            <w:tcW w:w="5714" w:type="dxa"/>
          </w:tcPr>
          <w:p w:rsidR="00722A8F" w:rsidRDefault="00CD1375" w:rsidP="002E2EAC">
            <w:pPr>
              <w:jc w:val="left"/>
            </w:pPr>
            <w:r>
              <w:rPr>
                <w:rFonts w:hint="eastAsia"/>
              </w:rPr>
              <w:t>木でできた立方体で、低い台を組むときに使われるもの。主に</w:t>
            </w:r>
            <w:r>
              <w:rPr>
                <w:rFonts w:hint="eastAsia"/>
              </w:rPr>
              <w:t>6</w:t>
            </w:r>
            <w:r>
              <w:rPr>
                <w:rFonts w:hint="eastAsia"/>
              </w:rPr>
              <w:t>寸×</w:t>
            </w:r>
            <w:r>
              <w:rPr>
                <w:rFonts w:hint="eastAsia"/>
              </w:rPr>
              <w:t>1</w:t>
            </w:r>
            <w:r>
              <w:rPr>
                <w:rFonts w:hint="eastAsia"/>
              </w:rPr>
              <w:t>尺×</w:t>
            </w:r>
            <w:r>
              <w:rPr>
                <w:rFonts w:hint="eastAsia"/>
              </w:rPr>
              <w:t>1</w:t>
            </w:r>
            <w:r>
              <w:rPr>
                <w:rFonts w:hint="eastAsia"/>
              </w:rPr>
              <w:t>寸</w:t>
            </w:r>
            <w:r>
              <w:rPr>
                <w:rFonts w:hint="eastAsia"/>
              </w:rPr>
              <w:t>7</w:t>
            </w:r>
            <w:r>
              <w:rPr>
                <w:rFonts w:hint="eastAsia"/>
              </w:rPr>
              <w:t>尺のサイズが使用される。</w:t>
            </w:r>
          </w:p>
        </w:tc>
      </w:tr>
      <w:tr w:rsidR="001D293E" w:rsidRPr="00635048" w:rsidTr="00D41B1D">
        <w:trPr>
          <w:trHeight w:val="2762"/>
          <w:jc w:val="center"/>
        </w:trPr>
        <w:tc>
          <w:tcPr>
            <w:tcW w:w="2988" w:type="dxa"/>
            <w:vAlign w:val="center"/>
          </w:tcPr>
          <w:p w:rsidR="001D293E" w:rsidRDefault="001D293E" w:rsidP="002E2EAC">
            <w:pPr>
              <w:jc w:val="left"/>
            </w:pPr>
            <w:r>
              <w:rPr>
                <w:rFonts w:hint="eastAsia"/>
              </w:rPr>
              <w:t>ハウス送り</w:t>
            </w:r>
            <w:r>
              <w:rPr>
                <w:rFonts w:hint="eastAsia"/>
              </w:rPr>
              <w:t>(</w:t>
            </w:r>
            <w:r>
              <w:rPr>
                <w:rFonts w:hint="eastAsia"/>
              </w:rPr>
              <w:t>おくり</w:t>
            </w:r>
            <w:r>
              <w:rPr>
                <w:rFonts w:hint="eastAsia"/>
              </w:rPr>
              <w:t>)</w:t>
            </w:r>
          </w:p>
        </w:tc>
        <w:tc>
          <w:tcPr>
            <w:tcW w:w="5714" w:type="dxa"/>
            <w:vAlign w:val="center"/>
          </w:tcPr>
          <w:p w:rsidR="001D293E" w:rsidRDefault="001D293E" w:rsidP="001D293E">
            <w:pPr>
              <w:jc w:val="left"/>
            </w:pPr>
            <w:r>
              <w:rPr>
                <w:rFonts w:hint="eastAsia"/>
              </w:rPr>
              <w:t>ここでいうハウスはホールのことを指し</w:t>
            </w:r>
            <w:r>
              <w:rPr>
                <w:rFonts w:hint="eastAsia"/>
              </w:rPr>
              <w:t>(</w:t>
            </w:r>
            <w:r>
              <w:rPr>
                <w:rFonts w:hint="eastAsia"/>
              </w:rPr>
              <w:t>通常は、ハウスはメイン・コンソールのことを言う</w:t>
            </w:r>
            <w:r>
              <w:rPr>
                <w:rFonts w:hint="eastAsia"/>
              </w:rPr>
              <w:t>)</w:t>
            </w:r>
            <w:r>
              <w:rPr>
                <w:rFonts w:hint="eastAsia"/>
              </w:rPr>
              <w:t>、ハウス送りとはメイン・コンソールでミキシングした</w:t>
            </w:r>
            <w:r>
              <w:rPr>
                <w:rFonts w:hint="eastAsia"/>
              </w:rPr>
              <w:t>2</w:t>
            </w:r>
            <w:r>
              <w:rPr>
                <w:rFonts w:hint="eastAsia"/>
              </w:rPr>
              <w:t>ミックス</w:t>
            </w:r>
            <w:r>
              <w:rPr>
                <w:rFonts w:hint="eastAsia"/>
              </w:rPr>
              <w:t>(</w:t>
            </w:r>
            <w:r>
              <w:rPr>
                <w:rFonts w:hint="eastAsia"/>
              </w:rPr>
              <w:t>メイン・アウト</w:t>
            </w:r>
            <w:r>
              <w:rPr>
                <w:rFonts w:hint="eastAsia"/>
              </w:rPr>
              <w:t>)</w:t>
            </w:r>
            <w:r>
              <w:rPr>
                <w:rFonts w:hint="eastAsia"/>
              </w:rPr>
              <w:t>のパラアウト</w:t>
            </w:r>
            <w:r>
              <w:rPr>
                <w:rFonts w:hint="eastAsia"/>
              </w:rPr>
              <w:t>(</w:t>
            </w:r>
            <w:r>
              <w:rPr>
                <w:rFonts w:hint="eastAsia"/>
              </w:rPr>
              <w:t>マトリックス出力</w:t>
            </w:r>
            <w:r>
              <w:rPr>
                <w:rFonts w:hint="eastAsia"/>
              </w:rPr>
              <w:t>)</w:t>
            </w:r>
            <w:r>
              <w:rPr>
                <w:rFonts w:hint="eastAsia"/>
              </w:rPr>
              <w:t>をホールのシステムに送る行為を意味する。ホール内で行われている公演の様子を楽屋、ロビー、各フロアに送るためのものだ。</w:t>
            </w:r>
          </w:p>
        </w:tc>
      </w:tr>
      <w:tr w:rsidR="001D293E" w:rsidRPr="00635048" w:rsidTr="002E2EAC">
        <w:trPr>
          <w:jc w:val="center"/>
        </w:trPr>
        <w:tc>
          <w:tcPr>
            <w:tcW w:w="2988" w:type="dxa"/>
            <w:vAlign w:val="center"/>
          </w:tcPr>
          <w:p w:rsidR="001D293E" w:rsidRDefault="001D293E" w:rsidP="002E2EAC">
            <w:pPr>
              <w:jc w:val="left"/>
            </w:pPr>
            <w:r>
              <w:rPr>
                <w:rFonts w:hint="eastAsia"/>
              </w:rPr>
              <w:lastRenderedPageBreak/>
              <w:t>ハウス返し</w:t>
            </w:r>
            <w:r>
              <w:rPr>
                <w:rFonts w:hint="eastAsia"/>
              </w:rPr>
              <w:t>(</w:t>
            </w:r>
            <w:r>
              <w:rPr>
                <w:rFonts w:hint="eastAsia"/>
              </w:rPr>
              <w:t>がえし</w:t>
            </w:r>
            <w:r>
              <w:rPr>
                <w:rFonts w:hint="eastAsia"/>
              </w:rPr>
              <w:t>)</w:t>
            </w:r>
          </w:p>
        </w:tc>
        <w:tc>
          <w:tcPr>
            <w:tcW w:w="5714" w:type="dxa"/>
          </w:tcPr>
          <w:p w:rsidR="001D293E" w:rsidRDefault="001D293E" w:rsidP="001D293E">
            <w:pPr>
              <w:jc w:val="left"/>
            </w:pPr>
            <w:r>
              <w:rPr>
                <w:rFonts w:hint="eastAsia"/>
              </w:rPr>
              <w:t>メイン・コンソールから、ミュージシャンへのモニター信号を送ること。本来はモニター信号は、ステージ袖</w:t>
            </w:r>
            <w:r>
              <w:rPr>
                <w:rFonts w:hint="eastAsia"/>
              </w:rPr>
              <w:t>(</w:t>
            </w:r>
            <w:r>
              <w:rPr>
                <w:rFonts w:hint="eastAsia"/>
              </w:rPr>
              <w:t>そで</w:t>
            </w:r>
            <w:r>
              <w:rPr>
                <w:rFonts w:hint="eastAsia"/>
              </w:rPr>
              <w:t>)</w:t>
            </w:r>
            <w:r>
              <w:rPr>
                <w:rFonts w:hint="eastAsia"/>
              </w:rPr>
              <w:t>でモニターエンジニアが、モニター</w:t>
            </w:r>
            <w:r w:rsidR="0020192F">
              <w:rPr>
                <w:rFonts w:hint="eastAsia"/>
              </w:rPr>
              <w:t>・</w:t>
            </w:r>
            <w:r>
              <w:rPr>
                <w:rFonts w:hint="eastAsia"/>
              </w:rPr>
              <w:t>コンソール</w:t>
            </w:r>
            <w:r w:rsidR="0020192F">
              <w:rPr>
                <w:rFonts w:hint="eastAsia"/>
              </w:rPr>
              <w:t>を使って送るのが基本である。しかし規模や編成によっては、モニター・システムを組まずにメイン・コンソールの</w:t>
            </w:r>
            <w:r w:rsidR="0020192F">
              <w:rPr>
                <w:rFonts w:hint="eastAsia"/>
              </w:rPr>
              <w:t>AUX</w:t>
            </w:r>
            <w:r w:rsidR="0020192F">
              <w:rPr>
                <w:rFonts w:hint="eastAsia"/>
              </w:rPr>
              <w:t>センド等を使ってモニター送りをする場合もある。機材量</w:t>
            </w:r>
            <w:r w:rsidR="0020192F">
              <w:rPr>
                <w:rFonts w:hint="eastAsia"/>
              </w:rPr>
              <w:t>(</w:t>
            </w:r>
            <w:r w:rsidR="0020192F">
              <w:rPr>
                <w:rFonts w:hint="eastAsia"/>
              </w:rPr>
              <w:t>モニター・コンソールや周辺機器</w:t>
            </w:r>
            <w:r w:rsidR="0020192F">
              <w:rPr>
                <w:rFonts w:hint="eastAsia"/>
              </w:rPr>
              <w:t>)</w:t>
            </w:r>
            <w:r w:rsidR="0020192F">
              <w:rPr>
                <w:rFonts w:hint="eastAsia"/>
              </w:rPr>
              <w:t>やスタッフ数を減らせる、というメリットがある。また小さい会場などでは、ステージ袖にモニター・コンソールを置けないところも多くあるものだ。しかしオモテ</w:t>
            </w:r>
            <w:r w:rsidR="0020192F">
              <w:rPr>
                <w:rFonts w:hint="eastAsia"/>
              </w:rPr>
              <w:t>(2</w:t>
            </w:r>
            <w:r w:rsidR="0020192F">
              <w:rPr>
                <w:rFonts w:hint="eastAsia"/>
              </w:rPr>
              <w:t>ミックス</w:t>
            </w:r>
            <w:r w:rsidR="0020192F">
              <w:rPr>
                <w:rFonts w:hint="eastAsia"/>
              </w:rPr>
              <w:t>)</w:t>
            </w:r>
            <w:r w:rsidR="0020192F">
              <w:rPr>
                <w:rFonts w:hint="eastAsia"/>
              </w:rPr>
              <w:t>のバランスを取りながら、ミュージシャンへのモニターバランスも気にしなくてはならないので、ハウス・エンジニアには負担がかかる。</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ハウリング（</w:t>
            </w:r>
            <w:r w:rsidRPr="00635048">
              <w:rPr>
                <w:rFonts w:hint="eastAsia"/>
              </w:rPr>
              <w:t>Howling</w:t>
            </w:r>
            <w:r w:rsidRPr="00635048">
              <w:rPr>
                <w:rFonts w:hint="eastAsia"/>
              </w:rPr>
              <w:t>）</w:t>
            </w:r>
          </w:p>
        </w:tc>
        <w:tc>
          <w:tcPr>
            <w:tcW w:w="5714" w:type="dxa"/>
          </w:tcPr>
          <w:p w:rsidR="002E2EAC" w:rsidRPr="002E2EAC" w:rsidRDefault="002E2EAC" w:rsidP="002E2EAC">
            <w:pPr>
              <w:jc w:val="left"/>
              <w:rPr>
                <w:rFonts w:ascii="HG丸ｺﾞｼｯｸM-PRO" w:hAnsi="HG丸ｺﾞｼｯｸM-PRO"/>
              </w:rPr>
            </w:pPr>
            <w:r w:rsidRPr="00315354">
              <w:rPr>
                <w:rFonts w:ascii="HG丸ｺﾞｼｯｸM-PRO" w:hAnsi="HG丸ｺﾞｼｯｸM-PRO" w:hint="eastAsia"/>
              </w:rPr>
              <w:t>ハウリングとはマイクで拾った音が</w:t>
            </w:r>
            <w:r w:rsidR="00731A4E" w:rsidRPr="00315354">
              <w:rPr>
                <w:rFonts w:ascii="HG丸ｺﾞｼｯｸM-PRO" w:hAnsi="HG丸ｺﾞｼｯｸM-PRO" w:hint="eastAsia"/>
              </w:rPr>
              <w:t>スピーカー</w:t>
            </w:r>
            <w:r w:rsidRPr="00315354">
              <w:rPr>
                <w:rFonts w:ascii="HG丸ｺﾞｼｯｸM-PRO" w:hAnsi="HG丸ｺﾞｼｯｸM-PRO" w:hint="eastAsia"/>
              </w:rPr>
              <w:t>から出て、その音をまたマイクが拾う…。このプロセスがループ的に繰り返されることで、ある周波数帯域が強調されるようになり、あるレベル以上になるとキーンといった不快なノイズを発する。これがハウリングの現象。</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はける</w:t>
            </w:r>
          </w:p>
        </w:tc>
        <w:tc>
          <w:tcPr>
            <w:tcW w:w="5714" w:type="dxa"/>
          </w:tcPr>
          <w:p w:rsidR="00635048" w:rsidRPr="00635048" w:rsidRDefault="00635048" w:rsidP="002E2EAC">
            <w:pPr>
              <w:jc w:val="left"/>
            </w:pPr>
            <w:r w:rsidRPr="00635048">
              <w:rPr>
                <w:rFonts w:hint="eastAsia"/>
              </w:rPr>
              <w:t>舞台上から外に出ること。</w:t>
            </w:r>
          </w:p>
        </w:tc>
      </w:tr>
      <w:tr w:rsidR="00635048" w:rsidRPr="00635048" w:rsidTr="002E2EAC">
        <w:trPr>
          <w:jc w:val="center"/>
        </w:trPr>
        <w:tc>
          <w:tcPr>
            <w:tcW w:w="2988" w:type="dxa"/>
            <w:vAlign w:val="center"/>
          </w:tcPr>
          <w:p w:rsidR="00635048" w:rsidRPr="00635048" w:rsidRDefault="00635048" w:rsidP="002E2EAC">
            <w:pPr>
              <w:jc w:val="left"/>
            </w:pPr>
            <w:r w:rsidRPr="00635048">
              <w:rPr>
                <w:rFonts w:hint="eastAsia"/>
              </w:rPr>
              <w:t>波長</w:t>
            </w:r>
          </w:p>
        </w:tc>
        <w:tc>
          <w:tcPr>
            <w:tcW w:w="5714" w:type="dxa"/>
          </w:tcPr>
          <w:p w:rsidR="00635048" w:rsidRPr="00635048" w:rsidRDefault="00635048" w:rsidP="002E2EAC">
            <w:pPr>
              <w:jc w:val="left"/>
            </w:pPr>
            <w:r w:rsidRPr="00635048">
              <w:t>音波が</w:t>
            </w:r>
            <w:r w:rsidRPr="00635048">
              <w:t>1</w:t>
            </w:r>
            <w:r w:rsidRPr="00635048">
              <w:t>回の振動（</w:t>
            </w:r>
            <w:r w:rsidRPr="00635048">
              <w:t>1</w:t>
            </w:r>
            <w:r w:rsidRPr="00635048">
              <w:t>周期）の間に進む距離。</w:t>
            </w:r>
            <w:r w:rsidRPr="00635048">
              <w:rPr>
                <w:rFonts w:hint="eastAsia"/>
              </w:rPr>
              <w:t>（単位：λ）</w:t>
            </w:r>
          </w:p>
        </w:tc>
      </w:tr>
      <w:tr w:rsidR="00D41765" w:rsidRPr="00635048" w:rsidTr="002E2EAC">
        <w:trPr>
          <w:jc w:val="center"/>
        </w:trPr>
        <w:tc>
          <w:tcPr>
            <w:tcW w:w="2988" w:type="dxa"/>
            <w:vAlign w:val="center"/>
          </w:tcPr>
          <w:p w:rsidR="00D41765" w:rsidRDefault="00D41765" w:rsidP="002E2EAC">
            <w:pPr>
              <w:jc w:val="left"/>
            </w:pPr>
            <w:r>
              <w:rPr>
                <w:rFonts w:hint="eastAsia"/>
              </w:rPr>
              <w:t>バウンダリーマイク</w:t>
            </w:r>
          </w:p>
          <w:p w:rsidR="00D41765" w:rsidRPr="00635048" w:rsidRDefault="00D41765" w:rsidP="002E2EAC">
            <w:pPr>
              <w:jc w:val="left"/>
            </w:pPr>
            <w:r>
              <w:rPr>
                <w:rFonts w:hint="eastAsia"/>
              </w:rPr>
              <w:t>(B</w:t>
            </w:r>
            <w:r w:rsidRPr="005D5422">
              <w:t>oundary</w:t>
            </w:r>
            <w:r>
              <w:rPr>
                <w:rFonts w:hint="eastAsia"/>
              </w:rPr>
              <w:t>-Layer Microphone)</w:t>
            </w:r>
          </w:p>
        </w:tc>
        <w:tc>
          <w:tcPr>
            <w:tcW w:w="5714" w:type="dxa"/>
          </w:tcPr>
          <w:p w:rsidR="00D41765" w:rsidRDefault="00D41765" w:rsidP="00D41765">
            <w:pPr>
              <w:jc w:val="left"/>
            </w:pPr>
            <w:r>
              <w:rPr>
                <w:rFonts w:hint="eastAsia"/>
              </w:rPr>
              <w:t>正確には</w:t>
            </w:r>
            <w:r>
              <w:rPr>
                <w:rFonts w:hint="eastAsia"/>
              </w:rPr>
              <w:t>BLM</w:t>
            </w:r>
            <w:r>
              <w:rPr>
                <w:rFonts w:hint="eastAsia"/>
              </w:rPr>
              <w:t>。また、</w:t>
            </w:r>
            <w:r>
              <w:rPr>
                <w:rFonts w:hint="eastAsia"/>
              </w:rPr>
              <w:t>CROWN</w:t>
            </w:r>
            <w:r>
              <w:rPr>
                <w:rFonts w:hint="eastAsia"/>
              </w:rPr>
              <w:t>の</w:t>
            </w:r>
            <w:r>
              <w:rPr>
                <w:rFonts w:hint="eastAsia"/>
              </w:rPr>
              <w:t>PZM(Pressure-Zone Microphone)</w:t>
            </w:r>
            <w:r>
              <w:rPr>
                <w:rFonts w:hint="eastAsia"/>
              </w:rPr>
              <w:t>もほぼ同じものと見なすことができる。反射板に、マイク・カプセルを装着してマイクロフォンのこと。</w:t>
            </w:r>
          </w:p>
          <w:p w:rsidR="00D41765" w:rsidRDefault="00D41765" w:rsidP="00D41765">
            <w:pPr>
              <w:jc w:val="left"/>
            </w:pPr>
            <w:r>
              <w:rPr>
                <w:rFonts w:hint="eastAsia"/>
              </w:rPr>
              <w:t>マイク本体近くの反射音</w:t>
            </w:r>
            <w:r>
              <w:rPr>
                <w:rFonts w:hint="eastAsia"/>
              </w:rPr>
              <w:t>(</w:t>
            </w:r>
            <w:r>
              <w:rPr>
                <w:rFonts w:hint="eastAsia"/>
              </w:rPr>
              <w:t>足音や振動など</w:t>
            </w:r>
            <w:r>
              <w:rPr>
                <w:rFonts w:hint="eastAsia"/>
              </w:rPr>
              <w:t>)</w:t>
            </w:r>
            <w:r>
              <w:rPr>
                <w:rFonts w:hint="eastAsia"/>
              </w:rPr>
              <w:t>は拾いにくく、い、埋め込まれたマイクへの直接音だけを集音する設計になっている。主に芝居やミュージカル等で、ステージの框</w:t>
            </w:r>
            <w:r>
              <w:rPr>
                <w:rFonts w:hint="eastAsia"/>
              </w:rPr>
              <w:t>(</w:t>
            </w:r>
            <w:r>
              <w:rPr>
                <w:rFonts w:hint="eastAsia"/>
              </w:rPr>
              <w:t>かまち</w:t>
            </w:r>
            <w:r>
              <w:rPr>
                <w:rFonts w:hint="eastAsia"/>
              </w:rPr>
              <w:t>)</w:t>
            </w:r>
            <w:r w:rsidR="009F14B1">
              <w:rPr>
                <w:rFonts w:hint="eastAsia"/>
              </w:rPr>
              <w:t>に置きセリフや歌声を拾う。マイクスタンドに取り付けて、観客の拍手や臨場感を拾うマイクとして使うことも多い。</w:t>
            </w:r>
          </w:p>
          <w:p w:rsidR="009F14B1" w:rsidRPr="00635048" w:rsidRDefault="009F14B1" w:rsidP="00D41765">
            <w:pPr>
              <w:jc w:val="left"/>
            </w:pPr>
            <w:r>
              <w:rPr>
                <w:rFonts w:hint="eastAsia"/>
              </w:rPr>
              <w:t>また、バンドではドラムのキック</w:t>
            </w:r>
            <w:r>
              <w:rPr>
                <w:rFonts w:hint="eastAsia"/>
              </w:rPr>
              <w:t>(</w:t>
            </w:r>
            <w:r>
              <w:rPr>
                <w:rFonts w:hint="eastAsia"/>
              </w:rPr>
              <w:t>バスドラ</w:t>
            </w:r>
            <w:r>
              <w:rPr>
                <w:rFonts w:hint="eastAsia"/>
              </w:rPr>
              <w:t>)</w:t>
            </w:r>
            <w:r>
              <w:rPr>
                <w:rFonts w:hint="eastAsia"/>
              </w:rPr>
              <w:t>のなかに入れてキックのビーター部分を録ったりすることにも使用する。</w:t>
            </w:r>
          </w:p>
        </w:tc>
      </w:tr>
      <w:tr w:rsidR="00635048" w:rsidRPr="00635048" w:rsidTr="005D5422">
        <w:trPr>
          <w:trHeight w:val="1998"/>
          <w:jc w:val="center"/>
        </w:trPr>
        <w:tc>
          <w:tcPr>
            <w:tcW w:w="2988" w:type="dxa"/>
            <w:vAlign w:val="center"/>
          </w:tcPr>
          <w:p w:rsidR="00635048" w:rsidRPr="00635048" w:rsidRDefault="00635048" w:rsidP="002E2EAC">
            <w:pPr>
              <w:jc w:val="left"/>
            </w:pPr>
            <w:r w:rsidRPr="00635048">
              <w:rPr>
                <w:rFonts w:hint="eastAsia"/>
              </w:rPr>
              <w:t>バミる・バミり</w:t>
            </w:r>
          </w:p>
        </w:tc>
        <w:tc>
          <w:tcPr>
            <w:tcW w:w="5714" w:type="dxa"/>
            <w:vAlign w:val="center"/>
          </w:tcPr>
          <w:p w:rsidR="00635048" w:rsidRPr="00635048" w:rsidRDefault="00635048" w:rsidP="00D41B1D">
            <w:pPr>
              <w:pStyle w:val="af"/>
              <w:numPr>
                <w:ilvl w:val="1"/>
                <w:numId w:val="10"/>
              </w:numPr>
              <w:ind w:leftChars="0" w:firstLineChars="0"/>
              <w:jc w:val="left"/>
            </w:pPr>
            <w:r w:rsidRPr="00635048">
              <w:t>演技者（演奏者）の立ち位置やマイク</w:t>
            </w:r>
            <w:r w:rsidRPr="00635048">
              <w:rPr>
                <w:rFonts w:hint="eastAsia"/>
              </w:rPr>
              <w:t>・スピーカーなど</w:t>
            </w:r>
            <w:r w:rsidRPr="00635048">
              <w:t>を</w:t>
            </w:r>
            <w:r w:rsidRPr="00635048">
              <w:rPr>
                <w:rFonts w:hint="eastAsia"/>
              </w:rPr>
              <w:t>設置する</w:t>
            </w:r>
            <w:r w:rsidRPr="00635048">
              <w:t>位置などの目印として、床にビニールテープなどを貼ること、また張った場所。</w:t>
            </w:r>
          </w:p>
          <w:p w:rsidR="00635048" w:rsidRPr="00635048" w:rsidRDefault="00635048" w:rsidP="002E2EAC">
            <w:pPr>
              <w:jc w:val="left"/>
            </w:pPr>
            <w:r w:rsidRPr="00635048">
              <w:rPr>
                <w:rFonts w:hint="eastAsia"/>
              </w:rPr>
              <w:t>②電源が外れないようにガムテープで固定したり、ケーブルを這わせる際に壁などに貼ること。</w:t>
            </w:r>
          </w:p>
        </w:tc>
      </w:tr>
      <w:tr w:rsidR="00635048" w:rsidRPr="00635048" w:rsidTr="005D5422">
        <w:trPr>
          <w:trHeight w:val="724"/>
          <w:jc w:val="center"/>
        </w:trPr>
        <w:tc>
          <w:tcPr>
            <w:tcW w:w="2988" w:type="dxa"/>
            <w:vAlign w:val="center"/>
          </w:tcPr>
          <w:p w:rsidR="00635048" w:rsidRPr="00635048" w:rsidRDefault="00635048" w:rsidP="002E2EAC">
            <w:pPr>
              <w:jc w:val="left"/>
            </w:pPr>
            <w:r w:rsidRPr="00635048">
              <w:rPr>
                <w:rFonts w:hint="eastAsia"/>
              </w:rPr>
              <w:lastRenderedPageBreak/>
              <w:t>バラす</w:t>
            </w:r>
          </w:p>
        </w:tc>
        <w:tc>
          <w:tcPr>
            <w:tcW w:w="5714" w:type="dxa"/>
            <w:vAlign w:val="center"/>
          </w:tcPr>
          <w:p w:rsidR="002E2EAC" w:rsidRPr="00635048" w:rsidRDefault="00635048" w:rsidP="002E2EAC">
            <w:pPr>
              <w:jc w:val="left"/>
            </w:pPr>
            <w:r w:rsidRPr="00635048">
              <w:rPr>
                <w:rFonts w:hint="eastAsia"/>
              </w:rPr>
              <w:t>舞台上の装置などを解体し、片付けること。撤収。</w:t>
            </w:r>
          </w:p>
        </w:tc>
      </w:tr>
      <w:tr w:rsidR="00635048" w:rsidRPr="00635048" w:rsidTr="005D5422">
        <w:trPr>
          <w:trHeight w:val="1427"/>
          <w:jc w:val="center"/>
        </w:trPr>
        <w:tc>
          <w:tcPr>
            <w:tcW w:w="2988" w:type="dxa"/>
            <w:vAlign w:val="center"/>
          </w:tcPr>
          <w:p w:rsidR="00635048" w:rsidRPr="00635048" w:rsidRDefault="00635048" w:rsidP="002E2EAC">
            <w:pPr>
              <w:jc w:val="left"/>
            </w:pPr>
            <w:r w:rsidRPr="00635048">
              <w:rPr>
                <w:rFonts w:hint="eastAsia"/>
              </w:rPr>
              <w:t>PA</w:t>
            </w:r>
            <w:r w:rsidRPr="00635048">
              <w:rPr>
                <w:rFonts w:hint="eastAsia"/>
              </w:rPr>
              <w:t>（</w:t>
            </w:r>
            <w:r w:rsidRPr="00635048">
              <w:rPr>
                <w:rFonts w:hint="eastAsia"/>
              </w:rPr>
              <w:t>Public Address</w:t>
            </w:r>
            <w:r w:rsidRPr="00635048">
              <w:rPr>
                <w:rFonts w:hint="eastAsia"/>
              </w:rPr>
              <w:t>）</w:t>
            </w:r>
          </w:p>
        </w:tc>
        <w:tc>
          <w:tcPr>
            <w:tcW w:w="5714" w:type="dxa"/>
            <w:vAlign w:val="center"/>
          </w:tcPr>
          <w:p w:rsidR="00635048" w:rsidRPr="00635048" w:rsidRDefault="00635048" w:rsidP="002E2EAC">
            <w:pPr>
              <w:jc w:val="left"/>
            </w:pPr>
            <w:r w:rsidRPr="00635048">
              <w:t>拡声装置を用いて大勢の人たちに情報を伝えること。宣伝カーや案内放送から、ホールや劇場における電気音響による音の拡大に至まで、広い意味での拡声技術のこと。</w:t>
            </w:r>
          </w:p>
        </w:tc>
      </w:tr>
      <w:tr w:rsidR="00635048" w:rsidRPr="00635048" w:rsidTr="005D5422">
        <w:trPr>
          <w:trHeight w:val="1216"/>
          <w:jc w:val="center"/>
        </w:trPr>
        <w:tc>
          <w:tcPr>
            <w:tcW w:w="2988" w:type="dxa"/>
            <w:vAlign w:val="center"/>
          </w:tcPr>
          <w:p w:rsidR="00635048" w:rsidRPr="00635048" w:rsidRDefault="00635048" w:rsidP="002E2EAC">
            <w:pPr>
              <w:jc w:val="left"/>
            </w:pPr>
            <w:r w:rsidRPr="00635048">
              <w:rPr>
                <w:rFonts w:hint="eastAsia"/>
              </w:rPr>
              <w:t>フェーダー（</w:t>
            </w:r>
            <w:r w:rsidRPr="00635048">
              <w:rPr>
                <w:rFonts w:hint="eastAsia"/>
              </w:rPr>
              <w:t>Fader</w:t>
            </w:r>
            <w:r w:rsidRPr="00635048">
              <w:rPr>
                <w:rFonts w:hint="eastAsia"/>
              </w:rPr>
              <w:t>）</w:t>
            </w:r>
          </w:p>
        </w:tc>
        <w:tc>
          <w:tcPr>
            <w:tcW w:w="5714" w:type="dxa"/>
            <w:vAlign w:val="center"/>
          </w:tcPr>
          <w:p w:rsidR="00635048" w:rsidRPr="00635048" w:rsidRDefault="00635048" w:rsidP="002E2EAC">
            <w:pPr>
              <w:jc w:val="left"/>
            </w:pPr>
            <w:r w:rsidRPr="00635048">
              <w:t>連続的に音量を調整する</w:t>
            </w:r>
            <w:r w:rsidRPr="00635048">
              <w:rPr>
                <w:rFonts w:hint="eastAsia"/>
              </w:rPr>
              <w:t>スライド式の</w:t>
            </w:r>
            <w:r w:rsidRPr="00635048">
              <w:t>装置。</w:t>
            </w:r>
          </w:p>
        </w:tc>
      </w:tr>
      <w:tr w:rsidR="00635048" w:rsidRPr="00635048" w:rsidTr="005D5422">
        <w:trPr>
          <w:trHeight w:val="1291"/>
          <w:jc w:val="center"/>
        </w:trPr>
        <w:tc>
          <w:tcPr>
            <w:tcW w:w="2988" w:type="dxa"/>
            <w:vAlign w:val="center"/>
          </w:tcPr>
          <w:p w:rsidR="00635048" w:rsidRPr="00635048" w:rsidRDefault="00635048" w:rsidP="002E2EAC">
            <w:pPr>
              <w:jc w:val="left"/>
            </w:pPr>
            <w:r w:rsidRPr="00635048">
              <w:rPr>
                <w:rFonts w:hint="eastAsia"/>
              </w:rPr>
              <w:t>フェード・アウト（</w:t>
            </w:r>
            <w:r w:rsidRPr="00635048">
              <w:rPr>
                <w:rFonts w:hint="eastAsia"/>
              </w:rPr>
              <w:t>Fade out</w:t>
            </w:r>
            <w:r w:rsidRPr="00635048">
              <w:rPr>
                <w:rFonts w:hint="eastAsia"/>
              </w:rPr>
              <w:t>）</w:t>
            </w:r>
          </w:p>
        </w:tc>
        <w:tc>
          <w:tcPr>
            <w:tcW w:w="5714" w:type="dxa"/>
            <w:vAlign w:val="center"/>
          </w:tcPr>
          <w:p w:rsidR="00635048" w:rsidRPr="00635048" w:rsidRDefault="00635048" w:rsidP="002E2EAC">
            <w:pPr>
              <w:jc w:val="left"/>
            </w:pPr>
            <w:r w:rsidRPr="00635048">
              <w:t>音量を少しずつ絞って、次第に音を消すこと。</w:t>
            </w:r>
            <w:r w:rsidRPr="00635048">
              <w:rPr>
                <w:rFonts w:hint="eastAsia"/>
              </w:rPr>
              <w:t>（⇔フェード・イン）</w:t>
            </w:r>
          </w:p>
        </w:tc>
      </w:tr>
      <w:tr w:rsidR="00635048" w:rsidRPr="00635048" w:rsidTr="005D5422">
        <w:trPr>
          <w:trHeight w:val="1132"/>
          <w:jc w:val="center"/>
        </w:trPr>
        <w:tc>
          <w:tcPr>
            <w:tcW w:w="2988" w:type="dxa"/>
            <w:vAlign w:val="center"/>
          </w:tcPr>
          <w:p w:rsidR="00635048" w:rsidRPr="00635048" w:rsidRDefault="00635048" w:rsidP="002E2EAC">
            <w:pPr>
              <w:jc w:val="left"/>
            </w:pPr>
            <w:r w:rsidRPr="00635048">
              <w:rPr>
                <w:rFonts w:hint="eastAsia"/>
              </w:rPr>
              <w:t>フェード・イン（</w:t>
            </w:r>
            <w:r w:rsidRPr="00635048">
              <w:rPr>
                <w:rFonts w:hint="eastAsia"/>
              </w:rPr>
              <w:t>Fade in</w:t>
            </w:r>
            <w:r w:rsidRPr="00635048">
              <w:rPr>
                <w:rFonts w:hint="eastAsia"/>
              </w:rPr>
              <w:t>）</w:t>
            </w:r>
          </w:p>
        </w:tc>
        <w:tc>
          <w:tcPr>
            <w:tcW w:w="5714" w:type="dxa"/>
            <w:vAlign w:val="center"/>
          </w:tcPr>
          <w:p w:rsidR="00635048" w:rsidRPr="00635048" w:rsidRDefault="00635048" w:rsidP="002E2EAC">
            <w:pPr>
              <w:jc w:val="left"/>
            </w:pPr>
            <w:r w:rsidRPr="00635048">
              <w:t>音量をゼロから少しず</w:t>
            </w:r>
            <w:r w:rsidRPr="00635048">
              <w:rPr>
                <w:rFonts w:hint="eastAsia"/>
              </w:rPr>
              <w:t>つ</w:t>
            </w:r>
            <w:r w:rsidRPr="00635048">
              <w:t>大きくして、規定のレベルにすること。</w:t>
            </w:r>
            <w:r w:rsidRPr="00635048">
              <w:rPr>
                <w:rFonts w:hint="eastAsia"/>
              </w:rPr>
              <w:t>（⇔フェード・アウト）</w:t>
            </w:r>
          </w:p>
        </w:tc>
      </w:tr>
      <w:tr w:rsidR="00635048" w:rsidRPr="00635048" w:rsidTr="005D5422">
        <w:trPr>
          <w:trHeight w:val="1283"/>
          <w:jc w:val="center"/>
        </w:trPr>
        <w:tc>
          <w:tcPr>
            <w:tcW w:w="2988" w:type="dxa"/>
            <w:vAlign w:val="center"/>
          </w:tcPr>
          <w:p w:rsidR="00635048" w:rsidRPr="00635048" w:rsidRDefault="00635048" w:rsidP="002E2EAC">
            <w:pPr>
              <w:jc w:val="left"/>
            </w:pPr>
            <w:r w:rsidRPr="00635048">
              <w:rPr>
                <w:rFonts w:hint="eastAsia"/>
              </w:rPr>
              <w:t>吹かれ</w:t>
            </w:r>
          </w:p>
        </w:tc>
        <w:tc>
          <w:tcPr>
            <w:tcW w:w="5714" w:type="dxa"/>
            <w:vAlign w:val="center"/>
          </w:tcPr>
          <w:p w:rsidR="00635048" w:rsidRPr="00635048" w:rsidRDefault="00635048" w:rsidP="002E2EAC">
            <w:pPr>
              <w:jc w:val="left"/>
            </w:pPr>
            <w:r w:rsidRPr="00635048">
              <w:t>マイクロフォンに風や息などが当たって発生する「ボコボコ」といった雑音</w:t>
            </w:r>
            <w:r w:rsidRPr="00635048">
              <w:rPr>
                <w:rFonts w:hint="eastAsia"/>
              </w:rPr>
              <w:t>。</w:t>
            </w:r>
          </w:p>
        </w:tc>
      </w:tr>
      <w:tr w:rsidR="00635048" w:rsidRPr="00635048" w:rsidTr="005D5422">
        <w:trPr>
          <w:trHeight w:val="1079"/>
          <w:jc w:val="center"/>
        </w:trPr>
        <w:tc>
          <w:tcPr>
            <w:tcW w:w="2988" w:type="dxa"/>
            <w:vAlign w:val="center"/>
          </w:tcPr>
          <w:p w:rsidR="00635048" w:rsidRPr="00635048" w:rsidRDefault="00635048" w:rsidP="002E2EAC">
            <w:pPr>
              <w:jc w:val="left"/>
            </w:pPr>
            <w:r w:rsidRPr="00635048">
              <w:rPr>
                <w:rFonts w:hint="eastAsia"/>
              </w:rPr>
              <w:t>撒く</w:t>
            </w:r>
          </w:p>
        </w:tc>
        <w:tc>
          <w:tcPr>
            <w:tcW w:w="5714" w:type="dxa"/>
            <w:vAlign w:val="center"/>
          </w:tcPr>
          <w:p w:rsidR="00635048" w:rsidRPr="00635048" w:rsidRDefault="00635048" w:rsidP="002E2EAC">
            <w:pPr>
              <w:jc w:val="left"/>
            </w:pPr>
            <w:r w:rsidRPr="00635048">
              <w:t>予定より</w:t>
            </w:r>
            <w:r w:rsidRPr="00635048">
              <w:rPr>
                <w:rFonts w:hint="eastAsia"/>
              </w:rPr>
              <w:t>時間が早くな</w:t>
            </w:r>
            <w:r w:rsidRPr="00635048">
              <w:t>ること、また</w:t>
            </w:r>
            <w:r w:rsidRPr="00635048">
              <w:rPr>
                <w:rFonts w:hint="eastAsia"/>
              </w:rPr>
              <w:t>は早め</w:t>
            </w:r>
            <w:r w:rsidRPr="00635048">
              <w:t>ること。</w:t>
            </w:r>
            <w:r w:rsidRPr="00635048">
              <w:rPr>
                <w:rFonts w:hint="eastAsia"/>
              </w:rPr>
              <w:t>（⇔押す）</w:t>
            </w:r>
          </w:p>
        </w:tc>
      </w:tr>
      <w:tr w:rsidR="002E2EAC" w:rsidRPr="00635048" w:rsidTr="002E2EAC">
        <w:trPr>
          <w:jc w:val="center"/>
        </w:trPr>
        <w:tc>
          <w:tcPr>
            <w:tcW w:w="2988" w:type="dxa"/>
            <w:vAlign w:val="center"/>
          </w:tcPr>
          <w:p w:rsidR="002E2EAC" w:rsidRPr="00635048" w:rsidRDefault="002E2EAC" w:rsidP="002E2EAC">
            <w:pPr>
              <w:jc w:val="left"/>
            </w:pPr>
            <w:r>
              <w:rPr>
                <w:rFonts w:hint="eastAsia"/>
              </w:rPr>
              <w:t>マスキング効果</w:t>
            </w:r>
          </w:p>
        </w:tc>
        <w:tc>
          <w:tcPr>
            <w:tcW w:w="5714" w:type="dxa"/>
          </w:tcPr>
          <w:p w:rsidR="002E2EAC" w:rsidRPr="00315354" w:rsidRDefault="002E2EAC" w:rsidP="002E2EAC">
            <w:pPr>
              <w:jc w:val="left"/>
              <w:rPr>
                <w:rFonts w:ascii="HG丸ｺﾞｼｯｸM-PRO" w:hAnsi="HG丸ｺﾞｼｯｸM-PRO"/>
              </w:rPr>
            </w:pPr>
            <w:r w:rsidRPr="00315354">
              <w:rPr>
                <w:rFonts w:ascii="HG丸ｺﾞｼｯｸM-PRO" w:hAnsi="HG丸ｺﾞｼｯｸM-PRO" w:hint="eastAsia"/>
              </w:rPr>
              <w:t>ある音が他の音の妨害によって聴こえなくなったり、あるいは聴こえにくくなったりする現象をいう。一般に、目的音と妨害音の周波数が近いほどこの現象は起こりやすい。また目的音より妨害音の周波数が低いときのほうが、逆の場合よりもこの現象は起きやすい。</w:t>
            </w:r>
          </w:p>
          <w:p w:rsidR="002E2EAC" w:rsidRPr="00315354" w:rsidRDefault="002E2EAC" w:rsidP="002E2EAC">
            <w:pPr>
              <w:jc w:val="left"/>
              <w:rPr>
                <w:rFonts w:ascii="HG丸ｺﾞｼｯｸM-PRO" w:hAnsi="HG丸ｺﾞｼｯｸM-PRO"/>
              </w:rPr>
            </w:pPr>
            <w:r w:rsidRPr="00315354">
              <w:rPr>
                <w:rFonts w:ascii="HG丸ｺﾞｼｯｸM-PRO" w:hAnsi="HG丸ｺﾞｼｯｸM-PRO" w:hint="eastAsia"/>
              </w:rPr>
              <w:t>音響をやるなら、目的音と妨害音の周波数が近くしかも妨害音の方が周波数が低いとマスキングが起きると覚えておこう。ちなみにギターがかぶっていてヴォーカルが聴こえないなどといた現象はこれも原因の一つ。</w:t>
            </w:r>
          </w:p>
          <w:p w:rsidR="002E2EAC" w:rsidRDefault="002E2EAC" w:rsidP="002E2EAC">
            <w:pPr>
              <w:jc w:val="left"/>
              <w:rPr>
                <w:rFonts w:ascii="HG丸ｺﾞｼｯｸM-PRO" w:hAnsi="HG丸ｺﾞｼｯｸM-PRO"/>
              </w:rPr>
            </w:pPr>
            <w:r w:rsidRPr="00315354">
              <w:rPr>
                <w:rFonts w:ascii="HG丸ｺﾞｼｯｸM-PRO" w:hAnsi="HG丸ｺﾞｼｯｸM-PRO" w:hint="eastAsia"/>
              </w:rPr>
              <w:t>そして、知っているかもしれないが、このマスキングを利用してMP３などができている。（僕はあまり聴かないようにしてます。）</w:t>
            </w:r>
          </w:p>
          <w:p w:rsidR="00E952E0" w:rsidRPr="002E2EAC" w:rsidRDefault="00E952E0" w:rsidP="002E2EAC">
            <w:pPr>
              <w:jc w:val="left"/>
              <w:rPr>
                <w:rFonts w:ascii="HG丸ｺﾞｼｯｸM-PRO" w:hAnsi="HG丸ｺﾞｼｯｸM-PRO"/>
              </w:rPr>
            </w:pPr>
          </w:p>
        </w:tc>
      </w:tr>
      <w:tr w:rsidR="00C9744C" w:rsidRPr="00635048" w:rsidTr="002E2EAC">
        <w:trPr>
          <w:jc w:val="center"/>
        </w:trPr>
        <w:tc>
          <w:tcPr>
            <w:tcW w:w="2988" w:type="dxa"/>
            <w:vAlign w:val="center"/>
          </w:tcPr>
          <w:p w:rsidR="00C9744C" w:rsidRDefault="00C9744C" w:rsidP="002E2EAC">
            <w:pPr>
              <w:jc w:val="left"/>
            </w:pPr>
            <w:r>
              <w:rPr>
                <w:rFonts w:hint="eastAsia"/>
              </w:rPr>
              <w:lastRenderedPageBreak/>
              <w:t>AES/EBU</w:t>
            </w:r>
          </w:p>
          <w:p w:rsidR="00C9744C" w:rsidRDefault="00C9744C" w:rsidP="00C9744C">
            <w:pPr>
              <w:ind w:firstLineChars="50" w:firstLine="105"/>
              <w:jc w:val="left"/>
            </w:pPr>
            <w:r>
              <w:rPr>
                <w:rFonts w:hint="eastAsia"/>
              </w:rPr>
              <w:t>(</w:t>
            </w:r>
            <w:r>
              <w:t>Audio Engineering</w:t>
            </w:r>
            <w:r>
              <w:rPr>
                <w:rFonts w:hint="eastAsia"/>
              </w:rPr>
              <w:t xml:space="preserve"> </w:t>
            </w:r>
            <w:r w:rsidRPr="00C9744C">
              <w:t>Society</w:t>
            </w:r>
            <w:r>
              <w:rPr>
                <w:rFonts w:hint="eastAsia"/>
              </w:rPr>
              <w:t>/</w:t>
            </w:r>
            <w:r w:rsidRPr="00C9744C">
              <w:t>European Broadcasting Union</w:t>
            </w:r>
            <w:r>
              <w:rPr>
                <w:rFonts w:hint="eastAsia"/>
              </w:rPr>
              <w:t>)</w:t>
            </w:r>
          </w:p>
        </w:tc>
        <w:tc>
          <w:tcPr>
            <w:tcW w:w="5714" w:type="dxa"/>
          </w:tcPr>
          <w:p w:rsidR="001D293E" w:rsidRDefault="001D293E" w:rsidP="002E2EAC">
            <w:pPr>
              <w:jc w:val="left"/>
              <w:rPr>
                <w:rFonts w:ascii="HG丸ｺﾞｼｯｸM-PRO" w:hAnsi="HG丸ｺﾞｼｯｸM-PRO"/>
              </w:rPr>
            </w:pPr>
            <w:r>
              <w:rPr>
                <w:rFonts w:ascii="HG丸ｺﾞｼｯｸM-PRO" w:hAnsi="HG丸ｺﾞｼｯｸM-PRO" w:hint="eastAsia"/>
              </w:rPr>
              <w:t>これを訳すと、</w:t>
            </w:r>
            <w:r w:rsidRPr="001D293E">
              <w:rPr>
                <w:rFonts w:ascii="HG丸ｺﾞｼｯｸM-PRO" w:hAnsi="HG丸ｺﾞｼｯｸM-PRO" w:hint="eastAsia"/>
              </w:rPr>
              <w:t>オーディオ技術者協会</w:t>
            </w:r>
            <w:r>
              <w:rPr>
                <w:rFonts w:ascii="HG丸ｺﾞｼｯｸM-PRO" w:hAnsi="HG丸ｺﾞｼｯｸM-PRO" w:hint="eastAsia"/>
              </w:rPr>
              <w:t>/</w:t>
            </w:r>
            <w:r w:rsidRPr="001D293E">
              <w:rPr>
                <w:rFonts w:ascii="HG丸ｺﾞｼｯｸM-PRO" w:hAnsi="HG丸ｺﾞｼｯｸM-PRO" w:hint="eastAsia"/>
              </w:rPr>
              <w:t>欧州放送連合</w:t>
            </w:r>
            <w:r>
              <w:rPr>
                <w:rFonts w:ascii="HG丸ｺﾞｼｯｸM-PRO" w:hAnsi="HG丸ｺﾞｼｯｸM-PRO" w:hint="eastAsia"/>
              </w:rPr>
              <w:t>と訳される。</w:t>
            </w:r>
          </w:p>
          <w:p w:rsidR="00C9744C" w:rsidRPr="00C9744C" w:rsidRDefault="00C9744C" w:rsidP="002E2EAC">
            <w:pPr>
              <w:jc w:val="left"/>
              <w:rPr>
                <w:rFonts w:ascii="HG丸ｺﾞｼｯｸM-PRO" w:hAnsi="HG丸ｺﾞｼｯｸM-PRO"/>
              </w:rPr>
            </w:pPr>
            <w:r>
              <w:rPr>
                <w:rFonts w:ascii="HG丸ｺﾞｼｯｸM-PRO" w:hAnsi="HG丸ｺﾞｼｯｸM-PRO" w:hint="eastAsia"/>
              </w:rPr>
              <w:t>デジタル</w:t>
            </w:r>
            <w:r w:rsidR="001D293E">
              <w:rPr>
                <w:rFonts w:ascii="HG丸ｺﾞｼｯｸM-PRO" w:hAnsi="HG丸ｺﾞｼｯｸM-PRO" w:hint="eastAsia"/>
              </w:rPr>
              <w:t>・オーディオの伝送規格。主にXLRタイプのコネクタを使用する。</w:t>
            </w:r>
          </w:p>
        </w:tc>
      </w:tr>
      <w:tr w:rsidR="005D5422" w:rsidRPr="00635048" w:rsidTr="00D41765">
        <w:trPr>
          <w:jc w:val="center"/>
        </w:trPr>
        <w:tc>
          <w:tcPr>
            <w:tcW w:w="2988" w:type="dxa"/>
            <w:vAlign w:val="center"/>
          </w:tcPr>
          <w:p w:rsidR="005D5422" w:rsidRDefault="005D5422" w:rsidP="002E2EAC">
            <w:pPr>
              <w:jc w:val="left"/>
            </w:pPr>
            <w:r>
              <w:rPr>
                <w:rFonts w:hint="eastAsia"/>
              </w:rPr>
              <w:t>BLM(B</w:t>
            </w:r>
            <w:r w:rsidRPr="005D5422">
              <w:t>oundary</w:t>
            </w:r>
            <w:r>
              <w:rPr>
                <w:rFonts w:hint="eastAsia"/>
              </w:rPr>
              <w:t>-Layer M</w:t>
            </w:r>
            <w:r w:rsidR="00B0083A">
              <w:rPr>
                <w:rFonts w:hint="eastAsia"/>
              </w:rPr>
              <w:t>icrop</w:t>
            </w:r>
            <w:r>
              <w:rPr>
                <w:rFonts w:hint="eastAsia"/>
              </w:rPr>
              <w:t>hone)</w:t>
            </w:r>
          </w:p>
        </w:tc>
        <w:tc>
          <w:tcPr>
            <w:tcW w:w="5714" w:type="dxa"/>
            <w:vAlign w:val="center"/>
          </w:tcPr>
          <w:p w:rsidR="005D5422" w:rsidRDefault="00B0083A" w:rsidP="002E2EAC">
            <w:pPr>
              <w:jc w:val="left"/>
              <w:rPr>
                <w:rFonts w:ascii="HG丸ｺﾞｼｯｸM-PRO" w:hAnsi="HG丸ｺﾞｼｯｸM-PRO"/>
              </w:rPr>
            </w:pPr>
            <w:r>
              <w:rPr>
                <w:rFonts w:ascii="HG丸ｺﾞｼｯｸM-PRO" w:hAnsi="HG丸ｺﾞｼｯｸM-PRO" w:hint="eastAsia"/>
              </w:rPr>
              <w:t>バウンダリーマイクのこと</w:t>
            </w:r>
          </w:p>
        </w:tc>
      </w:tr>
      <w:tr w:rsidR="00B0083A" w:rsidRPr="00B0083A" w:rsidTr="009F14B1">
        <w:trPr>
          <w:trHeight w:val="1727"/>
          <w:jc w:val="center"/>
        </w:trPr>
        <w:tc>
          <w:tcPr>
            <w:tcW w:w="2988" w:type="dxa"/>
            <w:vAlign w:val="center"/>
          </w:tcPr>
          <w:p w:rsidR="00B0083A" w:rsidRDefault="00B0083A" w:rsidP="002E2EAC">
            <w:pPr>
              <w:jc w:val="left"/>
            </w:pPr>
            <w:r>
              <w:rPr>
                <w:rFonts w:hint="eastAsia"/>
              </w:rPr>
              <w:t>FB(Fold Back)</w:t>
            </w:r>
          </w:p>
        </w:tc>
        <w:tc>
          <w:tcPr>
            <w:tcW w:w="5714" w:type="dxa"/>
            <w:vAlign w:val="center"/>
          </w:tcPr>
          <w:p w:rsidR="00B0083A" w:rsidRDefault="00B0083A" w:rsidP="002E2EAC">
            <w:pPr>
              <w:jc w:val="left"/>
              <w:rPr>
                <w:rFonts w:ascii="HG丸ｺﾞｼｯｸM-PRO" w:hAnsi="HG丸ｺﾞｼｯｸM-PRO"/>
              </w:rPr>
            </w:pPr>
            <w:r>
              <w:rPr>
                <w:rFonts w:ascii="HG丸ｺﾞｼｯｸM-PRO" w:hAnsi="HG丸ｺﾞｼｯｸM-PRO" w:hint="eastAsia"/>
              </w:rPr>
              <w:t>モニタースピーカーのこと。コロガシ、はね返りともいう。</w:t>
            </w:r>
          </w:p>
          <w:p w:rsidR="00B0083A" w:rsidRDefault="00B0083A" w:rsidP="002E2EAC">
            <w:pPr>
              <w:jc w:val="left"/>
              <w:rPr>
                <w:rFonts w:ascii="HG丸ｺﾞｼｯｸM-PRO" w:hAnsi="HG丸ｺﾞｼｯｸM-PRO"/>
              </w:rPr>
            </w:pPr>
            <w:r>
              <w:rPr>
                <w:rFonts w:ascii="HG丸ｺﾞｼｯｸM-PRO" w:hAnsi="HG丸ｺﾞｼｯｸM-PRO" w:hint="eastAsia"/>
              </w:rPr>
              <w:t>モニターエンジニアのことを指す。</w:t>
            </w:r>
          </w:p>
        </w:tc>
      </w:tr>
      <w:tr w:rsidR="00B0083A" w:rsidRPr="00B0083A" w:rsidTr="002E2EAC">
        <w:trPr>
          <w:jc w:val="center"/>
        </w:trPr>
        <w:tc>
          <w:tcPr>
            <w:tcW w:w="2988" w:type="dxa"/>
            <w:vAlign w:val="center"/>
          </w:tcPr>
          <w:p w:rsidR="00B0083A" w:rsidRDefault="00B0083A" w:rsidP="002E2EAC">
            <w:pPr>
              <w:jc w:val="left"/>
            </w:pPr>
            <w:r>
              <w:rPr>
                <w:rFonts w:hint="eastAsia"/>
              </w:rPr>
              <w:t>FOH(Front of House)</w:t>
            </w:r>
          </w:p>
        </w:tc>
        <w:tc>
          <w:tcPr>
            <w:tcW w:w="5714" w:type="dxa"/>
          </w:tcPr>
          <w:p w:rsidR="00B0083A" w:rsidRDefault="00B0083A" w:rsidP="00B0083A">
            <w:pPr>
              <w:jc w:val="left"/>
              <w:rPr>
                <w:rFonts w:ascii="HG丸ｺﾞｼｯｸM-PRO" w:hAnsi="HG丸ｺﾞｼｯｸM-PRO"/>
              </w:rPr>
            </w:pPr>
            <w:r>
              <w:rPr>
                <w:rFonts w:ascii="HG丸ｺﾞｼｯｸM-PRO" w:hAnsi="HG丸ｺﾞｼｯｸM-PRO" w:hint="eastAsia"/>
              </w:rPr>
              <w:t>メイン・コンソールやメイン・システム(卓回り)をハウスと呼ぶことから、PA席のことをこう呼ぶ。特に海外オペレーターはこの略号を使うので覚えておきたい。また、PA席で使用する機材(コンソール)やラック(エフェクター)もFOHと呼ばれる</w:t>
            </w:r>
            <w:r w:rsidR="00731A4E">
              <w:rPr>
                <w:rFonts w:ascii="HG丸ｺﾞｼｯｸM-PRO" w:hAnsi="HG丸ｺﾞｼｯｸM-PRO" w:hint="eastAsia"/>
              </w:rPr>
              <w:t>。</w:t>
            </w:r>
          </w:p>
        </w:tc>
      </w:tr>
      <w:tr w:rsidR="00731A4E" w:rsidRPr="00B0083A" w:rsidTr="002E2EAC">
        <w:trPr>
          <w:jc w:val="center"/>
        </w:trPr>
        <w:tc>
          <w:tcPr>
            <w:tcW w:w="2988" w:type="dxa"/>
            <w:vAlign w:val="center"/>
          </w:tcPr>
          <w:p w:rsidR="00731A4E" w:rsidRDefault="00731A4E" w:rsidP="002E2EAC">
            <w:pPr>
              <w:jc w:val="left"/>
            </w:pPr>
            <w:r>
              <w:rPr>
                <w:rFonts w:hint="eastAsia"/>
              </w:rPr>
              <w:t>HPF(Hi Pass Filter)</w:t>
            </w:r>
          </w:p>
        </w:tc>
        <w:tc>
          <w:tcPr>
            <w:tcW w:w="5714" w:type="dxa"/>
          </w:tcPr>
          <w:p w:rsidR="00731A4E" w:rsidRDefault="00731A4E" w:rsidP="00B0083A">
            <w:pPr>
              <w:jc w:val="left"/>
              <w:rPr>
                <w:rFonts w:ascii="HG丸ｺﾞｼｯｸM-PRO" w:hAnsi="HG丸ｺﾞｼｯｸM-PRO"/>
              </w:rPr>
            </w:pPr>
            <w:r>
              <w:rPr>
                <w:rFonts w:ascii="HG丸ｺﾞｼｯｸM-PRO" w:hAnsi="HG丸ｺﾞｼｯｸM-PRO" w:hint="eastAsia"/>
              </w:rPr>
              <w:t>ハイバス・フィルター。音声信号の低域をカットするためのフィルターのこと。⇔LPF(Low Pass Filter)</w:t>
            </w:r>
          </w:p>
        </w:tc>
      </w:tr>
      <w:tr w:rsidR="00B0083A" w:rsidRPr="00B0083A" w:rsidTr="002E2EAC">
        <w:trPr>
          <w:jc w:val="center"/>
        </w:trPr>
        <w:tc>
          <w:tcPr>
            <w:tcW w:w="2988" w:type="dxa"/>
            <w:vAlign w:val="center"/>
          </w:tcPr>
          <w:p w:rsidR="00B0083A" w:rsidRDefault="00B0083A" w:rsidP="002E2EAC">
            <w:pPr>
              <w:jc w:val="left"/>
            </w:pPr>
            <w:r>
              <w:rPr>
                <w:rFonts w:hint="eastAsia"/>
              </w:rPr>
              <w:t>I/O(Input/Output)</w:t>
            </w:r>
          </w:p>
        </w:tc>
        <w:tc>
          <w:tcPr>
            <w:tcW w:w="5714" w:type="dxa"/>
          </w:tcPr>
          <w:p w:rsidR="00B0083A" w:rsidRDefault="00B0083A" w:rsidP="00B0083A">
            <w:pPr>
              <w:jc w:val="left"/>
              <w:rPr>
                <w:rFonts w:ascii="HG丸ｺﾞｼｯｸM-PRO" w:hAnsi="HG丸ｺﾞｼｯｸM-PRO"/>
              </w:rPr>
            </w:pPr>
            <w:r>
              <w:rPr>
                <w:rFonts w:ascii="HG丸ｺﾞｼｯｸM-PRO" w:hAnsi="HG丸ｺﾞｼｯｸM-PRO"/>
              </w:rPr>
              <w:t>“</w:t>
            </w:r>
            <w:r>
              <w:rPr>
                <w:rFonts w:ascii="HG丸ｺﾞｼｯｸM-PRO" w:hAnsi="HG丸ｺﾞｼｯｸM-PRO" w:hint="eastAsia"/>
              </w:rPr>
              <w:t>あいおー</w:t>
            </w:r>
            <w:r>
              <w:rPr>
                <w:rFonts w:ascii="HG丸ｺﾞｼｯｸM-PRO" w:hAnsi="HG丸ｺﾞｼｯｸM-PRO"/>
              </w:rPr>
              <w:t>”</w:t>
            </w:r>
            <w:r>
              <w:rPr>
                <w:rFonts w:ascii="HG丸ｺﾞｼｯｸM-PRO" w:hAnsi="HG丸ｺﾞｼｯｸM-PRO" w:hint="eastAsia"/>
              </w:rPr>
              <w:t>と読む</w:t>
            </w:r>
            <w:r w:rsidR="00731A4E">
              <w:rPr>
                <w:rFonts w:ascii="HG丸ｺﾞｼｯｸM-PRO" w:hAnsi="HG丸ｺﾞｼｯｸM-PRO" w:hint="eastAsia"/>
              </w:rPr>
              <w:t>。入出力のこと。機材の入出力部分をI/OまたはI/O部と言ったりする。</w:t>
            </w:r>
          </w:p>
        </w:tc>
      </w:tr>
      <w:tr w:rsidR="00731A4E" w:rsidRPr="00B0083A" w:rsidTr="002E2EAC">
        <w:trPr>
          <w:jc w:val="center"/>
        </w:trPr>
        <w:tc>
          <w:tcPr>
            <w:tcW w:w="2988" w:type="dxa"/>
            <w:vAlign w:val="center"/>
          </w:tcPr>
          <w:p w:rsidR="00731A4E" w:rsidRDefault="00731A4E" w:rsidP="002E2EAC">
            <w:pPr>
              <w:jc w:val="left"/>
            </w:pPr>
            <w:r>
              <w:rPr>
                <w:rFonts w:hint="eastAsia"/>
              </w:rPr>
              <w:t>LPF(Low Pass Filter)</w:t>
            </w:r>
          </w:p>
        </w:tc>
        <w:tc>
          <w:tcPr>
            <w:tcW w:w="5714" w:type="dxa"/>
          </w:tcPr>
          <w:p w:rsidR="00731A4E" w:rsidRDefault="00731A4E" w:rsidP="00B0083A">
            <w:pPr>
              <w:jc w:val="left"/>
              <w:rPr>
                <w:rFonts w:ascii="HG丸ｺﾞｼｯｸM-PRO" w:hAnsi="HG丸ｺﾞｼｯｸM-PRO"/>
              </w:rPr>
            </w:pPr>
            <w:r>
              <w:rPr>
                <w:rFonts w:ascii="HG丸ｺﾞｼｯｸM-PRO" w:hAnsi="HG丸ｺﾞｼｯｸM-PRO" w:hint="eastAsia"/>
              </w:rPr>
              <w:t>ローパス・フィルター。音声信号の高域をカットするためのフィルターのこと。⇔HPF(Hi Pass Filter)</w:t>
            </w:r>
          </w:p>
        </w:tc>
      </w:tr>
      <w:tr w:rsidR="00731A4E" w:rsidRPr="00B0083A" w:rsidTr="00A546EC">
        <w:trPr>
          <w:trHeight w:val="1643"/>
          <w:jc w:val="center"/>
        </w:trPr>
        <w:tc>
          <w:tcPr>
            <w:tcW w:w="2988" w:type="dxa"/>
            <w:vAlign w:val="center"/>
          </w:tcPr>
          <w:p w:rsidR="00731A4E" w:rsidRDefault="00731A4E" w:rsidP="002E2EAC">
            <w:pPr>
              <w:jc w:val="left"/>
            </w:pPr>
            <w:r>
              <w:rPr>
                <w:rFonts w:hint="eastAsia"/>
              </w:rPr>
              <w:t xml:space="preserve">MC(Master of </w:t>
            </w:r>
            <w:r>
              <w:t>Ceremony</w:t>
            </w:r>
            <w:r>
              <w:rPr>
                <w:rFonts w:hint="eastAsia"/>
              </w:rPr>
              <w:t>)</w:t>
            </w:r>
          </w:p>
        </w:tc>
        <w:tc>
          <w:tcPr>
            <w:tcW w:w="5714" w:type="dxa"/>
          </w:tcPr>
          <w:p w:rsidR="00A546EC" w:rsidRDefault="00A546EC" w:rsidP="00B0083A">
            <w:pPr>
              <w:jc w:val="left"/>
              <w:rPr>
                <w:rFonts w:ascii="HG丸ｺﾞｼｯｸM-PRO" w:hAnsi="HG丸ｺﾞｼｯｸM-PRO"/>
              </w:rPr>
            </w:pPr>
            <w:r>
              <w:rPr>
                <w:rFonts w:ascii="HG丸ｺﾞｼｯｸM-PRO" w:hAnsi="HG丸ｺﾞｼｯｸM-PRO" w:hint="eastAsia"/>
              </w:rPr>
              <w:t>式典の主導者…そう、司会者のこと。最近ではヒップホップでラップを担当するミュージシャンを、MCと呼ぶことも多い。</w:t>
            </w:r>
          </w:p>
          <w:p w:rsidR="00731A4E" w:rsidRDefault="00A546EC" w:rsidP="00B0083A">
            <w:pPr>
              <w:jc w:val="left"/>
              <w:rPr>
                <w:rFonts w:ascii="HG丸ｺﾞｼｯｸM-PRO" w:hAnsi="HG丸ｺﾞｼｯｸM-PRO"/>
              </w:rPr>
            </w:pPr>
            <w:r>
              <w:rPr>
                <w:rFonts w:ascii="HG丸ｺﾞｼｯｸM-PRO" w:hAnsi="HG丸ｺﾞｼｯｸM-PRO" w:hint="eastAsia"/>
              </w:rPr>
              <w:t>また、ミュージシャンが曲間でしゃべることをMCと呼ぶ場合も。</w:t>
            </w:r>
          </w:p>
        </w:tc>
      </w:tr>
      <w:tr w:rsidR="00A546EC" w:rsidRPr="00B0083A" w:rsidTr="002E2EAC">
        <w:trPr>
          <w:jc w:val="center"/>
        </w:trPr>
        <w:tc>
          <w:tcPr>
            <w:tcW w:w="2988" w:type="dxa"/>
            <w:vAlign w:val="center"/>
          </w:tcPr>
          <w:p w:rsidR="00166A89" w:rsidRDefault="00166A89" w:rsidP="002E2EAC">
            <w:pPr>
              <w:jc w:val="left"/>
            </w:pPr>
            <w:r>
              <w:rPr>
                <w:rFonts w:hint="eastAsia"/>
              </w:rPr>
              <w:t>MTR</w:t>
            </w:r>
          </w:p>
          <w:p w:rsidR="00A546EC" w:rsidRDefault="00166A89" w:rsidP="002E2EAC">
            <w:pPr>
              <w:jc w:val="left"/>
            </w:pPr>
            <w:r>
              <w:rPr>
                <w:rFonts w:hint="eastAsia"/>
              </w:rPr>
              <w:t>(Multi-Track Recorder)</w:t>
            </w:r>
          </w:p>
        </w:tc>
        <w:tc>
          <w:tcPr>
            <w:tcW w:w="5714" w:type="dxa"/>
          </w:tcPr>
          <w:p w:rsidR="007C5E25" w:rsidRDefault="00166A89" w:rsidP="007C5E25">
            <w:pPr>
              <w:jc w:val="left"/>
              <w:rPr>
                <w:rFonts w:ascii="HG丸ｺﾞｼｯｸM-PRO" w:hAnsi="HG丸ｺﾞｼｯｸM-PRO"/>
              </w:rPr>
            </w:pPr>
            <w:r>
              <w:rPr>
                <w:rFonts w:ascii="HG丸ｺﾞｼｯｸM-PRO" w:hAnsi="HG丸ｺﾞｼｯｸM-PRO" w:hint="eastAsia"/>
              </w:rPr>
              <w:t>もともとは、マルチトラックを有するアナログ・テープ・レコーダーのこと。ビデオ・テープ</w:t>
            </w:r>
            <w:r w:rsidR="007C5E25">
              <w:rPr>
                <w:rFonts w:ascii="HG丸ｺﾞｼｯｸM-PRO" w:hAnsi="HG丸ｺﾞｼｯｸM-PRO" w:hint="eastAsia"/>
              </w:rPr>
              <w:t>を使用したMTRのALESIS ADATやTASCAM DAシリーズなどはデジタルMTRと呼ばれる。DAWもデジタルMTRの仲間だが、あまりこういう呼び方はしない。</w:t>
            </w:r>
          </w:p>
        </w:tc>
      </w:tr>
      <w:tr w:rsidR="007C5E25" w:rsidRPr="00B0083A" w:rsidTr="00E952E0">
        <w:trPr>
          <w:trHeight w:val="1770"/>
          <w:jc w:val="center"/>
        </w:trPr>
        <w:tc>
          <w:tcPr>
            <w:tcW w:w="2988" w:type="dxa"/>
            <w:vAlign w:val="center"/>
          </w:tcPr>
          <w:p w:rsidR="007C5E25" w:rsidRDefault="007C5E25" w:rsidP="002E2EAC">
            <w:pPr>
              <w:jc w:val="left"/>
            </w:pPr>
            <w:r>
              <w:rPr>
                <w:rFonts w:hint="eastAsia"/>
              </w:rPr>
              <w:t>PAD(</w:t>
            </w:r>
            <w:r>
              <w:rPr>
                <w:rFonts w:hint="eastAsia"/>
              </w:rPr>
              <w:t>パッド</w:t>
            </w:r>
            <w:r>
              <w:rPr>
                <w:rFonts w:hint="eastAsia"/>
              </w:rPr>
              <w:t>)</w:t>
            </w:r>
          </w:p>
        </w:tc>
        <w:tc>
          <w:tcPr>
            <w:tcW w:w="5714" w:type="dxa"/>
          </w:tcPr>
          <w:p w:rsidR="007C5E25" w:rsidRDefault="007C5E25" w:rsidP="007C5E25">
            <w:pPr>
              <w:jc w:val="left"/>
              <w:rPr>
                <w:rFonts w:ascii="HG丸ｺﾞｼｯｸM-PRO" w:hAnsi="HG丸ｺﾞｼｯｸM-PRO"/>
              </w:rPr>
            </w:pPr>
            <w:r>
              <w:rPr>
                <w:rFonts w:ascii="HG丸ｺﾞｼｯｸM-PRO" w:hAnsi="HG丸ｺﾞｼｯｸM-PRO" w:hint="eastAsia"/>
              </w:rPr>
              <w:t>HA(ヘッドアンプ)やマイクロフォンに装備される抵抗のことで、入力する音量が大きく受けきれない際に(いわゆる入力オーバー)、入力信号を20dBや30dB分減衰させるもの。通常はスイッチだが、単体でも存在する。</w:t>
            </w:r>
          </w:p>
        </w:tc>
      </w:tr>
      <w:tr w:rsidR="00E665D4" w:rsidRPr="00B0083A" w:rsidTr="002E2EAC">
        <w:trPr>
          <w:jc w:val="center"/>
        </w:trPr>
        <w:tc>
          <w:tcPr>
            <w:tcW w:w="2988" w:type="dxa"/>
            <w:vAlign w:val="center"/>
          </w:tcPr>
          <w:p w:rsidR="00E665D4" w:rsidRDefault="00E665D4" w:rsidP="002E2EAC">
            <w:pPr>
              <w:jc w:val="left"/>
            </w:pPr>
            <w:r>
              <w:rPr>
                <w:rFonts w:hint="eastAsia"/>
              </w:rPr>
              <w:lastRenderedPageBreak/>
              <w:t>PB(Play Back)</w:t>
            </w:r>
          </w:p>
        </w:tc>
        <w:tc>
          <w:tcPr>
            <w:tcW w:w="5714" w:type="dxa"/>
          </w:tcPr>
          <w:p w:rsidR="00E665D4" w:rsidRDefault="00E665D4" w:rsidP="007C5E25">
            <w:pPr>
              <w:jc w:val="left"/>
              <w:rPr>
                <w:rFonts w:ascii="HG丸ｺﾞｼｯｸM-PRO" w:hAnsi="HG丸ｺﾞｼｯｸM-PRO"/>
              </w:rPr>
            </w:pPr>
            <w:r>
              <w:rPr>
                <w:rFonts w:ascii="HG丸ｺﾞｼｯｸM-PRO" w:hAnsi="HG丸ｺﾞｼｯｸM-PRO" w:hint="eastAsia"/>
              </w:rPr>
              <w:t>Play Backの略。回線表などでは、PBと略されることが多い。</w:t>
            </w:r>
          </w:p>
        </w:tc>
      </w:tr>
      <w:tr w:rsidR="00444028" w:rsidRPr="00B0083A" w:rsidTr="002E2EAC">
        <w:trPr>
          <w:jc w:val="center"/>
        </w:trPr>
        <w:tc>
          <w:tcPr>
            <w:tcW w:w="2988" w:type="dxa"/>
            <w:vAlign w:val="center"/>
          </w:tcPr>
          <w:p w:rsidR="00444028" w:rsidRDefault="00444028" w:rsidP="002E2EAC">
            <w:pPr>
              <w:jc w:val="left"/>
            </w:pPr>
            <w:r>
              <w:rPr>
                <w:rFonts w:hint="eastAsia"/>
              </w:rPr>
              <w:t>SE(Sound Effect)</w:t>
            </w:r>
          </w:p>
        </w:tc>
        <w:tc>
          <w:tcPr>
            <w:tcW w:w="5714" w:type="dxa"/>
          </w:tcPr>
          <w:p w:rsidR="00444028" w:rsidRDefault="00444028" w:rsidP="007C5E25">
            <w:pPr>
              <w:jc w:val="left"/>
              <w:rPr>
                <w:rFonts w:ascii="HG丸ｺﾞｼｯｸM-PRO" w:hAnsi="HG丸ｺﾞｼｯｸM-PRO"/>
              </w:rPr>
            </w:pPr>
            <w:r>
              <w:rPr>
                <w:rFonts w:ascii="HG丸ｺﾞｼｯｸM-PRO" w:hAnsi="HG丸ｺﾞｼｯｸM-PRO" w:hint="eastAsia"/>
              </w:rPr>
              <w:t>効果音のこと。BGM同様にメインの音を邪魔せずに、より一層の効果をつけるためのもの。芝居やミュージカル、ドラマや</w:t>
            </w:r>
            <w:r w:rsidR="00E665D4">
              <w:rPr>
                <w:rFonts w:ascii="HG丸ｺﾞｼｯｸM-PRO" w:hAnsi="HG丸ｺﾞｼｯｸM-PRO" w:hint="eastAsia"/>
              </w:rPr>
              <w:t>映画などでは不可欠。コンサートなどの音楽物では、ミュージシャンの登場時や途中のアタック等で使う。</w:t>
            </w:r>
          </w:p>
        </w:tc>
      </w:tr>
      <w:tr w:rsidR="00E665D4" w:rsidRPr="00B0083A" w:rsidTr="002E2EAC">
        <w:trPr>
          <w:jc w:val="center"/>
        </w:trPr>
        <w:tc>
          <w:tcPr>
            <w:tcW w:w="2988" w:type="dxa"/>
            <w:vAlign w:val="center"/>
          </w:tcPr>
          <w:p w:rsidR="00D41765" w:rsidRDefault="00E665D4" w:rsidP="002E2EAC">
            <w:pPr>
              <w:jc w:val="left"/>
            </w:pPr>
            <w:r>
              <w:rPr>
                <w:rFonts w:hint="eastAsia"/>
              </w:rPr>
              <w:t>SN</w:t>
            </w:r>
            <w:r>
              <w:rPr>
                <w:rFonts w:hint="eastAsia"/>
              </w:rPr>
              <w:t>比</w:t>
            </w:r>
          </w:p>
          <w:p w:rsidR="00E665D4" w:rsidRDefault="00E665D4" w:rsidP="002E2EAC">
            <w:pPr>
              <w:jc w:val="left"/>
            </w:pPr>
            <w:r>
              <w:rPr>
                <w:rFonts w:hint="eastAsia"/>
              </w:rPr>
              <w:t>(Signal to Noise Ratio)</w:t>
            </w:r>
          </w:p>
        </w:tc>
        <w:tc>
          <w:tcPr>
            <w:tcW w:w="5714" w:type="dxa"/>
          </w:tcPr>
          <w:p w:rsidR="00E665D4" w:rsidRDefault="00E665D4" w:rsidP="007C5E25">
            <w:pPr>
              <w:jc w:val="left"/>
              <w:rPr>
                <w:rFonts w:ascii="HG丸ｺﾞｼｯｸM-PRO" w:hAnsi="HG丸ｺﾞｼｯｸM-PRO"/>
              </w:rPr>
            </w:pPr>
            <w:r>
              <w:rPr>
                <w:rFonts w:ascii="HG丸ｺﾞｼｯｸM-PRO" w:hAnsi="HG丸ｺﾞｼｯｸM-PRO" w:hint="eastAsia"/>
              </w:rPr>
              <w:t>シグナル(信号)とノイズ(雑音)の比率をdBで表した値。SN比が大きいほど雑音が少ない。優秀な機器やシステムということになる。</w:t>
            </w:r>
          </w:p>
        </w:tc>
      </w:tr>
      <w:tr w:rsidR="00D41765" w:rsidRPr="00B0083A" w:rsidTr="00D41765">
        <w:trPr>
          <w:jc w:val="center"/>
        </w:trPr>
        <w:tc>
          <w:tcPr>
            <w:tcW w:w="2988" w:type="dxa"/>
            <w:vAlign w:val="center"/>
          </w:tcPr>
          <w:p w:rsidR="00D41765" w:rsidRDefault="00D41765" w:rsidP="002E2EAC">
            <w:pPr>
              <w:jc w:val="left"/>
            </w:pPr>
            <w:r>
              <w:rPr>
                <w:rFonts w:hint="eastAsia"/>
              </w:rPr>
              <w:t>SPL</w:t>
            </w:r>
          </w:p>
          <w:p w:rsidR="00D41765" w:rsidRDefault="00D41765" w:rsidP="002E2EAC">
            <w:pPr>
              <w:jc w:val="left"/>
            </w:pPr>
            <w:r>
              <w:rPr>
                <w:rFonts w:hint="eastAsia"/>
              </w:rPr>
              <w:t>(Sound Pressure Level)</w:t>
            </w:r>
          </w:p>
        </w:tc>
        <w:tc>
          <w:tcPr>
            <w:tcW w:w="5714" w:type="dxa"/>
            <w:vAlign w:val="center"/>
          </w:tcPr>
          <w:p w:rsidR="00D41765" w:rsidRDefault="00D41765" w:rsidP="007C5E25">
            <w:pPr>
              <w:jc w:val="left"/>
              <w:rPr>
                <w:rFonts w:ascii="HG丸ｺﾞｼｯｸM-PRO" w:hAnsi="HG丸ｺﾞｼｯｸM-PRO"/>
              </w:rPr>
            </w:pPr>
            <w:r>
              <w:rPr>
                <w:rFonts w:ascii="HG丸ｺﾞｼｯｸM-PRO" w:hAnsi="HG丸ｺﾞｼｯｸM-PRO" w:hint="eastAsia"/>
              </w:rPr>
              <w:t>音圧レベルのこと。</w:t>
            </w:r>
          </w:p>
        </w:tc>
      </w:tr>
    </w:tbl>
    <w:p w:rsidR="00515EA3" w:rsidRDefault="00515EA3" w:rsidP="002E2EAC">
      <w:pPr>
        <w:ind w:firstLineChars="0" w:firstLine="0"/>
        <w:rPr>
          <w:rFonts w:ascii="HG丸ｺﾞｼｯｸM-PRO" w:hAnsi="HG丸ｺﾞｼｯｸM-PRO"/>
        </w:rPr>
      </w:pPr>
    </w:p>
    <w:p w:rsidR="00825FA6" w:rsidRDefault="00825FA6" w:rsidP="00825FA6">
      <w:pPr>
        <w:pStyle w:val="1"/>
        <w:spacing w:before="173"/>
      </w:pPr>
      <w:r>
        <w:rPr>
          <w:rFonts w:hint="eastAsia"/>
        </w:rPr>
        <w:t>リファレンス</w:t>
      </w:r>
      <w:r>
        <w:rPr>
          <w:rFonts w:hint="eastAsia"/>
        </w:rPr>
        <w:t>CD</w:t>
      </w:r>
      <w:r>
        <w:rPr>
          <w:rFonts w:hint="eastAsia"/>
        </w:rPr>
        <w:t>とは</w:t>
      </w:r>
    </w:p>
    <w:p w:rsidR="00825FA6" w:rsidRPr="00825FA6" w:rsidRDefault="00825FA6" w:rsidP="00825FA6"/>
    <w:p w:rsidR="00825FA6" w:rsidRDefault="00825FA6" w:rsidP="00825FA6">
      <w:r w:rsidRPr="00713341">
        <w:rPr>
          <w:rFonts w:hint="eastAsia"/>
        </w:rPr>
        <w:t>直訳すれば『参考</w:t>
      </w:r>
      <w:r w:rsidRPr="00713341">
        <w:rPr>
          <w:rFonts w:hint="eastAsia"/>
        </w:rPr>
        <w:t>CD</w:t>
      </w:r>
      <w:r w:rsidRPr="00713341">
        <w:rPr>
          <w:rFonts w:hint="eastAsia"/>
        </w:rPr>
        <w:t>』</w:t>
      </w:r>
      <w:r>
        <w:rPr>
          <w:rFonts w:hint="eastAsia"/>
        </w:rPr>
        <w:t>、または</w:t>
      </w:r>
      <w:r>
        <w:rPr>
          <w:rFonts w:hint="eastAsia"/>
        </w:rPr>
        <w:t>PA</w:t>
      </w:r>
      <w:r>
        <w:rPr>
          <w:rFonts w:hint="eastAsia"/>
        </w:rPr>
        <w:t>とかではチューニング</w:t>
      </w:r>
      <w:r>
        <w:rPr>
          <w:rFonts w:hint="eastAsia"/>
        </w:rPr>
        <w:t>CD</w:t>
      </w:r>
      <w:r>
        <w:rPr>
          <w:rFonts w:hint="eastAsia"/>
        </w:rPr>
        <w:t>とか呼ばれたりする。</w:t>
      </w:r>
    </w:p>
    <w:p w:rsidR="00825FA6" w:rsidRDefault="00825FA6" w:rsidP="00825FA6">
      <w:r>
        <w:rPr>
          <w:rFonts w:hint="eastAsia"/>
        </w:rPr>
        <w:t>チューニング用</w:t>
      </w:r>
      <w:r>
        <w:rPr>
          <w:rFonts w:hint="eastAsia"/>
        </w:rPr>
        <w:t>CD</w:t>
      </w:r>
      <w:r>
        <w:rPr>
          <w:rFonts w:hint="eastAsia"/>
        </w:rPr>
        <w:t>もすべての帯域がバランス良く入っている</w:t>
      </w:r>
      <w:r>
        <w:rPr>
          <w:rFonts w:hint="eastAsia"/>
        </w:rPr>
        <w:t>CD</w:t>
      </w:r>
      <w:r>
        <w:rPr>
          <w:rFonts w:hint="eastAsia"/>
        </w:rPr>
        <w:t>を使うのがいい。</w:t>
      </w:r>
      <w:r>
        <w:rPr>
          <w:rFonts w:hint="eastAsia"/>
        </w:rPr>
        <w:t xml:space="preserve"> </w:t>
      </w:r>
    </w:p>
    <w:p w:rsidR="00825FA6" w:rsidRDefault="00825FA6" w:rsidP="00825FA6">
      <w:r>
        <w:rPr>
          <w:rFonts w:hint="eastAsia"/>
        </w:rPr>
        <w:t>自作のコピー</w:t>
      </w:r>
      <w:r>
        <w:rPr>
          <w:rFonts w:hint="eastAsia"/>
        </w:rPr>
        <w:t>CD</w:t>
      </w:r>
      <w:r>
        <w:rPr>
          <w:rFonts w:hint="eastAsia"/>
        </w:rPr>
        <w:t>で音源に</w:t>
      </w:r>
      <w:r>
        <w:rPr>
          <w:rFonts w:hint="eastAsia"/>
        </w:rPr>
        <w:t>MP3</w:t>
      </w:r>
      <w:r>
        <w:rPr>
          <w:rFonts w:hint="eastAsia"/>
        </w:rPr>
        <w:t>を用いてるものは使う意味はない。</w:t>
      </w:r>
      <w:r>
        <w:rPr>
          <w:rFonts w:hint="eastAsia"/>
        </w:rPr>
        <w:t xml:space="preserve"> </w:t>
      </w:r>
      <w:r>
        <w:rPr>
          <w:rFonts w:hint="eastAsia"/>
        </w:rPr>
        <w:t>オリジナルの</w:t>
      </w:r>
      <w:r>
        <w:rPr>
          <w:rFonts w:hint="eastAsia"/>
        </w:rPr>
        <w:t>CD</w:t>
      </w:r>
      <w:r>
        <w:rPr>
          <w:rFonts w:hint="eastAsia"/>
        </w:rPr>
        <w:t>または非圧縮のままコピーした</w:t>
      </w:r>
      <w:r>
        <w:rPr>
          <w:rFonts w:hint="eastAsia"/>
        </w:rPr>
        <w:t>CD</w:t>
      </w:r>
      <w:r>
        <w:rPr>
          <w:rFonts w:hint="eastAsia"/>
        </w:rPr>
        <w:t>を使うことが前提である。</w:t>
      </w:r>
      <w:r>
        <w:rPr>
          <w:rFonts w:hint="eastAsia"/>
        </w:rPr>
        <w:t xml:space="preserve"> </w:t>
      </w:r>
      <w:r>
        <w:rPr>
          <w:rFonts w:hint="eastAsia"/>
        </w:rPr>
        <w:t>また、プロの曲でもいわゆるアイドル等の商業音楽は</w:t>
      </w:r>
      <w:r>
        <w:rPr>
          <w:rFonts w:hint="eastAsia"/>
        </w:rPr>
        <w:t>MP3</w:t>
      </w:r>
      <w:r>
        <w:rPr>
          <w:rFonts w:hint="eastAsia"/>
        </w:rPr>
        <w:t>向けにマスタリングされていたりするのでおすすめできないです。</w:t>
      </w:r>
    </w:p>
    <w:p w:rsidR="00825FA6" w:rsidRPr="00713341" w:rsidRDefault="00825FA6" w:rsidP="00825FA6">
      <w:r>
        <w:rPr>
          <w:rFonts w:hint="eastAsia"/>
        </w:rPr>
        <w:t>また、チューニング専用の</w:t>
      </w:r>
      <w:r>
        <w:rPr>
          <w:rFonts w:hint="eastAsia"/>
        </w:rPr>
        <w:t>CD</w:t>
      </w:r>
      <w:r>
        <w:rPr>
          <w:rFonts w:hint="eastAsia"/>
        </w:rPr>
        <w:t>もありますが、みなさん曲でやることが多いと思います。</w:t>
      </w:r>
    </w:p>
    <w:p w:rsidR="00825FA6" w:rsidRDefault="00825FA6" w:rsidP="00825FA6">
      <w:pPr>
        <w:pStyle w:val="2"/>
      </w:pPr>
      <w:r>
        <w:rPr>
          <w:rFonts w:hint="eastAsia"/>
        </w:rPr>
        <w:t>リファレンス</w:t>
      </w:r>
      <w:r>
        <w:rPr>
          <w:rFonts w:hint="eastAsia"/>
        </w:rPr>
        <w:t>CD</w:t>
      </w:r>
      <w:r>
        <w:rPr>
          <w:rFonts w:hint="eastAsia"/>
        </w:rPr>
        <w:t>の使い方</w:t>
      </w:r>
    </w:p>
    <w:p w:rsidR="00825FA6" w:rsidRPr="00825FA6" w:rsidRDefault="00825FA6" w:rsidP="00825FA6"/>
    <w:p w:rsidR="00825FA6" w:rsidRDefault="00825FA6" w:rsidP="00825FA6">
      <w:r>
        <w:rPr>
          <w:rFonts w:hint="eastAsia"/>
        </w:rPr>
        <w:t>ミキシングで大切なことはいつも使っているスピーカーを最高の状態に保つこと。</w:t>
      </w:r>
    </w:p>
    <w:p w:rsidR="00825FA6" w:rsidRDefault="00825FA6" w:rsidP="00825FA6">
      <w:r>
        <w:rPr>
          <w:rFonts w:hint="eastAsia"/>
        </w:rPr>
        <w:t>そのためには毎朝、聴き込んでいる</w:t>
      </w:r>
      <w:r>
        <w:rPr>
          <w:rFonts w:hint="eastAsia"/>
        </w:rPr>
        <w:t>CD</w:t>
      </w:r>
      <w:r>
        <w:rPr>
          <w:rFonts w:hint="eastAsia"/>
        </w:rPr>
        <w:t>を再生して自分の耳の調子、スピーカー、部屋の調子を理解することが大切です。</w:t>
      </w:r>
    </w:p>
    <w:p w:rsidR="00825FA6" w:rsidRDefault="00825FA6" w:rsidP="00825FA6">
      <w:r>
        <w:rPr>
          <w:rFonts w:hint="eastAsia"/>
        </w:rPr>
        <w:t>体調によって今日は大きく聴こえる、ちょっと抜けが良くないとかチェックする時間はほんの数分で十分です。連続して聴くよりも朝一で聴いて、作業前にもう一度チェックしたり、仕事が終わってからチェックするという方法で良い。</w:t>
      </w:r>
    </w:p>
    <w:p w:rsidR="00825FA6" w:rsidRDefault="00825FA6" w:rsidP="00825FA6">
      <w:r w:rsidRPr="00BF788E">
        <w:rPr>
          <w:rFonts w:hint="eastAsia"/>
        </w:rPr>
        <w:t>毎日聴くことが重要なので自分が好きなジャンルの作品で好きなアーティストの作品で良いと思います。</w:t>
      </w:r>
      <w:r>
        <w:rPr>
          <w:rFonts w:hint="eastAsia"/>
        </w:rPr>
        <w:t>なおかつわかりやすいということが重要。</w:t>
      </w:r>
    </w:p>
    <w:p w:rsidR="00825FA6" w:rsidRDefault="00825FA6" w:rsidP="00825FA6">
      <w:r>
        <w:rPr>
          <w:rFonts w:hint="eastAsia"/>
        </w:rPr>
        <w:t>しかし、定位などをチェックするには音数が少ない曲や</w:t>
      </w:r>
      <w:r>
        <w:rPr>
          <w:rFonts w:hint="eastAsia"/>
        </w:rPr>
        <w:t>Vocal</w:t>
      </w:r>
      <w:r>
        <w:rPr>
          <w:rFonts w:hint="eastAsia"/>
        </w:rPr>
        <w:t>、</w:t>
      </w:r>
      <w:r>
        <w:rPr>
          <w:rFonts w:hint="eastAsia"/>
        </w:rPr>
        <w:t>Kick</w:t>
      </w:r>
      <w:r>
        <w:rPr>
          <w:rFonts w:hint="eastAsia"/>
        </w:rPr>
        <w:t>、</w:t>
      </w:r>
      <w:r>
        <w:rPr>
          <w:rFonts w:hint="eastAsia"/>
        </w:rPr>
        <w:t>Bass</w:t>
      </w:r>
      <w:r>
        <w:rPr>
          <w:rFonts w:hint="eastAsia"/>
        </w:rPr>
        <w:t>、</w:t>
      </w:r>
      <w:r>
        <w:rPr>
          <w:rFonts w:hint="eastAsia"/>
        </w:rPr>
        <w:t>Sn</w:t>
      </w:r>
      <w:r>
        <w:rPr>
          <w:rFonts w:hint="eastAsia"/>
        </w:rPr>
        <w:t>がセンターに定位して、シンセやコーラスなどの</w:t>
      </w:r>
      <w:r>
        <w:rPr>
          <w:rFonts w:hint="eastAsia"/>
        </w:rPr>
        <w:t>LR</w:t>
      </w:r>
      <w:r>
        <w:rPr>
          <w:rFonts w:hint="eastAsia"/>
        </w:rPr>
        <w:t>の定位も比較的そろっている作品が良いと思います。</w:t>
      </w:r>
    </w:p>
    <w:p w:rsidR="00825FA6" w:rsidRDefault="00825FA6" w:rsidP="00825FA6"/>
    <w:p w:rsidR="00825FA6" w:rsidRDefault="00825FA6" w:rsidP="00825FA6"/>
    <w:p w:rsidR="00825FA6" w:rsidRDefault="00825FA6" w:rsidP="00825FA6">
      <w:pPr>
        <w:pStyle w:val="2"/>
      </w:pPr>
      <w:r>
        <w:rPr>
          <w:rFonts w:hint="eastAsia"/>
        </w:rPr>
        <w:lastRenderedPageBreak/>
        <w:t>普段のリファレンス</w:t>
      </w:r>
      <w:r>
        <w:rPr>
          <w:rFonts w:hint="eastAsia"/>
        </w:rPr>
        <w:t>CD</w:t>
      </w:r>
      <w:r>
        <w:rPr>
          <w:rFonts w:hint="eastAsia"/>
        </w:rPr>
        <w:t>の聴き方</w:t>
      </w:r>
    </w:p>
    <w:p w:rsidR="00825FA6" w:rsidRDefault="00825FA6" w:rsidP="00825FA6"/>
    <w:p w:rsidR="00825FA6" w:rsidRDefault="00825FA6" w:rsidP="00825FA6">
      <w:r>
        <w:rPr>
          <w:rFonts w:hint="eastAsia"/>
        </w:rPr>
        <w:t>上記でも書きましたが、今日の耳の調子はどうなのかなどいろいろありますが、リファレンス</w:t>
      </w:r>
      <w:r>
        <w:rPr>
          <w:rFonts w:hint="eastAsia"/>
        </w:rPr>
        <w:t>CD</w:t>
      </w:r>
      <w:r>
        <w:rPr>
          <w:rFonts w:hint="eastAsia"/>
        </w:rPr>
        <w:t>を聴くときに気を付けていることを書いていきます。</w:t>
      </w:r>
    </w:p>
    <w:p w:rsidR="00825FA6" w:rsidRDefault="00825FA6" w:rsidP="00825FA6">
      <w:pPr>
        <w:pStyle w:val="af"/>
        <w:numPr>
          <w:ilvl w:val="0"/>
          <w:numId w:val="20"/>
        </w:numPr>
        <w:ind w:leftChars="0" w:firstLineChars="0"/>
      </w:pPr>
      <w:r>
        <w:rPr>
          <w:rFonts w:hint="eastAsia"/>
        </w:rPr>
        <w:t>まず曲の一つ一つの音の大きさを聴いていきます。</w:t>
      </w:r>
    </w:p>
    <w:p w:rsidR="00825FA6" w:rsidRDefault="00825FA6" w:rsidP="00825FA6">
      <w:pPr>
        <w:pStyle w:val="af"/>
        <w:numPr>
          <w:ilvl w:val="0"/>
          <w:numId w:val="20"/>
        </w:numPr>
        <w:ind w:leftChars="0" w:firstLineChars="0"/>
      </w:pPr>
      <w:r>
        <w:rPr>
          <w:rFonts w:hint="eastAsia"/>
        </w:rPr>
        <w:t>それに加えて、音の大きさの比較をしていきます。例えば、タムとスネアではどっちが大きいかとか、ベースとキックはどっちの方が大きいかとか</w:t>
      </w:r>
    </w:p>
    <w:p w:rsidR="00825FA6" w:rsidRDefault="00825FA6" w:rsidP="00825FA6">
      <w:pPr>
        <w:pStyle w:val="af"/>
        <w:numPr>
          <w:ilvl w:val="0"/>
          <w:numId w:val="20"/>
        </w:numPr>
        <w:ind w:leftChars="0" w:firstLineChars="0"/>
      </w:pPr>
      <w:r>
        <w:rPr>
          <w:rFonts w:hint="eastAsia"/>
        </w:rPr>
        <w:t>昨日と比べて音はどうだったか</w:t>
      </w:r>
    </w:p>
    <w:p w:rsidR="00825FA6" w:rsidRDefault="00825FA6" w:rsidP="00825FA6">
      <w:pPr>
        <w:pStyle w:val="af"/>
        <w:numPr>
          <w:ilvl w:val="0"/>
          <w:numId w:val="20"/>
        </w:numPr>
        <w:ind w:leftChars="0" w:firstLineChars="0"/>
      </w:pPr>
      <w:r>
        <w:rPr>
          <w:rFonts w:hint="eastAsia"/>
        </w:rPr>
        <w:t>また、定位などわからなかったらどの楽器はどのくらいパンが降られているのか</w:t>
      </w:r>
    </w:p>
    <w:p w:rsidR="00825FA6" w:rsidRDefault="00825FA6" w:rsidP="00825FA6">
      <w:r>
        <w:rPr>
          <w:rFonts w:hint="eastAsia"/>
        </w:rPr>
        <w:t>などが挙げられます。</w:t>
      </w:r>
    </w:p>
    <w:p w:rsidR="00825FA6" w:rsidRDefault="00825FA6" w:rsidP="00825FA6"/>
    <w:p w:rsidR="00825FA6" w:rsidRDefault="00825FA6" w:rsidP="00825FA6">
      <w:pPr>
        <w:pStyle w:val="2"/>
      </w:pPr>
      <w:r>
        <w:rPr>
          <w:rFonts w:hint="eastAsia"/>
        </w:rPr>
        <w:t>本番でのリファレンス</w:t>
      </w:r>
      <w:r>
        <w:rPr>
          <w:rFonts w:hint="eastAsia"/>
        </w:rPr>
        <w:t>CD</w:t>
      </w:r>
      <w:r>
        <w:rPr>
          <w:rFonts w:hint="eastAsia"/>
        </w:rPr>
        <w:t>の聴き方</w:t>
      </w:r>
    </w:p>
    <w:p w:rsidR="00825FA6" w:rsidRDefault="00825FA6" w:rsidP="00825FA6"/>
    <w:p w:rsidR="00825FA6" w:rsidRDefault="00825FA6" w:rsidP="00825FA6">
      <w:r>
        <w:rPr>
          <w:rFonts w:hint="eastAsia"/>
        </w:rPr>
        <w:t>29.2</w:t>
      </w:r>
      <w:r>
        <w:rPr>
          <w:rFonts w:hint="eastAsia"/>
        </w:rPr>
        <w:t>でのことを踏まえて、本番で使うスピーカーをフラットにもどしていきます。例えばメインのスピーカーをその曲でならしてこのスピーカーは普段聴いている曲の音とは違うところを探していきます。こんなにタムの音大きくなかったとか、キックのアタックこんなにしてなかったとか異なる点がでてきます。そこを聴き分けるためにもリファレンス</w:t>
      </w:r>
      <w:r>
        <w:rPr>
          <w:rFonts w:hint="eastAsia"/>
        </w:rPr>
        <w:t>CD</w:t>
      </w:r>
      <w:r>
        <w:rPr>
          <w:rFonts w:hint="eastAsia"/>
        </w:rPr>
        <w:t>がある。</w:t>
      </w:r>
    </w:p>
    <w:p w:rsidR="00825FA6" w:rsidRDefault="00825FA6" w:rsidP="00825FA6"/>
    <w:p w:rsidR="00825FA6" w:rsidRDefault="00825FA6" w:rsidP="00825FA6">
      <w:pPr>
        <w:pStyle w:val="2"/>
      </w:pPr>
      <w:r>
        <w:rPr>
          <w:rFonts w:hint="eastAsia"/>
        </w:rPr>
        <w:t>どのような</w:t>
      </w:r>
      <w:r>
        <w:rPr>
          <w:rFonts w:hint="eastAsia"/>
        </w:rPr>
        <w:t>CD</w:t>
      </w:r>
      <w:r>
        <w:rPr>
          <w:rFonts w:hint="eastAsia"/>
        </w:rPr>
        <w:t>を使っているのか</w:t>
      </w:r>
    </w:p>
    <w:p w:rsidR="00825FA6" w:rsidRDefault="00825FA6" w:rsidP="00825FA6"/>
    <w:p w:rsidR="00825FA6" w:rsidRDefault="00825FA6" w:rsidP="00825FA6">
      <w:r>
        <w:rPr>
          <w:rFonts w:hint="eastAsia"/>
        </w:rPr>
        <w:t>これは参考までに書いておきます。必ずしもこれがみんなにとってやりやすい</w:t>
      </w:r>
      <w:r>
        <w:rPr>
          <w:rFonts w:hint="eastAsia"/>
        </w:rPr>
        <w:t>CD</w:t>
      </w:r>
      <w:r>
        <w:rPr>
          <w:rFonts w:hint="eastAsia"/>
        </w:rPr>
        <w:t>とは限らないです。</w:t>
      </w:r>
    </w:p>
    <w:p w:rsidR="00825FA6" w:rsidRDefault="00825FA6" w:rsidP="00825FA6">
      <w:r>
        <w:rPr>
          <w:rFonts w:hint="eastAsia"/>
        </w:rPr>
        <w:t>まずこれは有名な曲です。</w:t>
      </w:r>
    </w:p>
    <w:p w:rsidR="00825FA6" w:rsidRPr="00825FA6" w:rsidRDefault="00825FA6" w:rsidP="00825FA6">
      <w:pPr>
        <w:pStyle w:val="af"/>
        <w:numPr>
          <w:ilvl w:val="0"/>
          <w:numId w:val="21"/>
        </w:numPr>
        <w:ind w:leftChars="0" w:firstLineChars="0"/>
        <w:rPr>
          <w:sz w:val="20"/>
          <w:szCs w:val="20"/>
        </w:rPr>
      </w:pPr>
      <w:r w:rsidRPr="00825FA6">
        <w:rPr>
          <w:rFonts w:hint="eastAsia"/>
          <w:color w:val="FF0000"/>
          <w:sz w:val="20"/>
          <w:szCs w:val="20"/>
        </w:rPr>
        <w:t>下記の</w:t>
      </w:r>
      <w:r w:rsidRPr="00825FA6">
        <w:rPr>
          <w:rFonts w:hint="eastAsia"/>
          <w:color w:val="FF0000"/>
          <w:sz w:val="20"/>
          <w:szCs w:val="20"/>
        </w:rPr>
        <w:t>URL</w:t>
      </w:r>
      <w:r w:rsidRPr="00825FA6">
        <w:rPr>
          <w:rFonts w:hint="eastAsia"/>
          <w:color w:val="FF0000"/>
          <w:sz w:val="20"/>
          <w:szCs w:val="20"/>
        </w:rPr>
        <w:t>の曲を聴く場合必ず</w:t>
      </w:r>
      <w:r w:rsidRPr="00825FA6">
        <w:rPr>
          <w:rFonts w:hint="eastAsia"/>
          <w:color w:val="FF0000"/>
          <w:sz w:val="20"/>
          <w:szCs w:val="20"/>
        </w:rPr>
        <w:t>1080p</w:t>
      </w:r>
      <w:r w:rsidRPr="00825FA6">
        <w:rPr>
          <w:rFonts w:hint="eastAsia"/>
          <w:color w:val="FF0000"/>
          <w:sz w:val="20"/>
          <w:szCs w:val="20"/>
        </w:rPr>
        <w:t>で聴いてください</w:t>
      </w:r>
    </w:p>
    <w:p w:rsidR="00825FA6" w:rsidRPr="00825FA6" w:rsidRDefault="00825FA6" w:rsidP="00825FA6">
      <w:pPr>
        <w:pStyle w:val="af"/>
        <w:numPr>
          <w:ilvl w:val="0"/>
          <w:numId w:val="21"/>
        </w:numPr>
        <w:ind w:leftChars="0" w:firstLineChars="0"/>
        <w:rPr>
          <w:sz w:val="20"/>
          <w:szCs w:val="20"/>
        </w:rPr>
      </w:pPr>
      <w:r>
        <w:rPr>
          <w:rFonts w:hint="eastAsia"/>
          <w:color w:val="FF0000"/>
          <w:sz w:val="20"/>
          <w:szCs w:val="20"/>
        </w:rPr>
        <w:t>1080p</w:t>
      </w:r>
      <w:r>
        <w:rPr>
          <w:rFonts w:hint="eastAsia"/>
          <w:color w:val="FF0000"/>
          <w:sz w:val="20"/>
          <w:szCs w:val="20"/>
        </w:rPr>
        <w:t>ができない曲もあります</w:t>
      </w:r>
    </w:p>
    <w:p w:rsidR="00825FA6" w:rsidRDefault="00825FA6" w:rsidP="00825FA6">
      <w:r>
        <w:rPr>
          <w:rFonts w:hint="eastAsia"/>
        </w:rPr>
        <w:t xml:space="preserve">Donald Fagen </w:t>
      </w:r>
      <w:r>
        <w:rPr>
          <w:rFonts w:hint="eastAsia"/>
        </w:rPr>
        <w:t>『</w:t>
      </w:r>
      <w:r>
        <w:rPr>
          <w:rFonts w:hint="eastAsia"/>
        </w:rPr>
        <w:t>I.G.Y</w:t>
      </w:r>
      <w:r>
        <w:rPr>
          <w:rFonts w:hint="eastAsia"/>
        </w:rPr>
        <w:t>』</w:t>
      </w:r>
    </w:p>
    <w:p w:rsidR="00825FA6" w:rsidRDefault="00825FA6" w:rsidP="00825FA6">
      <w:r w:rsidRPr="0040287A">
        <w:rPr>
          <w:noProof/>
          <w:lang w:bidi="ar-SA"/>
        </w:rPr>
        <w:drawing>
          <wp:inline distT="0" distB="0" distL="0" distR="0" wp14:anchorId="580BF92D" wp14:editId="5E6310DB">
            <wp:extent cx="1685925" cy="1685925"/>
            <wp:effectExtent l="0" t="0" r="9525" b="9525"/>
            <wp:docPr id="422" name="図 422" descr="http://www1.tcue.ac.jp/home1/takamatsu/104483/071109.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tcue.ac.jp/home1/takamatsu/104483/071109.files/image002.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rsidR="00825FA6" w:rsidRDefault="00A745CC" w:rsidP="00825FA6">
      <w:hyperlink r:id="rId73" w:history="1">
        <w:r w:rsidR="00825FA6" w:rsidRPr="00700978">
          <w:rPr>
            <w:rStyle w:val="ab"/>
          </w:rPr>
          <w:t>http://www.listenonrepeat.com/watch/?v=sogYgHlNnqo</w:t>
        </w:r>
      </w:hyperlink>
    </w:p>
    <w:p w:rsidR="00825FA6" w:rsidRDefault="00825FA6" w:rsidP="00825FA6"/>
    <w:p w:rsidR="00825FA6" w:rsidRDefault="00825FA6" w:rsidP="00825FA6">
      <w:pPr>
        <w:ind w:firstLineChars="0" w:firstLine="0"/>
      </w:pPr>
    </w:p>
    <w:p w:rsidR="00825FA6" w:rsidRDefault="00825FA6" w:rsidP="00825FA6">
      <w:r>
        <w:rPr>
          <w:rFonts w:hint="eastAsia"/>
        </w:rPr>
        <w:lastRenderedPageBreak/>
        <w:t>次にこれも使っているエンジニアは多いと思います。</w:t>
      </w:r>
    </w:p>
    <w:p w:rsidR="00825FA6" w:rsidRDefault="00825FA6" w:rsidP="00825FA6">
      <w:r w:rsidRPr="0040287A">
        <w:t>Linda Ronstadt</w:t>
      </w:r>
      <w:r>
        <w:rPr>
          <w:rFonts w:hint="eastAsia"/>
        </w:rPr>
        <w:t xml:space="preserve"> </w:t>
      </w:r>
      <w:r>
        <w:rPr>
          <w:rFonts w:hint="eastAsia"/>
        </w:rPr>
        <w:t>『</w:t>
      </w:r>
      <w:r w:rsidRPr="00132082">
        <w:t>When You Wish Upon a Star</w:t>
      </w:r>
      <w:r>
        <w:rPr>
          <w:rFonts w:hint="eastAsia"/>
        </w:rPr>
        <w:t>』</w:t>
      </w:r>
    </w:p>
    <w:p w:rsidR="00825FA6" w:rsidRDefault="00825FA6" w:rsidP="00825FA6">
      <w:r w:rsidRPr="0040287A">
        <w:rPr>
          <w:noProof/>
          <w:lang w:bidi="ar-SA"/>
        </w:rPr>
        <w:drawing>
          <wp:inline distT="0" distB="0" distL="0" distR="0" wp14:anchorId="198A95C6" wp14:editId="74A09C33">
            <wp:extent cx="1524000" cy="1524000"/>
            <wp:effectExtent l="0" t="0" r="0" b="0"/>
            <wp:docPr id="423" name="図 423" descr="For Sentimental Rea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 Sentimental Reason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825FA6" w:rsidRDefault="00A745CC" w:rsidP="00825FA6">
      <w:hyperlink r:id="rId75" w:history="1">
        <w:r w:rsidR="00825FA6" w:rsidRPr="00700978">
          <w:rPr>
            <w:rStyle w:val="ab"/>
          </w:rPr>
          <w:t>http://www.youtube.com/watch?v=Qk2K_agszxg</w:t>
        </w:r>
      </w:hyperlink>
    </w:p>
    <w:p w:rsidR="00825FA6" w:rsidRDefault="00825FA6" w:rsidP="00825FA6">
      <w:pPr>
        <w:ind w:firstLineChars="0" w:firstLine="0"/>
      </w:pPr>
    </w:p>
    <w:p w:rsidR="00825FA6" w:rsidRDefault="00825FA6" w:rsidP="00825FA6">
      <w:r>
        <w:rPr>
          <w:rFonts w:hint="eastAsia"/>
        </w:rPr>
        <w:t>これも使われていることが多いらしいです。</w:t>
      </w:r>
    </w:p>
    <w:p w:rsidR="00825FA6" w:rsidRDefault="00825FA6" w:rsidP="00825FA6">
      <w:r w:rsidRPr="00FC4921">
        <w:t>Eagles</w:t>
      </w:r>
      <w:r>
        <w:rPr>
          <w:rFonts w:hint="eastAsia"/>
        </w:rPr>
        <w:t xml:space="preserve"> </w:t>
      </w:r>
      <w:r>
        <w:rPr>
          <w:rFonts w:hint="eastAsia"/>
        </w:rPr>
        <w:t>『</w:t>
      </w:r>
      <w:r w:rsidRPr="00FC4921">
        <w:t>Hotel California</w:t>
      </w:r>
      <w:r>
        <w:rPr>
          <w:rFonts w:hint="eastAsia"/>
        </w:rPr>
        <w:t>』</w:t>
      </w:r>
    </w:p>
    <w:p w:rsidR="00825FA6" w:rsidRDefault="00825FA6" w:rsidP="00825FA6">
      <w:r w:rsidRPr="00FC4921">
        <w:rPr>
          <w:noProof/>
          <w:lang w:bidi="ar-SA"/>
        </w:rPr>
        <w:drawing>
          <wp:inline distT="0" distB="0" distL="0" distR="0" wp14:anchorId="50955779" wp14:editId="0C499C0B">
            <wp:extent cx="1676400" cy="1676400"/>
            <wp:effectExtent l="0" t="0" r="0" b="0"/>
            <wp:docPr id="424" name="図 424" descr="http://www1.tcue.ac.jp/home1/takamatsu/104483/071109.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1.tcue.ac.jp/home1/takamatsu/104483/071109.files/image00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825FA6" w:rsidRDefault="00A745CC" w:rsidP="00825FA6">
      <w:hyperlink r:id="rId77" w:history="1">
        <w:r w:rsidR="00825FA6" w:rsidRPr="00700978">
          <w:rPr>
            <w:rStyle w:val="ab"/>
          </w:rPr>
          <w:t>http://www.youtube.com/watch?v=uF8-tk9qGrc</w:t>
        </w:r>
      </w:hyperlink>
    </w:p>
    <w:p w:rsidR="00825FA6" w:rsidRDefault="00825FA6" w:rsidP="00825FA6"/>
    <w:p w:rsidR="00825FA6" w:rsidRDefault="00825FA6" w:rsidP="00825FA6">
      <w:r>
        <w:rPr>
          <w:rFonts w:hint="eastAsia"/>
        </w:rPr>
        <w:t>次は個人的にいいのではないかなと思った</w:t>
      </w:r>
      <w:r>
        <w:rPr>
          <w:rFonts w:hint="eastAsia"/>
        </w:rPr>
        <w:t>CD</w:t>
      </w:r>
      <w:r>
        <w:rPr>
          <w:rFonts w:hint="eastAsia"/>
        </w:rPr>
        <w:t>を挙げておきます。</w:t>
      </w:r>
    </w:p>
    <w:p w:rsidR="00825FA6" w:rsidRDefault="00825FA6" w:rsidP="00825FA6">
      <w:r w:rsidRPr="003F7EF5">
        <w:t>Lisa Loeb</w:t>
      </w:r>
      <w:r>
        <w:rPr>
          <w:rFonts w:hint="eastAsia"/>
        </w:rPr>
        <w:t xml:space="preserve"> </w:t>
      </w:r>
      <w:r>
        <w:rPr>
          <w:rFonts w:hint="eastAsia"/>
        </w:rPr>
        <w:t>『</w:t>
      </w:r>
      <w:r w:rsidRPr="00B2210E">
        <w:t>The Way It Really Is</w:t>
      </w:r>
      <w:r>
        <w:rPr>
          <w:rFonts w:hint="eastAsia"/>
        </w:rPr>
        <w:t>』</w:t>
      </w:r>
    </w:p>
    <w:p w:rsidR="00825FA6" w:rsidRDefault="00825FA6" w:rsidP="00825FA6">
      <w:r w:rsidRPr="00B2210E">
        <w:rPr>
          <w:noProof/>
          <w:lang w:bidi="ar-SA"/>
        </w:rPr>
        <w:drawing>
          <wp:inline distT="0" distB="0" distL="0" distR="0" wp14:anchorId="7EF418BA" wp14:editId="75658364">
            <wp:extent cx="1885950" cy="1873377"/>
            <wp:effectExtent l="0" t="0" r="0" b="0"/>
            <wp:docPr id="425" name="図 425" descr="http://www.geocities.jp/naho823ecosse/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ocities.jp/naho823ecosse/cake.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85950" cy="1873377"/>
                    </a:xfrm>
                    <a:prstGeom prst="rect">
                      <a:avLst/>
                    </a:prstGeom>
                    <a:noFill/>
                    <a:ln>
                      <a:noFill/>
                    </a:ln>
                  </pic:spPr>
                </pic:pic>
              </a:graphicData>
            </a:graphic>
          </wp:inline>
        </w:drawing>
      </w:r>
    </w:p>
    <w:p w:rsidR="00825FA6" w:rsidRDefault="00A745CC" w:rsidP="00825FA6">
      <w:hyperlink r:id="rId79" w:history="1">
        <w:r w:rsidR="00825FA6">
          <w:rPr>
            <w:rStyle w:val="ab"/>
          </w:rPr>
          <w:t>http://www.youtube.com/watch?v=ac9ZtIe-jSU</w:t>
        </w:r>
      </w:hyperlink>
    </w:p>
    <w:p w:rsidR="00825FA6" w:rsidRDefault="00825FA6" w:rsidP="00825FA6">
      <w:r>
        <w:rPr>
          <w:rFonts w:hint="eastAsia"/>
        </w:rPr>
        <w:t>上図のアルバムの中に『</w:t>
      </w:r>
      <w:r>
        <w:rPr>
          <w:rFonts w:hint="eastAsia"/>
        </w:rPr>
        <w:t>Kick Start</w:t>
      </w:r>
      <w:r>
        <w:rPr>
          <w:rFonts w:hint="eastAsia"/>
        </w:rPr>
        <w:t>』という曲もいいと思います。</w:t>
      </w:r>
    </w:p>
    <w:p w:rsidR="00825FA6" w:rsidRDefault="00A745CC" w:rsidP="00825FA6">
      <w:hyperlink r:id="rId80" w:history="1">
        <w:r w:rsidR="00825FA6">
          <w:rPr>
            <w:rStyle w:val="ab"/>
          </w:rPr>
          <w:t>http://www.youtube.com/watch?v=E38SmYbJXzM</w:t>
        </w:r>
      </w:hyperlink>
    </w:p>
    <w:p w:rsidR="00825FA6" w:rsidRPr="003F7EF5" w:rsidRDefault="00825FA6" w:rsidP="00825FA6"/>
    <w:p w:rsidR="00825FA6" w:rsidRDefault="000B09D3" w:rsidP="003027F3">
      <w:pPr>
        <w:pStyle w:val="1"/>
        <w:spacing w:before="173"/>
      </w:pPr>
      <w:r>
        <w:rPr>
          <w:rFonts w:hint="eastAsia"/>
        </w:rPr>
        <w:lastRenderedPageBreak/>
        <w:t>楽器の基礎事項</w:t>
      </w:r>
    </w:p>
    <w:p w:rsidR="000B09D3" w:rsidRDefault="000B09D3" w:rsidP="000B09D3"/>
    <w:p w:rsidR="000B09D3" w:rsidRDefault="000B09D3" w:rsidP="000B09D3">
      <w:pPr>
        <w:pStyle w:val="2"/>
      </w:pPr>
      <w:r w:rsidRPr="000B09D3">
        <w:rPr>
          <w:rFonts w:hint="eastAsia"/>
        </w:rPr>
        <w:t>楽器の種類</w:t>
      </w:r>
    </w:p>
    <w:p w:rsidR="000B09D3" w:rsidRDefault="000B09D3" w:rsidP="000B09D3"/>
    <w:p w:rsidR="000B09D3" w:rsidRDefault="000B09D3" w:rsidP="000B09D3">
      <w:r w:rsidRPr="000B09D3">
        <w:rPr>
          <w:rFonts w:hint="eastAsia"/>
        </w:rPr>
        <w:t>楽器の種類には主に、ドラム、ベース、ギター、キーボード、ヴォーカルとありドラムとベースはリズムを崩さないためにあり、ほかの楽器もそれぞれ役目も違ってくる。また、楽器はこれだけでなく、ツリーチャイムであったりコンガであったりと、様々な楽器があるが今日主に述べていくのは、上記で書いてある</w:t>
      </w:r>
      <w:r w:rsidRPr="000B09D3">
        <w:rPr>
          <w:rFonts w:hint="eastAsia"/>
        </w:rPr>
        <w:t>5</w:t>
      </w:r>
      <w:r w:rsidRPr="000B09D3">
        <w:rPr>
          <w:rFonts w:hint="eastAsia"/>
        </w:rPr>
        <w:t>つの楽器を書いていく。</w:t>
      </w:r>
    </w:p>
    <w:p w:rsidR="000B09D3" w:rsidRDefault="000B09D3" w:rsidP="000B09D3"/>
    <w:p w:rsidR="000B09D3" w:rsidRDefault="000B09D3" w:rsidP="000B09D3">
      <w:pPr>
        <w:pStyle w:val="2"/>
      </w:pPr>
      <w:r w:rsidRPr="000B09D3">
        <w:rPr>
          <w:rFonts w:hint="eastAsia"/>
        </w:rPr>
        <w:t>楽器音の効果を高める方法</w:t>
      </w:r>
    </w:p>
    <w:p w:rsidR="000B09D3" w:rsidRDefault="000B09D3" w:rsidP="000B09D3"/>
    <w:p w:rsidR="000B09D3" w:rsidRDefault="000B09D3" w:rsidP="000B09D3">
      <w:r w:rsidRPr="000B09D3">
        <w:rPr>
          <w:rFonts w:hint="eastAsia"/>
        </w:rPr>
        <w:t>楽器音の効果を高める方法には</w:t>
      </w:r>
      <w:r w:rsidRPr="000B09D3">
        <w:rPr>
          <w:rFonts w:hint="eastAsia"/>
        </w:rPr>
        <w:t>4</w:t>
      </w:r>
      <w:r w:rsidRPr="000B09D3">
        <w:rPr>
          <w:rFonts w:hint="eastAsia"/>
        </w:rPr>
        <w:t>つの方法がある。</w:t>
      </w:r>
      <w:r w:rsidRPr="000B09D3">
        <w:rPr>
          <w:rFonts w:hint="eastAsia"/>
        </w:rPr>
        <w:t>1</w:t>
      </w:r>
      <w:r w:rsidRPr="000B09D3">
        <w:rPr>
          <w:rFonts w:hint="eastAsia"/>
        </w:rPr>
        <w:t>つ目は、イコライザーで音の周波数を変えていく。</w:t>
      </w:r>
      <w:r w:rsidRPr="000B09D3">
        <w:rPr>
          <w:rFonts w:hint="eastAsia"/>
        </w:rPr>
        <w:t>2</w:t>
      </w:r>
      <w:r w:rsidRPr="000B09D3">
        <w:rPr>
          <w:rFonts w:hint="eastAsia"/>
        </w:rPr>
        <w:t>つ目は、コンプレッサーで音を整える。</w:t>
      </w:r>
      <w:r w:rsidRPr="000B09D3">
        <w:rPr>
          <w:rFonts w:hint="eastAsia"/>
        </w:rPr>
        <w:t>3</w:t>
      </w:r>
      <w:r w:rsidRPr="000B09D3">
        <w:rPr>
          <w:rFonts w:hint="eastAsia"/>
        </w:rPr>
        <w:t>つ目は、ゲートで不要な音を取り除く。</w:t>
      </w:r>
      <w:r w:rsidRPr="000B09D3">
        <w:rPr>
          <w:rFonts w:hint="eastAsia"/>
        </w:rPr>
        <w:t>4</w:t>
      </w:r>
      <w:r w:rsidRPr="000B09D3">
        <w:rPr>
          <w:rFonts w:hint="eastAsia"/>
        </w:rPr>
        <w:t>つ目は、空間系のエフェクターを使いその楽器に合った、残響</w:t>
      </w:r>
      <w:r w:rsidRPr="000B09D3">
        <w:rPr>
          <w:rFonts w:hint="eastAsia"/>
        </w:rPr>
        <w:t>(Reverb)</w:t>
      </w:r>
      <w:r w:rsidRPr="000B09D3">
        <w:rPr>
          <w:rFonts w:hint="eastAsia"/>
        </w:rPr>
        <w:t>、エコー</w:t>
      </w:r>
      <w:r w:rsidRPr="000B09D3">
        <w:rPr>
          <w:rFonts w:hint="eastAsia"/>
        </w:rPr>
        <w:t>(Delay)</w:t>
      </w:r>
      <w:r w:rsidRPr="000B09D3">
        <w:rPr>
          <w:rFonts w:hint="eastAsia"/>
        </w:rPr>
        <w:t>で曲や楽器の立体感を出していく。これら</w:t>
      </w:r>
      <w:r w:rsidRPr="000B09D3">
        <w:rPr>
          <w:rFonts w:hint="eastAsia"/>
        </w:rPr>
        <w:t>4</w:t>
      </w:r>
      <w:r w:rsidRPr="000B09D3">
        <w:rPr>
          <w:rFonts w:hint="eastAsia"/>
        </w:rPr>
        <w:t>つの方法を駆使して楽器音の効果を高めていく。</w:t>
      </w:r>
    </w:p>
    <w:p w:rsidR="000B09D3" w:rsidRDefault="000B09D3" w:rsidP="000B09D3"/>
    <w:p w:rsidR="000B09D3" w:rsidRDefault="000B09D3" w:rsidP="000B09D3">
      <w:pPr>
        <w:pStyle w:val="2"/>
      </w:pPr>
      <w:r w:rsidRPr="000B09D3">
        <w:rPr>
          <w:rFonts w:hint="eastAsia"/>
        </w:rPr>
        <w:t>オペレーティング・ミックス</w:t>
      </w:r>
    </w:p>
    <w:p w:rsidR="000B09D3" w:rsidRDefault="000B09D3" w:rsidP="000B09D3"/>
    <w:p w:rsidR="000B09D3" w:rsidRDefault="000B09D3" w:rsidP="000B09D3">
      <w:r>
        <w:rPr>
          <w:rFonts w:hint="eastAsia"/>
        </w:rPr>
        <w:t>オペレーティングは、よくライブに行くと後ろの方でミキサーを操作している。そのミキサーを操作する人をオペレーターといい、その曲を操作（オペレーティング）することによって、各楽器のバランスや、楽器音の効果を高めているのだ。</w:t>
      </w:r>
    </w:p>
    <w:p w:rsidR="000B09D3" w:rsidRDefault="000B09D3" w:rsidP="000B09D3">
      <w:r>
        <w:rPr>
          <w:rFonts w:hint="eastAsia"/>
        </w:rPr>
        <w:t>ミックスは、上記でミキサーという言葉が出てきたがその機材を使って、一つ一つの楽器の音をマイクで録って、音を混ぜて一つの音楽にするということだ。</w:t>
      </w:r>
    </w:p>
    <w:p w:rsidR="000B09D3" w:rsidRDefault="000B09D3" w:rsidP="000B09D3"/>
    <w:p w:rsidR="000B09D3" w:rsidRDefault="000D2897" w:rsidP="000D2897">
      <w:pPr>
        <w:pStyle w:val="2"/>
      </w:pPr>
      <w:r>
        <w:rPr>
          <w:rFonts w:hint="eastAsia"/>
        </w:rPr>
        <w:t>音作りに関して</w:t>
      </w:r>
    </w:p>
    <w:p w:rsidR="000B09D3" w:rsidRDefault="000B09D3" w:rsidP="000B09D3"/>
    <w:p w:rsidR="000B09D3" w:rsidRDefault="000D2897" w:rsidP="000B09D3">
      <w:r>
        <w:rPr>
          <w:rFonts w:hint="eastAsia"/>
        </w:rPr>
        <w:t xml:space="preserve">　これから述べていく方法はあくまで一つの方法に過ぎない。</w:t>
      </w:r>
      <w:r>
        <w:rPr>
          <w:rFonts w:hint="eastAsia"/>
        </w:rPr>
        <w:t>EQ</w:t>
      </w:r>
      <w:r>
        <w:rPr>
          <w:rFonts w:hint="eastAsia"/>
        </w:rPr>
        <w:t>に頼りすぎて悪い音になったり、何もいじらない方がいい音がするときだってある。また、プロとかでも音とか常にどういう音を目指していますかとか雑誌のインタビューに書かれていることは、誰もが、楽器本来の音が出せるようにしてるということを耳にする。だがしかしメタルとかだとキックを固くしたいとかあると思う。そういうときは、楽器本来の音にまずはしてから、そこから固い音にしていくほうが理想的だ。</w:t>
      </w:r>
    </w:p>
    <w:p w:rsidR="000B09D3" w:rsidRDefault="000D2897" w:rsidP="000B09D3">
      <w:r>
        <w:rPr>
          <w:rFonts w:hint="eastAsia"/>
        </w:rPr>
        <w:t>アドバンの卓の人たちは作られた音を目指して</w:t>
      </w:r>
      <w:r>
        <w:rPr>
          <w:rFonts w:hint="eastAsia"/>
        </w:rPr>
        <w:t>EQ</w:t>
      </w:r>
      <w:r>
        <w:rPr>
          <w:rFonts w:hint="eastAsia"/>
        </w:rPr>
        <w:t>を</w:t>
      </w:r>
      <w:r w:rsidR="00317799">
        <w:rPr>
          <w:rFonts w:hint="eastAsia"/>
        </w:rPr>
        <w:t>触</w:t>
      </w:r>
      <w:r>
        <w:rPr>
          <w:rFonts w:hint="eastAsia"/>
        </w:rPr>
        <w:t>る</w:t>
      </w:r>
      <w:r w:rsidR="00317799">
        <w:rPr>
          <w:rFonts w:hint="eastAsia"/>
        </w:rPr>
        <w:t>人が多いが、その音の作り方はやはり違うのだ。もとの楽器の音を知らないで音を作ってしまうからどんどん気持ち悪い音になってしまう。だから、</w:t>
      </w:r>
      <w:r w:rsidR="00317799" w:rsidRPr="00317799">
        <w:rPr>
          <w:rFonts w:hint="eastAsia"/>
          <w:highlight w:val="yellow"/>
        </w:rPr>
        <w:t>楽器本来の音と</w:t>
      </w:r>
      <w:r w:rsidR="00317799" w:rsidRPr="00317799">
        <w:rPr>
          <w:rFonts w:hint="eastAsia"/>
          <w:highlight w:val="yellow"/>
        </w:rPr>
        <w:t>EQ</w:t>
      </w:r>
      <w:r w:rsidR="00317799" w:rsidRPr="00317799">
        <w:rPr>
          <w:rFonts w:hint="eastAsia"/>
          <w:highlight w:val="yellow"/>
        </w:rPr>
        <w:t>で作</w:t>
      </w:r>
      <w:r w:rsidR="00317799">
        <w:rPr>
          <w:rFonts w:hint="eastAsia"/>
          <w:highlight w:val="yellow"/>
        </w:rPr>
        <w:t>られ</w:t>
      </w:r>
      <w:r w:rsidR="00317799" w:rsidRPr="00317799">
        <w:rPr>
          <w:rFonts w:hint="eastAsia"/>
          <w:highlight w:val="yellow"/>
        </w:rPr>
        <w:t>た音</w:t>
      </w:r>
      <w:r w:rsidR="00317799">
        <w:rPr>
          <w:rFonts w:hint="eastAsia"/>
        </w:rPr>
        <w:t>どちらも知っておくことが重要だ。</w:t>
      </w:r>
    </w:p>
    <w:p w:rsidR="000B09D3" w:rsidRDefault="000B09D3" w:rsidP="000B09D3">
      <w:pPr>
        <w:pStyle w:val="1"/>
        <w:spacing w:before="173"/>
      </w:pPr>
      <w:r>
        <w:rPr>
          <w:rFonts w:hint="eastAsia"/>
        </w:rPr>
        <w:lastRenderedPageBreak/>
        <w:t>ドラムの音作り</w:t>
      </w:r>
    </w:p>
    <w:p w:rsidR="000B09D3" w:rsidRDefault="000B09D3" w:rsidP="000B09D3"/>
    <w:p w:rsidR="000B09D3" w:rsidRDefault="000B09D3" w:rsidP="000B09D3">
      <w:pPr>
        <w:pStyle w:val="2"/>
      </w:pPr>
      <w:r>
        <w:rPr>
          <w:rFonts w:hint="eastAsia"/>
        </w:rPr>
        <w:t>キック・ドラム</w:t>
      </w:r>
    </w:p>
    <w:p w:rsidR="000B09D3" w:rsidRDefault="000B09D3" w:rsidP="000B09D3"/>
    <w:p w:rsidR="000B09D3" w:rsidRDefault="000B09D3" w:rsidP="000B09D3">
      <w:r>
        <w:rPr>
          <w:rFonts w:hint="eastAsia"/>
        </w:rPr>
        <w:t>キックには、よくコンプレッサーをかけるが、これには二つの理由がある。まず一つ目は、コンプレッサーをかけると独特の締まった音になるからである。コンプレッサーを深くかけていくと、「ふとんを叩いたような音」になる。試しに手でふとんを叩くと、場所や叩き方によって、かなりキックらしいいい音がする。キックにコンプレッサーをかければ、このような音を自在に作れる。キックにコンプレッサーをかける二つ目の理由は、音量差がない安定した低音成分を得られるからである。キックとベースと並んで、低音部つまり音楽の土台となる部分を作るところなので、ここの音量が大きくなったり小さくなったりして不安定だと、音楽そのものが聴きづらくなってしまうわけだ。勿論プレイヤーが巧くなれば、音量差は少なくなってくるので、コンプレッサーはあまり必要がない。しかし、プレイヤーの技量がない時に、コンプレッサーで、音量差をある程度なくす。コンプレッサーの必要性は、一度</w:t>
      </w:r>
      <w:r>
        <w:rPr>
          <w:rFonts w:hint="eastAsia"/>
        </w:rPr>
        <w:t>MTR</w:t>
      </w:r>
      <w:r>
        <w:rPr>
          <w:rFonts w:hint="eastAsia"/>
        </w:rPr>
        <w:t>に録音したキックの音だけを聴いてみるとよくわかるだろう。</w:t>
      </w:r>
    </w:p>
    <w:p w:rsidR="000B09D3" w:rsidRDefault="000B09D3" w:rsidP="000B09D3">
      <w:r>
        <w:rPr>
          <w:rFonts w:hint="eastAsia"/>
        </w:rPr>
        <w:t>強めにコンプレッサーをかけた後に、アタックを強調する音作り（高音域の強調）をすると、シンバルやスネアの音がかぶってくる。この音のかぶりを無くすため、ゲートが使われる。もともとキックの音は楽器側でかなりミュートして、余韻のない音にしてあるのが普通なので、ゲートのセッティングはそれほど難しくはない。</w:t>
      </w:r>
    </w:p>
    <w:p w:rsidR="000B09D3" w:rsidRDefault="000B09D3" w:rsidP="000B09D3">
      <w:r>
        <w:rPr>
          <w:rFonts w:hint="eastAsia"/>
        </w:rPr>
        <w:t>空間系エフェクターのリバーブなどのエフェクトは、昔あまりかけることはなかったのだが、最近ではリバーブタイムを短めにしたリバーブをかけることもよくある。また、アーリーリフレクションもよく使う。がらっと音が変わるといった感じではないが、キックのリアルな感じを出すことができる。また最近は、低周波発振器（</w:t>
      </w:r>
      <w:r>
        <w:rPr>
          <w:rFonts w:hint="eastAsia"/>
        </w:rPr>
        <w:t>LFO = Low Frequency Oscilator</w:t>
      </w:r>
      <w:r>
        <w:rPr>
          <w:rFonts w:hint="eastAsia"/>
        </w:rPr>
        <w:t>）にゲートをつないで、キックの音でコントロールしたり、オートディオトリガー対応の音源を同時に鳴らしたりして、低音やアタックを強調することがある。</w:t>
      </w:r>
    </w:p>
    <w:p w:rsidR="000B09D3" w:rsidRDefault="000B09D3" w:rsidP="000B09D3">
      <w:r>
        <w:rPr>
          <w:rFonts w:hint="eastAsia"/>
        </w:rPr>
        <w:t>3.1.1</w:t>
      </w:r>
      <w:r>
        <w:rPr>
          <w:rFonts w:hint="eastAsia"/>
        </w:rPr>
        <w:t>キックの</w:t>
      </w:r>
      <w:r>
        <w:rPr>
          <w:rFonts w:hint="eastAsia"/>
        </w:rPr>
        <w:t>EQ</w:t>
      </w:r>
      <w:r>
        <w:rPr>
          <w:rFonts w:hint="eastAsia"/>
        </w:rPr>
        <w:t>ポイント</w:t>
      </w:r>
    </w:p>
    <w:p w:rsidR="000B09D3" w:rsidRDefault="000B09D3" w:rsidP="000B09D3">
      <w:r>
        <w:rPr>
          <w:rFonts w:hint="eastAsia"/>
        </w:rPr>
        <w:t>これは以下の図のキック・ドラムのイコライジングを参照して説明を行う。</w:t>
      </w:r>
    </w:p>
    <w:p w:rsidR="000B09D3" w:rsidRDefault="000B09D3" w:rsidP="000B09D3">
      <w:r>
        <w:rPr>
          <w:rFonts w:hint="eastAsia"/>
        </w:rPr>
        <w:t>ハイパスフィルタ（</w:t>
      </w:r>
      <w:r>
        <w:rPr>
          <w:rFonts w:hint="eastAsia"/>
        </w:rPr>
        <w:t>HPF =High Pass Filter</w:t>
      </w:r>
      <w:r>
        <w:rPr>
          <w:rFonts w:hint="eastAsia"/>
        </w:rPr>
        <w:t>）は</w:t>
      </w:r>
      <w:r>
        <w:rPr>
          <w:rFonts w:hint="eastAsia"/>
        </w:rPr>
        <w:t>20Hz</w:t>
      </w:r>
      <w:r>
        <w:rPr>
          <w:rFonts w:hint="eastAsia"/>
        </w:rPr>
        <w:t>位にとどめておく。</w:t>
      </w:r>
    </w:p>
    <w:p w:rsidR="000B09D3" w:rsidRDefault="000B09D3" w:rsidP="000B09D3">
      <w:r>
        <w:rPr>
          <w:rFonts w:hint="eastAsia"/>
        </w:rPr>
        <w:t>イコライジングについては、ミキサーのパラメトリック・イコライザーで音を作ってもいいが、グラフィックイコライザーの数に余裕があれば、キックのインプットチャンネルにグラフィックイコライザーをインサートすると、細かい音作りができる。この場合はあまり素子数が多いと使いにくいので、オクターブイコライザー</w:t>
      </w:r>
      <w:r>
        <w:rPr>
          <w:rFonts w:hint="eastAsia"/>
        </w:rPr>
        <w:t>(</w:t>
      </w:r>
      <w:r>
        <w:rPr>
          <w:rFonts w:hint="eastAsia"/>
        </w:rPr>
        <w:t>調整できる周波数が</w:t>
      </w:r>
      <w:r>
        <w:rPr>
          <w:rFonts w:hint="eastAsia"/>
        </w:rPr>
        <w:t>1</w:t>
      </w:r>
      <w:r>
        <w:rPr>
          <w:rFonts w:hint="eastAsia"/>
        </w:rPr>
        <w:t>オクターブおきのグラフィックイコライザー。</w:t>
      </w:r>
      <w:r>
        <w:rPr>
          <w:rFonts w:hint="eastAsia"/>
        </w:rPr>
        <w:t>10</w:t>
      </w:r>
      <w:r>
        <w:rPr>
          <w:rFonts w:hint="eastAsia"/>
        </w:rPr>
        <w:t>素子ぐらい</w:t>
      </w:r>
      <w:r>
        <w:rPr>
          <w:rFonts w:hint="eastAsia"/>
        </w:rPr>
        <w:t>)</w:t>
      </w:r>
      <w:r>
        <w:rPr>
          <w:rFonts w:hint="eastAsia"/>
        </w:rPr>
        <w:t>がベスト。大きいスピーカーで、大きい音で聞くと体感的に感じる部分が</w:t>
      </w:r>
      <w:r>
        <w:rPr>
          <w:rFonts w:hint="eastAsia"/>
        </w:rPr>
        <w:t>60Hz</w:t>
      </w:r>
      <w:r>
        <w:rPr>
          <w:rFonts w:hint="eastAsia"/>
        </w:rPr>
        <w:t>近辺、私が体感的な音を作る場合</w:t>
      </w:r>
      <w:r>
        <w:rPr>
          <w:rFonts w:hint="eastAsia"/>
        </w:rPr>
        <w:t>50Hz</w:t>
      </w:r>
      <w:r>
        <w:rPr>
          <w:rFonts w:hint="eastAsia"/>
        </w:rPr>
        <w:t>をブーストしてあげるとより良い体感的に感じる音が作れる。また、通常の低域の迫力の部分は</w:t>
      </w:r>
      <w:r>
        <w:rPr>
          <w:rFonts w:hint="eastAsia"/>
        </w:rPr>
        <w:t>100Hz</w:t>
      </w:r>
      <w:r>
        <w:rPr>
          <w:rFonts w:hint="eastAsia"/>
        </w:rPr>
        <w:t>近辺にある。この辺りの周波数は、スピーカーや音量などによって聞こえ方がかなり変わってくるので注意が必要だ。スペクトラムアナライザーで視覚的に確認するのも</w:t>
      </w:r>
      <w:r>
        <w:rPr>
          <w:rFonts w:hint="eastAsia"/>
        </w:rPr>
        <w:lastRenderedPageBreak/>
        <w:t>一つの方法である。中音域の</w:t>
      </w:r>
      <w:r>
        <w:rPr>
          <w:rFonts w:hint="eastAsia"/>
        </w:rPr>
        <w:t>200~500Hz</w:t>
      </w:r>
      <w:r>
        <w:rPr>
          <w:rFonts w:hint="eastAsia"/>
        </w:rPr>
        <w:t>辺りはカットしてやると、音にしまりが出てくるが、あまりやりすぎると音量感がなくなってしまう。</w:t>
      </w:r>
      <w:r>
        <w:rPr>
          <w:rFonts w:hint="eastAsia"/>
        </w:rPr>
        <w:t>1kHz</w:t>
      </w:r>
      <w:r>
        <w:rPr>
          <w:rFonts w:hint="eastAsia"/>
        </w:rPr>
        <w:t>近辺は余りいじらないことが多いが、ブーストすると「皮の音」を強調できる。また、</w:t>
      </w:r>
      <w:r>
        <w:rPr>
          <w:rFonts w:hint="eastAsia"/>
        </w:rPr>
        <w:t>4kHz</w:t>
      </w:r>
      <w:r>
        <w:rPr>
          <w:rFonts w:hint="eastAsia"/>
        </w:rPr>
        <w:t>近辺の音は張りに影響する部分でここをブーストするとかなりヌケが良くなるが、下品な音にもなりやすい。今風の音</w:t>
      </w:r>
      <w:r w:rsidRPr="00613D95">
        <w:rPr>
          <w:rFonts w:ascii="HG丸ｺﾞｼｯｸM-PRO" w:hAnsi="HG丸ｺﾞｼｯｸM-PRO"/>
          <w:noProof/>
          <w:lang w:bidi="ar-SA"/>
        </w:rPr>
        <mc:AlternateContent>
          <mc:Choice Requires="wpg">
            <w:drawing>
              <wp:anchor distT="0" distB="0" distL="114300" distR="114300" simplePos="0" relativeHeight="251993088" behindDoc="0" locked="0" layoutInCell="1" allowOverlap="1" wp14:anchorId="52D1B776" wp14:editId="52780308">
                <wp:simplePos x="0" y="0"/>
                <wp:positionH relativeFrom="column">
                  <wp:posOffset>1310005</wp:posOffset>
                </wp:positionH>
                <wp:positionV relativeFrom="paragraph">
                  <wp:posOffset>1191895</wp:posOffset>
                </wp:positionV>
                <wp:extent cx="2657475" cy="1219835"/>
                <wp:effectExtent l="0" t="0" r="9525" b="0"/>
                <wp:wrapTopAndBottom/>
                <wp:docPr id="426" name="グループ化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7475" cy="1219835"/>
                          <a:chOff x="0" y="0"/>
                          <a:chExt cx="2657475" cy="1219835"/>
                        </a:xfrm>
                      </wpg:grpSpPr>
                      <pic:pic xmlns:pic="http://schemas.openxmlformats.org/drawingml/2006/picture">
                        <pic:nvPicPr>
                          <pic:cNvPr id="427" name="図 427"/>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656936" cy="940280"/>
                          </a:xfrm>
                          <a:prstGeom prst="rect">
                            <a:avLst/>
                          </a:prstGeom>
                        </pic:spPr>
                      </pic:pic>
                      <wps:wsp>
                        <wps:cNvPr id="428" name="テキスト ボックス 428"/>
                        <wps:cNvSpPr txBox="1"/>
                        <wps:spPr>
                          <a:xfrm>
                            <a:off x="0" y="1000125"/>
                            <a:ext cx="2657475" cy="219710"/>
                          </a:xfrm>
                          <a:prstGeom prst="rect">
                            <a:avLst/>
                          </a:prstGeom>
                          <a:solidFill>
                            <a:prstClr val="white"/>
                          </a:solidFill>
                          <a:ln>
                            <a:noFill/>
                          </a:ln>
                          <a:effectLst/>
                        </wps:spPr>
                        <wps:txbx>
                          <w:txbxContent>
                            <w:p w:rsidR="000D2897" w:rsidRPr="00FC09A4" w:rsidRDefault="000D2897" w:rsidP="000B09D3">
                              <w:pPr>
                                <w:pStyle w:val="af2"/>
                                <w:ind w:firstLine="211"/>
                                <w:rPr>
                                  <w:noProof/>
                                  <w:szCs w:val="24"/>
                                </w:rPr>
                              </w:pPr>
                              <w:r>
                                <w:rPr>
                                  <w:rFonts w:hint="eastAsia"/>
                                </w:rPr>
                                <w:t>図</w:t>
                              </w:r>
                              <w:r>
                                <w:rPr>
                                  <w:rFonts w:hint="eastAsia"/>
                                </w:rPr>
                                <w:t>9</w:t>
                              </w:r>
                              <w:r>
                                <w:rPr>
                                  <w:rFonts w:hint="eastAsia"/>
                                </w:rPr>
                                <w:t xml:space="preserve">　キックのイコライジング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グループ化 426" o:spid="_x0000_s1615" style="position:absolute;left:0;text-align:left;margin-left:103.15pt;margin-top:93.85pt;width:209.25pt;height:96.05pt;z-index:251993088" coordsize="26574,12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">
                <v:shape id="図 427" o:spid="_x0000_s1616" type="#_x0000_t75" style="position:absolute;width:26569;height:9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dRfbFAAAA3AAAAA8AAABkcnMvZG93bnJldi54bWxEj0FrAjEUhO9C/0N4Qm+a1ZYqq1FKRahe&#10;itaD3p6b52Zx87K7SXX990YQehxm5htmOm9tKS7U+MKxgkE/AUGcOV1wrmD3u+yNQfiArLF0TApu&#10;5GE+e+lMMdXuyhu6bEMuIoR9igpMCFUqpc8MWfR9VxFH7+QaiyHKJpe6wWuE21IOk+RDWiw4Lhis&#10;6MtQdt7+WQX1xh7Xq9ovDbqfUb3Y82pxeFPqtdt+TkAEasN/+Nn+1grehyN4nIlHQM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3UX2xQAAANwAAAAPAAAAAAAAAAAAAAAA&#10;AJ8CAABkcnMvZG93bnJldi54bWxQSwUGAAAAAAQABAD3AAAAkQMAAAAA&#10;">
                  <v:imagedata r:id="rId82" o:title=""/>
                  <v:path arrowok="t"/>
                </v:shape>
                <v:shape id="テキスト ボックス 428" o:spid="_x0000_s1617" type="#_x0000_t202" style="position:absolute;top:10001;width:26574;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alMMA&#10;AADcAAAADwAAAGRycy9kb3ducmV2LnhtbERPz2vCMBS+D/Y/hDfYZWg6V0SqUUQ22LzIOi/eHs2z&#10;qTYvJUm1++/NQfD48f1erAbbigv50DhW8D7OQBBXTjdcK9j/fY1mIEJE1tg6JgX/FGC1fH5aYKHd&#10;lX/pUsZapBAOBSowMXaFlKEyZDGMXUecuKPzFmOCvpba4zWF21ZOsmwqLTacGgx2tDFUncveKtjl&#10;h51564+f23X+4X/2/WZ6qkulXl+G9RxEpCE+xHf3t1aQT9LadCYd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valMMAAADcAAAADwAAAAAAAAAAAAAAAACYAgAAZHJzL2Rv&#10;d25yZXYueG1sUEsFBgAAAAAEAAQA9QAAAIgDAAAAAA==&#10;" stroked="f">
                  <v:textbox style="mso-fit-shape-to-text:t" inset="0,0,0,0">
                    <w:txbxContent>
                      <w:p w:rsidR="000D2897" w:rsidRPr="00FC09A4" w:rsidRDefault="000D2897" w:rsidP="000B09D3">
                        <w:pPr>
                          <w:pStyle w:val="af2"/>
                          <w:ind w:firstLine="211"/>
                          <w:rPr>
                            <w:noProof/>
                            <w:szCs w:val="24"/>
                          </w:rPr>
                        </w:pPr>
                        <w:r>
                          <w:rPr>
                            <w:rFonts w:hint="eastAsia"/>
                          </w:rPr>
                          <w:t>図</w:t>
                        </w:r>
                        <w:r>
                          <w:rPr>
                            <w:rFonts w:hint="eastAsia"/>
                          </w:rPr>
                          <w:t>9</w:t>
                        </w:r>
                        <w:r>
                          <w:rPr>
                            <w:rFonts w:hint="eastAsia"/>
                          </w:rPr>
                          <w:t xml:space="preserve">　キックのイコライジング</w:t>
                        </w:r>
                      </w:p>
                    </w:txbxContent>
                  </v:textbox>
                </v:shape>
                <w10:wrap type="topAndBottom"/>
              </v:group>
            </w:pict>
          </mc:Fallback>
        </mc:AlternateContent>
      </w:r>
      <w:r>
        <w:rPr>
          <w:rFonts w:hint="eastAsia"/>
        </w:rPr>
        <w:t>の</w:t>
      </w:r>
      <w:r>
        <w:rPr>
          <w:rFonts w:hint="eastAsia"/>
        </w:rPr>
        <w:t>EQ</w:t>
      </w:r>
      <w:r>
        <w:rPr>
          <w:rFonts w:hint="eastAsia"/>
        </w:rPr>
        <w:t>ポイントは</w:t>
      </w:r>
      <w:r>
        <w:rPr>
          <w:rFonts w:hint="eastAsia"/>
        </w:rPr>
        <w:t>8kHz</w:t>
      </w:r>
      <w:r>
        <w:rPr>
          <w:rFonts w:hint="eastAsia"/>
        </w:rPr>
        <w:t>近辺。高域はここをブーストするだけでよいことも多い。</w:t>
      </w:r>
    </w:p>
    <w:p w:rsidR="000B09D3" w:rsidRDefault="000B09D3" w:rsidP="000B09D3"/>
    <w:p w:rsidR="009C103F" w:rsidRPr="009C103F" w:rsidRDefault="009C103F" w:rsidP="00FA1C21">
      <w:pPr>
        <w:pStyle w:val="3"/>
      </w:pPr>
      <w:r w:rsidRPr="009C103F">
        <w:rPr>
          <w:rFonts w:hint="eastAsia"/>
        </w:rPr>
        <w:t>エフェクトのポイント</w:t>
      </w:r>
    </w:p>
    <w:p w:rsidR="009C103F" w:rsidRPr="009C103F" w:rsidRDefault="009C103F" w:rsidP="009C103F">
      <w:pPr>
        <w:ind w:firstLineChars="0" w:firstLine="0"/>
        <w:rPr>
          <w:rFonts w:ascii="HG丸ｺﾞｼｯｸM-PRO" w:hAnsi="HG丸ｺﾞｼｯｸM-PRO"/>
          <w:sz w:val="24"/>
        </w:rPr>
      </w:pPr>
    </w:p>
    <w:p w:rsidR="009C103F" w:rsidRPr="009C103F" w:rsidRDefault="00540C86" w:rsidP="00FA1C21">
      <w:pPr>
        <w:pStyle w:val="4"/>
      </w:pPr>
      <w:r w:rsidRPr="00540C86">
        <w:rPr>
          <w:rFonts w:hint="eastAsia"/>
        </w:rPr>
        <w:t>ゲート</w:t>
      </w:r>
    </w:p>
    <w:p w:rsidR="009C103F" w:rsidRPr="009C103F" w:rsidRDefault="009C103F" w:rsidP="009C103F">
      <w:pPr>
        <w:ind w:firstLineChars="0"/>
        <w:rPr>
          <w:rFonts w:ascii="HG丸ｺﾞｼｯｸM-PRO" w:hAnsi="HG丸ｺﾞｼｯｸM-PRO"/>
          <w:szCs w:val="21"/>
        </w:rPr>
      </w:pPr>
      <w:r w:rsidRPr="009C103F">
        <w:rPr>
          <w:rFonts w:ascii="HG丸ｺﾞｼｯｸM-PRO" w:hAnsi="HG丸ｺﾞｼｯｸM-PRO" w:hint="eastAsia"/>
          <w:szCs w:val="21"/>
        </w:rPr>
        <w:t>音量の大小も比較的小さいので、ほかの物に比べてかなり強力にかけても（</w:t>
      </w:r>
      <w:r w:rsidRPr="009C103F">
        <w:rPr>
          <w:rFonts w:ascii="HG丸ｺﾞｼｯｸM-PRO" w:hAnsi="HG丸ｺﾞｼｯｸM-PRO"/>
          <w:szCs w:val="21"/>
        </w:rPr>
        <w:t>RATIO</w:t>
      </w:r>
      <w:r w:rsidRPr="009C103F">
        <w:rPr>
          <w:rFonts w:ascii="HG丸ｺﾞｼｯｸM-PRO" w:hAnsi="HG丸ｺﾞｼｯｸM-PRO" w:hint="eastAsia"/>
          <w:szCs w:val="21"/>
        </w:rPr>
        <w:t>を深くとっても）いいが、スレッショルドは甘めに設定する。目安としてはスネアの音でゲートが開かなければよしとする。ゲートの開く時間は、主に</w:t>
      </w:r>
      <w:r w:rsidRPr="009C103F">
        <w:rPr>
          <w:rFonts w:ascii="HG丸ｺﾞｼｯｸM-PRO" w:hAnsi="HG丸ｺﾞｼｯｸM-PRO"/>
          <w:szCs w:val="21"/>
        </w:rPr>
        <w:t>RELEASE</w:t>
      </w:r>
      <w:r w:rsidRPr="009C103F">
        <w:rPr>
          <w:rFonts w:ascii="HG丸ｺﾞｼｯｸM-PRO" w:hAnsi="HG丸ｺﾞｼｯｸM-PRO" w:hint="eastAsia"/>
          <w:szCs w:val="21"/>
        </w:rPr>
        <w:t>で調整し、</w:t>
      </w:r>
      <w:r w:rsidRPr="009C103F">
        <w:rPr>
          <w:rFonts w:ascii="HG丸ｺﾞｼｯｸM-PRO" w:hAnsi="HG丸ｺﾞｼｯｸM-PRO"/>
          <w:szCs w:val="21"/>
        </w:rPr>
        <w:t>HOLD</w:t>
      </w:r>
      <w:r w:rsidRPr="009C103F">
        <w:rPr>
          <w:rFonts w:ascii="HG丸ｺﾞｼｯｸM-PRO" w:hAnsi="HG丸ｺﾞｼｯｸM-PRO" w:hint="eastAsia"/>
          <w:szCs w:val="21"/>
        </w:rPr>
        <w:t>は短めにする。たまに「ぷちっ」といったノイズが入ることがあるが、その場合は</w:t>
      </w:r>
      <w:r w:rsidRPr="009C103F">
        <w:rPr>
          <w:rFonts w:ascii="HG丸ｺﾞｼｯｸM-PRO" w:hAnsi="HG丸ｺﾞｼｯｸM-PRO"/>
          <w:szCs w:val="21"/>
        </w:rPr>
        <w:t>RATIO</w:t>
      </w:r>
      <w:r w:rsidRPr="009C103F">
        <w:rPr>
          <w:rFonts w:ascii="HG丸ｺﾞｼｯｸM-PRO" w:hAnsi="HG丸ｺﾞｼｯｸM-PRO" w:hint="eastAsia"/>
          <w:szCs w:val="21"/>
        </w:rPr>
        <w:t>を少し弱めにするか、音に影響を与えない程度に</w:t>
      </w:r>
      <w:r w:rsidRPr="009C103F">
        <w:rPr>
          <w:rFonts w:ascii="HG丸ｺﾞｼｯｸM-PRO" w:hAnsi="HG丸ｺﾞｼｯｸM-PRO"/>
          <w:szCs w:val="21"/>
        </w:rPr>
        <w:t>ATTACK</w:t>
      </w:r>
      <w:r w:rsidRPr="009C103F">
        <w:rPr>
          <w:rFonts w:ascii="HG丸ｺﾞｼｯｸM-PRO" w:hAnsi="HG丸ｺﾞｼｯｸM-PRO" w:hint="eastAsia"/>
          <w:szCs w:val="21"/>
        </w:rPr>
        <w:t>を回避できることが多い。</w:t>
      </w:r>
    </w:p>
    <w:p w:rsidR="009C103F" w:rsidRPr="009C103F" w:rsidRDefault="009C103F" w:rsidP="00FA1C21">
      <w:pPr>
        <w:pStyle w:val="4"/>
      </w:pPr>
      <w:r w:rsidRPr="009C103F">
        <w:rPr>
          <w:rFonts w:hint="eastAsia"/>
        </w:rPr>
        <w:t>コンプレッサー</w:t>
      </w:r>
    </w:p>
    <w:p w:rsidR="009C103F" w:rsidRPr="009C103F" w:rsidRDefault="009C103F" w:rsidP="009C103F">
      <w:pPr>
        <w:ind w:firstLineChars="0" w:firstLine="0"/>
        <w:rPr>
          <w:rFonts w:ascii="HG丸ｺﾞｼｯｸM-PRO" w:hAnsi="HG丸ｺﾞｼｯｸM-PRO"/>
          <w:sz w:val="24"/>
        </w:rPr>
      </w:pPr>
    </w:p>
    <w:p w:rsidR="009C103F" w:rsidRPr="009C103F" w:rsidRDefault="009C103F" w:rsidP="009C103F">
      <w:pPr>
        <w:ind w:firstLineChars="0"/>
        <w:rPr>
          <w:rFonts w:ascii="HG丸ｺﾞｼｯｸM-PRO" w:hAnsi="HG丸ｺﾞｼｯｸM-PRO"/>
        </w:rPr>
      </w:pPr>
      <w:r w:rsidRPr="009C103F">
        <w:rPr>
          <w:rFonts w:ascii="HG丸ｺﾞｼｯｸM-PRO" w:hAnsi="HG丸ｺﾞｼｯｸM-PRO"/>
        </w:rPr>
        <w:t>RATIO</w:t>
      </w:r>
      <w:r w:rsidRPr="009C103F">
        <w:rPr>
          <w:rFonts w:ascii="HG丸ｺﾞｼｯｸM-PRO" w:hAnsi="HG丸ｺﾞｼｯｸM-PRO" w:hint="eastAsia"/>
        </w:rPr>
        <w:t>を</w:t>
      </w:r>
      <w:r w:rsidRPr="009C103F">
        <w:rPr>
          <w:rFonts w:ascii="HG丸ｺﾞｼｯｸM-PRO" w:hAnsi="HG丸ｺﾞｼｯｸM-PRO"/>
        </w:rPr>
        <w:t>4:1</w:t>
      </w:r>
      <w:r w:rsidRPr="009C103F">
        <w:rPr>
          <w:rFonts w:ascii="HG丸ｺﾞｼｯｸM-PRO" w:hAnsi="HG丸ｺﾞｼｯｸM-PRO" w:hint="eastAsia"/>
        </w:rPr>
        <w:t>程度、ピーク時－</w:t>
      </w:r>
      <w:r w:rsidRPr="009C103F">
        <w:rPr>
          <w:rFonts w:ascii="HG丸ｺﾞｼｯｸM-PRO" w:hAnsi="HG丸ｺﾞｼｯｸM-PRO"/>
        </w:rPr>
        <w:t>5db</w:t>
      </w:r>
      <w:r w:rsidRPr="009C103F">
        <w:rPr>
          <w:rFonts w:ascii="HG丸ｺﾞｼｯｸM-PRO" w:hAnsi="HG丸ｺﾞｼｯｸM-PRO" w:hint="eastAsia"/>
        </w:rPr>
        <w:t>程度のかけ方が無難（</w:t>
      </w:r>
      <w:r w:rsidRPr="009C103F">
        <w:rPr>
          <w:rFonts w:ascii="HG丸ｺﾞｼｯｸM-PRO" w:hAnsi="HG丸ｺﾞｼｯｸM-PRO"/>
        </w:rPr>
        <w:t>ATTACK</w:t>
      </w:r>
      <w:r w:rsidRPr="009C103F">
        <w:rPr>
          <w:rFonts w:ascii="HG丸ｺﾞｼｯｸM-PRO" w:hAnsi="HG丸ｺﾞｼｯｸM-PRO" w:hint="eastAsia"/>
        </w:rPr>
        <w:t>は最短にして</w:t>
      </w:r>
      <w:r w:rsidRPr="009C103F">
        <w:rPr>
          <w:rFonts w:ascii="HG丸ｺﾞｼｯｸM-PRO" w:hAnsi="HG丸ｺﾞｼｯｸM-PRO"/>
        </w:rPr>
        <w:t>RELEASE</w:t>
      </w:r>
      <w:r w:rsidRPr="009C103F">
        <w:rPr>
          <w:rFonts w:ascii="HG丸ｺﾞｼｯｸM-PRO" w:hAnsi="HG丸ｺﾞｼｯｸM-PRO" w:hint="eastAsia"/>
        </w:rPr>
        <w:t>は</w:t>
      </w:r>
      <w:r w:rsidRPr="009C103F">
        <w:rPr>
          <w:rFonts w:ascii="HG丸ｺﾞｼｯｸM-PRO" w:hAnsi="HG丸ｺﾞｼｯｸM-PRO"/>
        </w:rPr>
        <w:t>300ms</w:t>
      </w:r>
      <w:r w:rsidRPr="009C103F">
        <w:rPr>
          <w:rFonts w:ascii="HG丸ｺﾞｼｯｸM-PRO" w:hAnsi="HG丸ｺﾞｼｯｸM-PRO" w:hint="eastAsia"/>
        </w:rPr>
        <w:t>位だろう）。</w:t>
      </w:r>
    </w:p>
    <w:p w:rsidR="009C103F" w:rsidRDefault="009C103F" w:rsidP="000B09D3"/>
    <w:p w:rsidR="00CB423E" w:rsidRPr="00CB423E" w:rsidRDefault="00CB423E" w:rsidP="00FA1C21">
      <w:pPr>
        <w:pStyle w:val="4"/>
      </w:pPr>
      <w:r w:rsidRPr="00CB423E">
        <w:rPr>
          <w:rFonts w:hint="eastAsia"/>
        </w:rPr>
        <w:t>ゲートリバーブ・リバーブ</w:t>
      </w:r>
    </w:p>
    <w:p w:rsidR="00CB423E" w:rsidRPr="00CB423E" w:rsidRDefault="00CB423E" w:rsidP="00CB423E"/>
    <w:p w:rsidR="00CB423E" w:rsidRPr="00CB423E" w:rsidRDefault="00CB423E" w:rsidP="00CB423E">
      <w:r w:rsidRPr="00CB423E">
        <w:rPr>
          <w:rFonts w:hint="eastAsia"/>
        </w:rPr>
        <w:t>ゲートリバーブの作り方は、</w:t>
      </w:r>
      <w:r w:rsidRPr="00CB423E">
        <w:t>HOLD</w:t>
      </w:r>
      <w:r w:rsidRPr="00CB423E">
        <w:rPr>
          <w:rFonts w:hint="eastAsia"/>
        </w:rPr>
        <w:t>と</w:t>
      </w:r>
      <w:r w:rsidRPr="00CB423E">
        <w:t>RELEASE</w:t>
      </w:r>
      <w:r w:rsidRPr="00CB423E">
        <w:rPr>
          <w:rFonts w:hint="eastAsia"/>
        </w:rPr>
        <w:t>を短く設定するのがコツである。リバーブは、リバーブタイムを普通にすると音が濁ってしまうが、あまり短くしても金属的な音が耳につくだけなので、リバーブタイムは</w:t>
      </w:r>
      <w:r w:rsidRPr="00CB423E">
        <w:t>1.5</w:t>
      </w:r>
      <w:r w:rsidRPr="00CB423E">
        <w:rPr>
          <w:rFonts w:hint="eastAsia"/>
        </w:rPr>
        <w:t>秒程度にして、音量的にさりげなくかけるのがいい。</w:t>
      </w:r>
    </w:p>
    <w:p w:rsidR="00CB423E" w:rsidRPr="00CB423E" w:rsidRDefault="00CB423E" w:rsidP="00CB423E">
      <w:pPr>
        <w:pStyle w:val="2"/>
      </w:pPr>
      <w:r w:rsidRPr="00CB423E">
        <w:rPr>
          <w:rFonts w:hint="eastAsia"/>
        </w:rPr>
        <w:t>スネアドラム</w:t>
      </w:r>
    </w:p>
    <w:p w:rsidR="00CB423E" w:rsidRPr="00CB423E" w:rsidRDefault="00CB423E" w:rsidP="00CB423E"/>
    <w:p w:rsidR="00CB423E" w:rsidRPr="00CB423E" w:rsidRDefault="00CB423E" w:rsidP="00CB423E">
      <w:r w:rsidRPr="00CB423E">
        <w:rPr>
          <w:rFonts w:hint="eastAsia"/>
        </w:rPr>
        <w:t>最近はスネアを集音するときに、表と裏、</w:t>
      </w:r>
      <w:r w:rsidRPr="00CB423E">
        <w:t>2</w:t>
      </w:r>
      <w:r w:rsidRPr="00CB423E">
        <w:rPr>
          <w:rFonts w:hint="eastAsia"/>
        </w:rPr>
        <w:t>本マイクを立てることが多い。その場合はまず表の音から作る。表の音には、キックと同じ理由からコンプレッサーとゲートを使用することが多い。ゲートを使う際には、スネアのゲートが開いたときと閉じたときで、ハイハットの音の音質や音量に違和感がでないように気を付けなければならない。スネアの裏のマイクは、スナッピ（響線）専用のマイクと思えばいい。だからスナッピの音を強調す</w:t>
      </w:r>
      <w:r w:rsidRPr="00CB423E">
        <w:rPr>
          <w:rFonts w:hint="eastAsia"/>
        </w:rPr>
        <w:lastRenderedPageBreak/>
        <w:t>るために大胆にローカットをいれて、（それだけで聴くと耳の痛くなる音を作って）ぢわぢわと表の音と混ぜて、ちょうどいいところで止める。理論的に考えると、裏の音は表の音に対して逆相になっているので、よく専門書などには「スネアの裏側のマイクは位相を逆にしてミックスする」などと書いてある。またスネアにリバーブをすこしかけるだけで「プロのような音」になる。このときのリバーブはプレートよりもホールタイプの方が迫力があっておすすめだ。またスネアを表からしか集音しなかった場合は、短めのゲートリバーブなどを、スネアのスナッピの音の代わりとして使うと、いい感じになる。</w:t>
      </w:r>
    </w:p>
    <w:p w:rsidR="00CB423E" w:rsidRPr="00CB423E" w:rsidRDefault="00CB423E" w:rsidP="00CB423E">
      <w:pPr>
        <w:pStyle w:val="3"/>
      </w:pPr>
      <w:r w:rsidRPr="00CB423E">
        <w:rPr>
          <w:rFonts w:hint="eastAsia"/>
        </w:rPr>
        <w:t>スネアドラムの</w:t>
      </w:r>
      <w:r w:rsidRPr="00CB423E">
        <w:t>EQ</w:t>
      </w:r>
      <w:r w:rsidRPr="00CB423E">
        <w:rPr>
          <w:rFonts w:hint="eastAsia"/>
        </w:rPr>
        <w:t>ポイント</w:t>
      </w:r>
    </w:p>
    <w:p w:rsidR="00CB423E" w:rsidRPr="00CB423E" w:rsidRDefault="00CB423E" w:rsidP="00CB423E"/>
    <w:p w:rsidR="00CB423E" w:rsidRPr="00CB423E" w:rsidRDefault="00CB423E" w:rsidP="00CB423E">
      <w:r w:rsidRPr="00CB423E">
        <w:rPr>
          <w:rFonts w:hint="eastAsia"/>
        </w:rPr>
        <w:t>これは以下の図</w:t>
      </w:r>
      <w:r>
        <w:rPr>
          <w:rFonts w:hint="eastAsia"/>
        </w:rPr>
        <w:t>10</w:t>
      </w:r>
      <w:r w:rsidRPr="00CB423E">
        <w:rPr>
          <w:rFonts w:hint="eastAsia"/>
        </w:rPr>
        <w:t>のスネアドラムのイコライジングを参照して説明を行う。</w:t>
      </w:r>
    </w:p>
    <w:p w:rsidR="00CB423E" w:rsidRPr="00CB423E" w:rsidRDefault="00CB423E" w:rsidP="00CB423E">
      <w:r w:rsidRPr="00CB423E">
        <w:rPr>
          <w:rFonts w:hint="eastAsia"/>
        </w:rPr>
        <w:t>ハイパスフィルタは、</w:t>
      </w:r>
      <w:r w:rsidRPr="00CB423E">
        <w:t>50Hz</w:t>
      </w:r>
      <w:r w:rsidRPr="00CB423E">
        <w:rPr>
          <w:rFonts w:hint="eastAsia"/>
        </w:rPr>
        <w:t>から</w:t>
      </w:r>
      <w:r w:rsidRPr="00CB423E">
        <w:t>150Hz</w:t>
      </w:r>
      <w:r w:rsidRPr="00CB423E">
        <w:rPr>
          <w:rFonts w:hint="eastAsia"/>
        </w:rPr>
        <w:t>位にする。イコライジングは、まず下手にいろいろなポイントをイコライジングする前に、シェルビングで</w:t>
      </w:r>
      <w:r w:rsidRPr="00CB423E">
        <w:t>10kHz</w:t>
      </w:r>
      <w:r w:rsidRPr="00CB423E">
        <w:rPr>
          <w:rFonts w:hint="eastAsia"/>
        </w:rPr>
        <w:t>を少しブーストしてみよう。それだけで結構使える音になるはずだ。細かい音作りをしたい時は、ミキサーのイコライザーで音を作ってもいいが、グラフィックイコライザーがあれば、スネアのチャンネルにインサートしたほうが音作りはしやすい。太さを強調したい場合は</w:t>
      </w:r>
      <w:r w:rsidRPr="00CB423E">
        <w:t>100Hz</w:t>
      </w:r>
      <w:r w:rsidRPr="00CB423E">
        <w:rPr>
          <w:rFonts w:hint="eastAsia"/>
        </w:rPr>
        <w:t>～</w:t>
      </w:r>
      <w:r w:rsidRPr="00CB423E">
        <w:t>200Hz</w:t>
      </w:r>
      <w:r w:rsidRPr="00CB423E">
        <w:rPr>
          <w:rFonts w:hint="eastAsia"/>
        </w:rPr>
        <w:t>をブースト。アタックを強調したい時は</w:t>
      </w:r>
      <w:r w:rsidRPr="00CB423E">
        <w:t>2kHz</w:t>
      </w:r>
      <w:r w:rsidRPr="00CB423E">
        <w:rPr>
          <w:rFonts w:hint="eastAsia"/>
        </w:rPr>
        <w:t>近辺をブーストしてみよう。</w:t>
      </w:r>
      <w:r w:rsidRPr="00CB423E">
        <w:t>1kHz</w:t>
      </w:r>
      <w:r w:rsidRPr="00CB423E">
        <w:rPr>
          <w:rFonts w:hint="eastAsia"/>
        </w:rPr>
        <w:t>近辺をカットすると締まりのでることが多いが、キックやタムの「中抜き」のような効果はない。逆にリムショット（スティックをヘッドの上にねかせて、スティックの腹でスネアのリムを</w:t>
      </w:r>
      <w:r w:rsidRPr="00CB423E">
        <w:t xml:space="preserve"> </w:t>
      </w:r>
      <w:r w:rsidRPr="00CB423E">
        <w:rPr>
          <w:rFonts w:hint="eastAsia"/>
        </w:rPr>
        <w:t>打つ奏法。「コン」といった感じの音で、静かな曲想の部分に多用される）の暖かい「木の音」は、その辺りがポイントなので、リムショットのある曲の場合は</w:t>
      </w:r>
      <w:r w:rsidRPr="00CB423E">
        <w:t xml:space="preserve"> </w:t>
      </w:r>
      <w:r w:rsidRPr="00CB423E">
        <w:rPr>
          <w:rFonts w:hint="eastAsia"/>
        </w:rPr>
        <w:t>このポイントはカットしない方がいい。チャンネル数と精神的な余裕があれば、スネアのトラックをパラレル接続をして、通常時とリムショット用のチャンネルを作り、個別にイコライジングやエフェクトを行なうという方法もある。変な共鳴（コーンといった音）が入ってしまっている場合は、録音の失敗なのだが、大体</w:t>
      </w:r>
      <w:r w:rsidRPr="00CB423E">
        <w:t>500Hz</w:t>
      </w:r>
      <w:r w:rsidRPr="00CB423E">
        <w:rPr>
          <w:rFonts w:hint="eastAsia"/>
        </w:rPr>
        <w:t>近辺をイコライザーでカットすると、気にならなくなることがあるので試してみるといいだろう。</w:t>
      </w:r>
    </w:p>
    <w:p w:rsidR="00CB423E" w:rsidRPr="00CB423E" w:rsidRDefault="00CB423E" w:rsidP="00CB423E">
      <w:pPr>
        <w:pStyle w:val="3"/>
      </w:pPr>
      <w:r w:rsidRPr="00CB423E">
        <w:rPr>
          <w:noProof/>
          <w:lang w:bidi="ar-SA"/>
        </w:rPr>
        <mc:AlternateContent>
          <mc:Choice Requires="wpg">
            <w:drawing>
              <wp:anchor distT="0" distB="0" distL="114300" distR="114300" simplePos="0" relativeHeight="251995136" behindDoc="0" locked="0" layoutInCell="1" allowOverlap="1" wp14:anchorId="44379EF4" wp14:editId="24D9D86D">
                <wp:simplePos x="0" y="0"/>
                <wp:positionH relativeFrom="column">
                  <wp:posOffset>1386205</wp:posOffset>
                </wp:positionH>
                <wp:positionV relativeFrom="paragraph">
                  <wp:posOffset>55245</wp:posOffset>
                </wp:positionV>
                <wp:extent cx="2657475" cy="1224280"/>
                <wp:effectExtent l="0" t="0" r="9525" b="0"/>
                <wp:wrapTopAndBottom/>
                <wp:docPr id="429" name="グループ化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7475" cy="1224280"/>
                          <a:chOff x="0" y="0"/>
                          <a:chExt cx="2657475" cy="1224280"/>
                        </a:xfrm>
                      </wpg:grpSpPr>
                      <pic:pic xmlns:pic="http://schemas.openxmlformats.org/drawingml/2006/picture">
                        <pic:nvPicPr>
                          <pic:cNvPr id="430" name="図 430"/>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652765" cy="944545"/>
                          </a:xfrm>
                          <a:prstGeom prst="rect">
                            <a:avLst/>
                          </a:prstGeom>
                        </pic:spPr>
                      </pic:pic>
                      <wps:wsp>
                        <wps:cNvPr id="431" name="テキスト ボックス 431"/>
                        <wps:cNvSpPr txBox="1"/>
                        <wps:spPr>
                          <a:xfrm>
                            <a:off x="0" y="1004570"/>
                            <a:ext cx="2657475" cy="219710"/>
                          </a:xfrm>
                          <a:prstGeom prst="rect">
                            <a:avLst/>
                          </a:prstGeom>
                          <a:solidFill>
                            <a:prstClr val="white"/>
                          </a:solidFill>
                          <a:ln>
                            <a:noFill/>
                          </a:ln>
                          <a:effectLst/>
                        </wps:spPr>
                        <wps:txbx>
                          <w:txbxContent>
                            <w:p w:rsidR="000D2897" w:rsidRPr="004A3C84" w:rsidRDefault="000D2897" w:rsidP="00CB423E">
                              <w:pPr>
                                <w:pStyle w:val="af2"/>
                                <w:ind w:firstLine="211"/>
                              </w:pPr>
                              <w:r>
                                <w:rPr>
                                  <w:rFonts w:hint="eastAsia"/>
                                </w:rPr>
                                <w:t>図</w:t>
                              </w:r>
                              <w:r>
                                <w:rPr>
                                  <w:rFonts w:hint="eastAsia"/>
                                </w:rPr>
                                <w:t>10</w:t>
                              </w:r>
                              <w:r>
                                <w:rPr>
                                  <w:rFonts w:hint="eastAsia"/>
                                </w:rPr>
                                <w:t>スネアドラムのイコライジング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グループ化 429" o:spid="_x0000_s1618" style="position:absolute;left:0;text-align:left;margin-left:109.15pt;margin-top:4.35pt;width:209.25pt;height:96.4pt;z-index:251995136" coordsize="26574,12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">
                <v:shape id="図 430" o:spid="_x0000_s1619" type="#_x0000_t75" style="position:absolute;width:26527;height:9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2+irAAAAA3AAAAA8AAABkcnMvZG93bnJldi54bWxET81qAjEQvgu+QxjBi9SsVUvZGsUWlOJN&#10;7QNMkzFZ3EzWTarr2zcHwePH979Ydb4WV2pjFVjBZFyAINbBVGwV/Bw3L+8gYkI2WAcmBXeKsFr2&#10;ewssTbjxnq6HZEUO4ViiApdSU0oZtSOPcRwa4sydQusxZdhaaVq85XBfy9eieJMeK84NDhv6cqTP&#10;hz+vwOz0Rfu0DaNw+rzMtxPrfmur1HDQrT9AJOrSU/xwfxsFs2men8/kIyC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bb6KsAAAADcAAAADwAAAAAAAAAAAAAAAACfAgAA&#10;ZHJzL2Rvd25yZXYueG1sUEsFBgAAAAAEAAQA9wAAAIwDAAAAAA==&#10;">
                  <v:imagedata r:id="rId84" o:title=""/>
                  <v:path arrowok="t"/>
                </v:shape>
                <v:shape id="テキスト ボックス 431" o:spid="_x0000_s1620" type="#_x0000_t202" style="position:absolute;top:10045;width:26574;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l1MYA&#10;AADcAAAADwAAAGRycy9kb3ducmV2LnhtbESPQWsCMRSE74X+h/AKvRTNWhcpq1FEWmi9iFsv3h6b&#10;52bt5mVJsrr996ZQ8DjMzDfMYjXYVlzIh8axgsk4A0FcOd1wreDw/TF6AxEissbWMSn4pQCr5ePD&#10;AgvtrrynSxlrkSAcClRgYuwKKUNlyGIYu444eSfnLcYkfS21x2uC21a+ZtlMWmw4LRjsaGOo+il7&#10;q2CXH3fmpT+9b9f51H8d+s3sXJdKPT8N6zmISEO8h//bn1pBPp3A35l0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l1MYAAADcAAAADwAAAAAAAAAAAAAAAACYAgAAZHJz&#10;L2Rvd25yZXYueG1sUEsFBgAAAAAEAAQA9QAAAIsDAAAAAA==&#10;" stroked="f">
                  <v:textbox style="mso-fit-shape-to-text:t" inset="0,0,0,0">
                    <w:txbxContent>
                      <w:p w:rsidR="000D2897" w:rsidRPr="004A3C84" w:rsidRDefault="000D2897" w:rsidP="00CB423E">
                        <w:pPr>
                          <w:pStyle w:val="af2"/>
                          <w:ind w:firstLine="211"/>
                        </w:pPr>
                        <w:r>
                          <w:rPr>
                            <w:rFonts w:hint="eastAsia"/>
                          </w:rPr>
                          <w:t>図</w:t>
                        </w:r>
                        <w:r>
                          <w:rPr>
                            <w:rFonts w:hint="eastAsia"/>
                          </w:rPr>
                          <w:t>10</w:t>
                        </w:r>
                        <w:r>
                          <w:rPr>
                            <w:rFonts w:hint="eastAsia"/>
                          </w:rPr>
                          <w:t>スネアドラムのイコライジング</w:t>
                        </w:r>
                      </w:p>
                    </w:txbxContent>
                  </v:textbox>
                </v:shape>
                <w10:wrap type="topAndBottom"/>
              </v:group>
            </w:pict>
          </mc:Fallback>
        </mc:AlternateContent>
      </w:r>
      <w:r w:rsidRPr="00CB423E">
        <w:rPr>
          <w:rFonts w:hint="eastAsia"/>
        </w:rPr>
        <w:t>エフェクトのポイント</w:t>
      </w:r>
    </w:p>
    <w:p w:rsidR="00CB423E" w:rsidRPr="00CB423E" w:rsidRDefault="00CB423E" w:rsidP="00CB423E"/>
    <w:p w:rsidR="00CB423E" w:rsidRPr="00CB423E" w:rsidRDefault="00CB423E" w:rsidP="002C72C5">
      <w:pPr>
        <w:pStyle w:val="4"/>
      </w:pPr>
      <w:r w:rsidRPr="00CB423E">
        <w:rPr>
          <w:rFonts w:hint="eastAsia"/>
        </w:rPr>
        <w:t>ゲート</w:t>
      </w:r>
    </w:p>
    <w:p w:rsidR="00CB423E" w:rsidRPr="00CB423E" w:rsidRDefault="00CB423E" w:rsidP="00CB423E"/>
    <w:p w:rsidR="00CB423E" w:rsidRPr="00CB423E" w:rsidRDefault="00CB423E" w:rsidP="00CB423E">
      <w:r w:rsidRPr="00CB423E">
        <w:rPr>
          <w:rFonts w:hint="eastAsia"/>
        </w:rPr>
        <w:t>スネアの音は、はっきりとして余韻もあまりないため、タムなどに比べると各つまみの設定はそれほど難しくない。ただし普通スネアのすぐ近くにハイハットが</w:t>
      </w:r>
      <w:r w:rsidRPr="00CB423E">
        <w:t xml:space="preserve"> </w:t>
      </w:r>
      <w:r w:rsidRPr="00CB423E">
        <w:rPr>
          <w:rFonts w:hint="eastAsia"/>
        </w:rPr>
        <w:t>あるので、</w:t>
      </w:r>
      <w:r w:rsidRPr="00CB423E">
        <w:t>RANGE</w:t>
      </w:r>
      <w:r w:rsidRPr="00CB423E">
        <w:rPr>
          <w:rFonts w:hint="eastAsia"/>
        </w:rPr>
        <w:t>をあまり深く取ると、ゲートが開いた時と閉じた時のハイハットの音量差が、か</w:t>
      </w:r>
      <w:r w:rsidRPr="00CB423E">
        <w:rPr>
          <w:rFonts w:hint="eastAsia"/>
        </w:rPr>
        <w:lastRenderedPageBreak/>
        <w:t>なり大きくなってしまい違和感がでるので、</w:t>
      </w:r>
      <w:r w:rsidRPr="00CB423E">
        <w:t>RANGE</w:t>
      </w:r>
      <w:r w:rsidRPr="00CB423E">
        <w:rPr>
          <w:rFonts w:hint="eastAsia"/>
        </w:rPr>
        <w:t>は</w:t>
      </w:r>
      <w:r w:rsidRPr="00CB423E">
        <w:t xml:space="preserve"> </w:t>
      </w:r>
      <w:r w:rsidRPr="00CB423E">
        <w:rPr>
          <w:rFonts w:hint="eastAsia"/>
        </w:rPr>
        <w:t>他の音のかぶりを防ぐ効果と、違和感のない音との中庸点を慎重に設定しなければならない。またスネアを表と裏で録ってあり、双方にゲートをかけてある場合は、それぞれにスレッショルドを設定すると、表のゲートが開いて裏が開かないということが起こる可能性がある。これを避けるためには、ステレオリンクのある機種では、ステレオリンクさせて裏側のスレッショルドを高くしておくか、キーイン端子の</w:t>
      </w:r>
      <w:r w:rsidRPr="00CB423E">
        <w:t xml:space="preserve"> </w:t>
      </w:r>
      <w:r w:rsidRPr="00CB423E">
        <w:rPr>
          <w:rFonts w:hint="eastAsia"/>
        </w:rPr>
        <w:t>付いている機種なら表のゲートのアウトを、パラレル接続をして、裏のゲートのキーインにいれてやればいい。この時裏のゲートのトリガーは</w:t>
      </w:r>
      <w:r w:rsidRPr="00CB423E">
        <w:t>EXT</w:t>
      </w:r>
      <w:r w:rsidRPr="00CB423E">
        <w:rPr>
          <w:rFonts w:hint="eastAsia"/>
        </w:rPr>
        <w:t>（外部）にしておくこと。</w:t>
      </w:r>
    </w:p>
    <w:p w:rsidR="00B577E3" w:rsidRPr="00613D95" w:rsidRDefault="00B577E3" w:rsidP="00B577E3">
      <w:pPr>
        <w:pStyle w:val="4"/>
      </w:pPr>
      <w:r w:rsidRPr="00613D95">
        <w:rPr>
          <w:rFonts w:hint="eastAsia"/>
        </w:rPr>
        <w:t>コンプレッサー</w:t>
      </w:r>
    </w:p>
    <w:p w:rsidR="00B577E3" w:rsidRPr="00613D95" w:rsidRDefault="00B577E3" w:rsidP="00B577E3">
      <w:pPr>
        <w:ind w:firstLineChars="0" w:firstLine="0"/>
        <w:rPr>
          <w:rFonts w:ascii="HG丸ｺﾞｼｯｸM-PRO" w:hAnsi="HG丸ｺﾞｼｯｸM-PRO"/>
          <w:sz w:val="24"/>
        </w:rPr>
      </w:pPr>
    </w:p>
    <w:p w:rsidR="00B577E3" w:rsidRPr="00613D95" w:rsidRDefault="00B577E3" w:rsidP="00B577E3">
      <w:pPr>
        <w:rPr>
          <w:rFonts w:ascii="HG丸ｺﾞｼｯｸM-PRO" w:hAnsi="HG丸ｺﾞｼｯｸM-PRO"/>
        </w:rPr>
      </w:pPr>
      <w:r w:rsidRPr="00613D95">
        <w:rPr>
          <w:rFonts w:ascii="HG丸ｺﾞｼｯｸM-PRO" w:hAnsi="HG丸ｺﾞｼｯｸM-PRO" w:hint="eastAsia"/>
        </w:rPr>
        <w:t>音がなまるという理由から嫌う人も多いが、かけた音もなかなか捨てがたい。かける場合は</w:t>
      </w:r>
      <w:r w:rsidRPr="00613D95">
        <w:rPr>
          <w:rFonts w:ascii="HG丸ｺﾞｼｯｸM-PRO" w:hAnsi="HG丸ｺﾞｼｯｸM-PRO"/>
        </w:rPr>
        <w:t>RATIO</w:t>
      </w:r>
      <w:r w:rsidRPr="00613D95">
        <w:rPr>
          <w:rFonts w:ascii="HG丸ｺﾞｼｯｸM-PRO" w:hAnsi="HG丸ｺﾞｼｯｸM-PRO" w:hint="eastAsia"/>
        </w:rPr>
        <w:t>を</w:t>
      </w:r>
      <w:r w:rsidRPr="00613D95">
        <w:rPr>
          <w:rFonts w:ascii="HG丸ｺﾞｼｯｸM-PRO" w:hAnsi="HG丸ｺﾞｼｯｸM-PRO"/>
        </w:rPr>
        <w:t>4:1</w:t>
      </w:r>
      <w:r w:rsidRPr="00613D95">
        <w:rPr>
          <w:rFonts w:ascii="HG丸ｺﾞｼｯｸM-PRO" w:hAnsi="HG丸ｺﾞｼｯｸM-PRO" w:hint="eastAsia"/>
        </w:rPr>
        <w:t>程度、ピーク時－</w:t>
      </w:r>
      <w:r w:rsidRPr="00613D95">
        <w:rPr>
          <w:rFonts w:ascii="HG丸ｺﾞｼｯｸM-PRO" w:hAnsi="HG丸ｺﾞｼｯｸM-PRO"/>
        </w:rPr>
        <w:t>5db</w:t>
      </w:r>
      <w:r w:rsidRPr="00613D95">
        <w:rPr>
          <w:rFonts w:ascii="HG丸ｺﾞｼｯｸM-PRO" w:hAnsi="HG丸ｺﾞｼｯｸM-PRO" w:hint="eastAsia"/>
        </w:rPr>
        <w:t>程度のかけ方が無難。（</w:t>
      </w:r>
      <w:r w:rsidRPr="00613D95">
        <w:rPr>
          <w:rFonts w:ascii="HG丸ｺﾞｼｯｸM-PRO" w:hAnsi="HG丸ｺﾞｼｯｸM-PRO"/>
        </w:rPr>
        <w:t>ATTACK</w:t>
      </w:r>
      <w:r w:rsidRPr="00613D95">
        <w:rPr>
          <w:rFonts w:ascii="HG丸ｺﾞｼｯｸM-PRO" w:hAnsi="HG丸ｺﾞｼｯｸM-PRO" w:hint="eastAsia"/>
        </w:rPr>
        <w:t>は最短にして</w:t>
      </w:r>
      <w:r w:rsidRPr="00613D95">
        <w:rPr>
          <w:rFonts w:ascii="HG丸ｺﾞｼｯｸM-PRO" w:hAnsi="HG丸ｺﾞｼｯｸM-PRO"/>
        </w:rPr>
        <w:t>RELEASE</w:t>
      </w:r>
      <w:r w:rsidRPr="00613D95">
        <w:rPr>
          <w:rFonts w:ascii="HG丸ｺﾞｼｯｸM-PRO" w:hAnsi="HG丸ｺﾞｼｯｸM-PRO" w:hint="eastAsia"/>
        </w:rPr>
        <w:t>は</w:t>
      </w:r>
      <w:r w:rsidRPr="00613D95">
        <w:rPr>
          <w:rFonts w:ascii="HG丸ｺﾞｼｯｸM-PRO" w:hAnsi="HG丸ｺﾞｼｯｸM-PRO"/>
        </w:rPr>
        <w:t>500ms</w:t>
      </w:r>
      <w:r w:rsidRPr="00613D95">
        <w:rPr>
          <w:rFonts w:ascii="HG丸ｺﾞｼｯｸM-PRO" w:hAnsi="HG丸ｺﾞｼｯｸM-PRO" w:hint="eastAsia"/>
        </w:rPr>
        <w:t>位だろう。）</w:t>
      </w:r>
    </w:p>
    <w:p w:rsidR="00B577E3" w:rsidRPr="00613D95" w:rsidRDefault="00B577E3" w:rsidP="00B577E3">
      <w:pPr>
        <w:pStyle w:val="4"/>
      </w:pPr>
      <w:r w:rsidRPr="00613D95">
        <w:rPr>
          <w:rFonts w:hint="eastAsia"/>
        </w:rPr>
        <w:t>ゲートリバーブ</w:t>
      </w:r>
    </w:p>
    <w:p w:rsidR="00B577E3" w:rsidRPr="00613D95" w:rsidRDefault="00B577E3" w:rsidP="00B577E3">
      <w:pPr>
        <w:ind w:firstLineChars="0" w:firstLine="0"/>
        <w:rPr>
          <w:rFonts w:ascii="HG丸ｺﾞｼｯｸM-PRO" w:hAnsi="HG丸ｺﾞｼｯｸM-PRO"/>
          <w:sz w:val="24"/>
        </w:rPr>
      </w:pPr>
    </w:p>
    <w:p w:rsidR="00B577E3" w:rsidRPr="00613D95" w:rsidRDefault="00B577E3" w:rsidP="00B577E3">
      <w:pPr>
        <w:rPr>
          <w:rFonts w:ascii="HG丸ｺﾞｼｯｸM-PRO" w:hAnsi="HG丸ｺﾞｼｯｸM-PRO"/>
        </w:rPr>
      </w:pPr>
      <w:r w:rsidRPr="00613D95">
        <w:rPr>
          <w:rFonts w:ascii="HG丸ｺﾞｼｯｸM-PRO" w:hAnsi="HG丸ｺﾞｼｯｸM-PRO" w:hint="eastAsia"/>
        </w:rPr>
        <w:t>ゲートリバーブは、本来リバーブとキーインを持ったゲートとの２台の組み合わせで作る物だが、現在ではデジタルシグナルプロセッサ（エフェクター）で作ることが多い。また大体メーカープリセットのゲートリバーブは極端なエフェクトになっている場合が多いので、自分で曲にあったパラメータを設定した方がいい。</w:t>
      </w:r>
    </w:p>
    <w:p w:rsidR="00B577E3" w:rsidRPr="00613D95" w:rsidRDefault="00B577E3" w:rsidP="00B577E3">
      <w:pPr>
        <w:pStyle w:val="4"/>
      </w:pPr>
      <w:r w:rsidRPr="00613D95">
        <w:rPr>
          <w:rFonts w:hint="eastAsia"/>
        </w:rPr>
        <w:t>リバーブ</w:t>
      </w:r>
    </w:p>
    <w:p w:rsidR="00B577E3" w:rsidRPr="00613D95" w:rsidRDefault="00B577E3" w:rsidP="00B577E3">
      <w:pPr>
        <w:ind w:firstLineChars="0" w:firstLine="0"/>
        <w:rPr>
          <w:rFonts w:ascii="HG丸ｺﾞｼｯｸM-PRO" w:hAnsi="HG丸ｺﾞｼｯｸM-PRO"/>
          <w:sz w:val="24"/>
        </w:rPr>
      </w:pPr>
    </w:p>
    <w:p w:rsidR="00CB423E" w:rsidRDefault="00B577E3" w:rsidP="00B577E3">
      <w:pPr>
        <w:rPr>
          <w:rFonts w:ascii="HG丸ｺﾞｼｯｸM-PRO" w:hAnsi="HG丸ｺﾞｼｯｸM-PRO"/>
        </w:rPr>
      </w:pPr>
      <w:r w:rsidRPr="00613D95">
        <w:rPr>
          <w:rFonts w:ascii="HG丸ｺﾞｼｯｸM-PRO" w:hAnsi="HG丸ｺﾞｼｯｸM-PRO" w:hint="eastAsia"/>
        </w:rPr>
        <w:t>ホール系のリバーブの方がスネアには合うことが多いが、バラードなどでリバーブを多めにかけたいときは、音が濁りやすいので、</w:t>
      </w:r>
      <w:r w:rsidRPr="00613D95">
        <w:rPr>
          <w:rFonts w:ascii="HG丸ｺﾞｼｯｸM-PRO" w:hAnsi="HG丸ｺﾞｼｯｸM-PRO"/>
        </w:rPr>
        <w:t>INIT DLY</w:t>
      </w:r>
      <w:r w:rsidRPr="00613D95">
        <w:rPr>
          <w:rFonts w:ascii="HG丸ｺﾞｼｯｸM-PRO" w:hAnsi="HG丸ｺﾞｼｯｸM-PRO" w:hint="eastAsia"/>
        </w:rPr>
        <w:t>を少し多めに取る。</w:t>
      </w:r>
      <w:r w:rsidRPr="00613D95">
        <w:rPr>
          <w:rFonts w:ascii="HG丸ｺﾞｼｯｸM-PRO" w:hAnsi="HG丸ｺﾞｼｯｸM-PRO"/>
        </w:rPr>
        <w:t>INIT DLY</w:t>
      </w:r>
      <w:r w:rsidRPr="00613D95">
        <w:rPr>
          <w:rFonts w:ascii="HG丸ｺﾞｼｯｸM-PRO" w:hAnsi="HG丸ｺﾞｼｯｸM-PRO" w:hint="eastAsia"/>
        </w:rPr>
        <w:t>の値を</w:t>
      </w:r>
      <w:r w:rsidRPr="00613D95">
        <w:rPr>
          <w:rFonts w:ascii="HG丸ｺﾞｼｯｸM-PRO" w:hAnsi="HG丸ｺﾞｼｯｸM-PRO"/>
        </w:rPr>
        <w:t>16</w:t>
      </w:r>
      <w:r w:rsidRPr="00613D95">
        <w:rPr>
          <w:rFonts w:ascii="HG丸ｺﾞｼｯｸM-PRO" w:hAnsi="HG丸ｺﾞｼｯｸM-PRO" w:hint="eastAsia"/>
        </w:rPr>
        <w:t>分音符や</w:t>
      </w:r>
      <w:r w:rsidRPr="00613D95">
        <w:rPr>
          <w:rFonts w:ascii="HG丸ｺﾞｼｯｸM-PRO" w:hAnsi="HG丸ｺﾞｼｯｸM-PRO"/>
        </w:rPr>
        <w:t>8</w:t>
      </w:r>
      <w:r w:rsidRPr="00613D95">
        <w:rPr>
          <w:rFonts w:ascii="HG丸ｺﾞｼｯｸM-PRO" w:hAnsi="HG丸ｺﾞｼｯｸM-PRO" w:hint="eastAsia"/>
        </w:rPr>
        <w:t>分音符分の時間に合わせると、違和感なく</w:t>
      </w:r>
      <w:r w:rsidRPr="00613D95">
        <w:rPr>
          <w:rFonts w:ascii="HG丸ｺﾞｼｯｸM-PRO" w:hAnsi="HG丸ｺﾞｼｯｸM-PRO"/>
        </w:rPr>
        <w:t>INIT DLY</w:t>
      </w:r>
      <w:r w:rsidRPr="00613D95">
        <w:rPr>
          <w:rFonts w:ascii="HG丸ｺﾞｼｯｸM-PRO" w:hAnsi="HG丸ｺﾞｼｯｸM-PRO" w:hint="eastAsia"/>
        </w:rPr>
        <w:t>の値を長くすることができる。（もちろん３連符系の曲では１拍３連や半拍３連に合わせる）</w:t>
      </w: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Default="00B577E3" w:rsidP="00B577E3">
      <w:pPr>
        <w:rPr>
          <w:rFonts w:ascii="HG丸ｺﾞｼｯｸM-PRO" w:hAnsi="HG丸ｺﾞｼｯｸM-PRO"/>
        </w:rPr>
      </w:pPr>
    </w:p>
    <w:p w:rsidR="00B577E3" w:rsidRPr="00613D95" w:rsidRDefault="00B577E3" w:rsidP="00B577E3">
      <w:pPr>
        <w:pStyle w:val="2"/>
      </w:pPr>
      <w:r w:rsidRPr="00613D95">
        <w:rPr>
          <w:rFonts w:hint="eastAsia"/>
        </w:rPr>
        <w:lastRenderedPageBreak/>
        <w:t>ハイハットドラム</w:t>
      </w:r>
    </w:p>
    <w:p w:rsidR="00B577E3" w:rsidRPr="00613D95" w:rsidRDefault="00B577E3" w:rsidP="00B577E3">
      <w:pPr>
        <w:ind w:firstLineChars="0" w:firstLine="0"/>
        <w:rPr>
          <w:rFonts w:ascii="HG丸ｺﾞｼｯｸM-PRO" w:hAnsi="HG丸ｺﾞｼｯｸM-PRO"/>
          <w:sz w:val="24"/>
        </w:rPr>
      </w:pPr>
    </w:p>
    <w:p w:rsidR="00B577E3" w:rsidRPr="00613D95" w:rsidRDefault="00B577E3" w:rsidP="00B577E3">
      <w:pPr>
        <w:ind w:firstLineChars="0" w:firstLine="0"/>
        <w:rPr>
          <w:rFonts w:ascii="HG丸ｺﾞｼｯｸM-PRO" w:hAnsi="HG丸ｺﾞｼｯｸM-PRO"/>
        </w:rPr>
      </w:pPr>
      <w:r w:rsidRPr="00613D95">
        <w:rPr>
          <w:rFonts w:ascii="HG丸ｺﾞｼｯｸM-PRO" w:hAnsi="HG丸ｺﾞｼｯｸM-PRO" w:hint="eastAsia"/>
        </w:rPr>
        <w:t>マイクで録音した音を聞いてみればわかるけど、ハイハットは結構すげー低域が録音される。このままでは抜けの悪い音となってしまうので、割と大胆にハイパスフィルタを入れる。かといってあんまりやりすぎると、今度は迫力がなくなってしまうので、注意を図らなければならない。イコライジングは比較的簡単な部分だ。そしてエフェクトは特に必要のない部分。必要に応じてリバーブを味付け程度にかけてもいいけど、リズムのもっとも細かいところを受け持つ音源なので、いじりすぎないようにする。</w:t>
      </w:r>
    </w:p>
    <w:p w:rsidR="00B577E3" w:rsidRPr="00613D95" w:rsidRDefault="00B577E3" w:rsidP="00B577E3">
      <w:pPr>
        <w:pStyle w:val="3"/>
      </w:pPr>
      <w:r w:rsidRPr="00613D95">
        <w:rPr>
          <w:rFonts w:hint="eastAsia"/>
        </w:rPr>
        <w:t>ハイハットドラムの</w:t>
      </w:r>
      <w:r w:rsidRPr="00613D95">
        <w:t>EQ</w:t>
      </w:r>
      <w:r w:rsidRPr="00613D95">
        <w:rPr>
          <w:rFonts w:hint="eastAsia"/>
        </w:rPr>
        <w:t>ポイント</w:t>
      </w:r>
    </w:p>
    <w:p w:rsidR="00B577E3" w:rsidRPr="00613D95" w:rsidRDefault="00B577E3" w:rsidP="00B577E3">
      <w:pPr>
        <w:ind w:firstLineChars="0" w:firstLine="0"/>
        <w:rPr>
          <w:rFonts w:ascii="HG丸ｺﾞｼｯｸM-PRO" w:hAnsi="HG丸ｺﾞｼｯｸM-PRO"/>
          <w:sz w:val="24"/>
        </w:rPr>
      </w:pPr>
    </w:p>
    <w:p w:rsidR="00B577E3" w:rsidRPr="00613D95" w:rsidRDefault="00B577E3" w:rsidP="00B577E3">
      <w:pPr>
        <w:rPr>
          <w:rFonts w:ascii="HG丸ｺﾞｼｯｸM-PRO" w:hAnsi="HG丸ｺﾞｼｯｸM-PRO"/>
          <w:szCs w:val="21"/>
        </w:rPr>
      </w:pPr>
      <w:r w:rsidRPr="00613D95">
        <w:rPr>
          <w:rFonts w:ascii="HG丸ｺﾞｼｯｸM-PRO" w:hAnsi="HG丸ｺﾞｼｯｸM-PRO" w:hint="eastAsia"/>
          <w:szCs w:val="21"/>
        </w:rPr>
        <w:t>これは以下の図</w:t>
      </w:r>
      <w:r w:rsidR="00474104">
        <w:rPr>
          <w:rFonts w:ascii="HG丸ｺﾞｼｯｸM-PRO" w:hAnsi="HG丸ｺﾞｼｯｸM-PRO" w:hint="eastAsia"/>
          <w:szCs w:val="21"/>
        </w:rPr>
        <w:t>11</w:t>
      </w:r>
      <w:r w:rsidRPr="00613D95">
        <w:rPr>
          <w:rFonts w:ascii="HG丸ｺﾞｼｯｸM-PRO" w:hAnsi="HG丸ｺﾞｼｯｸM-PRO" w:hint="eastAsia"/>
          <w:szCs w:val="21"/>
        </w:rPr>
        <w:t>の</w:t>
      </w:r>
      <w:r w:rsidRPr="00613D95">
        <w:rPr>
          <w:rFonts w:ascii="HG丸ｺﾞｼｯｸM-PRO" w:hAnsi="HG丸ｺﾞｼｯｸM-PRO" w:hint="eastAsia"/>
          <w:sz w:val="20"/>
          <w:szCs w:val="20"/>
        </w:rPr>
        <w:t>ハイハットドラムのイコライジング</w:t>
      </w:r>
      <w:r w:rsidRPr="00613D95">
        <w:rPr>
          <w:rFonts w:ascii="HG丸ｺﾞｼｯｸM-PRO" w:hAnsi="HG丸ｺﾞｼｯｸM-PRO" w:hint="eastAsia"/>
          <w:szCs w:val="21"/>
        </w:rPr>
        <w:t>を参照して説明を行う。</w:t>
      </w:r>
    </w:p>
    <w:p w:rsidR="00B577E3" w:rsidRPr="00613D95" w:rsidRDefault="00B577E3" w:rsidP="00B577E3">
      <w:pPr>
        <w:rPr>
          <w:rFonts w:ascii="HG丸ｺﾞｼｯｸM-PRO" w:hAnsi="HG丸ｺﾞｼｯｸM-PRO"/>
        </w:rPr>
      </w:pPr>
      <w:r w:rsidRPr="00613D95">
        <w:rPr>
          <w:rFonts w:ascii="HG丸ｺﾞｼｯｸM-PRO" w:hAnsi="HG丸ｺﾞｼｯｸM-PRO"/>
          <w:noProof/>
          <w:lang w:bidi="ar-SA"/>
        </w:rPr>
        <mc:AlternateContent>
          <mc:Choice Requires="wpg">
            <w:drawing>
              <wp:anchor distT="0" distB="0" distL="114300" distR="114300" simplePos="0" relativeHeight="251997184" behindDoc="0" locked="0" layoutInCell="1" allowOverlap="1" wp14:anchorId="20E41CAA" wp14:editId="6A2C74BB">
                <wp:simplePos x="0" y="0"/>
                <wp:positionH relativeFrom="column">
                  <wp:posOffset>1562735</wp:posOffset>
                </wp:positionH>
                <wp:positionV relativeFrom="paragraph">
                  <wp:posOffset>1332865</wp:posOffset>
                </wp:positionV>
                <wp:extent cx="2819400" cy="1214120"/>
                <wp:effectExtent l="0" t="0" r="0" b="5080"/>
                <wp:wrapTopAndBottom/>
                <wp:docPr id="432" name="グループ化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9400" cy="1214120"/>
                          <a:chOff x="0" y="0"/>
                          <a:chExt cx="2657475" cy="1214120"/>
                        </a:xfrm>
                      </wpg:grpSpPr>
                      <pic:pic xmlns:pic="http://schemas.openxmlformats.org/drawingml/2006/picture">
                        <pic:nvPicPr>
                          <pic:cNvPr id="433" name="図 433"/>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2652765" cy="944545"/>
                          </a:xfrm>
                          <a:prstGeom prst="rect">
                            <a:avLst/>
                          </a:prstGeom>
                        </pic:spPr>
                      </pic:pic>
                      <wps:wsp>
                        <wps:cNvPr id="434" name="テキスト ボックス 434"/>
                        <wps:cNvSpPr txBox="1"/>
                        <wps:spPr>
                          <a:xfrm>
                            <a:off x="0" y="994410"/>
                            <a:ext cx="2657475" cy="219710"/>
                          </a:xfrm>
                          <a:prstGeom prst="rect">
                            <a:avLst/>
                          </a:prstGeom>
                          <a:solidFill>
                            <a:prstClr val="white"/>
                          </a:solidFill>
                          <a:ln>
                            <a:noFill/>
                          </a:ln>
                          <a:effectLst/>
                        </wps:spPr>
                        <wps:txbx>
                          <w:txbxContent>
                            <w:p w:rsidR="000D2897" w:rsidRPr="00315780" w:rsidRDefault="000D2897" w:rsidP="00B577E3">
                              <w:pPr>
                                <w:pStyle w:val="af2"/>
                                <w:ind w:firstLine="211"/>
                                <w:rPr>
                                  <w:noProof/>
                                  <w:szCs w:val="24"/>
                                </w:rPr>
                              </w:pPr>
                              <w:r>
                                <w:rPr>
                                  <w:rFonts w:hint="eastAsia"/>
                                </w:rPr>
                                <w:t>図</w:t>
                              </w:r>
                              <w:r>
                                <w:rPr>
                                  <w:rFonts w:hint="eastAsia"/>
                                </w:rPr>
                                <w:t>11</w:t>
                              </w:r>
                              <w:r>
                                <w:rPr>
                                  <w:rFonts w:hint="eastAsia"/>
                                </w:rPr>
                                <w:t>ハイハットドラムのイコライジング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グループ化 432" o:spid="_x0000_s1621" style="position:absolute;left:0;text-align:left;margin-left:123.05pt;margin-top:104.95pt;width:222pt;height:95.6pt;z-index:251997184" coordsize="26574,12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">
                <v:shape id="図 433" o:spid="_x0000_s1622" type="#_x0000_t75" style="position:absolute;width:26527;height:9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M1w7GAAAA3AAAAA8AAABkcnMvZG93bnJldi54bWxEj0FrwkAUhO8F/8PyBC9SNxotEl1FpdUe&#10;ejHtxdsj+0yC2bchu2r017uC0OMwM98w82VrKnGhxpWWFQwHEQjizOqScwV/v1/vUxDOI2usLJOC&#10;GzlYLjpvc0y0vfKeLqnPRYCwS1BB4X2dSOmyggy6ga2Jg3e0jUEfZJNL3eA1wE0lR1H0IQ2WHBYK&#10;rGlTUHZKz0ZBf2fGx+3tNLm3hyjV25TXP5+xUr1uu5qB8NT6//Cr/a0VjOMYnmfCEZC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kzXDsYAAADcAAAADwAAAAAAAAAAAAAA&#10;AACfAgAAZHJzL2Rvd25yZXYueG1sUEsFBgAAAAAEAAQA9wAAAJIDAAAAAA==&#10;">
                  <v:imagedata r:id="rId86" o:title=""/>
                  <v:path arrowok="t"/>
                </v:shape>
                <v:shape id="テキスト ボックス 434" o:spid="_x0000_s1623" type="#_x0000_t202" style="position:absolute;top:9944;width:26574;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ZMcQA&#10;AADcAAAADwAAAGRycy9kb3ducmV2LnhtbESPzYvCMBTE7wv+D+EJe1nWdFVEukbxEzy4Bz/w/Gie&#10;bbF5KUm09b83grDHYWZ+w0xmranEnZwvLSv46SUgiDOrS84VnI6b7zEIH5A1VpZJwYM8zKadjwmm&#10;2ja8p/sh5CJC2KeooAihTqX0WUEGfc/WxNG7WGcwROlyqR02EW4q2U+SkTRYclwosKZlQdn1cDMK&#10;Rit3a/a8/Fqd1jv8q/P+efE4K/XZbee/IAK14T/8bm+1guFgC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e2THEAAAA3AAAAA8AAAAAAAAAAAAAAAAAmAIAAGRycy9k&#10;b3ducmV2LnhtbFBLBQYAAAAABAAEAPUAAACJAwAAAAA=&#10;" stroked="f">
                  <v:textbox inset="0,0,0,0">
                    <w:txbxContent>
                      <w:p w:rsidR="000D2897" w:rsidRPr="00315780" w:rsidRDefault="000D2897" w:rsidP="00B577E3">
                        <w:pPr>
                          <w:pStyle w:val="af2"/>
                          <w:ind w:firstLine="211"/>
                          <w:rPr>
                            <w:noProof/>
                            <w:szCs w:val="24"/>
                          </w:rPr>
                        </w:pPr>
                        <w:r>
                          <w:rPr>
                            <w:rFonts w:hint="eastAsia"/>
                          </w:rPr>
                          <w:t>図</w:t>
                        </w:r>
                        <w:r>
                          <w:rPr>
                            <w:rFonts w:hint="eastAsia"/>
                          </w:rPr>
                          <w:t>11</w:t>
                        </w:r>
                        <w:r>
                          <w:rPr>
                            <w:rFonts w:hint="eastAsia"/>
                          </w:rPr>
                          <w:t>ハイハットドラムのイコライジング</w:t>
                        </w:r>
                      </w:p>
                    </w:txbxContent>
                  </v:textbox>
                </v:shape>
                <w10:wrap type="topAndBottom"/>
              </v:group>
            </w:pict>
          </mc:Fallback>
        </mc:AlternateContent>
      </w:r>
      <w:r w:rsidRPr="00613D95">
        <w:rPr>
          <w:rFonts w:ascii="HG丸ｺﾞｼｯｸM-PRO" w:hAnsi="HG丸ｺﾞｼｯｸM-PRO" w:hint="eastAsia"/>
        </w:rPr>
        <w:t>ハイパスフィルタのポイントとしては、だいたい</w:t>
      </w:r>
      <w:r w:rsidRPr="00613D95">
        <w:rPr>
          <w:rFonts w:ascii="HG丸ｺﾞｼｯｸM-PRO" w:hAnsi="HG丸ｺﾞｼｯｸM-PRO"/>
        </w:rPr>
        <w:t>100Hz</w:t>
      </w:r>
      <w:r w:rsidRPr="00613D95">
        <w:rPr>
          <w:rFonts w:ascii="HG丸ｺﾞｼｯｸM-PRO" w:hAnsi="HG丸ｺﾞｼｯｸM-PRO" w:hint="eastAsia"/>
        </w:rPr>
        <w:t>から</w:t>
      </w:r>
      <w:r w:rsidRPr="00613D95">
        <w:rPr>
          <w:rFonts w:ascii="HG丸ｺﾞｼｯｸM-PRO" w:hAnsi="HG丸ｺﾞｼｯｸM-PRO"/>
        </w:rPr>
        <w:t>300Hz</w:t>
      </w:r>
      <w:r w:rsidRPr="00613D95">
        <w:rPr>
          <w:rFonts w:ascii="HG丸ｺﾞｼｯｸM-PRO" w:hAnsi="HG丸ｺﾞｼｯｸM-PRO" w:hint="eastAsia"/>
        </w:rPr>
        <w:t>あたりだ。荒っぽい感じを出したい時は、あえてハイパスフィルタをいれない方がいい時もある。また少しキンキンした音になっている場合は、</w:t>
      </w:r>
      <w:r w:rsidRPr="00613D95">
        <w:rPr>
          <w:rFonts w:ascii="HG丸ｺﾞｼｯｸM-PRO" w:hAnsi="HG丸ｺﾞｼｯｸM-PRO"/>
        </w:rPr>
        <w:t>2kHz</w:t>
      </w:r>
      <w:r w:rsidRPr="00613D95">
        <w:rPr>
          <w:rFonts w:ascii="HG丸ｺﾞｼｯｸM-PRO" w:hAnsi="HG丸ｺﾞｼｯｸM-PRO" w:hint="eastAsia"/>
        </w:rPr>
        <w:t>から</w:t>
      </w:r>
      <w:r w:rsidRPr="00613D95">
        <w:rPr>
          <w:rFonts w:ascii="HG丸ｺﾞｼｯｸM-PRO" w:hAnsi="HG丸ｺﾞｼｯｸM-PRO"/>
        </w:rPr>
        <w:t>4kHz</w:t>
      </w:r>
      <w:r w:rsidRPr="00613D95">
        <w:rPr>
          <w:rFonts w:ascii="HG丸ｺﾞｼｯｸM-PRO" w:hAnsi="HG丸ｺﾞｼｯｸM-PRO" w:hint="eastAsia"/>
        </w:rPr>
        <w:t>辺りをカットしてみよう。</w:t>
      </w:r>
      <w:r w:rsidRPr="00613D95">
        <w:rPr>
          <w:rFonts w:ascii="HG丸ｺﾞｼｯｸM-PRO" w:hAnsi="HG丸ｺﾞｼｯｸM-PRO"/>
        </w:rPr>
        <w:t>10kHz</w:t>
      </w:r>
      <w:r w:rsidRPr="00613D95">
        <w:rPr>
          <w:rFonts w:ascii="HG丸ｺﾞｼｯｸM-PRO" w:hAnsi="HG丸ｺﾞｼｯｸM-PRO" w:hint="eastAsia"/>
        </w:rPr>
        <w:t>辺りをブーストする時きらびやかさが出るけど、慣れないうちはオーバーブーストしやすいので注意が必要だ。だが、ざっくりとシェルビングで高域をブーストするだけでも良いことが多い。</w:t>
      </w:r>
    </w:p>
    <w:p w:rsidR="00B577E3" w:rsidRDefault="00B577E3" w:rsidP="00B577E3">
      <w:pPr>
        <w:ind w:firstLineChars="0" w:firstLine="0"/>
        <w:rPr>
          <w:rFonts w:ascii="HG丸ｺﾞｼｯｸM-PRO" w:hAnsi="HG丸ｺﾞｼｯｸM-PRO"/>
          <w:sz w:val="24"/>
        </w:rPr>
      </w:pPr>
    </w:p>
    <w:p w:rsidR="00B577E3" w:rsidRDefault="00B577E3" w:rsidP="00B577E3">
      <w:pPr>
        <w:pStyle w:val="2"/>
      </w:pPr>
      <w:r>
        <w:rPr>
          <w:rFonts w:hint="eastAsia"/>
        </w:rPr>
        <w:t>タム</w:t>
      </w:r>
    </w:p>
    <w:p w:rsidR="00B577E3" w:rsidRDefault="00B577E3" w:rsidP="00B577E3"/>
    <w:p w:rsidR="00B577E3" w:rsidRDefault="00B577E3" w:rsidP="00B577E3">
      <w:r w:rsidRPr="00B577E3">
        <w:rPr>
          <w:rFonts w:hint="eastAsia"/>
        </w:rPr>
        <w:t>最近の音作りでは、タムにゲート（ノイズゲート）をかけることが多いけど、叩き方の強弱によってゲートが開いたり開かなかったりしないように設定する。理想的にはそのタムを叩いた時にだけ、ゲートが開くのが理想だけど、現実的にはよっぽどカブリをなくして録音していない限り、スネアを叩いた時などにタムのゲートが開いてしまうことが多いので、あまり神経質に設定することはない。</w:t>
      </w:r>
    </w:p>
    <w:p w:rsidR="004B3104" w:rsidRDefault="004B3104" w:rsidP="004B3104">
      <w:r w:rsidRPr="004B3104">
        <w:rPr>
          <w:rFonts w:hint="eastAsia"/>
        </w:rPr>
        <w:t>またタムのゲートのレシオを深くとりすぎると、タムのマイクにかぶっているシンバルの音が、タムのゲートの閉開によって出たり出なかったりする。この結果としてシンバルの定位や、音量感が揺れ動く不自然な音場となることがあるので気をつけよう。並列型のエフェクターは、リバーブのほかにアーリーリフレクションやゲートリバーブなんかを使い分ける。</w:t>
      </w:r>
      <w:r w:rsidRPr="004B3104">
        <w:rPr>
          <w:rFonts w:hint="eastAsia"/>
        </w:rPr>
        <w:t>VCA</w:t>
      </w:r>
      <w:r w:rsidRPr="004B3104">
        <w:rPr>
          <w:rFonts w:hint="eastAsia"/>
        </w:rPr>
        <w:t>のグループが組めるミキサなら、タム１つ１つの音決めが終ったら、タムのグループを組んでおくと便利だよ。</w:t>
      </w:r>
    </w:p>
    <w:p w:rsidR="004B3104" w:rsidRDefault="004B3104" w:rsidP="004B3104"/>
    <w:p w:rsidR="004B3104" w:rsidRDefault="004B3104" w:rsidP="004B3104">
      <w:pPr>
        <w:pStyle w:val="3"/>
      </w:pPr>
      <w:r>
        <w:rPr>
          <w:rFonts w:hint="eastAsia"/>
        </w:rPr>
        <w:lastRenderedPageBreak/>
        <w:t>タムの</w:t>
      </w:r>
      <w:r>
        <w:rPr>
          <w:rFonts w:hint="eastAsia"/>
        </w:rPr>
        <w:t>EQ</w:t>
      </w:r>
      <w:r>
        <w:rPr>
          <w:rFonts w:hint="eastAsia"/>
        </w:rPr>
        <w:t>ポイント</w:t>
      </w:r>
    </w:p>
    <w:p w:rsidR="004B3104" w:rsidRDefault="004B3104" w:rsidP="004B3104">
      <w:r w:rsidRPr="004B3104">
        <w:rPr>
          <w:rFonts w:hint="eastAsia"/>
        </w:rPr>
        <w:t>ハイパスフィルタはあまり派手にかけると迫力がなくなるので、</w:t>
      </w:r>
      <w:r w:rsidRPr="004B3104">
        <w:rPr>
          <w:rFonts w:hint="eastAsia"/>
        </w:rPr>
        <w:t>20Hz</w:t>
      </w:r>
      <w:r w:rsidRPr="004B3104">
        <w:rPr>
          <w:rFonts w:hint="eastAsia"/>
        </w:rPr>
        <w:t>から</w:t>
      </w:r>
      <w:r w:rsidRPr="004B3104">
        <w:rPr>
          <w:rFonts w:hint="eastAsia"/>
        </w:rPr>
        <w:t>80Hz</w:t>
      </w:r>
      <w:r w:rsidRPr="004B3104">
        <w:rPr>
          <w:rFonts w:hint="eastAsia"/>
        </w:rPr>
        <w:t>位にとどめておいた方がいい。</w:t>
      </w:r>
    </w:p>
    <w:p w:rsidR="004B3104" w:rsidRDefault="004B3104" w:rsidP="004B3104">
      <w:r w:rsidRPr="004B3104">
        <w:rPr>
          <w:rFonts w:hint="eastAsia"/>
        </w:rPr>
        <w:t>イコライジングについては、なによりも効果的なのが中域をカットして（削って）やることだ。タムの大きさやチューニングによって違うが、ふつうのタムで</w:t>
      </w:r>
      <w:r w:rsidRPr="004B3104">
        <w:rPr>
          <w:rFonts w:hint="eastAsia"/>
        </w:rPr>
        <w:t>700Hz</w:t>
      </w:r>
      <w:r w:rsidRPr="004B3104">
        <w:rPr>
          <w:rFonts w:hint="eastAsia"/>
        </w:rPr>
        <w:t>から</w:t>
      </w:r>
      <w:r w:rsidRPr="004B3104">
        <w:rPr>
          <w:rFonts w:hint="eastAsia"/>
        </w:rPr>
        <w:t>1kHz</w:t>
      </w:r>
      <w:r w:rsidRPr="004B3104">
        <w:rPr>
          <w:rFonts w:hint="eastAsia"/>
        </w:rPr>
        <w:t>位、フロアタムで</w:t>
      </w:r>
      <w:r w:rsidRPr="004B3104">
        <w:rPr>
          <w:rFonts w:hint="eastAsia"/>
        </w:rPr>
        <w:t>400Hz</w:t>
      </w:r>
      <w:r w:rsidRPr="004B3104">
        <w:rPr>
          <w:rFonts w:hint="eastAsia"/>
        </w:rPr>
        <w:t>から</w:t>
      </w:r>
      <w:r w:rsidRPr="004B3104">
        <w:rPr>
          <w:rFonts w:hint="eastAsia"/>
        </w:rPr>
        <w:t>700Hz</w:t>
      </w:r>
      <w:r w:rsidRPr="004B3104">
        <w:rPr>
          <w:rFonts w:hint="eastAsia"/>
        </w:rPr>
        <w:t>位の部分をカットする。</w:t>
      </w:r>
      <w:r w:rsidRPr="004B3104">
        <w:rPr>
          <w:rFonts w:hint="eastAsia"/>
        </w:rPr>
        <w:t>Q</w:t>
      </w:r>
      <w:r w:rsidRPr="004B3104">
        <w:rPr>
          <w:rFonts w:hint="eastAsia"/>
        </w:rPr>
        <w:t>（バンドワイズ）は比較的広めでいい。ただしカットしすぎると、落ちついた音になる代わりに、音量感がなくなってしまうので注意</w:t>
      </w:r>
      <w:r>
        <w:rPr>
          <w:rFonts w:hint="eastAsia"/>
        </w:rPr>
        <w:t>が必要。</w:t>
      </w:r>
    </w:p>
    <w:p w:rsidR="004B3104" w:rsidRPr="004B3104" w:rsidRDefault="004B3104" w:rsidP="004B3104">
      <w:r>
        <w:rPr>
          <w:rFonts w:hint="eastAsia"/>
          <w:noProof/>
          <w:lang w:bidi="ar-SA"/>
        </w:rPr>
        <mc:AlternateContent>
          <mc:Choice Requires="wpg">
            <w:drawing>
              <wp:anchor distT="0" distB="0" distL="114300" distR="114300" simplePos="0" relativeHeight="252000256" behindDoc="0" locked="0" layoutInCell="1" allowOverlap="1">
                <wp:simplePos x="0" y="0"/>
                <wp:positionH relativeFrom="column">
                  <wp:posOffset>1243965</wp:posOffset>
                </wp:positionH>
                <wp:positionV relativeFrom="paragraph">
                  <wp:posOffset>887095</wp:posOffset>
                </wp:positionV>
                <wp:extent cx="2971800" cy="1800860"/>
                <wp:effectExtent l="0" t="0" r="0" b="8890"/>
                <wp:wrapTopAndBottom/>
                <wp:docPr id="437" name="グループ化 437"/>
                <wp:cNvGraphicFramePr/>
                <a:graphic xmlns:a="http://schemas.openxmlformats.org/drawingml/2006/main">
                  <a:graphicData uri="http://schemas.microsoft.com/office/word/2010/wordprocessingGroup">
                    <wpg:wgp>
                      <wpg:cNvGrpSpPr/>
                      <wpg:grpSpPr>
                        <a:xfrm>
                          <a:off x="0" y="0"/>
                          <a:ext cx="2971800" cy="1800860"/>
                          <a:chOff x="0" y="0"/>
                          <a:chExt cx="2971800" cy="1800860"/>
                        </a:xfrm>
                      </wpg:grpSpPr>
                      <pic:pic xmlns:pic="http://schemas.openxmlformats.org/drawingml/2006/picture">
                        <pic:nvPicPr>
                          <pic:cNvPr id="435" name="図 435" descr="http://www.ceres.dti.ne.jp/~warnerg/SHOBI/TOSS/07/images/tom.gif"/>
                          <pic:cNvPicPr>
                            <a:picLocks noChangeAspect="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71800" cy="1524000"/>
                          </a:xfrm>
                          <a:prstGeom prst="rect">
                            <a:avLst/>
                          </a:prstGeom>
                          <a:noFill/>
                          <a:ln>
                            <a:noFill/>
                          </a:ln>
                        </pic:spPr>
                      </pic:pic>
                      <wps:wsp>
                        <wps:cNvPr id="436" name="テキスト ボックス 436"/>
                        <wps:cNvSpPr txBox="1"/>
                        <wps:spPr>
                          <a:xfrm>
                            <a:off x="0" y="1581150"/>
                            <a:ext cx="2971800" cy="219710"/>
                          </a:xfrm>
                          <a:prstGeom prst="rect">
                            <a:avLst/>
                          </a:prstGeom>
                          <a:solidFill>
                            <a:prstClr val="white"/>
                          </a:solidFill>
                          <a:ln>
                            <a:noFill/>
                          </a:ln>
                          <a:effectLst/>
                        </wps:spPr>
                        <wps:txbx>
                          <w:txbxContent>
                            <w:p w:rsidR="000D2897" w:rsidRPr="00665980" w:rsidRDefault="000D2897" w:rsidP="004B3104">
                              <w:pPr>
                                <w:pStyle w:val="af2"/>
                                <w:ind w:firstLine="211"/>
                                <w:rPr>
                                  <w:noProof/>
                                  <w:szCs w:val="24"/>
                                </w:rPr>
                              </w:pPr>
                              <w:r>
                                <w:rPr>
                                  <w:rFonts w:hint="eastAsia"/>
                                </w:rPr>
                                <w:t>図</w:t>
                              </w:r>
                              <w:r>
                                <w:rPr>
                                  <w:rFonts w:hint="eastAsia"/>
                                </w:rPr>
                                <w:t xml:space="preserve"> 12 </w:t>
                              </w:r>
                              <w:r>
                                <w:rPr>
                                  <w:rFonts w:hint="eastAsia"/>
                                </w:rPr>
                                <w:t xml:space="preserve">　　タムのイコライジング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グループ化 437" o:spid="_x0000_s1624" style="position:absolute;left:0;text-align:left;margin-left:97.95pt;margin-top:69.85pt;width:234pt;height:141.8pt;z-index:252000256" coordsize="29718,18008"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">
                <v:shape id="図 435" o:spid="_x0000_s1625" type="#_x0000_t75" alt="http://www.ceres.dti.ne.jp/~warnerg/SHOBI/TOSS/07/images/tom.gif" style="position:absolute;width:29718;height:15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wnd3EAAAA3AAAAA8AAABkcnMvZG93bnJldi54bWxEj0GLwjAUhO8L/ofwBG9rqq6i1ShakPWw&#10;F6sXb8/m2Rabl9JE2/33G2HB4zAz3zCrTWcq8aTGlZYVjIYRCOLM6pJzBefT/nMOwnlkjZVlUvBL&#10;Djbr3scKY21bPtIz9bkIEHYxKii8r2MpXVaQQTe0NXHwbrYx6INscqkbbAPcVHIcRTNpsOSwUGBN&#10;SUHZPX0YBdNT+62Pu0V0vSRle08mO/65dUoN+t12CcJT59/h//ZBK/iaTOF1JhwB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xwnd3EAAAA3AAAAA8AAAAAAAAAAAAAAAAA&#10;nwIAAGRycy9kb3ducmV2LnhtbFBLBQYAAAAABAAEAPcAAACQAwAAAAA=&#10;">
                  <v:imagedata r:id="rId88" o:title="tom"/>
                  <v:path arrowok="t"/>
                </v:shape>
                <v:shape id="テキスト ボックス 436" o:spid="_x0000_s1626" type="#_x0000_t202" style="position:absolute;top:15811;width:29718;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F9oMcA&#10;AADcAAAADwAAAGRycy9kb3ducmV2LnhtbESPQWvCQBSE7wX/w/KEXkrdWEMo0VVELLS9SFMv3h7Z&#10;ZzZt9m3Y3Wj677uFgsdhZr5hVpvRduJCPrSOFcxnGQji2umWGwXHz5fHZxAhImvsHJOCHwqwWU/u&#10;Vlhqd+UPulSxEQnCoUQFJsa+lDLUhiyGmeuJk3d23mJM0jdSe7wmuO3kU5YV0mLLacFgTztD9Xc1&#10;WAWH/HQwD8N5/77NF/7tOOyKr6ZS6n46bpcgIo3xFv5vv2oF+aKAvzPp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RfaDHAAAA3AAAAA8AAAAAAAAAAAAAAAAAmAIAAGRy&#10;cy9kb3ducmV2LnhtbFBLBQYAAAAABAAEAPUAAACMAwAAAAA=&#10;" stroked="f">
                  <v:textbox style="mso-fit-shape-to-text:t" inset="0,0,0,0">
                    <w:txbxContent>
                      <w:p w:rsidR="000D2897" w:rsidRPr="00665980" w:rsidRDefault="000D2897" w:rsidP="004B3104">
                        <w:pPr>
                          <w:pStyle w:val="af2"/>
                          <w:ind w:firstLine="211"/>
                          <w:rPr>
                            <w:noProof/>
                            <w:szCs w:val="24"/>
                          </w:rPr>
                        </w:pPr>
                        <w:r>
                          <w:rPr>
                            <w:rFonts w:hint="eastAsia"/>
                          </w:rPr>
                          <w:t>図</w:t>
                        </w:r>
                        <w:r>
                          <w:rPr>
                            <w:rFonts w:hint="eastAsia"/>
                          </w:rPr>
                          <w:t xml:space="preserve"> 12 </w:t>
                        </w:r>
                        <w:r>
                          <w:rPr>
                            <w:rFonts w:hint="eastAsia"/>
                          </w:rPr>
                          <w:t xml:space="preserve">　　タムのイコライジング</w:t>
                        </w:r>
                      </w:p>
                    </w:txbxContent>
                  </v:textbox>
                </v:shape>
                <w10:wrap type="topAndBottom"/>
              </v:group>
            </w:pict>
          </mc:Fallback>
        </mc:AlternateContent>
      </w:r>
      <w:r w:rsidRPr="004B3104">
        <w:rPr>
          <w:rFonts w:hint="eastAsia"/>
        </w:rPr>
        <w:t>その他のポイントは、ふくらみや迫力の部分は</w:t>
      </w:r>
      <w:r w:rsidRPr="004B3104">
        <w:rPr>
          <w:rFonts w:hint="eastAsia"/>
        </w:rPr>
        <w:t>100Hz</w:t>
      </w:r>
      <w:r w:rsidRPr="004B3104">
        <w:rPr>
          <w:rFonts w:hint="eastAsia"/>
        </w:rPr>
        <w:t>から</w:t>
      </w:r>
      <w:r w:rsidRPr="004B3104">
        <w:rPr>
          <w:rFonts w:hint="eastAsia"/>
        </w:rPr>
        <w:t>200Hz</w:t>
      </w:r>
      <w:r w:rsidRPr="004B3104">
        <w:rPr>
          <w:rFonts w:hint="eastAsia"/>
        </w:rPr>
        <w:t>位、ぱちっとしたアタック音は</w:t>
      </w:r>
      <w:r w:rsidRPr="004B3104">
        <w:rPr>
          <w:rFonts w:hint="eastAsia"/>
        </w:rPr>
        <w:t>4kHz</w:t>
      </w:r>
      <w:r w:rsidRPr="004B3104">
        <w:rPr>
          <w:rFonts w:hint="eastAsia"/>
        </w:rPr>
        <w:t>近辺を、ぺたっとした部分は</w:t>
      </w:r>
      <w:r w:rsidRPr="004B3104">
        <w:rPr>
          <w:rFonts w:hint="eastAsia"/>
        </w:rPr>
        <w:t>10kHz</w:t>
      </w:r>
      <w:r w:rsidRPr="004B3104">
        <w:rPr>
          <w:rFonts w:hint="eastAsia"/>
        </w:rPr>
        <w:t>近辺をそれぞれピーキングイコライザ</w:t>
      </w:r>
      <w:r>
        <w:rPr>
          <w:rFonts w:hint="eastAsia"/>
        </w:rPr>
        <w:t>ー</w:t>
      </w:r>
      <w:r w:rsidRPr="004B3104">
        <w:rPr>
          <w:rFonts w:hint="eastAsia"/>
        </w:rPr>
        <w:t>でブースト（強調）してやる。妙に硬いアタックがある時は</w:t>
      </w:r>
      <w:r w:rsidRPr="004B3104">
        <w:rPr>
          <w:rFonts w:hint="eastAsia"/>
        </w:rPr>
        <w:t>2kHz</w:t>
      </w:r>
      <w:r w:rsidRPr="004B3104">
        <w:rPr>
          <w:rFonts w:hint="eastAsia"/>
        </w:rPr>
        <w:t>から</w:t>
      </w:r>
      <w:r w:rsidRPr="004B3104">
        <w:rPr>
          <w:rFonts w:hint="eastAsia"/>
        </w:rPr>
        <w:t>4kHz</w:t>
      </w:r>
      <w:r w:rsidRPr="004B3104">
        <w:rPr>
          <w:rFonts w:hint="eastAsia"/>
        </w:rPr>
        <w:t>位を少しカットしてみよう。</w:t>
      </w:r>
    </w:p>
    <w:p w:rsidR="004B3104" w:rsidRDefault="004B3104" w:rsidP="00F13298">
      <w:pPr>
        <w:pStyle w:val="3"/>
      </w:pPr>
      <w:r>
        <w:rPr>
          <w:rFonts w:hint="eastAsia"/>
        </w:rPr>
        <w:t>エフェクトポイント</w:t>
      </w:r>
    </w:p>
    <w:p w:rsidR="004B3104" w:rsidRDefault="004B3104" w:rsidP="004B3104">
      <w:pPr>
        <w:pStyle w:val="4"/>
      </w:pPr>
      <w:r>
        <w:rPr>
          <w:rFonts w:hint="eastAsia"/>
        </w:rPr>
        <w:t>ゲート</w:t>
      </w:r>
    </w:p>
    <w:p w:rsidR="004B3104" w:rsidRDefault="004B3104" w:rsidP="004B3104">
      <w:r w:rsidRPr="004B3104">
        <w:rPr>
          <w:rFonts w:hint="eastAsia"/>
        </w:rPr>
        <w:t>プレーヤ</w:t>
      </w:r>
      <w:r>
        <w:rPr>
          <w:rFonts w:hint="eastAsia"/>
        </w:rPr>
        <w:t>ー</w:t>
      </w:r>
      <w:r w:rsidRPr="004B3104">
        <w:rPr>
          <w:rFonts w:hint="eastAsia"/>
        </w:rPr>
        <w:t>がチューニングしたタムは、オンマイクで録るとかなりの余韻を含んだ音になり、音の濁りを生むので（まあそれが本来の音なんだけどね）、ミックスをクリアに仕上げたい時には、ゲートで余韻をある程度カットしてやるといい。</w:t>
      </w:r>
    </w:p>
    <w:p w:rsidR="004B3104" w:rsidRDefault="004B3104" w:rsidP="004B3104"/>
    <w:p w:rsidR="004B3104" w:rsidRDefault="004B3104" w:rsidP="004B3104">
      <w:pPr>
        <w:pStyle w:val="4"/>
      </w:pPr>
      <w:r>
        <w:rPr>
          <w:rFonts w:hint="eastAsia"/>
        </w:rPr>
        <w:t>コンプレッサー</w:t>
      </w:r>
    </w:p>
    <w:p w:rsidR="004B3104" w:rsidRDefault="004B3104" w:rsidP="004B3104">
      <w:r w:rsidRPr="004B3104">
        <w:rPr>
          <w:rFonts w:hint="eastAsia"/>
        </w:rPr>
        <w:t>タムにコンプレッサ</w:t>
      </w:r>
      <w:r>
        <w:rPr>
          <w:rFonts w:hint="eastAsia"/>
        </w:rPr>
        <w:t>ー</w:t>
      </w:r>
      <w:r w:rsidRPr="004B3104">
        <w:rPr>
          <w:rFonts w:hint="eastAsia"/>
        </w:rPr>
        <w:t>をかけると音がしまっていいのだが、コンプレッサ</w:t>
      </w:r>
      <w:r>
        <w:rPr>
          <w:rFonts w:hint="eastAsia"/>
        </w:rPr>
        <w:t>ー</w:t>
      </w:r>
      <w:r w:rsidRPr="004B3104">
        <w:rPr>
          <w:rFonts w:hint="eastAsia"/>
        </w:rPr>
        <w:t>の数が必要なのと、設定</w:t>
      </w:r>
      <w:r>
        <w:rPr>
          <w:rFonts w:hint="eastAsia"/>
        </w:rPr>
        <w:t>が煩雑になる割には、音の出現率が少ないので、あまり使わない。</w:t>
      </w:r>
    </w:p>
    <w:p w:rsidR="004B3104" w:rsidRDefault="004B3104" w:rsidP="004B3104"/>
    <w:p w:rsidR="004B3104" w:rsidRDefault="004B3104" w:rsidP="004B3104">
      <w:pPr>
        <w:pStyle w:val="4"/>
      </w:pPr>
      <w:r>
        <w:rPr>
          <w:rFonts w:hint="eastAsia"/>
        </w:rPr>
        <w:t>ゲートリバーブ</w:t>
      </w:r>
    </w:p>
    <w:p w:rsidR="004B3104" w:rsidRDefault="004B3104" w:rsidP="004B3104">
      <w:r w:rsidRPr="004B3104">
        <w:rPr>
          <w:rFonts w:hint="eastAsia"/>
        </w:rPr>
        <w:t>最近はあまりやらないが、一昔前には結構みんなやっていた。独特の迫力のある音になるが、これをやる時にはゲートでしっかり他の音をカットしておかなければならない。</w:t>
      </w:r>
    </w:p>
    <w:p w:rsidR="004B3104" w:rsidRDefault="004B3104" w:rsidP="004B3104"/>
    <w:p w:rsidR="004B3104" w:rsidRDefault="004B3104" w:rsidP="004B3104">
      <w:pPr>
        <w:pStyle w:val="4"/>
      </w:pPr>
      <w:r>
        <w:rPr>
          <w:rFonts w:hint="eastAsia"/>
        </w:rPr>
        <w:t>リバー</w:t>
      </w:r>
      <w:r w:rsidR="00F13298">
        <w:rPr>
          <w:rFonts w:hint="eastAsia"/>
        </w:rPr>
        <w:t>ブ</w:t>
      </w:r>
    </w:p>
    <w:p w:rsidR="004B3104" w:rsidRPr="004B3104" w:rsidRDefault="00F13298" w:rsidP="004B3104">
      <w:r w:rsidRPr="00F13298">
        <w:rPr>
          <w:rFonts w:hint="eastAsia"/>
        </w:rPr>
        <w:t>迫力を出すためならホール系のリバーブ、抜けの良さならプレート系のリバーブがおすすめ。</w:t>
      </w:r>
    </w:p>
    <w:p w:rsidR="00B577E3" w:rsidRPr="00613D95" w:rsidRDefault="00B577E3" w:rsidP="00F13298">
      <w:pPr>
        <w:pStyle w:val="2"/>
      </w:pPr>
      <w:r w:rsidRPr="00613D95">
        <w:rPr>
          <w:rFonts w:hint="eastAsia"/>
        </w:rPr>
        <w:lastRenderedPageBreak/>
        <w:t>シンバル</w:t>
      </w:r>
    </w:p>
    <w:p w:rsidR="00B577E3" w:rsidRPr="00613D95" w:rsidRDefault="00B577E3" w:rsidP="00B577E3">
      <w:pPr>
        <w:ind w:firstLineChars="0" w:firstLine="0"/>
        <w:rPr>
          <w:rFonts w:ascii="HG丸ｺﾞｼｯｸM-PRO" w:hAnsi="HG丸ｺﾞｼｯｸM-PRO"/>
          <w:sz w:val="24"/>
        </w:rPr>
      </w:pPr>
    </w:p>
    <w:p w:rsidR="00B577E3" w:rsidRPr="00613D95" w:rsidRDefault="00B577E3" w:rsidP="00B577E3">
      <w:pPr>
        <w:rPr>
          <w:rFonts w:ascii="HG丸ｺﾞｼｯｸM-PRO" w:hAnsi="HG丸ｺﾞｼｯｸM-PRO"/>
        </w:rPr>
      </w:pPr>
      <w:r w:rsidRPr="00613D95">
        <w:rPr>
          <w:rFonts w:ascii="HG丸ｺﾞｼｯｸM-PRO" w:hAnsi="HG丸ｺﾞｼｯｸM-PRO" w:hint="eastAsia"/>
        </w:rPr>
        <w:t>シンバルなどの金物の音は、オーバートップ２本という形で録音してあることが多いと思うが、この音源はドラム全体の音や雰囲気を再現するためのものなのか、シンバル用のマイクなのかを最初に考えた方がいい。というのはオーバートップの音というのは、（スネアが大きくキックが小さい傾向はあるものの）ドラム全体の音がバランス良く入っているものなのだ。実際昔はこの方法でドラムを録音していたのだから、当然といえば当然だ。</w:t>
      </w:r>
    </w:p>
    <w:p w:rsidR="00B577E3" w:rsidRPr="00613D95" w:rsidRDefault="00B577E3" w:rsidP="00B577E3">
      <w:pPr>
        <w:rPr>
          <w:rFonts w:ascii="HG丸ｺﾞｼｯｸM-PRO" w:hAnsi="HG丸ｺﾞｼｯｸM-PRO"/>
        </w:rPr>
      </w:pPr>
      <w:r w:rsidRPr="00613D95">
        <w:rPr>
          <w:rFonts w:ascii="HG丸ｺﾞｼｯｸM-PRO" w:hAnsi="HG丸ｺﾞｼｯｸM-PRO"/>
        </w:rPr>
        <w:t>PA</w:t>
      </w:r>
      <w:r w:rsidRPr="00613D95">
        <w:rPr>
          <w:rFonts w:ascii="HG丸ｺﾞｼｯｸM-PRO" w:hAnsi="HG丸ｺﾞｼｯｸM-PRO" w:hint="eastAsia"/>
        </w:rPr>
        <w:t>の世界ではオフマイクは（オーバートップのマイクは、スネアやタムから見ればオフマイク）他の音源やモニタとカラのカブリの問題があって、使いたくても使いにくいという状況がある。よってオーバートップというのは、シンバル用のマイクと割り切って使うことが多いのだけど、他の音のかぶりが少ないレコーディングの世界では、シンバル用のマイクとして使うにはすこしもったいない気もする。</w:t>
      </w:r>
    </w:p>
    <w:p w:rsidR="00B577E3" w:rsidRPr="00613D95" w:rsidRDefault="00B577E3" w:rsidP="00B577E3">
      <w:pPr>
        <w:rPr>
          <w:rFonts w:ascii="HG丸ｺﾞｼｯｸM-PRO" w:hAnsi="HG丸ｺﾞｼｯｸM-PRO"/>
        </w:rPr>
      </w:pPr>
      <w:r w:rsidRPr="00613D95">
        <w:rPr>
          <w:rFonts w:ascii="HG丸ｺﾞｼｯｸM-PRO" w:hAnsi="HG丸ｺﾞｼｯｸM-PRO" w:hint="eastAsia"/>
        </w:rPr>
        <w:t>また全体の音を活かす時には、ハイパスフィルタは控えめに（</w:t>
      </w:r>
      <w:r w:rsidRPr="00613D95">
        <w:rPr>
          <w:rFonts w:ascii="HG丸ｺﾞｼｯｸM-PRO" w:hAnsi="HG丸ｺﾞｼｯｸM-PRO"/>
        </w:rPr>
        <w:t>50Hz</w:t>
      </w:r>
      <w:r w:rsidRPr="00613D95">
        <w:rPr>
          <w:rFonts w:ascii="HG丸ｺﾞｼｯｸM-PRO" w:hAnsi="HG丸ｺﾞｼｯｸM-PRO" w:hint="eastAsia"/>
        </w:rPr>
        <w:t>から</w:t>
      </w:r>
      <w:r w:rsidRPr="00613D95">
        <w:rPr>
          <w:rFonts w:ascii="HG丸ｺﾞｼｯｸM-PRO" w:hAnsi="HG丸ｺﾞｼｯｸM-PRO"/>
        </w:rPr>
        <w:t>100Hz</w:t>
      </w:r>
      <w:r w:rsidRPr="00613D95">
        <w:rPr>
          <w:rFonts w:ascii="HG丸ｺﾞｼｯｸM-PRO" w:hAnsi="HG丸ｺﾞｼｯｸM-PRO" w:hint="eastAsia"/>
        </w:rPr>
        <w:t>位）にとどめておき、シェルビングイコライザで</w:t>
      </w:r>
      <w:r w:rsidRPr="00613D95">
        <w:rPr>
          <w:rFonts w:ascii="HG丸ｺﾞｼｯｸM-PRO" w:hAnsi="HG丸ｺﾞｼｯｸM-PRO"/>
        </w:rPr>
        <w:t>10kHz</w:t>
      </w:r>
      <w:r w:rsidRPr="00613D95">
        <w:rPr>
          <w:rFonts w:ascii="HG丸ｺﾞｼｯｸM-PRO" w:hAnsi="HG丸ｺﾞｼｯｸM-PRO" w:hint="eastAsia"/>
        </w:rPr>
        <w:t>あたりを少しブー</w:t>
      </w:r>
      <w:r w:rsidRPr="00613D95">
        <w:rPr>
          <w:rFonts w:ascii="HG丸ｺﾞｼｯｸM-PRO" w:hAnsi="HG丸ｺﾞｼｯｸM-PRO"/>
        </w:rPr>
        <w:t xml:space="preserve"> </w:t>
      </w:r>
      <w:r w:rsidRPr="00613D95">
        <w:rPr>
          <w:rFonts w:ascii="HG丸ｺﾞｼｯｸM-PRO" w:hAnsi="HG丸ｺﾞｼｯｸM-PRO" w:hint="eastAsia"/>
        </w:rPr>
        <w:t>ストして「くもり」を取ってやればいい。これでシンバルの音だけでなく、ドラムセット全体の「雰囲気」を付加することが出来る。</w:t>
      </w:r>
    </w:p>
    <w:p w:rsidR="00B577E3" w:rsidRPr="00613D95" w:rsidRDefault="00B577E3" w:rsidP="00B577E3">
      <w:pPr>
        <w:rPr>
          <w:rFonts w:ascii="HG丸ｺﾞｼｯｸM-PRO" w:hAnsi="HG丸ｺﾞｼｯｸM-PRO"/>
        </w:rPr>
      </w:pPr>
      <w:r w:rsidRPr="00613D95">
        <w:rPr>
          <w:rFonts w:ascii="HG丸ｺﾞｼｯｸM-PRO" w:hAnsi="HG丸ｺﾞｼｯｸM-PRO" w:hint="eastAsia"/>
        </w:rPr>
        <w:t>シンバル用のマイクとして割り切って使う時は、割と大胆にハイパスフィルタを入れる。（</w:t>
      </w:r>
      <w:r w:rsidRPr="00613D95">
        <w:rPr>
          <w:rFonts w:ascii="HG丸ｺﾞｼｯｸM-PRO" w:hAnsi="HG丸ｺﾞｼｯｸM-PRO"/>
        </w:rPr>
        <w:t>200Hz</w:t>
      </w:r>
      <w:r w:rsidRPr="00613D95">
        <w:rPr>
          <w:rFonts w:ascii="HG丸ｺﾞｼｯｸM-PRO" w:hAnsi="HG丸ｺﾞｼｯｸM-PRO" w:hint="eastAsia"/>
        </w:rPr>
        <w:t>から</w:t>
      </w:r>
      <w:r w:rsidRPr="00613D95">
        <w:rPr>
          <w:rFonts w:ascii="HG丸ｺﾞｼｯｸM-PRO" w:hAnsi="HG丸ｺﾞｼｯｸM-PRO"/>
        </w:rPr>
        <w:t>400Hz</w:t>
      </w:r>
      <w:r w:rsidRPr="00613D95">
        <w:rPr>
          <w:rFonts w:ascii="HG丸ｺﾞｼｯｸM-PRO" w:hAnsi="HG丸ｺﾞｼｯｸM-PRO" w:hint="eastAsia"/>
        </w:rPr>
        <w:t>位）ピーキングイコライザーで</w:t>
      </w:r>
      <w:r w:rsidRPr="00613D95">
        <w:rPr>
          <w:rFonts w:ascii="HG丸ｺﾞｼｯｸM-PRO" w:hAnsi="HG丸ｺﾞｼｯｸM-PRO"/>
        </w:rPr>
        <w:t>10kHz</w:t>
      </w:r>
      <w:r w:rsidRPr="00613D95">
        <w:rPr>
          <w:rFonts w:ascii="HG丸ｺﾞｼｯｸM-PRO" w:hAnsi="HG丸ｺﾞｼｯｸM-PRO" w:hint="eastAsia"/>
        </w:rPr>
        <w:t>あたりを少しブーストしてやると、少し上品な感じになる。逆に迫力や下品さを出したい時は</w:t>
      </w:r>
      <w:r w:rsidRPr="00613D95">
        <w:rPr>
          <w:rFonts w:ascii="HG丸ｺﾞｼｯｸM-PRO" w:hAnsi="HG丸ｺﾞｼｯｸM-PRO"/>
        </w:rPr>
        <w:t>2kHz</w:t>
      </w:r>
      <w:r w:rsidRPr="00613D95">
        <w:rPr>
          <w:rFonts w:ascii="HG丸ｺﾞｼｯｸM-PRO" w:hAnsi="HG丸ｺﾞｼｯｸM-PRO" w:hint="eastAsia"/>
        </w:rPr>
        <w:t>～</w:t>
      </w:r>
      <w:r w:rsidRPr="00613D95">
        <w:rPr>
          <w:rFonts w:ascii="HG丸ｺﾞｼｯｸM-PRO" w:hAnsi="HG丸ｺﾞｼｯｸM-PRO"/>
        </w:rPr>
        <w:t>4kHz</w:t>
      </w:r>
      <w:r w:rsidRPr="00613D95">
        <w:rPr>
          <w:rFonts w:ascii="HG丸ｺﾞｼｯｸM-PRO" w:hAnsi="HG丸ｺﾞｼｯｸM-PRO" w:hint="eastAsia"/>
        </w:rPr>
        <w:t>あたりを少しブーストしてやるといい。</w:t>
      </w:r>
    </w:p>
    <w:p w:rsidR="00B577E3" w:rsidRPr="00613D95" w:rsidRDefault="00B577E3" w:rsidP="00B577E3">
      <w:pPr>
        <w:ind w:firstLineChars="0" w:firstLine="0"/>
        <w:rPr>
          <w:rFonts w:ascii="HG丸ｺﾞｼｯｸM-PRO" w:hAnsi="HG丸ｺﾞｼｯｸM-PRO"/>
          <w:szCs w:val="21"/>
        </w:rPr>
      </w:pPr>
    </w:p>
    <w:p w:rsidR="00B577E3" w:rsidRPr="00613D95" w:rsidRDefault="00F13298" w:rsidP="00F13298">
      <w:pPr>
        <w:pStyle w:val="1"/>
        <w:spacing w:before="173"/>
      </w:pPr>
      <w:r>
        <w:rPr>
          <w:rFonts w:hint="eastAsia"/>
        </w:rPr>
        <w:t>ベースの音作り</w:t>
      </w:r>
    </w:p>
    <w:p w:rsidR="00B577E3" w:rsidRPr="00613D95" w:rsidRDefault="00B577E3" w:rsidP="00B577E3">
      <w:pPr>
        <w:ind w:firstLineChars="0" w:firstLine="0"/>
        <w:rPr>
          <w:rFonts w:ascii="HG丸ｺﾞｼｯｸM-PRO" w:hAnsi="HG丸ｺﾞｼｯｸM-PRO"/>
          <w:sz w:val="24"/>
        </w:rPr>
      </w:pPr>
    </w:p>
    <w:p w:rsidR="00B577E3" w:rsidRPr="00613D95" w:rsidRDefault="00B577E3" w:rsidP="00F13298">
      <w:pPr>
        <w:pStyle w:val="2"/>
      </w:pPr>
      <w:r w:rsidRPr="00613D95">
        <w:rPr>
          <w:rFonts w:hint="eastAsia"/>
        </w:rPr>
        <w:t>アコースティック・ベース</w:t>
      </w:r>
    </w:p>
    <w:p w:rsidR="00B577E3" w:rsidRPr="00613D95" w:rsidRDefault="00B577E3" w:rsidP="00B577E3">
      <w:pPr>
        <w:ind w:firstLineChars="0" w:firstLine="0"/>
        <w:rPr>
          <w:rFonts w:ascii="HG丸ｺﾞｼｯｸM-PRO" w:hAnsi="HG丸ｺﾞｼｯｸM-PRO"/>
          <w:sz w:val="24"/>
        </w:rPr>
      </w:pPr>
    </w:p>
    <w:p w:rsidR="00B577E3" w:rsidRPr="00613D95" w:rsidRDefault="00B577E3" w:rsidP="00B577E3">
      <w:pPr>
        <w:rPr>
          <w:rFonts w:ascii="HG丸ｺﾞｼｯｸM-PRO" w:hAnsi="HG丸ｺﾞｼｯｸM-PRO"/>
        </w:rPr>
      </w:pPr>
      <w:r w:rsidRPr="00613D95">
        <w:rPr>
          <w:rFonts w:ascii="HG丸ｺﾞｼｯｸM-PRO" w:hAnsi="HG丸ｺﾞｼｯｸM-PRO" w:hint="eastAsia"/>
        </w:rPr>
        <w:t>アコースティック・ベースは、奏法によって出てくる音がかなり変わるし、マイキングによってもかなり音質に差が出る。ジャズなどの指弾きしたベースは、弦の鳴り・胴の音・指板に弦が当たる音などが合わさった音なので、これらを上手く補正してやる。</w:t>
      </w:r>
    </w:p>
    <w:p w:rsidR="00B577E3" w:rsidRPr="00613D95" w:rsidRDefault="00B577E3" w:rsidP="00B577E3">
      <w:pPr>
        <w:rPr>
          <w:rFonts w:ascii="HG丸ｺﾞｼｯｸM-PRO" w:hAnsi="HG丸ｺﾞｼｯｸM-PRO"/>
        </w:rPr>
      </w:pPr>
      <w:r w:rsidRPr="00613D95">
        <w:rPr>
          <w:rFonts w:ascii="HG丸ｺﾞｼｯｸM-PRO" w:hAnsi="HG丸ｺﾞｼｯｸM-PRO" w:hint="eastAsia"/>
        </w:rPr>
        <w:t>また嫌味にならない程度にシェルビングイコライザで低域をブーストするのが基本。それにプラスして、</w:t>
      </w:r>
      <w:r w:rsidRPr="00613D95">
        <w:rPr>
          <w:rFonts w:ascii="HG丸ｺﾞｼｯｸM-PRO" w:hAnsi="HG丸ｺﾞｼｯｸM-PRO"/>
        </w:rPr>
        <w:t>1kHz</w:t>
      </w:r>
      <w:r w:rsidRPr="00613D95">
        <w:rPr>
          <w:rFonts w:ascii="HG丸ｺﾞｼｯｸM-PRO" w:hAnsi="HG丸ｺﾞｼｯｸM-PRO" w:hint="eastAsia"/>
        </w:rPr>
        <w:t>辺りを少しブーストするときもある。（指板に弦が</w:t>
      </w:r>
      <w:r w:rsidRPr="00613D95">
        <w:rPr>
          <w:rFonts w:ascii="HG丸ｺﾞｼｯｸM-PRO" w:hAnsi="HG丸ｺﾞｼｯｸM-PRO"/>
        </w:rPr>
        <w:t xml:space="preserve"> </w:t>
      </w:r>
      <w:r w:rsidRPr="00613D95">
        <w:rPr>
          <w:rFonts w:ascii="HG丸ｺﾞｼｯｸM-PRO" w:hAnsi="HG丸ｺﾞｼｯｸM-PRO" w:hint="eastAsia"/>
        </w:rPr>
        <w:t>当たる音の増強）弓弾きの場合は、低域はほとんどそのままにしておいて、</w:t>
      </w:r>
      <w:r w:rsidRPr="00613D95">
        <w:rPr>
          <w:rFonts w:ascii="HG丸ｺﾞｼｯｸM-PRO" w:hAnsi="HG丸ｺﾞｼｯｸM-PRO"/>
        </w:rPr>
        <w:t>4kHz</w:t>
      </w:r>
      <w:r w:rsidRPr="00613D95">
        <w:rPr>
          <w:rFonts w:ascii="HG丸ｺﾞｼｯｸM-PRO" w:hAnsi="HG丸ｺﾞｼｯｸM-PRO" w:hint="eastAsia"/>
        </w:rPr>
        <w:t>辺りをほんの少し上げると、音が前に出てくる。</w:t>
      </w:r>
    </w:p>
    <w:p w:rsidR="00B577E3" w:rsidRPr="00613D95" w:rsidRDefault="00B577E3" w:rsidP="00B577E3">
      <w:pPr>
        <w:rPr>
          <w:rFonts w:ascii="HG丸ｺﾞｼｯｸM-PRO" w:hAnsi="HG丸ｺﾞｼｯｸM-PRO"/>
        </w:rPr>
      </w:pPr>
      <w:r w:rsidRPr="00613D95">
        <w:rPr>
          <w:rFonts w:ascii="HG丸ｺﾞｼｯｸM-PRO" w:hAnsi="HG丸ｺﾞｼｯｸM-PRO" w:hint="eastAsia"/>
        </w:rPr>
        <w:t>ロカビリー系の音楽のアコースティック・ベースの場合、ほとんどがベース本体に取り付けたピックアップからの収音になると思うので、後述のエレクトリック・ベースの音作りを参照してほしい。スラップ専用のピックアップがある場合は、大胆にハイパスを入れてやる。（</w:t>
      </w:r>
      <w:r w:rsidRPr="00613D95">
        <w:rPr>
          <w:rFonts w:ascii="HG丸ｺﾞｼｯｸM-PRO" w:hAnsi="HG丸ｺﾞｼｯｸM-PRO"/>
        </w:rPr>
        <w:t>200Hz</w:t>
      </w:r>
      <w:r w:rsidRPr="00613D95">
        <w:rPr>
          <w:rFonts w:ascii="HG丸ｺﾞｼｯｸM-PRO" w:hAnsi="HG丸ｺﾞｼｯｸM-PRO" w:hint="eastAsia"/>
        </w:rPr>
        <w:t>くらい）メインのピックアップの音と混ぜれば、この処理だけでよいこ</w:t>
      </w:r>
      <w:r w:rsidRPr="00613D95">
        <w:rPr>
          <w:rFonts w:ascii="HG丸ｺﾞｼｯｸM-PRO" w:hAnsi="HG丸ｺﾞｼｯｸM-PRO" w:hint="eastAsia"/>
        </w:rPr>
        <w:lastRenderedPageBreak/>
        <w:t>とも多いが、好みでピーキングイコライザーを使って、</w:t>
      </w:r>
      <w:r w:rsidRPr="00613D95">
        <w:rPr>
          <w:rFonts w:ascii="HG丸ｺﾞｼｯｸM-PRO" w:hAnsi="HG丸ｺﾞｼｯｸM-PRO"/>
        </w:rPr>
        <w:t>1kHz</w:t>
      </w:r>
      <w:r w:rsidRPr="00613D95">
        <w:rPr>
          <w:rFonts w:ascii="HG丸ｺﾞｼｯｸM-PRO" w:hAnsi="HG丸ｺﾞｼｯｸM-PRO" w:hint="eastAsia"/>
        </w:rPr>
        <w:t>～</w:t>
      </w:r>
      <w:r w:rsidRPr="00613D95">
        <w:rPr>
          <w:rFonts w:ascii="HG丸ｺﾞｼｯｸM-PRO" w:hAnsi="HG丸ｺﾞｼｯｸM-PRO"/>
        </w:rPr>
        <w:t>8kHz</w:t>
      </w:r>
      <w:r w:rsidRPr="00613D95">
        <w:rPr>
          <w:rFonts w:ascii="HG丸ｺﾞｼｯｸM-PRO" w:hAnsi="HG丸ｺﾞｼｯｸM-PRO" w:hint="eastAsia"/>
        </w:rPr>
        <w:t>までの間のどこかにピークを作ってやる。（Ｑは狭め）個人的には</w:t>
      </w:r>
      <w:r w:rsidRPr="00613D95">
        <w:rPr>
          <w:rFonts w:ascii="HG丸ｺﾞｼｯｸM-PRO" w:hAnsi="HG丸ｺﾞｼｯｸM-PRO"/>
        </w:rPr>
        <w:t>1kHz</w:t>
      </w:r>
      <w:r w:rsidRPr="00613D95">
        <w:rPr>
          <w:rFonts w:ascii="HG丸ｺﾞｼｯｸM-PRO" w:hAnsi="HG丸ｺﾞｼｯｸM-PRO" w:hint="eastAsia"/>
        </w:rPr>
        <w:t>近辺にピークを作り、「こんこん」と言う音を付加するのが好きなのだが、プレイヤーによってはもっと「ぴちぴち」とした音や、「ぱちぱち」とした音を好む場合もある。</w:t>
      </w:r>
    </w:p>
    <w:p w:rsidR="00F13298" w:rsidRPr="00F13298" w:rsidRDefault="00F13298" w:rsidP="00F13298">
      <w:pPr>
        <w:pStyle w:val="2"/>
      </w:pPr>
      <w:r w:rsidRPr="00F13298">
        <w:rPr>
          <w:rFonts w:hint="eastAsia"/>
        </w:rPr>
        <w:t>エレクトリック・ベース</w:t>
      </w:r>
    </w:p>
    <w:p w:rsidR="00F13298" w:rsidRPr="00F13298" w:rsidRDefault="00F13298" w:rsidP="00F13298">
      <w:pPr>
        <w:ind w:left="720" w:hangingChars="300" w:hanging="720"/>
        <w:rPr>
          <w:rFonts w:ascii="HG丸ｺﾞｼｯｸM-PRO" w:hAnsi="HG丸ｺﾞｼｯｸM-PRO"/>
          <w:sz w:val="24"/>
        </w:rPr>
      </w:pP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rPr>
        <w:t>DI</w:t>
      </w:r>
      <w:r w:rsidRPr="00F13298">
        <w:rPr>
          <w:rFonts w:ascii="HG丸ｺﾞｼｯｸM-PRO" w:hAnsi="HG丸ｺﾞｼｯｸM-PRO" w:hint="eastAsia"/>
        </w:rPr>
        <w:t>で録音してある場合は、低音をイコライザーなどでブーストしてやらないとベースらしい音にならない。これは普通ベースを鳴らすベースアンプが、低音が良く出て高域がさっぱり出ないからそう感じるだけで、ベース本体から出力されている音は本来そういった音にならない。ベースアンプから出た音をマイクで録音してある場合は、比較的ベースらしい音になっているので、イコライジングは補正程度でいい。</w:t>
      </w: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rPr>
        <w:t>DI</w:t>
      </w:r>
      <w:r w:rsidRPr="00F13298">
        <w:rPr>
          <w:rFonts w:ascii="HG丸ｺﾞｼｯｸM-PRO" w:hAnsi="HG丸ｺﾞｼｯｸM-PRO" w:hint="eastAsia"/>
        </w:rPr>
        <w:t>とマイクの両方を録音してある場合は、どちらか音作りのしやすい方を選んでそれをメインにした方が判りやすい。２つの音をうまく混ぜ合わせてもいいのだけど、経験上思ったほどいい結果にならないことが多い。もし混ぜるなら「高音はマイクで、低音は</w:t>
      </w:r>
      <w:r w:rsidRPr="00F13298">
        <w:rPr>
          <w:rFonts w:ascii="HG丸ｺﾞｼｯｸM-PRO" w:hAnsi="HG丸ｺﾞｼｯｸM-PRO"/>
        </w:rPr>
        <w:t>DI</w:t>
      </w:r>
      <w:r w:rsidRPr="00F13298">
        <w:rPr>
          <w:rFonts w:ascii="HG丸ｺﾞｼｯｸM-PRO" w:hAnsi="HG丸ｺﾞｼｯｸM-PRO" w:hint="eastAsia"/>
        </w:rPr>
        <w:t>で」と役割分担をはっきり決めた方がいいと思う。またどちらか片方を逆相にして混ぜると音のニュアンスが変わるので、試してみるのも面白いかなと思う。</w:t>
      </w:r>
    </w:p>
    <w:p w:rsidR="00F13298" w:rsidRPr="00F13298" w:rsidRDefault="00F13298" w:rsidP="00F13298">
      <w:pPr>
        <w:ind w:firstLineChars="0"/>
        <w:rPr>
          <w:rFonts w:ascii="HG丸ｺﾞｼｯｸM-PRO" w:hAnsi="HG丸ｺﾞｼｯｸM-PRO"/>
          <w:szCs w:val="21"/>
        </w:rPr>
      </w:pPr>
      <w:r w:rsidRPr="00F13298">
        <w:rPr>
          <w:rFonts w:ascii="HG丸ｺﾞｼｯｸM-PRO" w:hAnsi="HG丸ｺﾞｼｯｸM-PRO" w:hint="eastAsia"/>
          <w:szCs w:val="21"/>
        </w:rPr>
        <w:t>エフェクターは、コンプレッサーが必需品だ。最近ではプレイヤー側でコンプレッサーをかけることも多いから、そういった場合は特にミックスダウンの時にコンプレッサーをかける必要はないけど、「</w:t>
      </w:r>
      <w:r w:rsidRPr="00F13298">
        <w:rPr>
          <w:rFonts w:ascii="HG丸ｺﾞｼｯｸM-PRO" w:hAnsi="HG丸ｺﾞｼｯｸM-PRO"/>
          <w:szCs w:val="21"/>
        </w:rPr>
        <w:t>DI</w:t>
      </w:r>
      <w:r w:rsidRPr="00F13298">
        <w:rPr>
          <w:rFonts w:ascii="HG丸ｺﾞｼｯｸM-PRO" w:hAnsi="HG丸ｺﾞｼｯｸM-PRO" w:hint="eastAsia"/>
          <w:szCs w:val="21"/>
        </w:rPr>
        <w:t>から録音しただけ」といった状態ならば必ずかけなさい。</w:t>
      </w: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rPr>
        <w:t>DI</w:t>
      </w:r>
      <w:r w:rsidRPr="00F13298">
        <w:rPr>
          <w:rFonts w:ascii="HG丸ｺﾞｼｯｸM-PRO" w:hAnsi="HG丸ｺﾞｼｯｸM-PRO" w:hint="eastAsia"/>
        </w:rPr>
        <w:t>で録音した音を使っても上手いこと音作りが出来ない時は、テープに入っている</w:t>
      </w:r>
      <w:r w:rsidRPr="00F13298">
        <w:rPr>
          <w:rFonts w:ascii="HG丸ｺﾞｼｯｸM-PRO" w:hAnsi="HG丸ｺﾞｼｯｸM-PRO"/>
        </w:rPr>
        <w:t>DI</w:t>
      </w:r>
      <w:r w:rsidRPr="00F13298">
        <w:rPr>
          <w:rFonts w:ascii="HG丸ｺﾞｼｯｸM-PRO" w:hAnsi="HG丸ｺﾞｼｯｸM-PRO" w:hint="eastAsia"/>
        </w:rPr>
        <w:t>の音（</w:t>
      </w:r>
      <w:r w:rsidRPr="00F13298">
        <w:rPr>
          <w:rFonts w:ascii="HG丸ｺﾞｼｯｸM-PRO" w:hAnsi="HG丸ｺﾞｼｯｸM-PRO" w:cs="ＭＳ 明朝" w:hint="eastAsia"/>
        </w:rPr>
        <w:t>≒</w:t>
      </w:r>
      <w:r w:rsidRPr="00F13298">
        <w:rPr>
          <w:rFonts w:ascii="HG丸ｺﾞｼｯｸM-PRO" w:hAnsi="HG丸ｺﾞｼｯｸM-PRO" w:hint="eastAsia"/>
        </w:rPr>
        <w:t>ベース本体の音）を、ミックスダウンの時にベースアンプ</w:t>
      </w:r>
      <w:r w:rsidRPr="00F13298">
        <w:rPr>
          <w:rFonts w:ascii="HG丸ｺﾞｼｯｸM-PRO" w:hAnsi="HG丸ｺﾞｼｯｸM-PRO"/>
        </w:rPr>
        <w:t xml:space="preserve"> </w:t>
      </w:r>
      <w:r w:rsidRPr="00F13298">
        <w:rPr>
          <w:rFonts w:ascii="HG丸ｺﾞｼｯｸM-PRO" w:hAnsi="HG丸ｺﾞｼｯｸM-PRO" w:hint="eastAsia"/>
        </w:rPr>
        <w:t>に入れて、その音をマイクで録りなおすという、録音ならではの方法もあるぞ。ただしテープからの出力は</w:t>
      </w:r>
      <w:r w:rsidRPr="00F13298">
        <w:rPr>
          <w:rFonts w:ascii="HG丸ｺﾞｼｯｸM-PRO" w:hAnsi="HG丸ｺﾞｼｯｸM-PRO"/>
        </w:rPr>
        <w:t>+4dB</w:t>
      </w:r>
      <w:r w:rsidRPr="00F13298">
        <w:rPr>
          <w:rFonts w:ascii="HG丸ｺﾞｼｯｸM-PRO" w:hAnsi="HG丸ｺﾞｼｯｸM-PRO" w:hint="eastAsia"/>
        </w:rPr>
        <w:t>なので、</w:t>
      </w:r>
      <w:r w:rsidRPr="00F13298">
        <w:rPr>
          <w:rFonts w:ascii="HG丸ｺﾞｼｯｸM-PRO" w:hAnsi="HG丸ｺﾞｼｯｸM-PRO"/>
        </w:rPr>
        <w:t>-20dB</w:t>
      </w:r>
      <w:r w:rsidRPr="00F13298">
        <w:rPr>
          <w:rFonts w:ascii="HG丸ｺﾞｼｯｸM-PRO" w:hAnsi="HG丸ｺﾞｼｯｸM-PRO" w:hint="eastAsia"/>
        </w:rPr>
        <w:t>程度のパッドをかましてから、ベースアンプに入れんと歪みまくってしまう。</w:t>
      </w:r>
    </w:p>
    <w:p w:rsidR="00F13298" w:rsidRDefault="00F13298" w:rsidP="00F13298">
      <w:pPr>
        <w:ind w:firstLineChars="0"/>
        <w:rPr>
          <w:rFonts w:ascii="HG丸ｺﾞｼｯｸM-PRO" w:hAnsi="HG丸ｺﾞｼｯｸM-PRO"/>
        </w:rPr>
      </w:pPr>
      <w:r w:rsidRPr="00F13298">
        <w:rPr>
          <w:rFonts w:ascii="HG丸ｺﾞｼｯｸM-PRO" w:hAnsi="HG丸ｺﾞｼｯｸM-PRO"/>
          <w:noProof/>
          <w:lang w:bidi="ar-SA"/>
        </w:rPr>
        <mc:AlternateContent>
          <mc:Choice Requires="wpg">
            <w:drawing>
              <wp:anchor distT="0" distB="0" distL="114300" distR="114300" simplePos="0" relativeHeight="252002304" behindDoc="0" locked="0" layoutInCell="1" allowOverlap="1" wp14:anchorId="226CA0D5" wp14:editId="3C62E332">
                <wp:simplePos x="0" y="0"/>
                <wp:positionH relativeFrom="column">
                  <wp:posOffset>110490</wp:posOffset>
                </wp:positionH>
                <wp:positionV relativeFrom="paragraph">
                  <wp:posOffset>992505</wp:posOffset>
                </wp:positionV>
                <wp:extent cx="1466850" cy="438785"/>
                <wp:effectExtent l="0" t="0" r="0" b="0"/>
                <wp:wrapSquare wrapText="bothSides"/>
                <wp:docPr id="438" name="グループ化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6850" cy="438785"/>
                          <a:chOff x="0" y="0"/>
                          <a:chExt cx="1466850" cy="438785"/>
                        </a:xfrm>
                      </wpg:grpSpPr>
                      <pic:pic xmlns:pic="http://schemas.openxmlformats.org/drawingml/2006/picture">
                        <pic:nvPicPr>
                          <pic:cNvPr id="439" name="図 439"/>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1466850" cy="161925"/>
                          </a:xfrm>
                          <a:prstGeom prst="rect">
                            <a:avLst/>
                          </a:prstGeom>
                        </pic:spPr>
                      </pic:pic>
                      <wps:wsp>
                        <wps:cNvPr id="440" name="テキスト ボックス 440"/>
                        <wps:cNvSpPr txBox="1"/>
                        <wps:spPr>
                          <a:xfrm>
                            <a:off x="0" y="219075"/>
                            <a:ext cx="1466850" cy="219710"/>
                          </a:xfrm>
                          <a:prstGeom prst="rect">
                            <a:avLst/>
                          </a:prstGeom>
                          <a:solidFill>
                            <a:prstClr val="white"/>
                          </a:solidFill>
                          <a:ln>
                            <a:noFill/>
                          </a:ln>
                          <a:effectLst/>
                        </wps:spPr>
                        <wps:txbx>
                          <w:txbxContent>
                            <w:p w:rsidR="000D2897" w:rsidRPr="00823894" w:rsidRDefault="000D2897" w:rsidP="00F13298">
                              <w:pPr>
                                <w:pStyle w:val="af2"/>
                                <w:ind w:firstLine="211"/>
                                <w:rPr>
                                  <w:noProof/>
                                  <w:szCs w:val="24"/>
                                </w:rPr>
                              </w:pPr>
                              <w:r>
                                <w:rPr>
                                  <w:rFonts w:hint="eastAsia"/>
                                </w:rPr>
                                <w:t>図</w:t>
                              </w:r>
                              <w:r>
                                <w:rPr>
                                  <w:rFonts w:hint="eastAsia"/>
                                </w:rPr>
                                <w:t>13</w:t>
                              </w:r>
                              <w:r>
                                <w:rPr>
                                  <w:rFonts w:hint="eastAsia"/>
                                </w:rPr>
                                <w:t xml:space="preserve">　ヴィヴィ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グループ化 438" o:spid="_x0000_s1627" style="position:absolute;left:0;text-align:left;margin-left:8.7pt;margin-top:78.15pt;width:115.5pt;height:34.55pt;z-index:252002304" coordsize="14668,4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">
                <v:shape id="図 439" o:spid="_x0000_s1628" type="#_x0000_t75" style="position:absolute;width:14668;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ewjLEAAAA3AAAAA8AAABkcnMvZG93bnJldi54bWxEj0FrwkAUhO8F/8PyBG91YyxWo2uQaoM9&#10;Nu2hx0f2mQ1m34bsVpN/3y0Uehxm5htmlw+2FTfqfeNYwWKegCCunG64VvD58fq4BuEDssbWMSkY&#10;yUO+nzzsMNPuzu90K0MtIoR9hgpMCF0mpa8MWfRz1xFH7+J6iyHKvpa6x3uE21amSbKSFhuOCwY7&#10;ejFUXctvq8AOz2zG9elchoZXx+WpKN6+UqVm0+GwBRFoCP/hv/ZZK3habuD3TDwC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ewjLEAAAA3AAAAA8AAAAAAAAAAAAAAAAA&#10;nwIAAGRycy9kb3ducmV2LnhtbFBLBQYAAAAABAAEAPcAAACQAwAAAAA=&#10;">
                  <v:imagedata r:id="rId90" o:title=""/>
                  <v:path arrowok="t"/>
                </v:shape>
                <v:shape id="テキスト ボックス 440" o:spid="_x0000_s1629" type="#_x0000_t202" style="position:absolute;top:2190;width:14668;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zMsMA&#10;AADcAAAADwAAAGRycy9kb3ducmV2LnhtbERPz2vCMBS+C/sfwhN2EU23FRnVKCIbbLuInRdvj+bZ&#10;VJuXkqTa/ffLQfD48f1ergfbiiv50DhW8DLLQBBXTjdcKzj8fk7fQYSIrLF1TAr+KMB69TRaYqHd&#10;jfd0LWMtUgiHAhWYGLtCylAZshhmriNO3Ml5izFBX0vt8ZbCbStfs2wuLTacGgx2tDVUXcreKtjl&#10;x52Z9KePn03+5r8P/XZ+rkulnsfDZgEi0hAf4rv7SyvI8zQ/nU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IzMsMAAADcAAAADwAAAAAAAAAAAAAAAACYAgAAZHJzL2Rv&#10;d25yZXYueG1sUEsFBgAAAAAEAAQA9QAAAIgDAAAAAA==&#10;" stroked="f">
                  <v:textbox style="mso-fit-shape-to-text:t" inset="0,0,0,0">
                    <w:txbxContent>
                      <w:p w:rsidR="000D2897" w:rsidRPr="00823894" w:rsidRDefault="000D2897" w:rsidP="00F13298">
                        <w:pPr>
                          <w:pStyle w:val="af2"/>
                          <w:ind w:firstLine="211"/>
                          <w:rPr>
                            <w:noProof/>
                            <w:szCs w:val="24"/>
                          </w:rPr>
                        </w:pPr>
                        <w:r>
                          <w:rPr>
                            <w:rFonts w:hint="eastAsia"/>
                          </w:rPr>
                          <w:t>図</w:t>
                        </w:r>
                        <w:r>
                          <w:rPr>
                            <w:rFonts w:hint="eastAsia"/>
                          </w:rPr>
                          <w:t>13</w:t>
                        </w:r>
                        <w:r>
                          <w:rPr>
                            <w:rFonts w:hint="eastAsia"/>
                          </w:rPr>
                          <w:t xml:space="preserve">　ヴィヴィ</w:t>
                        </w:r>
                      </w:p>
                    </w:txbxContent>
                  </v:textbox>
                </v:shape>
                <w10:wrap type="square"/>
              </v:group>
            </w:pict>
          </mc:Fallback>
        </mc:AlternateContent>
      </w:r>
      <w:r w:rsidRPr="00F13298">
        <w:rPr>
          <w:rFonts w:ascii="HG丸ｺﾞｼｯｸM-PRO" w:hAnsi="HG丸ｺﾞｼｯｸM-PRO" w:hint="eastAsia"/>
        </w:rPr>
        <w:t>また</w:t>
      </w:r>
      <w:r w:rsidRPr="00F13298">
        <w:rPr>
          <w:rFonts w:ascii="HG丸ｺﾞｼｯｸM-PRO" w:hAnsi="HG丸ｺﾞｼｯｸM-PRO"/>
        </w:rPr>
        <w:t>70</w:t>
      </w:r>
      <w:r w:rsidRPr="00F13298">
        <w:rPr>
          <w:rFonts w:ascii="HG丸ｺﾞｼｯｸM-PRO" w:hAnsi="HG丸ｺﾞｼｯｸM-PRO" w:hint="eastAsia"/>
        </w:rPr>
        <w:t>年代前半のハードロックで聴かれるような「ヴイヴイ」とした歪んだベースサウンドを出すのには、録音の時点でそういう音をプレイヤーに出してもらって、その音をマイク録りするのが一番早いのだけれど、</w:t>
      </w:r>
      <w:r w:rsidRPr="00F13298">
        <w:rPr>
          <w:rFonts w:ascii="HG丸ｺﾞｼｯｸM-PRO" w:hAnsi="HG丸ｺﾞｼｯｸM-PRO"/>
        </w:rPr>
        <w:t>DI</w:t>
      </w:r>
      <w:r w:rsidRPr="00F13298">
        <w:rPr>
          <w:rFonts w:ascii="HG丸ｺﾞｼｯｸM-PRO" w:hAnsi="HG丸ｺﾞｼｯｸM-PRO" w:hint="eastAsia"/>
        </w:rPr>
        <w:t>の音からそう言った感じを出すためには、単純にディストーションをつないだだけでは「じりじり」した軽い音になってしまうので、図</w:t>
      </w:r>
      <w:r w:rsidRPr="00F13298">
        <w:rPr>
          <w:rFonts w:ascii="HG丸ｺﾞｼｯｸM-PRO" w:hAnsi="HG丸ｺﾞｼｯｸM-PRO"/>
        </w:rPr>
        <w:t>4</w:t>
      </w:r>
      <w:r w:rsidRPr="00F13298">
        <w:rPr>
          <w:rFonts w:ascii="HG丸ｺﾞｼｯｸM-PRO" w:hAnsi="HG丸ｺﾞｼｯｸM-PRO" w:hint="eastAsia"/>
        </w:rPr>
        <w:t>（ヴィヴィ）のようにエフェクターをつなぐ。それでまずイコライザー（グラフィックイコライザーが使いやすい）で</w:t>
      </w:r>
      <w:r w:rsidRPr="00F13298">
        <w:rPr>
          <w:rFonts w:ascii="HG丸ｺﾞｼｯｸM-PRO" w:hAnsi="HG丸ｺﾞｼｯｸM-PRO"/>
        </w:rPr>
        <w:t>100Hz</w:t>
      </w:r>
      <w:r w:rsidRPr="00F13298">
        <w:rPr>
          <w:rFonts w:ascii="HG丸ｺﾞｼｯｸM-PRO" w:hAnsi="HG丸ｺﾞｼｯｸM-PRO" w:hint="eastAsia"/>
        </w:rPr>
        <w:t>近辺を極端にブーストして、</w:t>
      </w:r>
      <w:r w:rsidRPr="00F13298">
        <w:rPr>
          <w:rFonts w:ascii="HG丸ｺﾞｼｯｸM-PRO" w:hAnsi="HG丸ｺﾞｼｯｸM-PRO"/>
        </w:rPr>
        <w:t>1kHz</w:t>
      </w:r>
      <w:r w:rsidRPr="00F13298">
        <w:rPr>
          <w:rFonts w:ascii="HG丸ｺﾞｼｯｸM-PRO" w:hAnsi="HG丸ｺﾞｼｯｸM-PRO" w:hint="eastAsia"/>
        </w:rPr>
        <w:t>以下を極端にカットする。その後にディス</w:t>
      </w:r>
      <w:r w:rsidRPr="00F13298">
        <w:rPr>
          <w:rFonts w:ascii="HG丸ｺﾞｼｯｸM-PRO" w:hAnsi="HG丸ｺﾞｼｯｸM-PRO"/>
        </w:rPr>
        <w:t xml:space="preserve"> </w:t>
      </w:r>
      <w:r w:rsidRPr="00F13298">
        <w:rPr>
          <w:rFonts w:ascii="HG丸ｺﾞｼｯｸM-PRO" w:hAnsi="HG丸ｺﾞｼｯｸM-PRO" w:hint="eastAsia"/>
        </w:rPr>
        <w:t>トーションを通して歪ませるのだが、このディストーションは楽器用のコンパクトエフェクターが一番いい。（</w:t>
      </w:r>
      <w:r w:rsidRPr="00F13298">
        <w:rPr>
          <w:rFonts w:ascii="HG丸ｺﾞｼｯｸM-PRO" w:hAnsi="HG丸ｺﾞｼｯｸM-PRO"/>
        </w:rPr>
        <w:t>SPX</w:t>
      </w:r>
      <w:r w:rsidRPr="00F13298">
        <w:rPr>
          <w:rFonts w:ascii="HG丸ｺﾞｼｯｸM-PRO" w:hAnsi="HG丸ｺﾞｼｯｸM-PRO" w:hint="eastAsia"/>
        </w:rPr>
        <w:t>や</w:t>
      </w:r>
      <w:r w:rsidRPr="00F13298">
        <w:rPr>
          <w:rFonts w:ascii="HG丸ｺﾞｼｯｸM-PRO" w:hAnsi="HG丸ｺﾞｼｯｸM-PRO"/>
        </w:rPr>
        <w:t>GP</w:t>
      </w:r>
      <w:r w:rsidRPr="00F13298">
        <w:rPr>
          <w:rFonts w:ascii="HG丸ｺﾞｼｯｸM-PRO" w:hAnsi="HG丸ｺﾞｼｯｸM-PRO" w:hint="eastAsia"/>
        </w:rPr>
        <w:t>などのデジタル系ディストーショ</w:t>
      </w:r>
      <w:r w:rsidRPr="00F13298">
        <w:rPr>
          <w:rFonts w:ascii="HG丸ｺﾞｼｯｸM-PRO" w:hAnsi="HG丸ｺﾞｼｯｸM-PRO"/>
        </w:rPr>
        <w:t xml:space="preserve"> </w:t>
      </w:r>
      <w:r w:rsidRPr="00F13298">
        <w:rPr>
          <w:rFonts w:ascii="HG丸ｺﾞｼｯｸM-PRO" w:hAnsi="HG丸ｺﾞｼｯｸM-PRO" w:hint="eastAsia"/>
        </w:rPr>
        <w:t>ンは音が痩せるのでだめ。）でその後にコンプレッサーをつないで音をまとめてやる。これをやると結構（かなり）ノイズが多くなってしまうはずなので、ミキサーのイコライザーで、少し高域を削って仕上げてやれば終わりだ。なかなかティムボガードしていい。（</w:t>
      </w:r>
      <w:r w:rsidRPr="00F13298">
        <w:rPr>
          <w:rFonts w:ascii="HG丸ｺﾞｼｯｸM-PRO" w:hAnsi="HG丸ｺﾞｼｯｸM-PRO"/>
        </w:rPr>
        <w:t>BBA</w:t>
      </w:r>
      <w:r w:rsidRPr="00F13298">
        <w:rPr>
          <w:rFonts w:ascii="HG丸ｺﾞｼｯｸM-PRO" w:hAnsi="HG丸ｺﾞｼｯｸM-PRO" w:hint="eastAsia"/>
        </w:rPr>
        <w:t>というバンドの</w:t>
      </w:r>
      <w:r w:rsidRPr="00F13298">
        <w:rPr>
          <w:rFonts w:ascii="HG丸ｺﾞｼｯｸM-PRO" w:hAnsi="HG丸ｺﾞｼｯｸM-PRO"/>
        </w:rPr>
        <w:t xml:space="preserve"> LIVE</w:t>
      </w:r>
      <w:r w:rsidRPr="00F13298">
        <w:rPr>
          <w:rFonts w:ascii="HG丸ｺﾞｼｯｸM-PRO" w:hAnsi="HG丸ｺﾞｼｯｸM-PRO" w:hint="eastAsia"/>
        </w:rPr>
        <w:t>盤を聴いてみると判る）</w:t>
      </w:r>
    </w:p>
    <w:p w:rsidR="00F13298" w:rsidRPr="00F13298" w:rsidRDefault="00F13298" w:rsidP="00F13298">
      <w:pPr>
        <w:ind w:firstLineChars="0"/>
        <w:rPr>
          <w:rFonts w:ascii="HG丸ｺﾞｼｯｸM-PRO" w:hAnsi="HG丸ｺﾞｼｯｸM-PRO"/>
        </w:rPr>
      </w:pPr>
    </w:p>
    <w:p w:rsidR="00F13298" w:rsidRPr="00F13298" w:rsidRDefault="00F13298" w:rsidP="00F13298">
      <w:pPr>
        <w:pStyle w:val="3"/>
      </w:pPr>
      <w:r w:rsidRPr="00F13298">
        <w:rPr>
          <w:rFonts w:hint="eastAsia"/>
        </w:rPr>
        <w:lastRenderedPageBreak/>
        <w:t>エレクトリック・ベースの</w:t>
      </w:r>
      <w:r w:rsidRPr="00F13298">
        <w:t>EQ</w:t>
      </w:r>
      <w:r w:rsidRPr="00F13298">
        <w:rPr>
          <w:rFonts w:hint="eastAsia"/>
        </w:rPr>
        <w:t>のポイント</w:t>
      </w:r>
    </w:p>
    <w:p w:rsidR="00F13298" w:rsidRPr="00F13298" w:rsidRDefault="00F13298" w:rsidP="00F13298">
      <w:pPr>
        <w:rPr>
          <w:rFonts w:ascii="HG丸ｺﾞｼｯｸM-PRO" w:hAnsi="HG丸ｺﾞｼｯｸM-PRO"/>
          <w:szCs w:val="21"/>
        </w:rPr>
      </w:pPr>
      <w:r w:rsidRPr="00F13298">
        <w:rPr>
          <w:rFonts w:ascii="HG丸ｺﾞｼｯｸM-PRO" w:hAnsi="HG丸ｺﾞｼｯｸM-PRO" w:hint="eastAsia"/>
          <w:szCs w:val="21"/>
        </w:rPr>
        <w:t>これは以下の図</w:t>
      </w:r>
      <w:r>
        <w:rPr>
          <w:rFonts w:ascii="HG丸ｺﾞｼｯｸM-PRO" w:hAnsi="HG丸ｺﾞｼｯｸM-PRO" w:hint="eastAsia"/>
          <w:szCs w:val="21"/>
        </w:rPr>
        <w:t>14</w:t>
      </w:r>
      <w:r w:rsidRPr="00F13298">
        <w:rPr>
          <w:rFonts w:ascii="HG丸ｺﾞｼｯｸM-PRO" w:hAnsi="HG丸ｺﾞｼｯｸM-PRO" w:hint="eastAsia"/>
          <w:szCs w:val="21"/>
        </w:rPr>
        <w:t>のベースのイコライジングを参照して説明を行う。</w:t>
      </w: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hint="eastAsia"/>
          <w:szCs w:val="21"/>
        </w:rPr>
        <w:t>エレクトリック・ベースは</w:t>
      </w:r>
      <w:r w:rsidRPr="00F13298">
        <w:rPr>
          <w:rFonts w:ascii="HG丸ｺﾞｼｯｸM-PRO" w:hAnsi="HG丸ｺﾞｼｯｸM-PRO" w:hint="eastAsia"/>
        </w:rPr>
        <w:t>低音楽器なのでハイパスフィルタを</w:t>
      </w:r>
      <w:r w:rsidRPr="00F13298">
        <w:rPr>
          <w:rFonts w:ascii="HG丸ｺﾞｼｯｸM-PRO" w:hAnsi="HG丸ｺﾞｼｯｸM-PRO"/>
        </w:rPr>
        <w:t>20Hz</w:t>
      </w:r>
      <w:r w:rsidRPr="00F13298">
        <w:rPr>
          <w:rFonts w:ascii="HG丸ｺﾞｼｯｸM-PRO" w:hAnsi="HG丸ｺﾞｼｯｸM-PRO" w:hint="eastAsia"/>
        </w:rPr>
        <w:t>位にとどめておく。</w:t>
      </w: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rPr>
        <w:t>DI</w:t>
      </w:r>
      <w:r w:rsidRPr="00F13298">
        <w:rPr>
          <w:rFonts w:ascii="HG丸ｺﾞｼｯｸM-PRO" w:hAnsi="HG丸ｺﾞｼｯｸM-PRO" w:hint="eastAsia"/>
        </w:rPr>
        <w:t>で録音してある場合のイコライジングは、まず</w:t>
      </w:r>
      <w:r w:rsidRPr="00F13298">
        <w:rPr>
          <w:rFonts w:ascii="HG丸ｺﾞｼｯｸM-PRO" w:hAnsi="HG丸ｺﾞｼｯｸM-PRO"/>
        </w:rPr>
        <w:t>200Hz</w:t>
      </w:r>
      <w:r w:rsidRPr="00F13298">
        <w:rPr>
          <w:rFonts w:ascii="HG丸ｺﾞｼｯｸM-PRO" w:hAnsi="HG丸ｺﾞｼｯｸM-PRO" w:hint="eastAsia"/>
        </w:rPr>
        <w:t>以下の部分をブーストする。シェルビングでざっくりブーストしても、ピーキングでポイントを探しながら（大体</w:t>
      </w:r>
      <w:r w:rsidRPr="00F13298">
        <w:rPr>
          <w:rFonts w:ascii="HG丸ｺﾞｼｯｸM-PRO" w:hAnsi="HG丸ｺﾞｼｯｸM-PRO"/>
        </w:rPr>
        <w:t>100Hz</w:t>
      </w:r>
      <w:r w:rsidRPr="00F13298">
        <w:rPr>
          <w:rFonts w:ascii="HG丸ｺﾞｼｯｸM-PRO" w:hAnsi="HG丸ｺﾞｼｯｸM-PRO" w:hint="eastAsia"/>
        </w:rPr>
        <w:t>近辺）ブーストしてもいい。馴れないうちはグラフィックイコライザーで、１ポイントずつブーストしてみて、どのように変わるかを確認しながらイコライジングするといい。このような用途の時のグラフィックイコライザーは、あまりポイントの多いものより</w:t>
      </w:r>
      <w:r w:rsidRPr="00F13298">
        <w:rPr>
          <w:rFonts w:ascii="HG丸ｺﾞｼｯｸM-PRO" w:hAnsi="HG丸ｺﾞｼｯｸM-PRO"/>
        </w:rPr>
        <w:t>10</w:t>
      </w:r>
      <w:r w:rsidRPr="00F13298">
        <w:rPr>
          <w:rFonts w:ascii="HG丸ｺﾞｼｯｸM-PRO" w:hAnsi="HG丸ｺﾞｼｯｸM-PRO" w:hint="eastAsia"/>
        </w:rPr>
        <w:t>素子程度の物が使いやすい。</w:t>
      </w: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noProof/>
          <w:lang w:bidi="ar-SA"/>
        </w:rPr>
        <mc:AlternateContent>
          <mc:Choice Requires="wpg">
            <w:drawing>
              <wp:anchor distT="0" distB="0" distL="114300" distR="114300" simplePos="0" relativeHeight="252003328" behindDoc="0" locked="0" layoutInCell="1" allowOverlap="1" wp14:anchorId="38B2CA82" wp14:editId="3E0FB2CC">
                <wp:simplePos x="0" y="0"/>
                <wp:positionH relativeFrom="column">
                  <wp:posOffset>1129665</wp:posOffset>
                </wp:positionH>
                <wp:positionV relativeFrom="paragraph">
                  <wp:posOffset>1101725</wp:posOffset>
                </wp:positionV>
                <wp:extent cx="3076575" cy="1219835"/>
                <wp:effectExtent l="0" t="0" r="9525" b="0"/>
                <wp:wrapTopAndBottom/>
                <wp:docPr id="441" name="グループ化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76575" cy="1219835"/>
                          <a:chOff x="0" y="0"/>
                          <a:chExt cx="3076575" cy="1219835"/>
                        </a:xfrm>
                      </wpg:grpSpPr>
                      <pic:pic xmlns:pic="http://schemas.openxmlformats.org/drawingml/2006/picture">
                        <pic:nvPicPr>
                          <pic:cNvPr id="442" name="図 442"/>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19075" y="0"/>
                            <a:ext cx="2657475" cy="942975"/>
                          </a:xfrm>
                          <a:prstGeom prst="rect">
                            <a:avLst/>
                          </a:prstGeom>
                        </pic:spPr>
                      </pic:pic>
                      <wps:wsp>
                        <wps:cNvPr id="443" name="テキスト ボックス 443"/>
                        <wps:cNvSpPr txBox="1"/>
                        <wps:spPr>
                          <a:xfrm>
                            <a:off x="0" y="1000125"/>
                            <a:ext cx="3076575" cy="219710"/>
                          </a:xfrm>
                          <a:prstGeom prst="rect">
                            <a:avLst/>
                          </a:prstGeom>
                          <a:solidFill>
                            <a:prstClr val="white"/>
                          </a:solidFill>
                          <a:ln>
                            <a:noFill/>
                          </a:ln>
                          <a:effectLst/>
                        </wps:spPr>
                        <wps:txbx>
                          <w:txbxContent>
                            <w:p w:rsidR="000D2897" w:rsidRPr="002F5B01" w:rsidRDefault="000D2897" w:rsidP="00F13298">
                              <w:pPr>
                                <w:pStyle w:val="af2"/>
                                <w:ind w:firstLine="211"/>
                                <w:rPr>
                                  <w:noProof/>
                                  <w:szCs w:val="24"/>
                                </w:rPr>
                              </w:pPr>
                              <w:r>
                                <w:rPr>
                                  <w:rFonts w:hint="eastAsia"/>
                                </w:rPr>
                                <w:t>図</w:t>
                              </w:r>
                              <w:r>
                                <w:rPr>
                                  <w:rFonts w:hint="eastAsia"/>
                                </w:rPr>
                                <w:t>14</w:t>
                              </w:r>
                              <w:r>
                                <w:rPr>
                                  <w:rFonts w:hint="eastAsia"/>
                                </w:rPr>
                                <w:t xml:space="preserve">　エレクトリック・ベースのイコライジング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グループ化 441" o:spid="_x0000_s1630" style="position:absolute;left:0;text-align:left;margin-left:88.95pt;margin-top:86.75pt;width:242.25pt;height:96.05pt;z-index:252003328" coordsize="30765,12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">
                <v:shape id="図 442" o:spid="_x0000_s1631" type="#_x0000_t75" style="position:absolute;left:2190;width:26575;height: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lP9XFAAAA3AAAAA8AAABkcnMvZG93bnJldi54bWxEj0FrAjEUhO8F/0N4BS+lZhV1y9YoUip4&#10;s9pCr4/kuVm7eVk3cV3/vSkUehxm5htmsepdLTpqQ+VZwXiUgSDW3lRcKvj63Dy/gAgR2WDtmRTc&#10;KMBqOXhYYGH8lffUHWIpEoRDgQpsjE0hZdCWHIaRb4iTd/Stw5hkW0rT4jXBXS0nWTaXDitOCxYb&#10;erOkfw4XpyCfdbvzx7t++tbH/uS2s9yedK7U8LFfv4KI1Mf/8F97axRMpxP4PZOOgF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JT/VxQAAANwAAAAPAAAAAAAAAAAAAAAA&#10;AJ8CAABkcnMvZG93bnJldi54bWxQSwUGAAAAAAQABAD3AAAAkQMAAAAA&#10;">
                  <v:imagedata r:id="rId92" o:title=""/>
                  <v:path arrowok="t"/>
                </v:shape>
                <v:shape id="テキスト ボックス 443" o:spid="_x0000_s1632" type="#_x0000_t202" style="position:absolute;top:10001;width:30765;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tRcYA&#10;AADcAAAADwAAAGRycy9kb3ducmV2LnhtbESPQWsCMRSE70L/Q3iFXqRmq4uUrVFEKrRepFsvvT02&#10;z822m5clyer23xtB8DjMzDfMYjXYVpzIh8axgpdJBoK4crrhWsHhe/v8CiJEZI2tY1LwTwFWy4fR&#10;AgvtzvxFpzLWIkE4FKjAxNgVUobKkMUwcR1x8o7OW4xJ+lpqj+cEt62cZtlcWmw4LRjsaGOo+it7&#10;q2Cf/+zNuD++79b5zH8e+s38ty6Venoc1m8gIg3xHr61P7SCPJ/B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CtRcYAAADcAAAADwAAAAAAAAAAAAAAAACYAgAAZHJz&#10;L2Rvd25yZXYueG1sUEsFBgAAAAAEAAQA9QAAAIsDAAAAAA==&#10;" stroked="f">
                  <v:textbox style="mso-fit-shape-to-text:t" inset="0,0,0,0">
                    <w:txbxContent>
                      <w:p w:rsidR="000D2897" w:rsidRPr="002F5B01" w:rsidRDefault="000D2897" w:rsidP="00F13298">
                        <w:pPr>
                          <w:pStyle w:val="af2"/>
                          <w:ind w:firstLine="211"/>
                          <w:rPr>
                            <w:noProof/>
                            <w:szCs w:val="24"/>
                          </w:rPr>
                        </w:pPr>
                        <w:r>
                          <w:rPr>
                            <w:rFonts w:hint="eastAsia"/>
                          </w:rPr>
                          <w:t>図</w:t>
                        </w:r>
                        <w:r>
                          <w:rPr>
                            <w:rFonts w:hint="eastAsia"/>
                          </w:rPr>
                          <w:t>14</w:t>
                        </w:r>
                        <w:r>
                          <w:rPr>
                            <w:rFonts w:hint="eastAsia"/>
                          </w:rPr>
                          <w:t xml:space="preserve">　エレクトリック・ベースのイコライジング</w:t>
                        </w:r>
                      </w:p>
                    </w:txbxContent>
                  </v:textbox>
                </v:shape>
                <w10:wrap type="topAndBottom"/>
              </v:group>
            </w:pict>
          </mc:Fallback>
        </mc:AlternateContent>
      </w:r>
      <w:r w:rsidRPr="00F13298">
        <w:rPr>
          <w:rFonts w:ascii="HG丸ｺﾞｼｯｸM-PRO" w:hAnsi="HG丸ｺﾞｼｯｸM-PRO" w:hint="eastAsia"/>
        </w:rPr>
        <w:t>アタック音のポイントは意外に低くて</w:t>
      </w:r>
      <w:r w:rsidRPr="00F13298">
        <w:rPr>
          <w:rFonts w:ascii="HG丸ｺﾞｼｯｸM-PRO" w:hAnsi="HG丸ｺﾞｼｯｸM-PRO"/>
        </w:rPr>
        <w:t>1kHz</w:t>
      </w:r>
      <w:r w:rsidRPr="00F13298">
        <w:rPr>
          <w:rFonts w:ascii="HG丸ｺﾞｼｯｸM-PRO" w:hAnsi="HG丸ｺﾞｼｯｸM-PRO" w:hint="eastAsia"/>
        </w:rPr>
        <w:t>～</w:t>
      </w:r>
      <w:r w:rsidRPr="00F13298">
        <w:rPr>
          <w:rFonts w:ascii="HG丸ｺﾞｼｯｸM-PRO" w:hAnsi="HG丸ｺﾞｼｯｸM-PRO"/>
        </w:rPr>
        <w:t>2kHz</w:t>
      </w:r>
      <w:r w:rsidRPr="00F13298">
        <w:rPr>
          <w:rFonts w:ascii="HG丸ｺﾞｼｯｸM-PRO" w:hAnsi="HG丸ｺﾞｼｯｸM-PRO" w:hint="eastAsia"/>
        </w:rPr>
        <w:t>くらい。またチョッパーの時は</w:t>
      </w:r>
      <w:r w:rsidRPr="00F13298">
        <w:rPr>
          <w:rFonts w:ascii="HG丸ｺﾞｼｯｸM-PRO" w:hAnsi="HG丸ｺﾞｼｯｸM-PRO"/>
        </w:rPr>
        <w:t>8kHz</w:t>
      </w:r>
      <w:r w:rsidRPr="00F13298">
        <w:rPr>
          <w:rFonts w:ascii="HG丸ｺﾞｼｯｸM-PRO" w:hAnsi="HG丸ｺﾞｼｯｸM-PRO" w:hint="eastAsia"/>
        </w:rPr>
        <w:t>辺りをブーストしてやると切れがよくなる。逆に、丸くて太い音にしたい時は</w:t>
      </w:r>
      <w:r w:rsidRPr="00F13298">
        <w:rPr>
          <w:rFonts w:ascii="HG丸ｺﾞｼｯｸM-PRO" w:hAnsi="HG丸ｺﾞｼｯｸM-PRO"/>
        </w:rPr>
        <w:t>3kHz</w:t>
      </w:r>
      <w:r w:rsidRPr="00F13298">
        <w:rPr>
          <w:rFonts w:ascii="HG丸ｺﾞｼｯｸM-PRO" w:hAnsi="HG丸ｺﾞｼｯｸM-PRO" w:hint="eastAsia"/>
        </w:rPr>
        <w:t>～</w:t>
      </w:r>
      <w:r w:rsidRPr="00F13298">
        <w:rPr>
          <w:rFonts w:ascii="HG丸ｺﾞｼｯｸM-PRO" w:hAnsi="HG丸ｺﾞｼｯｸM-PRO"/>
        </w:rPr>
        <w:t>5kHz</w:t>
      </w:r>
      <w:r w:rsidRPr="00F13298">
        <w:rPr>
          <w:rFonts w:ascii="HG丸ｺﾞｼｯｸM-PRO" w:hAnsi="HG丸ｺﾞｼｯｸM-PRO" w:hint="eastAsia"/>
        </w:rPr>
        <w:t>より高域をシェルビングでざっくりカットしてやる。そして、しまりを出したい時は</w:t>
      </w:r>
      <w:r w:rsidRPr="00F13298">
        <w:rPr>
          <w:rFonts w:ascii="HG丸ｺﾞｼｯｸM-PRO" w:hAnsi="HG丸ｺﾞｼｯｸM-PRO"/>
        </w:rPr>
        <w:t>300Hz</w:t>
      </w:r>
      <w:r w:rsidRPr="00F13298">
        <w:rPr>
          <w:rFonts w:ascii="HG丸ｺﾞｼｯｸM-PRO" w:hAnsi="HG丸ｺﾞｼｯｸM-PRO" w:hint="eastAsia"/>
        </w:rPr>
        <w:t>～</w:t>
      </w:r>
      <w:r w:rsidRPr="00F13298">
        <w:rPr>
          <w:rFonts w:ascii="HG丸ｺﾞｼｯｸM-PRO" w:hAnsi="HG丸ｺﾞｼｯｸM-PRO"/>
        </w:rPr>
        <w:t>800Hz</w:t>
      </w:r>
      <w:r w:rsidRPr="00F13298">
        <w:rPr>
          <w:rFonts w:ascii="HG丸ｺﾞｼｯｸM-PRO" w:hAnsi="HG丸ｺﾞｼｯｸM-PRO" w:hint="eastAsia"/>
        </w:rPr>
        <w:t>辺りをカットしてやるといいけど、音量感に影響する部分なのであまりカットしすぎないようにする。</w:t>
      </w:r>
    </w:p>
    <w:p w:rsidR="00F13298" w:rsidRPr="00F13298" w:rsidRDefault="00F13298" w:rsidP="00F13298">
      <w:pPr>
        <w:pStyle w:val="3"/>
      </w:pPr>
      <w:r w:rsidRPr="00F13298">
        <w:rPr>
          <w:rFonts w:hint="eastAsia"/>
        </w:rPr>
        <w:t>エフェクトのポイント</w:t>
      </w:r>
    </w:p>
    <w:p w:rsidR="00F13298" w:rsidRPr="00F13298" w:rsidRDefault="00F13298" w:rsidP="00F13298">
      <w:pPr>
        <w:ind w:firstLineChars="0" w:firstLine="0"/>
        <w:rPr>
          <w:rFonts w:ascii="HG丸ｺﾞｼｯｸM-PRO" w:hAnsi="HG丸ｺﾞｼｯｸM-PRO"/>
          <w:sz w:val="24"/>
        </w:rPr>
      </w:pPr>
    </w:p>
    <w:p w:rsidR="00F13298" w:rsidRPr="00F13298" w:rsidRDefault="00F13298" w:rsidP="00F13298">
      <w:pPr>
        <w:pStyle w:val="4"/>
      </w:pPr>
      <w:r w:rsidRPr="00F13298">
        <w:rPr>
          <w:rFonts w:hint="eastAsia"/>
        </w:rPr>
        <w:t>コンプレッサー</w:t>
      </w:r>
    </w:p>
    <w:p w:rsidR="00F13298" w:rsidRPr="00F13298" w:rsidRDefault="00F13298" w:rsidP="00F13298">
      <w:pPr>
        <w:rPr>
          <w:rFonts w:ascii="HG丸ｺﾞｼｯｸM-PRO" w:hAnsi="HG丸ｺﾞｼｯｸM-PRO"/>
          <w:szCs w:val="21"/>
        </w:rPr>
      </w:pP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hint="eastAsia"/>
        </w:rPr>
        <w:t>比較的強力にかけてもかまわないが、プレイヤーのダイナミクス（音楽的に音に強弱を付けること）を損なわないように気を付けること。</w:t>
      </w:r>
      <w:r w:rsidRPr="00F13298">
        <w:rPr>
          <w:rFonts w:ascii="HG丸ｺﾞｼｯｸM-PRO" w:hAnsi="HG丸ｺﾞｼｯｸM-PRO"/>
        </w:rPr>
        <w:t>RATIO</w:t>
      </w:r>
      <w:r w:rsidRPr="00F13298">
        <w:rPr>
          <w:rFonts w:ascii="HG丸ｺﾞｼｯｸM-PRO" w:hAnsi="HG丸ｺﾞｼｯｸM-PRO" w:hint="eastAsia"/>
        </w:rPr>
        <w:t>が</w:t>
      </w:r>
      <w:r w:rsidRPr="00F13298">
        <w:rPr>
          <w:rFonts w:ascii="HG丸ｺﾞｼｯｸM-PRO" w:hAnsi="HG丸ｺﾞｼｯｸM-PRO"/>
        </w:rPr>
        <w:t xml:space="preserve"> 1:4</w:t>
      </w:r>
      <w:r w:rsidRPr="00F13298">
        <w:rPr>
          <w:rFonts w:ascii="HG丸ｺﾞｼｯｸM-PRO" w:hAnsi="HG丸ｺﾞｼｯｸM-PRO" w:hint="eastAsia"/>
        </w:rPr>
        <w:t>～</w:t>
      </w:r>
      <w:r w:rsidRPr="00F13298">
        <w:rPr>
          <w:rFonts w:ascii="HG丸ｺﾞｼｯｸM-PRO" w:hAnsi="HG丸ｺﾞｼｯｸM-PRO"/>
        </w:rPr>
        <w:t>1:8</w:t>
      </w:r>
      <w:r w:rsidRPr="00F13298">
        <w:rPr>
          <w:rFonts w:ascii="HG丸ｺﾞｼｯｸM-PRO" w:hAnsi="HG丸ｺﾞｼｯｸM-PRO" w:hint="eastAsia"/>
        </w:rPr>
        <w:t>位で、スレッショルドをピークで</w:t>
      </w:r>
      <w:r w:rsidRPr="00F13298">
        <w:rPr>
          <w:rFonts w:ascii="HG丸ｺﾞｼｯｸM-PRO" w:hAnsi="HG丸ｺﾞｼｯｸM-PRO"/>
        </w:rPr>
        <w:t>-5</w:t>
      </w:r>
      <w:r w:rsidRPr="00F13298">
        <w:rPr>
          <w:rFonts w:ascii="HG丸ｺﾞｼｯｸM-PRO" w:hAnsi="HG丸ｺﾞｼｯｸM-PRO" w:hint="eastAsia"/>
        </w:rPr>
        <w:t>～</w:t>
      </w:r>
      <w:r w:rsidRPr="00F13298">
        <w:rPr>
          <w:rFonts w:ascii="HG丸ｺﾞｼｯｸM-PRO" w:hAnsi="HG丸ｺﾞｼｯｸM-PRO"/>
        </w:rPr>
        <w:t>-10db</w:t>
      </w:r>
      <w:r w:rsidRPr="00F13298">
        <w:rPr>
          <w:rFonts w:ascii="HG丸ｺﾞｼｯｸM-PRO" w:hAnsi="HG丸ｺﾞｼｯｸM-PRO" w:hint="eastAsia"/>
        </w:rPr>
        <w:t>になるようにする。</w:t>
      </w:r>
      <w:r w:rsidRPr="00F13298">
        <w:rPr>
          <w:rFonts w:ascii="HG丸ｺﾞｼｯｸM-PRO" w:hAnsi="HG丸ｺﾞｼｯｸM-PRO"/>
        </w:rPr>
        <w:t>dbx160</w:t>
      </w:r>
      <w:r w:rsidRPr="00F13298">
        <w:rPr>
          <w:rFonts w:ascii="HG丸ｺﾞｼｯｸM-PRO" w:hAnsi="HG丸ｺﾞｼｯｸM-PRO" w:hint="eastAsia"/>
        </w:rPr>
        <w:t>をベースに使用する場合は</w:t>
      </w:r>
      <w:r w:rsidRPr="00F13298">
        <w:rPr>
          <w:rFonts w:ascii="HG丸ｺﾞｼｯｸM-PRO" w:hAnsi="HG丸ｺﾞｼｯｸM-PRO"/>
        </w:rPr>
        <w:t>OVER EASY</w:t>
      </w:r>
      <w:r w:rsidRPr="00F13298">
        <w:rPr>
          <w:rFonts w:ascii="HG丸ｺﾞｼｯｸM-PRO" w:hAnsi="HG丸ｺﾞｼｯｸM-PRO" w:hint="eastAsia"/>
        </w:rPr>
        <w:t>スイッチをオンにした方が使いやすい。しかし、</w:t>
      </w:r>
      <w:r w:rsidRPr="00F13298">
        <w:rPr>
          <w:rFonts w:ascii="HG丸ｺﾞｼｯｸM-PRO" w:hAnsi="HG丸ｺﾞｼｯｸM-PRO"/>
        </w:rPr>
        <w:t>OVER EASY</w:t>
      </w:r>
      <w:r w:rsidRPr="00F13298">
        <w:rPr>
          <w:rFonts w:ascii="HG丸ｺﾞｼｯｸM-PRO" w:hAnsi="HG丸ｺﾞｼｯｸM-PRO" w:hint="eastAsia"/>
        </w:rPr>
        <w:t>をオンにした場合メーターのコンプレッション表示が、聴感以上に振れるので注意が必要だ。</w:t>
      </w:r>
    </w:p>
    <w:p w:rsidR="00F13298" w:rsidRPr="00F13298" w:rsidRDefault="00F13298" w:rsidP="00F13298">
      <w:pPr>
        <w:pStyle w:val="4"/>
      </w:pPr>
      <w:r w:rsidRPr="00F13298">
        <w:rPr>
          <w:rFonts w:hint="eastAsia"/>
        </w:rPr>
        <w:t>ゲートリバーブ・リバーブ</w:t>
      </w:r>
    </w:p>
    <w:p w:rsidR="00F13298" w:rsidRPr="00F13298" w:rsidRDefault="00F13298" w:rsidP="00F13298">
      <w:pPr>
        <w:ind w:firstLineChars="0" w:firstLine="0"/>
        <w:rPr>
          <w:rFonts w:ascii="HG丸ｺﾞｼｯｸM-PRO" w:hAnsi="HG丸ｺﾞｼｯｸM-PRO"/>
          <w:sz w:val="24"/>
        </w:rPr>
      </w:pP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hint="eastAsia"/>
          <w:szCs w:val="21"/>
        </w:rPr>
        <w:t>ゲートリバーブは</w:t>
      </w:r>
      <w:r w:rsidRPr="00F13298">
        <w:rPr>
          <w:rFonts w:ascii="HG丸ｺﾞｼｯｸM-PRO" w:hAnsi="HG丸ｺﾞｼｯｸM-PRO" w:hint="eastAsia"/>
        </w:rPr>
        <w:t>あまりやらないが、チョッパーのベースソロなどには、かなり効果的だ。</w:t>
      </w: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hint="eastAsia"/>
          <w:szCs w:val="21"/>
        </w:rPr>
        <w:t>リバーブは</w:t>
      </w:r>
      <w:r w:rsidRPr="00F13298">
        <w:rPr>
          <w:rFonts w:ascii="HG丸ｺﾞｼｯｸM-PRO" w:hAnsi="HG丸ｺﾞｼｯｸM-PRO" w:hint="eastAsia"/>
        </w:rPr>
        <w:t>ベースに上手にかけるのは結構難しいので、なれないうちは全くかけないか、楽器用のリバーブ（ギターなどと兼用でいい）を薄くかけるかにとどめておこう。手っ取り早く響かせたい時はアーリーリフレクションがおすすめだ。</w:t>
      </w:r>
    </w:p>
    <w:p w:rsidR="00B577E3" w:rsidRDefault="00B577E3" w:rsidP="00B577E3"/>
    <w:p w:rsidR="00F13298" w:rsidRDefault="00F13298" w:rsidP="00B577E3"/>
    <w:p w:rsidR="00F13298" w:rsidRPr="00F13298" w:rsidRDefault="00F13298" w:rsidP="00F13298">
      <w:pPr>
        <w:pStyle w:val="1"/>
        <w:spacing w:before="173"/>
      </w:pPr>
      <w:r>
        <w:rPr>
          <w:rFonts w:hint="eastAsia"/>
        </w:rPr>
        <w:lastRenderedPageBreak/>
        <w:t>ギターの音作り</w:t>
      </w:r>
    </w:p>
    <w:p w:rsidR="00F13298" w:rsidRPr="00F13298" w:rsidRDefault="00F13298" w:rsidP="00F13298">
      <w:pPr>
        <w:ind w:firstLineChars="0" w:firstLine="0"/>
        <w:rPr>
          <w:rFonts w:ascii="HG丸ｺﾞｼｯｸM-PRO" w:hAnsi="HG丸ｺﾞｼｯｸM-PRO"/>
          <w:sz w:val="24"/>
        </w:rPr>
      </w:pPr>
    </w:p>
    <w:p w:rsidR="00F13298" w:rsidRPr="00F13298" w:rsidRDefault="00F13298" w:rsidP="00F13298">
      <w:pPr>
        <w:pStyle w:val="2"/>
      </w:pPr>
      <w:r w:rsidRPr="00F13298">
        <w:rPr>
          <w:rFonts w:hint="eastAsia"/>
        </w:rPr>
        <w:t>アコースティック・ギター</w:t>
      </w:r>
    </w:p>
    <w:p w:rsidR="00F13298" w:rsidRPr="00F13298" w:rsidRDefault="00F13298" w:rsidP="00F13298">
      <w:pPr>
        <w:ind w:firstLineChars="0" w:firstLine="0"/>
        <w:rPr>
          <w:rFonts w:ascii="HG丸ｺﾞｼｯｸM-PRO" w:hAnsi="HG丸ｺﾞｼｯｸM-PRO"/>
          <w:sz w:val="24"/>
        </w:rPr>
      </w:pPr>
    </w:p>
    <w:p w:rsidR="00F13298" w:rsidRPr="00F13298" w:rsidRDefault="00F13298" w:rsidP="00F13298">
      <w:pPr>
        <w:rPr>
          <w:rFonts w:ascii="HG丸ｺﾞｼｯｸM-PRO" w:hAnsi="HG丸ｺﾞｼｯｸM-PRO"/>
          <w:szCs w:val="21"/>
        </w:rPr>
      </w:pPr>
      <w:r w:rsidRPr="00F13298">
        <w:rPr>
          <w:rFonts w:ascii="HG丸ｺﾞｼｯｸM-PRO" w:hAnsi="HG丸ｺﾞｼｯｸM-PRO" w:hint="eastAsia"/>
          <w:szCs w:val="21"/>
        </w:rPr>
        <w:t>アコースティック・ギターのいわゆる「いい音」というのは、他の楽器と比べて意見が一致しやすい。つまり、高域がきれいに伸びていて、それを支える中低音が適度にふくらみがある音だ。よってイコライジングは割と簡単だと思う。エフェクターもあくまで補助的に使い、アコースティック・ギターの持つアコースティックな部分（変な言い方だが）を大事に音作りをしよう。</w:t>
      </w:r>
    </w:p>
    <w:p w:rsidR="00F13298" w:rsidRPr="00F13298" w:rsidRDefault="00F13298" w:rsidP="00F13298">
      <w:pPr>
        <w:pStyle w:val="3"/>
      </w:pPr>
      <w:r w:rsidRPr="00F13298">
        <w:rPr>
          <w:rFonts w:hint="eastAsia"/>
        </w:rPr>
        <w:t>アコースティック・ギターの</w:t>
      </w:r>
      <w:r w:rsidRPr="00F13298">
        <w:t>EQ</w:t>
      </w:r>
      <w:r w:rsidRPr="00F13298">
        <w:rPr>
          <w:rFonts w:hint="eastAsia"/>
        </w:rPr>
        <w:t>ポイント</w:t>
      </w:r>
    </w:p>
    <w:p w:rsidR="00F13298" w:rsidRPr="00F13298" w:rsidRDefault="00F13298" w:rsidP="00F13298">
      <w:pPr>
        <w:ind w:firstLineChars="0" w:firstLine="0"/>
        <w:rPr>
          <w:rFonts w:ascii="HG丸ｺﾞｼｯｸM-PRO" w:hAnsi="HG丸ｺﾞｼｯｸM-PRO"/>
          <w:sz w:val="24"/>
        </w:rPr>
      </w:pPr>
    </w:p>
    <w:p w:rsidR="00F13298" w:rsidRPr="00F13298" w:rsidRDefault="00F13298" w:rsidP="00F13298">
      <w:pPr>
        <w:rPr>
          <w:rFonts w:ascii="HG丸ｺﾞｼｯｸM-PRO" w:hAnsi="HG丸ｺﾞｼｯｸM-PRO"/>
          <w:szCs w:val="21"/>
        </w:rPr>
      </w:pPr>
      <w:r w:rsidRPr="00F13298">
        <w:rPr>
          <w:rFonts w:ascii="HG丸ｺﾞｼｯｸM-PRO" w:hAnsi="HG丸ｺﾞｼｯｸM-PRO" w:hint="eastAsia"/>
          <w:szCs w:val="21"/>
        </w:rPr>
        <w:t>これは以下の図</w:t>
      </w:r>
      <w:r>
        <w:rPr>
          <w:rFonts w:ascii="HG丸ｺﾞｼｯｸM-PRO" w:hAnsi="HG丸ｺﾞｼｯｸM-PRO" w:hint="eastAsia"/>
          <w:szCs w:val="21"/>
        </w:rPr>
        <w:t>15</w:t>
      </w:r>
      <w:r w:rsidRPr="00F13298">
        <w:rPr>
          <w:rFonts w:ascii="HG丸ｺﾞｼｯｸM-PRO" w:hAnsi="HG丸ｺﾞｼｯｸM-PRO" w:hint="eastAsia"/>
          <w:szCs w:val="21"/>
        </w:rPr>
        <w:t>の</w:t>
      </w:r>
      <w:r w:rsidRPr="00F13298">
        <w:rPr>
          <w:rFonts w:ascii="HG丸ｺﾞｼｯｸM-PRO" w:hAnsi="HG丸ｺﾞｼｯｸM-PRO" w:hint="eastAsia"/>
          <w:sz w:val="20"/>
          <w:szCs w:val="20"/>
        </w:rPr>
        <w:t>アコースティック・ギターのイコライジング</w:t>
      </w:r>
      <w:r w:rsidRPr="00F13298">
        <w:rPr>
          <w:rFonts w:ascii="HG丸ｺﾞｼｯｸM-PRO" w:hAnsi="HG丸ｺﾞｼｯｸM-PRO" w:hint="eastAsia"/>
          <w:szCs w:val="21"/>
        </w:rPr>
        <w:t>を参照して説明を行う。</w:t>
      </w:r>
    </w:p>
    <w:p w:rsidR="00F13298" w:rsidRPr="00F13298" w:rsidRDefault="00F13298" w:rsidP="00F13298">
      <w:pPr>
        <w:rPr>
          <w:rFonts w:ascii="HG丸ｺﾞｼｯｸM-PRO" w:hAnsi="HG丸ｺﾞｼｯｸM-PRO"/>
        </w:rPr>
      </w:pPr>
      <w:r w:rsidRPr="00F13298">
        <w:rPr>
          <w:rFonts w:ascii="HG丸ｺﾞｼｯｸM-PRO" w:hAnsi="HG丸ｺﾞｼｯｸM-PRO" w:hint="eastAsia"/>
        </w:rPr>
        <w:t>ソロの部分（曲中にアコースティック・ギターだけが鳴るところ）がなければ、ハイパスフィルタを</w:t>
      </w:r>
      <w:r w:rsidRPr="00F13298">
        <w:rPr>
          <w:rFonts w:ascii="HG丸ｺﾞｼｯｸM-PRO" w:hAnsi="HG丸ｺﾞｼｯｸM-PRO"/>
        </w:rPr>
        <w:t>150Hz</w:t>
      </w:r>
      <w:r w:rsidRPr="00F13298">
        <w:rPr>
          <w:rFonts w:ascii="HG丸ｺﾞｼｯｸM-PRO" w:hAnsi="HG丸ｺﾞｼｯｸM-PRO" w:hint="eastAsia"/>
        </w:rPr>
        <w:t>位までいれておく。マイクで録音してある場合は高域を少しブーストしてやり、（シェルビングの場合は</w:t>
      </w:r>
      <w:r w:rsidRPr="00F13298">
        <w:rPr>
          <w:rFonts w:ascii="HG丸ｺﾞｼｯｸM-PRO" w:hAnsi="HG丸ｺﾞｼｯｸM-PRO"/>
        </w:rPr>
        <w:t>10kHz</w:t>
      </w:r>
      <w:r w:rsidRPr="00F13298">
        <w:rPr>
          <w:rFonts w:ascii="HG丸ｺﾞｼｯｸM-PRO" w:hAnsi="HG丸ｺﾞｼｯｸM-PRO" w:hint="eastAsia"/>
        </w:rPr>
        <w:t>辺り、ピーキングの場合は</w:t>
      </w:r>
      <w:r w:rsidRPr="00F13298">
        <w:rPr>
          <w:rFonts w:ascii="HG丸ｺﾞｼｯｸM-PRO" w:hAnsi="HG丸ｺﾞｼｯｸM-PRO"/>
        </w:rPr>
        <w:t>5kHz</w:t>
      </w:r>
      <w:r w:rsidRPr="00F13298">
        <w:rPr>
          <w:rFonts w:ascii="HG丸ｺﾞｼｯｸM-PRO" w:hAnsi="HG丸ｺﾞｼｯｸM-PRO" w:hint="eastAsia"/>
        </w:rPr>
        <w:t>～</w:t>
      </w:r>
      <w:r w:rsidRPr="00F13298">
        <w:rPr>
          <w:rFonts w:ascii="HG丸ｺﾞｼｯｸM-PRO" w:hAnsi="HG丸ｺﾞｼｯｸM-PRO"/>
        </w:rPr>
        <w:t>10kHz</w:t>
      </w:r>
      <w:r w:rsidRPr="00F13298">
        <w:rPr>
          <w:rFonts w:ascii="HG丸ｺﾞｼｯｸM-PRO" w:hAnsi="HG丸ｺﾞｼｯｸM-PRO" w:hint="eastAsia"/>
        </w:rPr>
        <w:t>の辺り）</w:t>
      </w:r>
      <w:r w:rsidRPr="00F13298">
        <w:rPr>
          <w:rFonts w:ascii="HG丸ｺﾞｼｯｸM-PRO" w:hAnsi="HG丸ｺﾞｼｯｸM-PRO"/>
        </w:rPr>
        <w:t>500Hz</w:t>
      </w:r>
      <w:r w:rsidRPr="00F13298">
        <w:rPr>
          <w:rFonts w:ascii="HG丸ｺﾞｼｯｸM-PRO" w:hAnsi="HG丸ｺﾞｼｯｸM-PRO" w:hint="eastAsia"/>
        </w:rPr>
        <w:t>～１</w:t>
      </w:r>
      <w:r w:rsidRPr="00F13298">
        <w:rPr>
          <w:rFonts w:ascii="HG丸ｺﾞｼｯｸM-PRO" w:hAnsi="HG丸ｺﾞｼｯｸM-PRO"/>
        </w:rPr>
        <w:t>kHz</w:t>
      </w:r>
      <w:r w:rsidRPr="00F13298">
        <w:rPr>
          <w:rFonts w:ascii="HG丸ｺﾞｼｯｸM-PRO" w:hAnsi="HG丸ｺﾞｼｯｸM-PRO" w:hint="eastAsia"/>
        </w:rPr>
        <w:t>辺りのポイントを少しカットしてやれば出来上がり。Ｑは比較的広めでいい。</w:t>
      </w:r>
    </w:p>
    <w:p w:rsidR="00F13298" w:rsidRPr="00F13298" w:rsidRDefault="00F13298" w:rsidP="00F13298">
      <w:pPr>
        <w:rPr>
          <w:rFonts w:ascii="HG丸ｺﾞｼｯｸM-PRO" w:hAnsi="HG丸ｺﾞｼｯｸM-PRO"/>
        </w:rPr>
      </w:pPr>
      <w:r w:rsidRPr="00F13298">
        <w:rPr>
          <w:rFonts w:ascii="HG丸ｺﾞｼｯｸM-PRO" w:hAnsi="HG丸ｺﾞｼｯｸM-PRO"/>
          <w:noProof/>
          <w:lang w:bidi="ar-SA"/>
        </w:rPr>
        <mc:AlternateContent>
          <mc:Choice Requires="wpg">
            <w:drawing>
              <wp:anchor distT="0" distB="0" distL="114300" distR="114300" simplePos="0" relativeHeight="252005376" behindDoc="0" locked="0" layoutInCell="1" allowOverlap="1" wp14:anchorId="22A78192" wp14:editId="0F227677">
                <wp:simplePos x="0" y="0"/>
                <wp:positionH relativeFrom="column">
                  <wp:posOffset>1082040</wp:posOffset>
                </wp:positionH>
                <wp:positionV relativeFrom="paragraph">
                  <wp:posOffset>718820</wp:posOffset>
                </wp:positionV>
                <wp:extent cx="3438525" cy="1143000"/>
                <wp:effectExtent l="0" t="0" r="9525" b="0"/>
                <wp:wrapTopAndBottom/>
                <wp:docPr id="444" name="グループ化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38525" cy="1143000"/>
                          <a:chOff x="0" y="0"/>
                          <a:chExt cx="3200400" cy="1143000"/>
                        </a:xfrm>
                      </wpg:grpSpPr>
                      <pic:pic xmlns:pic="http://schemas.openxmlformats.org/drawingml/2006/picture">
                        <pic:nvPicPr>
                          <pic:cNvPr id="445" name="図 445"/>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323850" y="0"/>
                            <a:ext cx="2571750" cy="809625"/>
                          </a:xfrm>
                          <a:prstGeom prst="rect">
                            <a:avLst/>
                          </a:prstGeom>
                        </pic:spPr>
                      </pic:pic>
                      <wps:wsp>
                        <wps:cNvPr id="446" name="テキスト ボックス 446"/>
                        <wps:cNvSpPr txBox="1"/>
                        <wps:spPr>
                          <a:xfrm>
                            <a:off x="0" y="857250"/>
                            <a:ext cx="3200400" cy="285750"/>
                          </a:xfrm>
                          <a:prstGeom prst="rect">
                            <a:avLst/>
                          </a:prstGeom>
                          <a:solidFill>
                            <a:prstClr val="white"/>
                          </a:solidFill>
                          <a:ln>
                            <a:noFill/>
                          </a:ln>
                          <a:effectLst/>
                        </wps:spPr>
                        <wps:txbx>
                          <w:txbxContent>
                            <w:p w:rsidR="000D2897" w:rsidRPr="002F0CC9" w:rsidRDefault="000D2897" w:rsidP="00F13298">
                              <w:pPr>
                                <w:pStyle w:val="af2"/>
                                <w:ind w:firstLine="211"/>
                                <w:rPr>
                                  <w:noProof/>
                                  <w:szCs w:val="24"/>
                                </w:rPr>
                              </w:pPr>
                              <w:r>
                                <w:rPr>
                                  <w:rFonts w:hint="eastAsia"/>
                                </w:rPr>
                                <w:t>図</w:t>
                              </w:r>
                              <w:r>
                                <w:rPr>
                                  <w:rFonts w:hint="eastAsia"/>
                                </w:rPr>
                                <w:t>15</w:t>
                              </w:r>
                              <w:r>
                                <w:rPr>
                                  <w:rFonts w:hint="eastAsia"/>
                                </w:rPr>
                                <w:t xml:space="preserve">　</w:t>
                              </w:r>
                              <w:r>
                                <w:rPr>
                                  <w:rFonts w:hint="eastAsia"/>
                                  <w:sz w:val="20"/>
                                  <w:szCs w:val="20"/>
                                </w:rPr>
                                <w:t>アコースティック・ギターのイコライジング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グループ化 444" o:spid="_x0000_s1633" style="position:absolute;left:0;text-align:left;margin-left:85.2pt;margin-top:56.6pt;width:270.75pt;height:90pt;z-index:252005376" coordsize="3200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">
                <v:shape id="図 445" o:spid="_x0000_s1634" type="#_x0000_t75" style="position:absolute;left:3238;width:25718;height:8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j4cjEAAAA3AAAAA8AAABkcnMvZG93bnJldi54bWxEj0FrAjEUhO+C/yE8oTfNVtZSt0YRRWjx&#10;5La018fmmV26eVk2qdn21xuh4HGYmW+Y1WawrbhQ7xvHCh5nGQjiyumGjYKP98P0GYQPyBpbx6Tg&#10;lzxs1uPRCgvtIp/oUgYjEoR9gQrqELpCSl/VZNHPXEecvLPrLYYkeyN1jzHBbSvnWfYkLTacFmrs&#10;aFdT9V3+WAWH/Gj351jGvy8znGLkpfl8Wyr1MBm2LyACDeEe/m+/agV5voDbmXQE5P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3j4cjEAAAA3AAAAA8AAAAAAAAAAAAAAAAA&#10;nwIAAGRycy9kb3ducmV2LnhtbFBLBQYAAAAABAAEAPcAAACQAwAAAAA=&#10;">
                  <v:imagedata r:id="rId94" o:title=""/>
                  <v:path arrowok="t"/>
                </v:shape>
                <v:shape id="テキスト ボックス 446" o:spid="_x0000_s1635" type="#_x0000_t202" style="position:absolute;top:8572;width:3200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RoMQA&#10;AADcAAAADwAAAGRycy9kb3ducmV2LnhtbESPzYvCMBTE7wv+D+EJXhZNFSlSjeIn7GH34AeeH82z&#10;LTYvJYm2/vdmYWGPw8z8hlmsOlOLJzlfWVYwHiUgiHOrKy4UXM6H4QyED8gaa8uk4EUeVsvexwIz&#10;bVs+0vMUChEh7DNUUIbQZFL6vCSDfmQb4ujdrDMYonSF1A7bCDe1nCRJKg1WHBdKbGhbUn4/PYyC&#10;dOce7ZG3n7vL/ht/mmJy3byuSg363XoOIlAX/sN/7S+tYDpN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GkaDEAAAA3AAAAA8AAAAAAAAAAAAAAAAAmAIAAGRycy9k&#10;b3ducmV2LnhtbFBLBQYAAAAABAAEAPUAAACJAwAAAAA=&#10;" stroked="f">
                  <v:textbox inset="0,0,0,0">
                    <w:txbxContent>
                      <w:p w:rsidR="000D2897" w:rsidRPr="002F0CC9" w:rsidRDefault="000D2897" w:rsidP="00F13298">
                        <w:pPr>
                          <w:pStyle w:val="af2"/>
                          <w:ind w:firstLine="211"/>
                          <w:rPr>
                            <w:noProof/>
                            <w:szCs w:val="24"/>
                          </w:rPr>
                        </w:pPr>
                        <w:r>
                          <w:rPr>
                            <w:rFonts w:hint="eastAsia"/>
                          </w:rPr>
                          <w:t>図</w:t>
                        </w:r>
                        <w:r>
                          <w:rPr>
                            <w:rFonts w:hint="eastAsia"/>
                          </w:rPr>
                          <w:t>15</w:t>
                        </w:r>
                        <w:r>
                          <w:rPr>
                            <w:rFonts w:hint="eastAsia"/>
                          </w:rPr>
                          <w:t xml:space="preserve">　</w:t>
                        </w:r>
                        <w:r>
                          <w:rPr>
                            <w:rFonts w:hint="eastAsia"/>
                            <w:sz w:val="20"/>
                            <w:szCs w:val="20"/>
                          </w:rPr>
                          <w:t>アコースティック・ギターのイコライジング</w:t>
                        </w:r>
                      </w:p>
                    </w:txbxContent>
                  </v:textbox>
                </v:shape>
                <w10:wrap type="topAndBottom"/>
              </v:group>
            </w:pict>
          </mc:Fallback>
        </mc:AlternateContent>
      </w:r>
      <w:r w:rsidRPr="00F13298">
        <w:rPr>
          <w:rFonts w:ascii="HG丸ｺﾞｼｯｸM-PRO" w:hAnsi="HG丸ｺﾞｼｯｸM-PRO" w:hint="eastAsia"/>
        </w:rPr>
        <w:t>ライン録音してある場合は、モノによってかなり音質が異なるので、一口にはいえないが、</w:t>
      </w:r>
      <w:r w:rsidRPr="00F13298">
        <w:rPr>
          <w:rFonts w:ascii="HG丸ｺﾞｼｯｸM-PRO" w:hAnsi="HG丸ｺﾞｼｯｸM-PRO"/>
        </w:rPr>
        <w:t>150Hz</w:t>
      </w:r>
      <w:r w:rsidRPr="00F13298">
        <w:rPr>
          <w:rFonts w:ascii="HG丸ｺﾞｼｯｸM-PRO" w:hAnsi="HG丸ｺﾞｼｯｸM-PRO" w:hint="eastAsia"/>
        </w:rPr>
        <w:t>位と</w:t>
      </w:r>
      <w:r w:rsidRPr="00F13298">
        <w:rPr>
          <w:rFonts w:ascii="HG丸ｺﾞｼｯｸM-PRO" w:hAnsi="HG丸ｺﾞｼｯｸM-PRO"/>
        </w:rPr>
        <w:t>2kHz</w:t>
      </w:r>
      <w:r w:rsidRPr="00F13298">
        <w:rPr>
          <w:rFonts w:ascii="HG丸ｺﾞｼｯｸM-PRO" w:hAnsi="HG丸ｺﾞｼｯｸM-PRO" w:hint="eastAsia"/>
        </w:rPr>
        <w:t>辺りのポイントが不必要に出ている場合が多いので、気になるようであればこのポイントをカットしてみる。</w:t>
      </w:r>
    </w:p>
    <w:p w:rsidR="00F13298" w:rsidRPr="00F13298" w:rsidRDefault="00F13298" w:rsidP="00F13298">
      <w:pPr>
        <w:pStyle w:val="3"/>
      </w:pPr>
      <w:r w:rsidRPr="00F13298">
        <w:rPr>
          <w:rFonts w:hint="eastAsia"/>
        </w:rPr>
        <w:t>エフェクトポイント</w:t>
      </w:r>
    </w:p>
    <w:p w:rsidR="00F13298" w:rsidRPr="00F13298" w:rsidRDefault="00F13298" w:rsidP="00F13298">
      <w:pPr>
        <w:ind w:firstLineChars="0" w:firstLine="0"/>
        <w:rPr>
          <w:rFonts w:ascii="HG丸ｺﾞｼｯｸM-PRO" w:hAnsi="HG丸ｺﾞｼｯｸM-PRO"/>
          <w:sz w:val="24"/>
        </w:rPr>
      </w:pPr>
    </w:p>
    <w:p w:rsidR="00F13298" w:rsidRPr="00F13298" w:rsidRDefault="00F13298" w:rsidP="00F13298">
      <w:pPr>
        <w:pStyle w:val="4"/>
      </w:pPr>
      <w:r w:rsidRPr="00F13298">
        <w:rPr>
          <w:rFonts w:hint="eastAsia"/>
        </w:rPr>
        <w:t>リバーブ</w:t>
      </w:r>
    </w:p>
    <w:p w:rsidR="00F13298" w:rsidRPr="00F13298" w:rsidRDefault="00F13298" w:rsidP="00F13298">
      <w:pPr>
        <w:ind w:firstLineChars="0" w:firstLine="0"/>
        <w:rPr>
          <w:rFonts w:ascii="HG丸ｺﾞｼｯｸM-PRO" w:hAnsi="HG丸ｺﾞｼｯｸM-PRO"/>
          <w:sz w:val="24"/>
        </w:rPr>
      </w:pPr>
    </w:p>
    <w:p w:rsidR="00F13298" w:rsidRDefault="00F13298" w:rsidP="00F13298">
      <w:pPr>
        <w:rPr>
          <w:rFonts w:ascii="HG丸ｺﾞｼｯｸM-PRO" w:hAnsi="HG丸ｺﾞｼｯｸM-PRO"/>
        </w:rPr>
      </w:pPr>
      <w:r w:rsidRPr="00F13298">
        <w:rPr>
          <w:rFonts w:ascii="HG丸ｺﾞｼｯｸM-PRO" w:hAnsi="HG丸ｺﾞｼｯｸM-PRO" w:hint="eastAsia"/>
        </w:rPr>
        <w:t>響きモノに関してはよほど特殊な効果を狙う時以外は、リバーブだけでいい。ホール系よりプレート系のリバーブの方が音がまとまりやすい。アーリーリフレクションをうっすらかけると、全体との馴染みが良くなる。</w:t>
      </w:r>
    </w:p>
    <w:p w:rsidR="00F13298" w:rsidRDefault="00F13298" w:rsidP="00F13298">
      <w:pPr>
        <w:rPr>
          <w:rFonts w:ascii="HG丸ｺﾞｼｯｸM-PRO" w:hAnsi="HG丸ｺﾞｼｯｸM-PRO"/>
        </w:rPr>
      </w:pPr>
    </w:p>
    <w:p w:rsidR="00F13298" w:rsidRDefault="00F13298" w:rsidP="00F13298">
      <w:pPr>
        <w:rPr>
          <w:rFonts w:ascii="HG丸ｺﾞｼｯｸM-PRO" w:hAnsi="HG丸ｺﾞｼｯｸM-PRO"/>
        </w:rPr>
      </w:pPr>
    </w:p>
    <w:p w:rsidR="00F13298" w:rsidRPr="00F13298" w:rsidRDefault="00F13298" w:rsidP="00F13298">
      <w:pPr>
        <w:rPr>
          <w:rFonts w:ascii="HG丸ｺﾞｼｯｸM-PRO" w:hAnsi="HG丸ｺﾞｼｯｸM-PRO"/>
          <w:szCs w:val="21"/>
        </w:rPr>
      </w:pPr>
    </w:p>
    <w:p w:rsidR="00F13298" w:rsidRPr="00F13298" w:rsidRDefault="00F13298" w:rsidP="00F13298">
      <w:pPr>
        <w:pStyle w:val="4"/>
        <w:rPr>
          <w:szCs w:val="21"/>
        </w:rPr>
      </w:pPr>
      <w:r w:rsidRPr="00F13298">
        <w:rPr>
          <w:rFonts w:hint="eastAsia"/>
        </w:rPr>
        <w:lastRenderedPageBreak/>
        <w:t>コンプレッサー</w:t>
      </w:r>
    </w:p>
    <w:p w:rsidR="00F13298" w:rsidRPr="00F13298" w:rsidRDefault="00F13298" w:rsidP="00F13298">
      <w:pPr>
        <w:ind w:firstLineChars="0" w:firstLine="0"/>
        <w:rPr>
          <w:rFonts w:ascii="HG丸ｺﾞｼｯｸM-PRO" w:hAnsi="HG丸ｺﾞｼｯｸM-PRO"/>
          <w:sz w:val="24"/>
        </w:rPr>
      </w:pPr>
    </w:p>
    <w:p w:rsidR="00F13298" w:rsidRPr="00F13298" w:rsidRDefault="00F13298" w:rsidP="00F13298">
      <w:pPr>
        <w:rPr>
          <w:rFonts w:ascii="HG丸ｺﾞｼｯｸM-PRO" w:hAnsi="HG丸ｺﾞｼｯｸM-PRO"/>
          <w:szCs w:val="21"/>
        </w:rPr>
      </w:pPr>
      <w:r w:rsidRPr="00F13298">
        <w:rPr>
          <w:rFonts w:ascii="HG丸ｺﾞｼｯｸM-PRO" w:hAnsi="HG丸ｺﾞｼｯｸM-PRO" w:hint="eastAsia"/>
          <w:szCs w:val="21"/>
        </w:rPr>
        <w:t>エレクトリックギターと一緒にアコースティック・ギターを鳴らしたい時は、音量の均等化をはかってからフェーダーを上げないと、不必要にアコースティック・ギターの音が大きくなることがある。この場合は比較的レシオを強めに（</w:t>
      </w:r>
      <w:r w:rsidRPr="00F13298">
        <w:rPr>
          <w:rFonts w:ascii="HG丸ｺﾞｼｯｸM-PRO" w:hAnsi="HG丸ｺﾞｼｯｸM-PRO"/>
          <w:szCs w:val="21"/>
        </w:rPr>
        <w:t>4:1</w:t>
      </w:r>
      <w:r w:rsidRPr="00F13298">
        <w:rPr>
          <w:rFonts w:ascii="HG丸ｺﾞｼｯｸM-PRO" w:hAnsi="HG丸ｺﾞｼｯｸM-PRO" w:hint="eastAsia"/>
          <w:szCs w:val="21"/>
        </w:rPr>
        <w:t>位）にして曲中コンプレッサーが効きっぱなしになるくらいにかける。</w:t>
      </w:r>
    </w:p>
    <w:p w:rsidR="00F13298" w:rsidRPr="00F13298" w:rsidRDefault="00F13298" w:rsidP="00F13298">
      <w:pPr>
        <w:rPr>
          <w:rFonts w:ascii="HG丸ｺﾞｼｯｸM-PRO" w:hAnsi="HG丸ｺﾞｼｯｸM-PRO"/>
        </w:rPr>
      </w:pPr>
      <w:r w:rsidRPr="00F13298">
        <w:rPr>
          <w:rFonts w:ascii="HG丸ｺﾞｼｯｸM-PRO" w:hAnsi="HG丸ｺﾞｼｯｸM-PRO" w:hint="eastAsia"/>
        </w:rPr>
        <w:t>その他に高音域を強調した音作りをした場合などは、左手の弦を擦る音が耳障りになりやすいので、この場合はイコライジングした後に、レシオを弱めに（</w:t>
      </w:r>
      <w:r w:rsidRPr="00F13298">
        <w:rPr>
          <w:rFonts w:ascii="HG丸ｺﾞｼｯｸM-PRO" w:hAnsi="HG丸ｺﾞｼｯｸM-PRO"/>
        </w:rPr>
        <w:t>2:1</w:t>
      </w:r>
      <w:r w:rsidRPr="00F13298">
        <w:rPr>
          <w:rFonts w:ascii="HG丸ｺﾞｼｯｸM-PRO" w:hAnsi="HG丸ｺﾞｼｯｸM-PRO" w:hint="eastAsia"/>
        </w:rPr>
        <w:t>位）にしたコンプレッサーを薄めにかけてやると良い。</w:t>
      </w:r>
    </w:p>
    <w:p w:rsidR="00F13298" w:rsidRPr="00F13298" w:rsidRDefault="00F13298" w:rsidP="00F13298">
      <w:pPr>
        <w:pStyle w:val="2"/>
      </w:pPr>
      <w:r w:rsidRPr="00F13298">
        <w:rPr>
          <w:rFonts w:hint="eastAsia"/>
        </w:rPr>
        <w:t>エレクトリックギター</w:t>
      </w:r>
    </w:p>
    <w:p w:rsidR="00F13298" w:rsidRPr="00F13298" w:rsidRDefault="00F13298" w:rsidP="00F13298">
      <w:pPr>
        <w:ind w:firstLineChars="0" w:firstLine="0"/>
        <w:rPr>
          <w:rFonts w:ascii="HG丸ｺﾞｼｯｸM-PRO" w:hAnsi="HG丸ｺﾞｼｯｸM-PRO"/>
          <w:sz w:val="24"/>
        </w:rPr>
      </w:pP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hint="eastAsia"/>
        </w:rPr>
        <w:t>エレクトリックギターは、プレイヤーがしっかりしてれば、ギターアンプからでている音がほぼ「完成品」と考えていいので、あんまり大がかりには音作りはやらない。補正程度のイコライジングと、リバーブの付加くらいのものだ。補正のイコライジングとは、たとえギターだけ聞いた時には最高の音でも、全体と混ぜ合</w:t>
      </w:r>
      <w:r w:rsidRPr="00F13298">
        <w:rPr>
          <w:rFonts w:ascii="HG丸ｺﾞｼｯｸM-PRO" w:hAnsi="HG丸ｺﾞｼｯｸM-PRO"/>
        </w:rPr>
        <w:t xml:space="preserve"> </w:t>
      </w:r>
      <w:r w:rsidRPr="00F13298">
        <w:rPr>
          <w:rFonts w:ascii="HG丸ｺﾞｼｯｸM-PRO" w:hAnsi="HG丸ｺﾞｼｯｸM-PRO" w:hint="eastAsia"/>
        </w:rPr>
        <w:t>わせた時にほかの楽器とぶつかって音が濁ってしまう時なんかに、ギターの音のニュアンスを変えないようにして、問題となっている周波数のポイントだけをカットしてやることだ。</w:t>
      </w:r>
    </w:p>
    <w:p w:rsidR="00F13298" w:rsidRPr="00F13298" w:rsidRDefault="00F13298" w:rsidP="00F13298">
      <w:pPr>
        <w:ind w:firstLineChars="0"/>
        <w:rPr>
          <w:rFonts w:ascii="HG丸ｺﾞｼｯｸM-PRO" w:hAnsi="HG丸ｺﾞｼｯｸM-PRO"/>
        </w:rPr>
      </w:pPr>
      <w:r w:rsidRPr="00F13298">
        <w:rPr>
          <w:rFonts w:ascii="HG丸ｺﾞｼｯｸM-PRO" w:hAnsi="HG丸ｺﾞｼｯｸM-PRO" w:hint="eastAsia"/>
        </w:rPr>
        <w:t>たとえば、金髪の兄ちゃんがマーシャルをごろごろところがしてきて、弾きたおして帰って録る録音では、ギターだけ聞くとものすごく迫力のある音でも、ほかのギターやベース、ドラムと混ぜると低音が濁ってしまうことがよくある。このような時にハイパスフィルタを少しかけたり、ピーキングイコライザーで低音</w:t>
      </w:r>
      <w:r w:rsidRPr="00F13298">
        <w:rPr>
          <w:rFonts w:ascii="HG丸ｺﾞｼｯｸM-PRO" w:hAnsi="HG丸ｺﾞｼｯｸM-PRO"/>
        </w:rPr>
        <w:t xml:space="preserve"> </w:t>
      </w:r>
      <w:r w:rsidRPr="00F13298">
        <w:rPr>
          <w:rFonts w:ascii="HG丸ｺﾞｼｯｸM-PRO" w:hAnsi="HG丸ｺﾞｼｯｸM-PRO" w:hint="eastAsia"/>
        </w:rPr>
        <w:t>を少しカットしてやると、全体の音がすっきりとまとまるのだ。</w:t>
      </w:r>
    </w:p>
    <w:p w:rsidR="00F13298" w:rsidRPr="00F13298" w:rsidRDefault="00F13298" w:rsidP="00F13298">
      <w:pPr>
        <w:rPr>
          <w:rFonts w:ascii="HG丸ｺﾞｼｯｸM-PRO" w:hAnsi="HG丸ｺﾞｼｯｸM-PRO"/>
          <w:szCs w:val="21"/>
        </w:rPr>
      </w:pPr>
      <w:r w:rsidRPr="00F13298">
        <w:rPr>
          <w:rFonts w:ascii="HG丸ｺﾞｼｯｸM-PRO" w:hAnsi="HG丸ｺﾞｼｯｸM-PRO" w:hint="eastAsia"/>
          <w:szCs w:val="21"/>
        </w:rPr>
        <w:t>これは以下の図</w:t>
      </w:r>
      <w:r>
        <w:rPr>
          <w:rFonts w:ascii="HG丸ｺﾞｼｯｸM-PRO" w:hAnsi="HG丸ｺﾞｼｯｸM-PRO" w:hint="eastAsia"/>
          <w:szCs w:val="21"/>
        </w:rPr>
        <w:t>16</w:t>
      </w:r>
      <w:r w:rsidRPr="00F13298">
        <w:rPr>
          <w:rFonts w:ascii="HG丸ｺﾞｼｯｸM-PRO" w:hAnsi="HG丸ｺﾞｼｯｸM-PRO" w:hint="eastAsia"/>
          <w:szCs w:val="21"/>
        </w:rPr>
        <w:t>の</w:t>
      </w:r>
      <w:r w:rsidRPr="00F13298">
        <w:rPr>
          <w:rFonts w:ascii="HG丸ｺﾞｼｯｸM-PRO" w:hAnsi="HG丸ｺﾞｼｯｸM-PRO" w:hint="eastAsia"/>
          <w:sz w:val="20"/>
          <w:szCs w:val="20"/>
        </w:rPr>
        <w:t>エレクトリックギターのイコライジング</w:t>
      </w:r>
      <w:r w:rsidRPr="00F13298">
        <w:rPr>
          <w:rFonts w:ascii="HG丸ｺﾞｼｯｸM-PRO" w:hAnsi="HG丸ｺﾞｼｯｸM-PRO" w:hint="eastAsia"/>
          <w:szCs w:val="21"/>
        </w:rPr>
        <w:t>を参照して説明を行う。</w:t>
      </w:r>
    </w:p>
    <w:p w:rsidR="00F13298" w:rsidRPr="00F13298" w:rsidRDefault="00F13298" w:rsidP="00F13298">
      <w:pPr>
        <w:rPr>
          <w:rFonts w:ascii="HG丸ｺﾞｼｯｸM-PRO" w:hAnsi="HG丸ｺﾞｼｯｸM-PRO"/>
        </w:rPr>
      </w:pPr>
      <w:r w:rsidRPr="00F13298">
        <w:rPr>
          <w:rFonts w:ascii="HG丸ｺﾞｼｯｸM-PRO" w:hAnsi="HG丸ｺﾞｼｯｸM-PRO" w:hint="eastAsia"/>
        </w:rPr>
        <w:t>ハイパスフィルタは普通の音楽なら</w:t>
      </w:r>
      <w:r w:rsidRPr="00F13298">
        <w:rPr>
          <w:rFonts w:ascii="HG丸ｺﾞｼｯｸM-PRO" w:hAnsi="HG丸ｺﾞｼｯｸM-PRO"/>
        </w:rPr>
        <w:t>100Hz</w:t>
      </w:r>
      <w:r w:rsidRPr="00F13298">
        <w:rPr>
          <w:rFonts w:ascii="HG丸ｺﾞｼｯｸM-PRO" w:hAnsi="HG丸ｺﾞｼｯｸM-PRO" w:hint="eastAsia"/>
        </w:rPr>
        <w:t>～</w:t>
      </w:r>
      <w:r w:rsidRPr="00F13298">
        <w:rPr>
          <w:rFonts w:ascii="HG丸ｺﾞｼｯｸM-PRO" w:hAnsi="HG丸ｺﾞｼｯｸM-PRO"/>
        </w:rPr>
        <w:t>200Hz</w:t>
      </w:r>
      <w:r w:rsidRPr="00F13298">
        <w:rPr>
          <w:rFonts w:ascii="HG丸ｺﾞｼｯｸM-PRO" w:hAnsi="HG丸ｺﾞｼｯｸM-PRO" w:hint="eastAsia"/>
        </w:rPr>
        <w:t>位、ハードロックなどギターの低音を強調したい場合はもう少し低めに設定する。</w:t>
      </w:r>
    </w:p>
    <w:p w:rsidR="00F13298" w:rsidRPr="00F13298" w:rsidRDefault="00F13298" w:rsidP="00F13298">
      <w:pPr>
        <w:rPr>
          <w:rFonts w:ascii="HG丸ｺﾞｼｯｸM-PRO" w:hAnsi="HG丸ｺﾞｼｯｸM-PRO"/>
        </w:rPr>
      </w:pPr>
      <w:r w:rsidRPr="00F13298">
        <w:rPr>
          <w:rFonts w:ascii="HG丸ｺﾞｼｯｸM-PRO" w:hAnsi="HG丸ｺﾞｼｯｸM-PRO" w:hint="eastAsia"/>
        </w:rPr>
        <w:t>イコライジングのポイントは特にないが、太い音にしたい場合は</w:t>
      </w:r>
      <w:r w:rsidRPr="00F13298">
        <w:rPr>
          <w:rFonts w:ascii="HG丸ｺﾞｼｯｸM-PRO" w:hAnsi="HG丸ｺﾞｼｯｸM-PRO"/>
        </w:rPr>
        <w:t>200Hz</w:t>
      </w:r>
      <w:r w:rsidRPr="00F13298">
        <w:rPr>
          <w:rFonts w:ascii="HG丸ｺﾞｼｯｸM-PRO" w:hAnsi="HG丸ｺﾞｼｯｸM-PRO" w:hint="eastAsia"/>
        </w:rPr>
        <w:t>辺りをブーストする。また、ソロのギターなどでは、</w:t>
      </w:r>
      <w:r w:rsidRPr="00F13298">
        <w:rPr>
          <w:rFonts w:ascii="HG丸ｺﾞｼｯｸM-PRO" w:hAnsi="HG丸ｺﾞｼｯｸM-PRO"/>
        </w:rPr>
        <w:t>1kHz</w:t>
      </w:r>
      <w:r w:rsidRPr="00F13298">
        <w:rPr>
          <w:rFonts w:ascii="HG丸ｺﾞｼｯｸM-PRO" w:hAnsi="HG丸ｺﾞｼｯｸM-PRO" w:hint="eastAsia"/>
        </w:rPr>
        <w:t>辺りをブーストしてやると音が前に出てくる。音がキンキンして耳障りな場合は</w:t>
      </w:r>
      <w:r w:rsidRPr="00F13298">
        <w:rPr>
          <w:rFonts w:ascii="HG丸ｺﾞｼｯｸM-PRO" w:hAnsi="HG丸ｺﾞｼｯｸM-PRO"/>
        </w:rPr>
        <w:t>2kHz</w:t>
      </w:r>
      <w:r w:rsidRPr="00F13298">
        <w:rPr>
          <w:rFonts w:ascii="HG丸ｺﾞｼｯｸM-PRO" w:hAnsi="HG丸ｺﾞｼｯｸM-PRO" w:hint="eastAsia"/>
        </w:rPr>
        <w:t>～</w:t>
      </w:r>
      <w:r w:rsidRPr="00F13298">
        <w:rPr>
          <w:rFonts w:ascii="HG丸ｺﾞｼｯｸM-PRO" w:hAnsi="HG丸ｺﾞｼｯｸM-PRO"/>
        </w:rPr>
        <w:t>4kHz</w:t>
      </w:r>
      <w:r w:rsidRPr="00F13298">
        <w:rPr>
          <w:rFonts w:ascii="HG丸ｺﾞｼｯｸM-PRO" w:hAnsi="HG丸ｺﾞｼｯｸM-PRO" w:hint="eastAsia"/>
        </w:rPr>
        <w:t>辺りをカットするといいが、あまりやりすぎるとエレクトリックギターの持ち味の「張り」がなくなってしまう。</w:t>
      </w:r>
    </w:p>
    <w:p w:rsidR="00F13298" w:rsidRPr="00F13298" w:rsidRDefault="00F13298" w:rsidP="00F13298">
      <w:pPr>
        <w:rPr>
          <w:rFonts w:ascii="HG丸ｺﾞｼｯｸM-PRO" w:hAnsi="HG丸ｺﾞｼｯｸM-PRO"/>
          <w:szCs w:val="21"/>
        </w:rPr>
      </w:pPr>
      <w:r w:rsidRPr="00F13298">
        <w:rPr>
          <w:rFonts w:ascii="HG丸ｺﾞｼｯｸM-PRO" w:hAnsi="HG丸ｺﾞｼｯｸM-PRO"/>
          <w:noProof/>
          <w:lang w:bidi="ar-SA"/>
        </w:rPr>
        <mc:AlternateContent>
          <mc:Choice Requires="wpg">
            <w:drawing>
              <wp:anchor distT="0" distB="0" distL="114300" distR="114300" simplePos="0" relativeHeight="252006400" behindDoc="0" locked="0" layoutInCell="1" allowOverlap="1" wp14:anchorId="5662F3A4" wp14:editId="2D29C5CD">
                <wp:simplePos x="0" y="0"/>
                <wp:positionH relativeFrom="column">
                  <wp:posOffset>1272540</wp:posOffset>
                </wp:positionH>
                <wp:positionV relativeFrom="paragraph">
                  <wp:posOffset>673100</wp:posOffset>
                </wp:positionV>
                <wp:extent cx="2933700" cy="1219835"/>
                <wp:effectExtent l="0" t="0" r="0" b="0"/>
                <wp:wrapTopAndBottom/>
                <wp:docPr id="601" name="グループ化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3700" cy="1219835"/>
                          <a:chOff x="0" y="0"/>
                          <a:chExt cx="2933700" cy="1219835"/>
                        </a:xfrm>
                      </wpg:grpSpPr>
                      <pic:pic xmlns:pic="http://schemas.openxmlformats.org/drawingml/2006/picture">
                        <pic:nvPicPr>
                          <pic:cNvPr id="731" name="図 731"/>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171450" y="0"/>
                            <a:ext cx="2657475" cy="942975"/>
                          </a:xfrm>
                          <a:prstGeom prst="rect">
                            <a:avLst/>
                          </a:prstGeom>
                        </pic:spPr>
                      </pic:pic>
                      <wps:wsp>
                        <wps:cNvPr id="747" name="テキスト ボックス 747"/>
                        <wps:cNvSpPr txBox="1"/>
                        <wps:spPr>
                          <a:xfrm>
                            <a:off x="0" y="1000125"/>
                            <a:ext cx="2933700" cy="219710"/>
                          </a:xfrm>
                          <a:prstGeom prst="rect">
                            <a:avLst/>
                          </a:prstGeom>
                          <a:solidFill>
                            <a:prstClr val="white"/>
                          </a:solidFill>
                          <a:ln>
                            <a:noFill/>
                          </a:ln>
                          <a:effectLst/>
                        </wps:spPr>
                        <wps:txbx>
                          <w:txbxContent>
                            <w:p w:rsidR="000D2897" w:rsidRPr="00825F5E" w:rsidRDefault="000D2897" w:rsidP="00F13298">
                              <w:pPr>
                                <w:pStyle w:val="af2"/>
                                <w:ind w:firstLine="211"/>
                                <w:rPr>
                                  <w:noProof/>
                                  <w:szCs w:val="24"/>
                                </w:rPr>
                              </w:pPr>
                              <w:r>
                                <w:rPr>
                                  <w:rFonts w:hint="eastAsia"/>
                                </w:rPr>
                                <w:t>図</w:t>
                              </w:r>
                              <w:r>
                                <w:t xml:space="preserve"> </w:t>
                              </w:r>
                              <w:r>
                                <w:rPr>
                                  <w:rFonts w:hint="eastAsia"/>
                                </w:rPr>
                                <w:t>16</w:t>
                              </w:r>
                              <w:r>
                                <w:rPr>
                                  <w:rFonts w:hint="eastAsia"/>
                                </w:rPr>
                                <w:t xml:space="preserve">　</w:t>
                              </w:r>
                              <w:r>
                                <w:rPr>
                                  <w:rFonts w:hint="eastAsia"/>
                                  <w:sz w:val="20"/>
                                  <w:szCs w:val="20"/>
                                </w:rPr>
                                <w:t>エレクトリックギターのイコライジング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グループ化 601" o:spid="_x0000_s1636" style="position:absolute;left:0;text-align:left;margin-left:100.2pt;margin-top:53pt;width:231pt;height:96.05pt;z-index:252006400" coordsize="29337,12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">
                <v:shape id="図 731" o:spid="_x0000_s1637" type="#_x0000_t75" style="position:absolute;left:1714;width:26575;height: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vdHnDAAAA3AAAAA8AAABkcnMvZG93bnJldi54bWxEj0+LwjAUxO8L+x3CW9jbmnYVlWqUsmBZ&#10;8eQfPD+aZ1ttXkoStX57IyzscZiZ3zDzZW9acSPnG8sK0kECgri0uuFKwWG/+pqC8AFZY2uZFDzI&#10;w3Lx/jbHTNs7b+m2C5WIEPYZKqhD6DIpfVmTQT+wHXH0TtYZDFG6SmqH9wg3rfxOkrE02HBcqLGj&#10;n5rKy+5qFCQjPB+P+3a96fLCFfnVnFIslPr86PMZiEB9+A//tX+1gskwhdeZeAT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90ecMAAADcAAAADwAAAAAAAAAAAAAAAACf&#10;AgAAZHJzL2Rvd25yZXYueG1sUEsFBgAAAAAEAAQA9wAAAI8DAAAAAA==&#10;">
                  <v:imagedata r:id="rId96" o:title=""/>
                  <v:path arrowok="t"/>
                </v:shape>
                <v:shape id="テキスト ボックス 747" o:spid="_x0000_s1638" type="#_x0000_t202" style="position:absolute;top:10001;width:29337;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KOscA&#10;AADcAAAADwAAAGRycy9kb3ducmV2LnhtbESPQWsCMRSE74X+h/AKXkrNVhctW6OIKNhepFsvvT02&#10;z822m5clyer6702h0OMwM98wi9VgW3EmHxrHCp7HGQjiyumGawXHz93TC4gQkTW2jknBlQKslvd3&#10;Cyy0u/AHnctYiwThUKACE2NXSBkqQxbD2HXEyTs5bzEm6WupPV4S3LZykmUzabHhtGCwo42h6qfs&#10;rYJD/nUwj/1p+77Op/7t2G9m33Wp1OhhWL+CiDTE//Bfe68VzPM5/J5JR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yjrHAAAA3AAAAA8AAAAAAAAAAAAAAAAAmAIAAGRy&#10;cy9kb3ducmV2LnhtbFBLBQYAAAAABAAEAPUAAACMAwAAAAA=&#10;" stroked="f">
                  <v:textbox style="mso-fit-shape-to-text:t" inset="0,0,0,0">
                    <w:txbxContent>
                      <w:p w:rsidR="000D2897" w:rsidRPr="00825F5E" w:rsidRDefault="000D2897" w:rsidP="00F13298">
                        <w:pPr>
                          <w:pStyle w:val="af2"/>
                          <w:ind w:firstLine="211"/>
                          <w:rPr>
                            <w:noProof/>
                            <w:szCs w:val="24"/>
                          </w:rPr>
                        </w:pPr>
                        <w:r>
                          <w:rPr>
                            <w:rFonts w:hint="eastAsia"/>
                          </w:rPr>
                          <w:t>図</w:t>
                        </w:r>
                        <w:r>
                          <w:t xml:space="preserve"> </w:t>
                        </w:r>
                        <w:r>
                          <w:rPr>
                            <w:rFonts w:hint="eastAsia"/>
                          </w:rPr>
                          <w:t>16</w:t>
                        </w:r>
                        <w:r>
                          <w:rPr>
                            <w:rFonts w:hint="eastAsia"/>
                          </w:rPr>
                          <w:t xml:space="preserve">　</w:t>
                        </w:r>
                        <w:r>
                          <w:rPr>
                            <w:rFonts w:hint="eastAsia"/>
                            <w:sz w:val="20"/>
                            <w:szCs w:val="20"/>
                          </w:rPr>
                          <w:t>エレクトリックギターのイコライジング</w:t>
                        </w:r>
                      </w:p>
                    </w:txbxContent>
                  </v:textbox>
                </v:shape>
                <w10:wrap type="topAndBottom"/>
              </v:group>
            </w:pict>
          </mc:Fallback>
        </mc:AlternateContent>
      </w:r>
      <w:r w:rsidRPr="00F13298">
        <w:rPr>
          <w:rFonts w:ascii="HG丸ｺﾞｼｯｸM-PRO" w:hAnsi="HG丸ｺﾞｼｯｸM-PRO" w:hint="eastAsia"/>
        </w:rPr>
        <w:t>クリーントーン（歪ませていないギターの音）にきらびやかさを持たせたり、歪んだギターの歪みの目を細かくしたい時は、</w:t>
      </w:r>
      <w:r w:rsidRPr="00F13298">
        <w:rPr>
          <w:rFonts w:ascii="HG丸ｺﾞｼｯｸM-PRO" w:hAnsi="HG丸ｺﾞｼｯｸM-PRO"/>
        </w:rPr>
        <w:t>10kHz</w:t>
      </w:r>
      <w:r w:rsidRPr="00F13298">
        <w:rPr>
          <w:rFonts w:ascii="HG丸ｺﾞｼｯｸM-PRO" w:hAnsi="HG丸ｺﾞｼｯｸM-PRO" w:hint="eastAsia"/>
        </w:rPr>
        <w:t>辺りをピーキングイコライザーでブーストしてやるといい。</w:t>
      </w:r>
    </w:p>
    <w:p w:rsidR="00F13298" w:rsidRPr="00F13298" w:rsidRDefault="00F13298" w:rsidP="00F13298">
      <w:pPr>
        <w:pStyle w:val="1"/>
        <w:spacing w:before="173"/>
        <w:ind w:left="785"/>
      </w:pPr>
      <w:r w:rsidRPr="00F13298">
        <w:rPr>
          <w:rFonts w:hint="eastAsia"/>
        </w:rPr>
        <w:lastRenderedPageBreak/>
        <w:t>キーボード・ピアノ</w:t>
      </w:r>
      <w:r>
        <w:rPr>
          <w:rFonts w:hint="eastAsia"/>
        </w:rPr>
        <w:t>の音作り</w:t>
      </w:r>
    </w:p>
    <w:p w:rsidR="00F13298" w:rsidRPr="00F13298" w:rsidRDefault="00F13298" w:rsidP="00F13298">
      <w:pPr>
        <w:pStyle w:val="2"/>
      </w:pPr>
      <w:r w:rsidRPr="00F13298">
        <w:rPr>
          <w:rFonts w:hint="eastAsia"/>
        </w:rPr>
        <w:t>アコースティックピアノ</w:t>
      </w:r>
    </w:p>
    <w:p w:rsidR="00F13298" w:rsidRPr="00F13298" w:rsidRDefault="00F13298" w:rsidP="00F13298">
      <w:pPr>
        <w:ind w:firstLineChars="0" w:firstLine="0"/>
        <w:rPr>
          <w:rFonts w:ascii="HG丸ｺﾞｼｯｸM-PRO" w:hAnsi="HG丸ｺﾞｼｯｸM-PRO"/>
          <w:szCs w:val="21"/>
        </w:rPr>
      </w:pPr>
    </w:p>
    <w:p w:rsidR="00F13298" w:rsidRPr="00F13298" w:rsidRDefault="00F13298" w:rsidP="00F13298">
      <w:pPr>
        <w:rPr>
          <w:rFonts w:ascii="HG丸ｺﾞｼｯｸM-PRO" w:hAnsi="HG丸ｺﾞｼｯｸM-PRO"/>
        </w:rPr>
      </w:pPr>
      <w:r w:rsidRPr="00F13298">
        <w:rPr>
          <w:rFonts w:ascii="HG丸ｺﾞｼｯｸM-PRO" w:hAnsi="HG丸ｺﾞｼｯｸM-PRO" w:hint="eastAsia"/>
        </w:rPr>
        <w:t>楽器自体には特にイコライジングもエフェクトも必要がないけど、曲想によっては補正的にイコライジングやエフェクトをかける。例えば他の楽器と混ぜるとヌケが悪いように感じるときは、</w:t>
      </w:r>
      <w:r w:rsidRPr="00F13298">
        <w:rPr>
          <w:rFonts w:ascii="HG丸ｺﾞｼｯｸM-PRO" w:hAnsi="HG丸ｺﾞｼｯｸM-PRO"/>
        </w:rPr>
        <w:t>10kHz</w:t>
      </w:r>
      <w:r w:rsidRPr="00F13298">
        <w:rPr>
          <w:rFonts w:ascii="HG丸ｺﾞｼｯｸM-PRO" w:hAnsi="HG丸ｺﾞｼｯｸM-PRO" w:hint="eastAsia"/>
        </w:rPr>
        <w:t>辺りをピーキングで少しブーストしてやったりするわけだな。イコライジングのポイントは、後述のキーボードのアコースティックピアノの所を参考にしてほしい。</w:t>
      </w:r>
    </w:p>
    <w:p w:rsidR="00F13298" w:rsidRPr="00F13298" w:rsidRDefault="00F13298" w:rsidP="00F13298">
      <w:pPr>
        <w:rPr>
          <w:rFonts w:ascii="HG丸ｺﾞｼｯｸM-PRO" w:hAnsi="HG丸ｺﾞｼｯｸM-PRO"/>
          <w:szCs w:val="21"/>
        </w:rPr>
      </w:pPr>
      <w:r w:rsidRPr="00F13298">
        <w:rPr>
          <w:rFonts w:ascii="HG丸ｺﾞｼｯｸM-PRO" w:hAnsi="HG丸ｺﾞｼｯｸM-PRO" w:hint="eastAsia"/>
        </w:rPr>
        <w:t>２本以上のマイクで録音してある場合は、その定位にも注意が必要だ。高音と低音に分けて録音してあるからと言って、バカ正直に右左にパンを振ると、横幅</w:t>
      </w:r>
      <w:r w:rsidRPr="00F13298">
        <w:rPr>
          <w:rFonts w:ascii="HG丸ｺﾞｼｯｸM-PRO" w:hAnsi="HG丸ｺﾞｼｯｸM-PRO"/>
        </w:rPr>
        <w:t>10</w:t>
      </w:r>
      <w:r w:rsidRPr="00F13298">
        <w:rPr>
          <w:rFonts w:ascii="HG丸ｺﾞｼｯｸM-PRO" w:hAnsi="HG丸ｺﾞｼｯｸM-PRO" w:hint="eastAsia"/>
        </w:rPr>
        <w:t>ｍの音像のピアノになってしまう。あくまで自然に定位するようにパンニングしよう。</w:t>
      </w:r>
    </w:p>
    <w:p w:rsidR="00F13298" w:rsidRPr="00F13298" w:rsidRDefault="00F13298" w:rsidP="00F13298">
      <w:pPr>
        <w:pStyle w:val="2"/>
      </w:pPr>
      <w:r w:rsidRPr="00F13298">
        <w:rPr>
          <w:rFonts w:hint="eastAsia"/>
        </w:rPr>
        <w:t>キーボード</w:t>
      </w:r>
    </w:p>
    <w:p w:rsidR="00F13298" w:rsidRPr="00F13298" w:rsidRDefault="00F13298" w:rsidP="00F13298">
      <w:pPr>
        <w:ind w:firstLineChars="0" w:firstLine="0"/>
        <w:rPr>
          <w:rFonts w:ascii="HG丸ｺﾞｼｯｸM-PRO" w:hAnsi="HG丸ｺﾞｼｯｸM-PRO"/>
          <w:szCs w:val="21"/>
        </w:rPr>
      </w:pPr>
    </w:p>
    <w:p w:rsidR="00F13298" w:rsidRPr="00F13298" w:rsidRDefault="00F13298" w:rsidP="00F13298">
      <w:pPr>
        <w:rPr>
          <w:rFonts w:ascii="HG丸ｺﾞｼｯｸM-PRO" w:hAnsi="HG丸ｺﾞｼｯｸM-PRO"/>
        </w:rPr>
      </w:pPr>
      <w:r w:rsidRPr="00F13298">
        <w:rPr>
          <w:rFonts w:ascii="HG丸ｺﾞｼｯｸM-PRO" w:hAnsi="HG丸ｺﾞｼｯｸM-PRO" w:hint="eastAsia"/>
        </w:rPr>
        <w:t>キーボードの音も録音した時点でほぼ完成していると考えていい。最近のキーボードは内部にちょっとしたミキサーの機能が入っている（ボリューム操作や複数の音源のバランス、パン、イコライザー、エフェクトの量や種類などが音色ごとに設定できる）ので、ミックスの時にやることは、補正的なイコライジングが主。</w:t>
      </w:r>
    </w:p>
    <w:p w:rsidR="00F13298" w:rsidRPr="00F13298" w:rsidRDefault="00F13298" w:rsidP="00F13298">
      <w:pPr>
        <w:rPr>
          <w:rFonts w:ascii="HG丸ｺﾞｼｯｸM-PRO" w:hAnsi="HG丸ｺﾞｼｯｸM-PRO"/>
        </w:rPr>
      </w:pPr>
      <w:r w:rsidRPr="00F13298">
        <w:rPr>
          <w:rFonts w:ascii="HG丸ｺﾞｼｯｸM-PRO" w:hAnsi="HG丸ｺﾞｼｯｸM-PRO" w:hint="eastAsia"/>
        </w:rPr>
        <w:t>リバーブに関しては、音源側でリバーブがかかっていない場合や、録音時にリバーブを切ったり少な目にして録音した物は、リバーブを他の楽器との兼ね合いを</w:t>
      </w:r>
      <w:r w:rsidRPr="00F13298">
        <w:rPr>
          <w:rFonts w:ascii="HG丸ｺﾞｼｯｸM-PRO" w:hAnsi="HG丸ｺﾞｼｯｸM-PRO"/>
        </w:rPr>
        <w:t xml:space="preserve"> </w:t>
      </w:r>
      <w:r w:rsidRPr="00F13298">
        <w:rPr>
          <w:rFonts w:ascii="HG丸ｺﾞｼｯｸM-PRO" w:hAnsi="HG丸ｺﾞｼｯｸM-PRO" w:hint="eastAsia"/>
        </w:rPr>
        <w:t>考えながら付加してやるのだが、音源側でかかっている場合はそのままにしておいた方が、うるさいこといわなければ楽でいい。よっぽどキーボードの音色エディットに精通してるか、時間がある場合は、音色とかエフェクトにこってもいい。これも録音の時に考えること。</w:t>
      </w:r>
    </w:p>
    <w:p w:rsidR="00F13298" w:rsidRPr="00F13298" w:rsidRDefault="00F13298" w:rsidP="00F13298">
      <w:pPr>
        <w:rPr>
          <w:rFonts w:ascii="HG丸ｺﾞｼｯｸM-PRO" w:hAnsi="HG丸ｺﾞｼｯｸM-PRO"/>
        </w:rPr>
      </w:pPr>
      <w:r w:rsidRPr="00F13298">
        <w:rPr>
          <w:rFonts w:ascii="HG丸ｺﾞｼｯｸM-PRO" w:hAnsi="HG丸ｺﾞｼｯｸM-PRO" w:hint="eastAsia"/>
        </w:rPr>
        <w:t>またキーボードは発振器と一緒なので、必要のない超低域や超高域が出ていないかをチェックしておく。超低域が出ているとスピーカーがうにょうにょ動いて、飛んでしまうこともある。（メーカーのプリセット音を使っている限りは大丈夫だと思う）</w:t>
      </w:r>
    </w:p>
    <w:p w:rsidR="00F13298" w:rsidRPr="00F13298" w:rsidRDefault="00F13298" w:rsidP="00F13298">
      <w:pPr>
        <w:pStyle w:val="3"/>
      </w:pPr>
      <w:r w:rsidRPr="00F13298">
        <w:rPr>
          <w:rFonts w:hint="eastAsia"/>
        </w:rPr>
        <w:t>キーボードの</w:t>
      </w:r>
      <w:r w:rsidRPr="00F13298">
        <w:t>EQ</w:t>
      </w:r>
      <w:r w:rsidRPr="00F13298">
        <w:rPr>
          <w:rFonts w:hint="eastAsia"/>
        </w:rPr>
        <w:t>ポイント</w:t>
      </w:r>
    </w:p>
    <w:p w:rsidR="00F13298" w:rsidRPr="00F13298" w:rsidRDefault="00F13298" w:rsidP="00F13298">
      <w:pPr>
        <w:ind w:firstLineChars="337" w:firstLine="809"/>
        <w:rPr>
          <w:rFonts w:ascii="HG丸ｺﾞｼｯｸM-PRO" w:hAnsi="HG丸ｺﾞｼｯｸM-PRO"/>
          <w:sz w:val="24"/>
        </w:rPr>
      </w:pPr>
    </w:p>
    <w:p w:rsidR="00F13298" w:rsidRDefault="00F13298" w:rsidP="00F13298">
      <w:pPr>
        <w:rPr>
          <w:rFonts w:ascii="HG丸ｺﾞｼｯｸM-PRO" w:hAnsi="HG丸ｺﾞｼｯｸM-PRO"/>
          <w:szCs w:val="21"/>
        </w:rPr>
      </w:pPr>
      <w:r w:rsidRPr="00F13298">
        <w:rPr>
          <w:rFonts w:ascii="HG丸ｺﾞｼｯｸM-PRO" w:hAnsi="HG丸ｺﾞｼｯｸM-PRO" w:hint="eastAsia"/>
          <w:szCs w:val="21"/>
        </w:rPr>
        <w:t>これは以下の図</w:t>
      </w:r>
      <w:r>
        <w:rPr>
          <w:rFonts w:ascii="HG丸ｺﾞｼｯｸM-PRO" w:hAnsi="HG丸ｺﾞｼｯｸM-PRO" w:hint="eastAsia"/>
          <w:szCs w:val="21"/>
        </w:rPr>
        <w:t>17</w:t>
      </w:r>
      <w:r w:rsidRPr="00F13298">
        <w:rPr>
          <w:rFonts w:ascii="HG丸ｺﾞｼｯｸM-PRO" w:hAnsi="HG丸ｺﾞｼｯｸM-PRO" w:hint="eastAsia"/>
          <w:szCs w:val="21"/>
        </w:rPr>
        <w:t>の</w:t>
      </w:r>
      <w:r w:rsidRPr="00F13298">
        <w:rPr>
          <w:rFonts w:ascii="HG丸ｺﾞｼｯｸM-PRO" w:hAnsi="HG丸ｺﾞｼｯｸM-PRO" w:hint="eastAsia"/>
          <w:sz w:val="20"/>
          <w:szCs w:val="20"/>
        </w:rPr>
        <w:t>キーボードのイコライジング</w:t>
      </w:r>
      <w:r w:rsidRPr="00F13298">
        <w:rPr>
          <w:rFonts w:ascii="HG丸ｺﾞｼｯｸM-PRO" w:hAnsi="HG丸ｺﾞｼｯｸM-PRO" w:hint="eastAsia"/>
          <w:szCs w:val="21"/>
        </w:rPr>
        <w:t>を参照して説明を行う。</w:t>
      </w:r>
    </w:p>
    <w:p w:rsidR="00474104" w:rsidRPr="00F13298" w:rsidRDefault="00474104" w:rsidP="00F13298">
      <w:pPr>
        <w:rPr>
          <w:rFonts w:ascii="HG丸ｺﾞｼｯｸM-PRO" w:hAnsi="HG丸ｺﾞｼｯｸM-PRO"/>
          <w:szCs w:val="21"/>
        </w:rPr>
      </w:pPr>
    </w:p>
    <w:p w:rsidR="00F13298" w:rsidRPr="00F13298" w:rsidRDefault="00F13298" w:rsidP="00F13298">
      <w:pPr>
        <w:pStyle w:val="4"/>
      </w:pPr>
      <w:r w:rsidRPr="00F13298">
        <w:rPr>
          <w:rFonts w:hint="eastAsia"/>
        </w:rPr>
        <w:t>ブラス系、ストリングス系</w:t>
      </w:r>
    </w:p>
    <w:p w:rsidR="00F13298" w:rsidRPr="00F13298" w:rsidRDefault="00F13298" w:rsidP="00F13298">
      <w:pPr>
        <w:ind w:firstLineChars="337" w:firstLine="809"/>
        <w:rPr>
          <w:rFonts w:ascii="HG丸ｺﾞｼｯｸM-PRO" w:hAnsi="HG丸ｺﾞｼｯｸM-PRO"/>
          <w:sz w:val="24"/>
        </w:rPr>
      </w:pPr>
    </w:p>
    <w:p w:rsidR="00F13298" w:rsidRPr="00F13298" w:rsidRDefault="00F13298" w:rsidP="00F13298">
      <w:pPr>
        <w:numPr>
          <w:ilvl w:val="0"/>
          <w:numId w:val="28"/>
        </w:numPr>
        <w:ind w:firstLineChars="337" w:firstLine="708"/>
        <w:rPr>
          <w:rFonts w:ascii="HG丸ｺﾞｼｯｸM-PRO" w:hAnsi="HG丸ｺﾞｼｯｸM-PRO"/>
          <w:szCs w:val="21"/>
        </w:rPr>
      </w:pPr>
      <w:r w:rsidRPr="00F13298">
        <w:rPr>
          <w:rFonts w:ascii="HG丸ｺﾞｼｯｸM-PRO" w:hAnsi="HG丸ｺﾞｼｯｸM-PRO" w:hint="eastAsia"/>
          <w:szCs w:val="21"/>
        </w:rPr>
        <w:t>ハイパスフィルタは</w:t>
      </w:r>
      <w:r w:rsidRPr="00F13298">
        <w:rPr>
          <w:rFonts w:ascii="HG丸ｺﾞｼｯｸM-PRO" w:hAnsi="HG丸ｺﾞｼｯｸM-PRO"/>
          <w:szCs w:val="21"/>
        </w:rPr>
        <w:t>100Hz</w:t>
      </w:r>
      <w:r w:rsidRPr="00F13298">
        <w:rPr>
          <w:rFonts w:ascii="HG丸ｺﾞｼｯｸM-PRO" w:hAnsi="HG丸ｺﾞｼｯｸM-PRO" w:hint="eastAsia"/>
          <w:szCs w:val="21"/>
        </w:rPr>
        <w:t>位。</w:t>
      </w:r>
    </w:p>
    <w:p w:rsidR="00F13298" w:rsidRPr="00F13298" w:rsidRDefault="00F13298" w:rsidP="00F13298">
      <w:pPr>
        <w:numPr>
          <w:ilvl w:val="0"/>
          <w:numId w:val="28"/>
        </w:numPr>
        <w:ind w:firstLineChars="337" w:firstLine="708"/>
        <w:rPr>
          <w:rFonts w:ascii="HG丸ｺﾞｼｯｸM-PRO" w:hAnsi="HG丸ｺﾞｼｯｸM-PRO"/>
          <w:szCs w:val="21"/>
        </w:rPr>
      </w:pPr>
      <w:r w:rsidRPr="00F13298">
        <w:rPr>
          <w:rFonts w:ascii="HG丸ｺﾞｼｯｸM-PRO" w:hAnsi="HG丸ｺﾞｼｯｸM-PRO" w:hint="eastAsia"/>
          <w:szCs w:val="21"/>
        </w:rPr>
        <w:t>迫力を出すなら</w:t>
      </w:r>
      <w:r w:rsidRPr="00F13298">
        <w:rPr>
          <w:rFonts w:ascii="HG丸ｺﾞｼｯｸM-PRO" w:hAnsi="HG丸ｺﾞｼｯｸM-PRO"/>
          <w:szCs w:val="21"/>
        </w:rPr>
        <w:t>200Hz</w:t>
      </w:r>
      <w:r w:rsidRPr="00F13298">
        <w:rPr>
          <w:rFonts w:ascii="HG丸ｺﾞｼｯｸM-PRO" w:hAnsi="HG丸ｺﾞｼｯｸM-PRO" w:hint="eastAsia"/>
          <w:szCs w:val="21"/>
        </w:rPr>
        <w:t>辺りのポイントをブーストする。</w:t>
      </w:r>
    </w:p>
    <w:p w:rsidR="00F13298" w:rsidRPr="00F13298" w:rsidRDefault="00F13298" w:rsidP="00F13298">
      <w:pPr>
        <w:numPr>
          <w:ilvl w:val="0"/>
          <w:numId w:val="28"/>
        </w:numPr>
        <w:ind w:firstLineChars="337" w:firstLine="708"/>
        <w:rPr>
          <w:rFonts w:ascii="HG丸ｺﾞｼｯｸM-PRO" w:hAnsi="HG丸ｺﾞｼｯｸM-PRO"/>
          <w:szCs w:val="21"/>
        </w:rPr>
      </w:pPr>
      <w:r w:rsidRPr="00F13298">
        <w:rPr>
          <w:rFonts w:ascii="HG丸ｺﾞｼｯｸM-PRO" w:hAnsi="HG丸ｺﾞｼｯｸM-PRO"/>
          <w:szCs w:val="21"/>
        </w:rPr>
        <w:t>8kHz</w:t>
      </w:r>
      <w:r w:rsidRPr="00F13298">
        <w:rPr>
          <w:rFonts w:ascii="HG丸ｺﾞｼｯｸM-PRO" w:hAnsi="HG丸ｺﾞｼｯｸM-PRO" w:hint="eastAsia"/>
          <w:szCs w:val="21"/>
        </w:rPr>
        <w:t>辺りをブーストすると派手な感じになる。</w:t>
      </w:r>
    </w:p>
    <w:p w:rsidR="00F13298" w:rsidRDefault="00F13298" w:rsidP="00F13298">
      <w:pPr>
        <w:ind w:firstLineChars="99" w:firstLine="208"/>
        <w:rPr>
          <w:rFonts w:ascii="HG丸ｺﾞｼｯｸM-PRO" w:hAnsi="HG丸ｺﾞｼｯｸM-PRO"/>
          <w:szCs w:val="21"/>
        </w:rPr>
      </w:pPr>
    </w:p>
    <w:p w:rsidR="00474104" w:rsidRDefault="00474104" w:rsidP="00F13298">
      <w:pPr>
        <w:ind w:firstLineChars="99" w:firstLine="208"/>
        <w:rPr>
          <w:rFonts w:ascii="HG丸ｺﾞｼｯｸM-PRO" w:hAnsi="HG丸ｺﾞｼｯｸM-PRO"/>
          <w:szCs w:val="21"/>
        </w:rPr>
      </w:pPr>
    </w:p>
    <w:p w:rsidR="00474104" w:rsidRDefault="00474104" w:rsidP="00F13298">
      <w:pPr>
        <w:ind w:firstLineChars="99" w:firstLine="208"/>
        <w:rPr>
          <w:rFonts w:ascii="HG丸ｺﾞｼｯｸM-PRO" w:hAnsi="HG丸ｺﾞｼｯｸM-PRO"/>
          <w:szCs w:val="21"/>
        </w:rPr>
      </w:pPr>
    </w:p>
    <w:p w:rsidR="00F13298" w:rsidRPr="00F13298" w:rsidRDefault="00F13298" w:rsidP="00474104">
      <w:pPr>
        <w:pStyle w:val="4"/>
      </w:pPr>
      <w:r w:rsidRPr="00F13298">
        <w:rPr>
          <w:rFonts w:hint="eastAsia"/>
        </w:rPr>
        <w:lastRenderedPageBreak/>
        <w:t>シンセリード系、フルート系</w:t>
      </w:r>
    </w:p>
    <w:p w:rsidR="00F13298" w:rsidRPr="00F13298" w:rsidRDefault="00F13298" w:rsidP="00F13298">
      <w:pPr>
        <w:ind w:firstLineChars="337" w:firstLine="809"/>
        <w:rPr>
          <w:rFonts w:ascii="HG丸ｺﾞｼｯｸM-PRO" w:hAnsi="HG丸ｺﾞｼｯｸM-PRO"/>
          <w:sz w:val="24"/>
        </w:rPr>
      </w:pPr>
    </w:p>
    <w:p w:rsidR="00F13298" w:rsidRPr="00F13298" w:rsidRDefault="00F13298" w:rsidP="00F13298">
      <w:pPr>
        <w:numPr>
          <w:ilvl w:val="0"/>
          <w:numId w:val="29"/>
        </w:numPr>
        <w:ind w:firstLineChars="337" w:firstLine="708"/>
        <w:rPr>
          <w:rFonts w:ascii="HG丸ｺﾞｼｯｸM-PRO" w:hAnsi="HG丸ｺﾞｼｯｸM-PRO"/>
          <w:szCs w:val="21"/>
        </w:rPr>
      </w:pPr>
      <w:r w:rsidRPr="00F13298">
        <w:rPr>
          <w:rFonts w:ascii="HG丸ｺﾞｼｯｸM-PRO" w:hAnsi="HG丸ｺﾞｼｯｸM-PRO" w:hint="eastAsia"/>
          <w:szCs w:val="21"/>
        </w:rPr>
        <w:t>ハイパスフィルタは</w:t>
      </w:r>
      <w:r w:rsidRPr="00F13298">
        <w:rPr>
          <w:rFonts w:ascii="HG丸ｺﾞｼｯｸM-PRO" w:hAnsi="HG丸ｺﾞｼｯｸM-PRO"/>
          <w:szCs w:val="21"/>
        </w:rPr>
        <w:t>300Hz</w:t>
      </w:r>
      <w:r w:rsidRPr="00F13298">
        <w:rPr>
          <w:rFonts w:ascii="HG丸ｺﾞｼｯｸM-PRO" w:hAnsi="HG丸ｺﾞｼｯｸM-PRO" w:hint="eastAsia"/>
          <w:szCs w:val="21"/>
        </w:rPr>
        <w:t>位までいれてしまう。</w:t>
      </w:r>
    </w:p>
    <w:p w:rsidR="00F13298" w:rsidRPr="00F13298" w:rsidRDefault="00F13298" w:rsidP="00F13298">
      <w:pPr>
        <w:numPr>
          <w:ilvl w:val="0"/>
          <w:numId w:val="29"/>
        </w:numPr>
        <w:ind w:firstLineChars="337" w:firstLine="708"/>
        <w:rPr>
          <w:rFonts w:ascii="HG丸ｺﾞｼｯｸM-PRO" w:hAnsi="HG丸ｺﾞｼｯｸM-PRO"/>
          <w:szCs w:val="21"/>
        </w:rPr>
      </w:pPr>
      <w:r w:rsidRPr="00F13298">
        <w:rPr>
          <w:rFonts w:ascii="HG丸ｺﾞｼｯｸM-PRO" w:hAnsi="HG丸ｺﾞｼｯｸM-PRO" w:hint="eastAsia"/>
          <w:szCs w:val="21"/>
        </w:rPr>
        <w:t>正弦波に近い音なのであまりイコライザーの効きはよくないが、</w:t>
      </w:r>
      <w:r w:rsidRPr="00F13298">
        <w:rPr>
          <w:rFonts w:ascii="HG丸ｺﾞｼｯｸM-PRO" w:hAnsi="HG丸ｺﾞｼｯｸM-PRO"/>
          <w:szCs w:val="21"/>
        </w:rPr>
        <w:t>10kHz</w:t>
      </w:r>
      <w:r w:rsidRPr="00F13298">
        <w:rPr>
          <w:rFonts w:ascii="HG丸ｺﾞｼｯｸM-PRO" w:hAnsi="HG丸ｺﾞｼｯｸM-PRO" w:hint="eastAsia"/>
          <w:szCs w:val="21"/>
        </w:rPr>
        <w:t>辺りのポイントをブーストするとフルート系の音は息の音を強調できる。（逆に必要としない時はカットする）</w:t>
      </w:r>
    </w:p>
    <w:p w:rsidR="00F13298" w:rsidRPr="00F13298" w:rsidRDefault="00F13298" w:rsidP="00F13298">
      <w:pPr>
        <w:numPr>
          <w:ilvl w:val="0"/>
          <w:numId w:val="29"/>
        </w:numPr>
        <w:ind w:firstLineChars="337" w:firstLine="708"/>
        <w:rPr>
          <w:rFonts w:ascii="HG丸ｺﾞｼｯｸM-PRO" w:hAnsi="HG丸ｺﾞｼｯｸM-PRO"/>
          <w:szCs w:val="21"/>
        </w:rPr>
      </w:pPr>
      <w:r w:rsidRPr="00F13298">
        <w:rPr>
          <w:rFonts w:ascii="HG丸ｺﾞｼｯｸM-PRO" w:hAnsi="HG丸ｺﾞｼｯｸM-PRO" w:hint="eastAsia"/>
          <w:szCs w:val="21"/>
        </w:rPr>
        <w:t>音が攻撃的に聞こえる時は</w:t>
      </w:r>
      <w:r w:rsidRPr="00F13298">
        <w:rPr>
          <w:rFonts w:ascii="HG丸ｺﾞｼｯｸM-PRO" w:hAnsi="HG丸ｺﾞｼｯｸM-PRO"/>
          <w:szCs w:val="21"/>
        </w:rPr>
        <w:t>2kHz</w:t>
      </w:r>
      <w:r w:rsidRPr="00F13298">
        <w:rPr>
          <w:rFonts w:ascii="HG丸ｺﾞｼｯｸM-PRO" w:hAnsi="HG丸ｺﾞｼｯｸM-PRO" w:hint="eastAsia"/>
          <w:szCs w:val="21"/>
        </w:rPr>
        <w:t>辺りをカットするといい。</w:t>
      </w:r>
    </w:p>
    <w:p w:rsidR="00F13298" w:rsidRPr="00F13298" w:rsidRDefault="00F13298" w:rsidP="00F13298">
      <w:pPr>
        <w:ind w:firstLineChars="0" w:firstLine="0"/>
        <w:rPr>
          <w:rFonts w:ascii="HG丸ｺﾞｼｯｸM-PRO" w:hAnsi="HG丸ｺﾞｼｯｸM-PRO"/>
          <w:szCs w:val="21"/>
        </w:rPr>
      </w:pPr>
    </w:p>
    <w:p w:rsidR="00F13298" w:rsidRPr="00F13298" w:rsidRDefault="00F13298" w:rsidP="00474104">
      <w:pPr>
        <w:pStyle w:val="4"/>
      </w:pPr>
      <w:r w:rsidRPr="00F13298">
        <w:rPr>
          <w:rFonts w:hint="eastAsia"/>
        </w:rPr>
        <w:t>クラビネット、シンセギター系</w:t>
      </w:r>
    </w:p>
    <w:p w:rsidR="00F13298" w:rsidRPr="00F13298" w:rsidRDefault="00F13298" w:rsidP="00F13298">
      <w:pPr>
        <w:ind w:firstLineChars="337" w:firstLine="809"/>
        <w:rPr>
          <w:rFonts w:ascii="HG丸ｺﾞｼｯｸM-PRO" w:hAnsi="HG丸ｺﾞｼｯｸM-PRO"/>
          <w:sz w:val="24"/>
        </w:rPr>
      </w:pPr>
    </w:p>
    <w:p w:rsidR="00F13298" w:rsidRPr="00F13298" w:rsidRDefault="00F13298" w:rsidP="00F13298">
      <w:pPr>
        <w:numPr>
          <w:ilvl w:val="0"/>
          <w:numId w:val="30"/>
        </w:numPr>
        <w:ind w:firstLineChars="337" w:firstLine="708"/>
        <w:rPr>
          <w:rFonts w:ascii="HG丸ｺﾞｼｯｸM-PRO" w:hAnsi="HG丸ｺﾞｼｯｸM-PRO"/>
          <w:szCs w:val="21"/>
        </w:rPr>
      </w:pPr>
      <w:r w:rsidRPr="00F13298">
        <w:rPr>
          <w:rFonts w:ascii="HG丸ｺﾞｼｯｸM-PRO" w:hAnsi="HG丸ｺﾞｼｯｸM-PRO" w:hint="eastAsia"/>
          <w:szCs w:val="21"/>
        </w:rPr>
        <w:t>ハイパスフィルタは</w:t>
      </w:r>
      <w:r w:rsidRPr="00F13298">
        <w:rPr>
          <w:rFonts w:ascii="HG丸ｺﾞｼｯｸM-PRO" w:hAnsi="HG丸ｺﾞｼｯｸM-PRO"/>
          <w:szCs w:val="21"/>
        </w:rPr>
        <w:t>100Hz</w:t>
      </w:r>
      <w:r w:rsidRPr="00F13298">
        <w:rPr>
          <w:rFonts w:ascii="HG丸ｺﾞｼｯｸM-PRO" w:hAnsi="HG丸ｺﾞｼｯｸM-PRO" w:hint="eastAsia"/>
          <w:szCs w:val="21"/>
        </w:rPr>
        <w:t>位にする。</w:t>
      </w:r>
      <w:r w:rsidRPr="00F13298">
        <w:rPr>
          <w:rFonts w:ascii="HG丸ｺﾞｼｯｸM-PRO" w:hAnsi="HG丸ｺﾞｼｯｸM-PRO"/>
          <w:szCs w:val="21"/>
        </w:rPr>
        <w:t xml:space="preserve"> </w:t>
      </w:r>
    </w:p>
    <w:p w:rsidR="00F13298" w:rsidRPr="00F13298" w:rsidRDefault="00F13298" w:rsidP="00F13298">
      <w:pPr>
        <w:numPr>
          <w:ilvl w:val="0"/>
          <w:numId w:val="30"/>
        </w:numPr>
        <w:ind w:firstLineChars="337" w:firstLine="708"/>
        <w:rPr>
          <w:rFonts w:ascii="HG丸ｺﾞｼｯｸM-PRO" w:hAnsi="HG丸ｺﾞｼｯｸM-PRO"/>
          <w:szCs w:val="21"/>
        </w:rPr>
      </w:pPr>
      <w:r w:rsidRPr="00F13298">
        <w:rPr>
          <w:rFonts w:ascii="HG丸ｺﾞｼｯｸM-PRO" w:hAnsi="HG丸ｺﾞｼｯｸM-PRO"/>
          <w:szCs w:val="21"/>
        </w:rPr>
        <w:t>10kHz</w:t>
      </w:r>
      <w:r w:rsidRPr="00F13298">
        <w:rPr>
          <w:rFonts w:ascii="HG丸ｺﾞｼｯｸM-PRO" w:hAnsi="HG丸ｺﾞｼｯｸM-PRO" w:hint="eastAsia"/>
          <w:szCs w:val="21"/>
        </w:rPr>
        <w:t>辺りにきらびやかさの、</w:t>
      </w:r>
      <w:r w:rsidRPr="00F13298">
        <w:rPr>
          <w:rFonts w:ascii="HG丸ｺﾞｼｯｸM-PRO" w:hAnsi="HG丸ｺﾞｼｯｸM-PRO"/>
          <w:szCs w:val="21"/>
        </w:rPr>
        <w:t>3kHz</w:t>
      </w:r>
      <w:r w:rsidRPr="00F13298">
        <w:rPr>
          <w:rFonts w:ascii="HG丸ｺﾞｼｯｸM-PRO" w:hAnsi="HG丸ｺﾞｼｯｸM-PRO" w:hint="eastAsia"/>
          <w:szCs w:val="21"/>
        </w:rPr>
        <w:t>辺りに固さのポイントがある。</w:t>
      </w:r>
      <w:r w:rsidRPr="00F13298">
        <w:rPr>
          <w:rFonts w:ascii="HG丸ｺﾞｼｯｸM-PRO" w:hAnsi="HG丸ｺﾞｼｯｸM-PRO"/>
          <w:szCs w:val="21"/>
        </w:rPr>
        <w:t xml:space="preserve"> </w:t>
      </w:r>
    </w:p>
    <w:p w:rsidR="00F13298" w:rsidRPr="00F13298" w:rsidRDefault="00F13298" w:rsidP="00F13298">
      <w:pPr>
        <w:numPr>
          <w:ilvl w:val="0"/>
          <w:numId w:val="30"/>
        </w:numPr>
        <w:ind w:firstLineChars="337" w:firstLine="708"/>
        <w:rPr>
          <w:rFonts w:ascii="HG丸ｺﾞｼｯｸM-PRO" w:hAnsi="HG丸ｺﾞｼｯｸM-PRO"/>
          <w:szCs w:val="21"/>
        </w:rPr>
      </w:pPr>
      <w:r w:rsidRPr="00F13298">
        <w:rPr>
          <w:rFonts w:ascii="HG丸ｺﾞｼｯｸM-PRO" w:hAnsi="HG丸ｺﾞｼｯｸM-PRO"/>
          <w:szCs w:val="21"/>
        </w:rPr>
        <w:t>500Hz</w:t>
      </w:r>
      <w:r w:rsidRPr="00F13298">
        <w:rPr>
          <w:rFonts w:ascii="HG丸ｺﾞｼｯｸM-PRO" w:hAnsi="HG丸ｺﾞｼｯｸM-PRO" w:hint="eastAsia"/>
          <w:szCs w:val="21"/>
        </w:rPr>
        <w:t>～</w:t>
      </w:r>
      <w:r w:rsidRPr="00F13298">
        <w:rPr>
          <w:rFonts w:ascii="HG丸ｺﾞｼｯｸM-PRO" w:hAnsi="HG丸ｺﾞｼｯｸM-PRO"/>
          <w:szCs w:val="21"/>
        </w:rPr>
        <w:t>1kHz</w:t>
      </w:r>
      <w:r w:rsidRPr="00F13298">
        <w:rPr>
          <w:rFonts w:ascii="HG丸ｺﾞｼｯｸM-PRO" w:hAnsi="HG丸ｺﾞｼｯｸM-PRO" w:hint="eastAsia"/>
          <w:szCs w:val="21"/>
        </w:rPr>
        <w:t>の辺りをカットすると音がしまってくる。</w:t>
      </w:r>
      <w:r w:rsidRPr="00F13298">
        <w:rPr>
          <w:rFonts w:ascii="HG丸ｺﾞｼｯｸM-PRO" w:hAnsi="HG丸ｺﾞｼｯｸM-PRO"/>
          <w:szCs w:val="21"/>
        </w:rPr>
        <w:t xml:space="preserve"> </w:t>
      </w:r>
    </w:p>
    <w:p w:rsidR="00F13298" w:rsidRPr="00F13298" w:rsidRDefault="00F13298" w:rsidP="00F13298">
      <w:pPr>
        <w:numPr>
          <w:ilvl w:val="0"/>
          <w:numId w:val="30"/>
        </w:numPr>
        <w:ind w:firstLineChars="337" w:firstLine="708"/>
        <w:jc w:val="center"/>
        <w:rPr>
          <w:rFonts w:ascii="HG丸ｺﾞｼｯｸM-PRO" w:hAnsi="HG丸ｺﾞｼｯｸM-PRO"/>
          <w:szCs w:val="21"/>
        </w:rPr>
      </w:pPr>
      <w:r w:rsidRPr="00F13298">
        <w:rPr>
          <w:rFonts w:ascii="HG丸ｺﾞｼｯｸM-PRO" w:hAnsi="HG丸ｺﾞｼｯｸM-PRO" w:hint="eastAsia"/>
          <w:szCs w:val="21"/>
        </w:rPr>
        <w:t>倍音成分が重要な楽器なので、高音域に多少気に入らない部分があっても、下手にイコライジングしないでそのままの方がいい場合もある。</w:t>
      </w:r>
    </w:p>
    <w:p w:rsidR="00F13298" w:rsidRPr="00F13298" w:rsidRDefault="00F13298" w:rsidP="00F13298">
      <w:pPr>
        <w:ind w:firstLineChars="0" w:firstLine="0"/>
        <w:rPr>
          <w:rFonts w:ascii="HG丸ｺﾞｼｯｸM-PRO" w:hAnsi="HG丸ｺﾞｼｯｸM-PRO"/>
          <w:szCs w:val="21"/>
        </w:rPr>
      </w:pPr>
    </w:p>
    <w:p w:rsidR="00F13298" w:rsidRPr="00F13298" w:rsidRDefault="00F13298" w:rsidP="00474104">
      <w:pPr>
        <w:pStyle w:val="4"/>
      </w:pPr>
      <w:r w:rsidRPr="00F13298">
        <w:rPr>
          <w:rFonts w:hint="eastAsia"/>
        </w:rPr>
        <w:t>オルガン系</w:t>
      </w:r>
    </w:p>
    <w:p w:rsidR="00F13298" w:rsidRPr="00F13298" w:rsidRDefault="00F13298" w:rsidP="00F13298">
      <w:pPr>
        <w:ind w:firstLineChars="337" w:firstLine="809"/>
        <w:rPr>
          <w:rFonts w:ascii="HG丸ｺﾞｼｯｸM-PRO" w:hAnsi="HG丸ｺﾞｼｯｸM-PRO"/>
          <w:sz w:val="24"/>
        </w:rPr>
      </w:pPr>
    </w:p>
    <w:p w:rsidR="00F13298" w:rsidRPr="00F13298" w:rsidRDefault="00F13298" w:rsidP="00F13298">
      <w:pPr>
        <w:numPr>
          <w:ilvl w:val="0"/>
          <w:numId w:val="31"/>
        </w:numPr>
        <w:ind w:firstLineChars="337" w:firstLine="708"/>
        <w:rPr>
          <w:rFonts w:ascii="HG丸ｺﾞｼｯｸM-PRO" w:hAnsi="HG丸ｺﾞｼｯｸM-PRO"/>
          <w:szCs w:val="21"/>
        </w:rPr>
      </w:pPr>
      <w:r w:rsidRPr="00F13298">
        <w:rPr>
          <w:rFonts w:ascii="HG丸ｺﾞｼｯｸM-PRO" w:hAnsi="HG丸ｺﾞｼｯｸM-PRO" w:hint="eastAsia"/>
          <w:szCs w:val="21"/>
        </w:rPr>
        <w:t>ハイパスフィルタは</w:t>
      </w:r>
      <w:r w:rsidRPr="00F13298">
        <w:rPr>
          <w:rFonts w:ascii="HG丸ｺﾞｼｯｸM-PRO" w:hAnsi="HG丸ｺﾞｼｯｸM-PRO"/>
          <w:szCs w:val="21"/>
        </w:rPr>
        <w:t>100Hz</w:t>
      </w:r>
      <w:r w:rsidRPr="00F13298">
        <w:rPr>
          <w:rFonts w:ascii="HG丸ｺﾞｼｯｸM-PRO" w:hAnsi="HG丸ｺﾞｼｯｸM-PRO" w:hint="eastAsia"/>
          <w:szCs w:val="21"/>
        </w:rPr>
        <w:t>位にする。</w:t>
      </w:r>
      <w:r w:rsidRPr="00F13298">
        <w:rPr>
          <w:rFonts w:ascii="HG丸ｺﾞｼｯｸM-PRO" w:hAnsi="HG丸ｺﾞｼｯｸM-PRO"/>
          <w:szCs w:val="21"/>
        </w:rPr>
        <w:t xml:space="preserve"> </w:t>
      </w:r>
    </w:p>
    <w:p w:rsidR="00F13298" w:rsidRPr="00F13298" w:rsidRDefault="00F13298" w:rsidP="00F13298">
      <w:pPr>
        <w:numPr>
          <w:ilvl w:val="0"/>
          <w:numId w:val="31"/>
        </w:numPr>
        <w:ind w:firstLineChars="337" w:firstLine="708"/>
        <w:rPr>
          <w:rFonts w:ascii="HG丸ｺﾞｼｯｸM-PRO" w:hAnsi="HG丸ｺﾞｼｯｸM-PRO"/>
          <w:szCs w:val="21"/>
        </w:rPr>
      </w:pPr>
      <w:r w:rsidRPr="00F13298">
        <w:rPr>
          <w:rFonts w:ascii="HG丸ｺﾞｼｯｸM-PRO" w:hAnsi="HG丸ｺﾞｼｯｸM-PRO" w:hint="eastAsia"/>
          <w:szCs w:val="21"/>
        </w:rPr>
        <w:t>高域をブーストすると抜けがよくなる代わりに、厚さがなくなるので注意する。</w:t>
      </w:r>
      <w:r w:rsidRPr="00F13298">
        <w:rPr>
          <w:rFonts w:ascii="HG丸ｺﾞｼｯｸM-PRO" w:hAnsi="HG丸ｺﾞｼｯｸM-PRO"/>
          <w:szCs w:val="21"/>
        </w:rPr>
        <w:t xml:space="preserve"> </w:t>
      </w:r>
    </w:p>
    <w:p w:rsidR="00F13298" w:rsidRPr="00F13298" w:rsidRDefault="00F13298" w:rsidP="00F13298">
      <w:pPr>
        <w:numPr>
          <w:ilvl w:val="0"/>
          <w:numId w:val="31"/>
        </w:numPr>
        <w:ind w:firstLineChars="337" w:firstLine="708"/>
        <w:rPr>
          <w:rFonts w:ascii="HG丸ｺﾞｼｯｸM-PRO" w:hAnsi="HG丸ｺﾞｼｯｸM-PRO"/>
          <w:szCs w:val="21"/>
        </w:rPr>
      </w:pPr>
      <w:r w:rsidRPr="00F13298">
        <w:rPr>
          <w:rFonts w:ascii="HG丸ｺﾞｼｯｸM-PRO" w:hAnsi="HG丸ｺﾞｼｯｸM-PRO" w:hint="eastAsia"/>
          <w:szCs w:val="21"/>
        </w:rPr>
        <w:t>アタック音がうるさい時は</w:t>
      </w:r>
      <w:r w:rsidRPr="00F13298">
        <w:rPr>
          <w:rFonts w:ascii="HG丸ｺﾞｼｯｸM-PRO" w:hAnsi="HG丸ｺﾞｼｯｸM-PRO"/>
          <w:szCs w:val="21"/>
        </w:rPr>
        <w:t>2kHz</w:t>
      </w:r>
      <w:r w:rsidRPr="00F13298">
        <w:rPr>
          <w:rFonts w:ascii="HG丸ｺﾞｼｯｸM-PRO" w:hAnsi="HG丸ｺﾞｼｯｸM-PRO" w:hint="eastAsia"/>
          <w:szCs w:val="21"/>
        </w:rPr>
        <w:t>位をカットしてみよう。</w:t>
      </w:r>
      <w:r w:rsidRPr="00F13298">
        <w:rPr>
          <w:rFonts w:ascii="HG丸ｺﾞｼｯｸM-PRO" w:hAnsi="HG丸ｺﾞｼｯｸM-PRO"/>
          <w:szCs w:val="21"/>
        </w:rPr>
        <w:t xml:space="preserve"> </w:t>
      </w:r>
    </w:p>
    <w:p w:rsidR="00F13298" w:rsidRPr="00F13298" w:rsidRDefault="00F13298" w:rsidP="00F13298">
      <w:pPr>
        <w:numPr>
          <w:ilvl w:val="0"/>
          <w:numId w:val="31"/>
        </w:numPr>
        <w:ind w:firstLineChars="337" w:firstLine="708"/>
        <w:rPr>
          <w:rFonts w:ascii="HG丸ｺﾞｼｯｸM-PRO" w:hAnsi="HG丸ｺﾞｼｯｸM-PRO"/>
          <w:szCs w:val="21"/>
        </w:rPr>
      </w:pPr>
      <w:r w:rsidRPr="00F13298">
        <w:rPr>
          <w:rFonts w:ascii="HG丸ｺﾞｼｯｸM-PRO" w:hAnsi="HG丸ｺﾞｼｯｸM-PRO" w:hint="eastAsia"/>
          <w:szCs w:val="21"/>
        </w:rPr>
        <w:t>他の音と一緒にオルガンを鳴らす時には、シェルビングで低域を大まかにカットしておいた方が、他の音とのなじみがいい。結構簡単なようでイコライジングの難しい楽器だ。</w:t>
      </w:r>
      <w:r w:rsidRPr="00F13298">
        <w:rPr>
          <w:rFonts w:ascii="HG丸ｺﾞｼｯｸM-PRO" w:hAnsi="HG丸ｺﾞｼｯｸM-PRO"/>
          <w:szCs w:val="21"/>
        </w:rPr>
        <w:t xml:space="preserve"> </w:t>
      </w:r>
    </w:p>
    <w:p w:rsidR="00F13298" w:rsidRPr="00F13298" w:rsidRDefault="00F13298" w:rsidP="00F13298">
      <w:pPr>
        <w:ind w:firstLineChars="337" w:firstLine="708"/>
        <w:rPr>
          <w:rFonts w:ascii="HG丸ｺﾞｼｯｸM-PRO" w:hAnsi="HG丸ｺﾞｼｯｸM-PRO"/>
          <w:szCs w:val="21"/>
        </w:rPr>
      </w:pPr>
    </w:p>
    <w:p w:rsidR="00F13298" w:rsidRPr="00F13298" w:rsidRDefault="00F13298" w:rsidP="00474104">
      <w:pPr>
        <w:pStyle w:val="4"/>
      </w:pPr>
      <w:r w:rsidRPr="00F13298">
        <w:rPr>
          <w:rFonts w:hint="eastAsia"/>
        </w:rPr>
        <w:t>オーケストラヒット</w:t>
      </w:r>
    </w:p>
    <w:p w:rsidR="00F13298" w:rsidRPr="00F13298" w:rsidRDefault="00F13298" w:rsidP="00F13298">
      <w:pPr>
        <w:ind w:firstLineChars="337" w:firstLine="809"/>
        <w:rPr>
          <w:rFonts w:ascii="HG丸ｺﾞｼｯｸM-PRO" w:hAnsi="HG丸ｺﾞｼｯｸM-PRO"/>
          <w:sz w:val="24"/>
        </w:rPr>
      </w:pPr>
    </w:p>
    <w:p w:rsidR="00F13298" w:rsidRPr="00F13298" w:rsidRDefault="00F13298" w:rsidP="00F13298">
      <w:pPr>
        <w:numPr>
          <w:ilvl w:val="0"/>
          <w:numId w:val="32"/>
        </w:numPr>
        <w:ind w:firstLineChars="337" w:firstLine="708"/>
        <w:rPr>
          <w:rFonts w:ascii="HG丸ｺﾞｼｯｸM-PRO" w:hAnsi="HG丸ｺﾞｼｯｸM-PRO"/>
          <w:szCs w:val="21"/>
        </w:rPr>
      </w:pPr>
      <w:r w:rsidRPr="00F13298">
        <w:rPr>
          <w:rFonts w:ascii="HG丸ｺﾞｼｯｸM-PRO" w:hAnsi="HG丸ｺﾞｼｯｸM-PRO" w:hint="eastAsia"/>
          <w:szCs w:val="21"/>
        </w:rPr>
        <w:t>迫力を出したいからといって、むやみに低域をブーストするのは得策ではない。ピーキングで聞こえやすい低域（</w:t>
      </w:r>
      <w:r w:rsidRPr="00F13298">
        <w:rPr>
          <w:rFonts w:ascii="HG丸ｺﾞｼｯｸM-PRO" w:hAnsi="HG丸ｺﾞｼｯｸM-PRO"/>
          <w:szCs w:val="21"/>
        </w:rPr>
        <w:t>200Hz</w:t>
      </w:r>
      <w:r w:rsidRPr="00F13298">
        <w:rPr>
          <w:rFonts w:ascii="HG丸ｺﾞｼｯｸM-PRO" w:hAnsi="HG丸ｺﾞｼｯｸM-PRO" w:hint="eastAsia"/>
          <w:szCs w:val="21"/>
        </w:rPr>
        <w:t>辺り）をブーストしてやれば迫力は出るので、それより低いところはそのままにしておき、ハイパスフィルタを</w:t>
      </w:r>
      <w:r w:rsidRPr="00F13298">
        <w:rPr>
          <w:rFonts w:ascii="HG丸ｺﾞｼｯｸM-PRO" w:hAnsi="HG丸ｺﾞｼｯｸM-PRO"/>
          <w:szCs w:val="21"/>
        </w:rPr>
        <w:t>50Hz</w:t>
      </w:r>
      <w:r w:rsidRPr="00F13298">
        <w:rPr>
          <w:rFonts w:ascii="HG丸ｺﾞｼｯｸM-PRO" w:hAnsi="HG丸ｺﾞｼｯｸM-PRO" w:hint="eastAsia"/>
          <w:szCs w:val="21"/>
        </w:rPr>
        <w:t>位にしておく。</w:t>
      </w:r>
      <w:r w:rsidRPr="00F13298">
        <w:rPr>
          <w:rFonts w:ascii="HG丸ｺﾞｼｯｸM-PRO" w:hAnsi="HG丸ｺﾞｼｯｸM-PRO"/>
          <w:szCs w:val="21"/>
        </w:rPr>
        <w:t xml:space="preserve"> </w:t>
      </w:r>
    </w:p>
    <w:p w:rsidR="00F13298" w:rsidRPr="00F13298" w:rsidRDefault="00F13298" w:rsidP="00F13298">
      <w:pPr>
        <w:numPr>
          <w:ilvl w:val="0"/>
          <w:numId w:val="32"/>
        </w:numPr>
        <w:ind w:firstLineChars="337" w:firstLine="708"/>
        <w:rPr>
          <w:rFonts w:ascii="HG丸ｺﾞｼｯｸM-PRO" w:hAnsi="HG丸ｺﾞｼｯｸM-PRO"/>
          <w:szCs w:val="21"/>
        </w:rPr>
      </w:pPr>
      <w:r w:rsidRPr="00F13298">
        <w:rPr>
          <w:rFonts w:ascii="HG丸ｺﾞｼｯｸM-PRO" w:hAnsi="HG丸ｺﾞｼｯｸM-PRO" w:hint="eastAsia"/>
          <w:szCs w:val="21"/>
        </w:rPr>
        <w:t>全体の音と混ぜた時に音量が足りない感じがした時は、むやみにフェーダーを上げず、</w:t>
      </w:r>
      <w:r w:rsidRPr="00F13298">
        <w:rPr>
          <w:rFonts w:ascii="HG丸ｺﾞｼｯｸM-PRO" w:hAnsi="HG丸ｺﾞｼｯｸM-PRO"/>
          <w:szCs w:val="21"/>
        </w:rPr>
        <w:t>5kHz</w:t>
      </w:r>
      <w:r w:rsidRPr="00F13298">
        <w:rPr>
          <w:rFonts w:ascii="HG丸ｺﾞｼｯｸM-PRO" w:hAnsi="HG丸ｺﾞｼｯｸM-PRO" w:hint="eastAsia"/>
          <w:szCs w:val="21"/>
        </w:rPr>
        <w:t>辺りをピーキングイコライザーで少しブーストしてやると良い。</w:t>
      </w:r>
      <w:r w:rsidRPr="00F13298">
        <w:rPr>
          <w:rFonts w:ascii="HG丸ｺﾞｼｯｸM-PRO" w:hAnsi="HG丸ｺﾞｼｯｸM-PRO"/>
          <w:szCs w:val="21"/>
        </w:rPr>
        <w:t xml:space="preserve"> </w:t>
      </w:r>
    </w:p>
    <w:p w:rsidR="00F13298" w:rsidRDefault="00F13298" w:rsidP="00F13298">
      <w:pPr>
        <w:ind w:firstLineChars="337" w:firstLine="708"/>
        <w:rPr>
          <w:rFonts w:ascii="HG丸ｺﾞｼｯｸM-PRO" w:hAnsi="HG丸ｺﾞｼｯｸM-PRO"/>
          <w:szCs w:val="21"/>
        </w:rPr>
      </w:pPr>
    </w:p>
    <w:p w:rsidR="00474104" w:rsidRDefault="00474104" w:rsidP="00F13298">
      <w:pPr>
        <w:ind w:firstLineChars="337" w:firstLine="708"/>
        <w:rPr>
          <w:rFonts w:ascii="HG丸ｺﾞｼｯｸM-PRO" w:hAnsi="HG丸ｺﾞｼｯｸM-PRO"/>
          <w:szCs w:val="21"/>
        </w:rPr>
      </w:pPr>
    </w:p>
    <w:p w:rsidR="00474104" w:rsidRPr="00F13298" w:rsidRDefault="00474104" w:rsidP="00F13298">
      <w:pPr>
        <w:ind w:firstLineChars="337" w:firstLine="708"/>
        <w:rPr>
          <w:rFonts w:ascii="HG丸ｺﾞｼｯｸM-PRO" w:hAnsi="HG丸ｺﾞｼｯｸM-PRO"/>
          <w:szCs w:val="21"/>
        </w:rPr>
      </w:pPr>
    </w:p>
    <w:p w:rsidR="00F13298" w:rsidRPr="00F13298" w:rsidRDefault="00F13298" w:rsidP="00474104">
      <w:pPr>
        <w:pStyle w:val="4"/>
      </w:pPr>
      <w:r w:rsidRPr="00F13298">
        <w:rPr>
          <w:rFonts w:hint="eastAsia"/>
        </w:rPr>
        <w:lastRenderedPageBreak/>
        <w:t>エレピ系</w:t>
      </w:r>
    </w:p>
    <w:p w:rsidR="00F13298" w:rsidRPr="00F13298" w:rsidRDefault="00F13298" w:rsidP="00F13298">
      <w:pPr>
        <w:ind w:firstLineChars="337" w:firstLine="809"/>
        <w:rPr>
          <w:rFonts w:ascii="HG丸ｺﾞｼｯｸM-PRO" w:hAnsi="HG丸ｺﾞｼｯｸM-PRO"/>
          <w:sz w:val="24"/>
        </w:rPr>
      </w:pPr>
    </w:p>
    <w:p w:rsidR="00F13298" w:rsidRPr="00F13298" w:rsidRDefault="00F13298" w:rsidP="00F13298">
      <w:pPr>
        <w:numPr>
          <w:ilvl w:val="0"/>
          <w:numId w:val="33"/>
        </w:numPr>
        <w:ind w:firstLineChars="337" w:firstLine="708"/>
        <w:rPr>
          <w:rFonts w:ascii="HG丸ｺﾞｼｯｸM-PRO" w:hAnsi="HG丸ｺﾞｼｯｸM-PRO"/>
          <w:szCs w:val="21"/>
        </w:rPr>
      </w:pPr>
      <w:r w:rsidRPr="00F13298">
        <w:rPr>
          <w:rFonts w:ascii="HG丸ｺﾞｼｯｸM-PRO" w:hAnsi="HG丸ｺﾞｼｯｸM-PRO"/>
          <w:szCs w:val="21"/>
        </w:rPr>
        <w:t>YAMAHA DX-7</w:t>
      </w:r>
      <w:r w:rsidRPr="00F13298">
        <w:rPr>
          <w:rFonts w:ascii="HG丸ｺﾞｼｯｸM-PRO" w:hAnsi="HG丸ｺﾞｼｯｸM-PRO" w:hint="eastAsia"/>
          <w:szCs w:val="21"/>
        </w:rPr>
        <w:t>以降のエレピの音は、他の音と混ぜてもヌケがいいので、取り立ててイコライジングする必要はなく、ハイパスフィルタを</w:t>
      </w:r>
      <w:r w:rsidRPr="00F13298">
        <w:rPr>
          <w:rFonts w:ascii="HG丸ｺﾞｼｯｸM-PRO" w:hAnsi="HG丸ｺﾞｼｯｸM-PRO"/>
          <w:szCs w:val="21"/>
        </w:rPr>
        <w:t>100Hz</w:t>
      </w:r>
      <w:r w:rsidRPr="00F13298">
        <w:rPr>
          <w:rFonts w:ascii="HG丸ｺﾞｼｯｸM-PRO" w:hAnsi="HG丸ｺﾞｼｯｸM-PRO" w:hint="eastAsia"/>
          <w:szCs w:val="21"/>
        </w:rPr>
        <w:t>辺りまで入れておくだけで良いことが多い。</w:t>
      </w:r>
      <w:r w:rsidRPr="00F13298">
        <w:rPr>
          <w:rFonts w:ascii="HG丸ｺﾞｼｯｸM-PRO" w:hAnsi="HG丸ｺﾞｼｯｸM-PRO"/>
          <w:szCs w:val="21"/>
        </w:rPr>
        <w:t xml:space="preserve"> </w:t>
      </w:r>
    </w:p>
    <w:p w:rsidR="00F13298" w:rsidRPr="00F13298" w:rsidRDefault="00F13298" w:rsidP="00F13298">
      <w:pPr>
        <w:numPr>
          <w:ilvl w:val="0"/>
          <w:numId w:val="33"/>
        </w:numPr>
        <w:ind w:firstLineChars="337" w:firstLine="708"/>
        <w:rPr>
          <w:rFonts w:ascii="HG丸ｺﾞｼｯｸM-PRO" w:hAnsi="HG丸ｺﾞｼｯｸM-PRO"/>
          <w:szCs w:val="21"/>
        </w:rPr>
      </w:pPr>
      <w:r w:rsidRPr="00F13298">
        <w:rPr>
          <w:rFonts w:ascii="HG丸ｺﾞｼｯｸM-PRO" w:hAnsi="HG丸ｺﾞｼｯｸM-PRO" w:hint="eastAsia"/>
          <w:szCs w:val="21"/>
        </w:rPr>
        <w:t>ローズ（</w:t>
      </w:r>
      <w:r w:rsidRPr="00F13298">
        <w:rPr>
          <w:rFonts w:ascii="HG丸ｺﾞｼｯｸM-PRO" w:hAnsi="HG丸ｺﾞｼｯｸM-PRO"/>
          <w:szCs w:val="21"/>
        </w:rPr>
        <w:t>Rhodes</w:t>
      </w:r>
      <w:r w:rsidRPr="00F13298">
        <w:rPr>
          <w:rFonts w:ascii="HG丸ｺﾞｼｯｸM-PRO" w:hAnsi="HG丸ｺﾞｼｯｸM-PRO" w:hint="eastAsia"/>
          <w:szCs w:val="21"/>
        </w:rPr>
        <w:t>）に代表される電気ピアノ（機械的なハンマーアクションを持つもの）は、低域が多めになることが多いので、</w:t>
      </w:r>
      <w:r w:rsidRPr="00F13298">
        <w:rPr>
          <w:rFonts w:ascii="HG丸ｺﾞｼｯｸM-PRO" w:hAnsi="HG丸ｺﾞｼｯｸM-PRO"/>
          <w:szCs w:val="21"/>
        </w:rPr>
        <w:t xml:space="preserve"> </w:t>
      </w:r>
      <w:r w:rsidRPr="00F13298">
        <w:rPr>
          <w:rFonts w:ascii="HG丸ｺﾞｼｯｸM-PRO" w:hAnsi="HG丸ｺﾞｼｯｸM-PRO" w:hint="eastAsia"/>
          <w:szCs w:val="21"/>
        </w:rPr>
        <w:t>シェルビングで緩やかに低域をカットし、ハイパスフィルタを</w:t>
      </w:r>
      <w:r w:rsidRPr="00F13298">
        <w:rPr>
          <w:rFonts w:ascii="HG丸ｺﾞｼｯｸM-PRO" w:hAnsi="HG丸ｺﾞｼｯｸM-PRO"/>
          <w:szCs w:val="21"/>
        </w:rPr>
        <w:t>100Hz</w:t>
      </w:r>
      <w:r w:rsidRPr="00F13298">
        <w:rPr>
          <w:rFonts w:ascii="HG丸ｺﾞｼｯｸM-PRO" w:hAnsi="HG丸ｺﾞｼｯｸM-PRO" w:hint="eastAsia"/>
          <w:szCs w:val="21"/>
        </w:rPr>
        <w:t>まで入れる。アタックを強調したい時は</w:t>
      </w:r>
      <w:r w:rsidRPr="00F13298">
        <w:rPr>
          <w:rFonts w:ascii="HG丸ｺﾞｼｯｸM-PRO" w:hAnsi="HG丸ｺﾞｼｯｸM-PRO"/>
          <w:szCs w:val="21"/>
        </w:rPr>
        <w:t>2kHz</w:t>
      </w:r>
      <w:r w:rsidRPr="00F13298">
        <w:rPr>
          <w:rFonts w:ascii="HG丸ｺﾞｼｯｸM-PRO" w:hAnsi="HG丸ｺﾞｼｯｸM-PRO" w:hint="eastAsia"/>
          <w:szCs w:val="21"/>
        </w:rPr>
        <w:t>～</w:t>
      </w:r>
      <w:r w:rsidRPr="00F13298">
        <w:rPr>
          <w:rFonts w:ascii="HG丸ｺﾞｼｯｸM-PRO" w:hAnsi="HG丸ｺﾞｼｯｸM-PRO"/>
          <w:szCs w:val="21"/>
        </w:rPr>
        <w:t>4kHz</w:t>
      </w:r>
      <w:r w:rsidRPr="00F13298">
        <w:rPr>
          <w:rFonts w:ascii="HG丸ｺﾞｼｯｸM-PRO" w:hAnsi="HG丸ｺﾞｼｯｸM-PRO" w:hint="eastAsia"/>
          <w:szCs w:val="21"/>
        </w:rPr>
        <w:t>辺りをブーストしてやる</w:t>
      </w:r>
      <w:r w:rsidRPr="00F13298">
        <w:rPr>
          <w:rFonts w:ascii="HG丸ｺﾞｼｯｸM-PRO" w:hAnsi="HG丸ｺﾞｼｯｸM-PRO"/>
          <w:szCs w:val="21"/>
        </w:rPr>
        <w:t xml:space="preserve"> </w:t>
      </w:r>
      <w:r w:rsidRPr="00F13298">
        <w:rPr>
          <w:rFonts w:ascii="HG丸ｺﾞｼｯｸM-PRO" w:hAnsi="HG丸ｺﾞｼｯｸM-PRO" w:hint="eastAsia"/>
          <w:szCs w:val="21"/>
        </w:rPr>
        <w:t>といい。また</w:t>
      </w:r>
      <w:r w:rsidRPr="00F13298">
        <w:rPr>
          <w:rFonts w:ascii="HG丸ｺﾞｼｯｸM-PRO" w:hAnsi="HG丸ｺﾞｼｯｸM-PRO"/>
          <w:szCs w:val="21"/>
        </w:rPr>
        <w:t>10kHz</w:t>
      </w:r>
      <w:r w:rsidRPr="00F13298">
        <w:rPr>
          <w:rFonts w:ascii="HG丸ｺﾞｼｯｸM-PRO" w:hAnsi="HG丸ｺﾞｼｯｸM-PRO" w:hint="eastAsia"/>
          <w:szCs w:val="21"/>
        </w:rPr>
        <w:t>以上をカットすると古くさいピアノの感じになる。ローズというと、最近ではローランド社が買収して普通の電子キーボードのイメージ</w:t>
      </w:r>
      <w:r w:rsidRPr="00F13298">
        <w:rPr>
          <w:rFonts w:ascii="HG丸ｺﾞｼｯｸM-PRO" w:hAnsi="HG丸ｺﾞｼｯｸM-PRO"/>
          <w:szCs w:val="21"/>
        </w:rPr>
        <w:t xml:space="preserve"> </w:t>
      </w:r>
      <w:r w:rsidRPr="00F13298">
        <w:rPr>
          <w:rFonts w:ascii="HG丸ｺﾞｼｯｸM-PRO" w:hAnsi="HG丸ｺﾞｼｯｸM-PRO" w:hint="eastAsia"/>
          <w:szCs w:val="21"/>
        </w:rPr>
        <w:t>が強いが、少し前まではローズというとエレピの代名詞だった。今でもローズという時は電気式のエレピを指すことが多いので、一応知識として知っておこう。</w:t>
      </w:r>
      <w:r w:rsidRPr="00F13298">
        <w:rPr>
          <w:rFonts w:ascii="HG丸ｺﾞｼｯｸM-PRO" w:hAnsi="HG丸ｺﾞｼｯｸM-PRO"/>
          <w:szCs w:val="21"/>
        </w:rPr>
        <w:t xml:space="preserve"> </w:t>
      </w:r>
      <w:r w:rsidRPr="00F13298">
        <w:rPr>
          <w:rFonts w:ascii="HG丸ｺﾞｼｯｸM-PRO" w:hAnsi="HG丸ｺﾞｼｯｸM-PRO" w:hint="eastAsia"/>
          <w:szCs w:val="21"/>
        </w:rPr>
        <w:t>その他に電子ピアノで有名な物にウイリッツァー社のエレピがある。</w:t>
      </w:r>
      <w:r w:rsidRPr="00F13298">
        <w:rPr>
          <w:rFonts w:ascii="HG丸ｺﾞｼｯｸM-PRO" w:hAnsi="HG丸ｺﾞｼｯｸM-PRO"/>
          <w:szCs w:val="21"/>
        </w:rPr>
        <w:t xml:space="preserve"> </w:t>
      </w:r>
    </w:p>
    <w:p w:rsidR="00F13298" w:rsidRPr="00F13298" w:rsidRDefault="00F13298" w:rsidP="00F13298">
      <w:pPr>
        <w:ind w:firstLineChars="337" w:firstLine="708"/>
        <w:rPr>
          <w:rFonts w:ascii="HG丸ｺﾞｼｯｸM-PRO" w:hAnsi="HG丸ｺﾞｼｯｸM-PRO"/>
          <w:szCs w:val="21"/>
        </w:rPr>
      </w:pPr>
    </w:p>
    <w:p w:rsidR="00F13298" w:rsidRPr="00F13298" w:rsidRDefault="00F13298" w:rsidP="00474104">
      <w:pPr>
        <w:pStyle w:val="4"/>
      </w:pPr>
      <w:r w:rsidRPr="00F13298">
        <w:rPr>
          <w:rFonts w:hint="eastAsia"/>
        </w:rPr>
        <w:t>アコースティックピアノ</w:t>
      </w:r>
    </w:p>
    <w:p w:rsidR="00F13298" w:rsidRPr="00F13298" w:rsidRDefault="00F13298" w:rsidP="00F13298">
      <w:pPr>
        <w:ind w:firstLineChars="337" w:firstLine="809"/>
        <w:rPr>
          <w:rFonts w:ascii="HG丸ｺﾞｼｯｸM-PRO" w:hAnsi="HG丸ｺﾞｼｯｸM-PRO"/>
          <w:sz w:val="24"/>
        </w:rPr>
      </w:pPr>
    </w:p>
    <w:p w:rsidR="00F13298" w:rsidRPr="00F13298" w:rsidRDefault="00F13298" w:rsidP="00F13298">
      <w:pPr>
        <w:numPr>
          <w:ilvl w:val="0"/>
          <w:numId w:val="34"/>
        </w:numPr>
        <w:ind w:firstLineChars="337" w:firstLine="708"/>
        <w:rPr>
          <w:rFonts w:ascii="HG丸ｺﾞｼｯｸM-PRO" w:hAnsi="HG丸ｺﾞｼｯｸM-PRO"/>
          <w:szCs w:val="21"/>
        </w:rPr>
      </w:pPr>
      <w:r w:rsidRPr="00F13298">
        <w:rPr>
          <w:rFonts w:ascii="HG丸ｺﾞｼｯｸM-PRO" w:hAnsi="HG丸ｺﾞｼｯｸM-PRO" w:hint="eastAsia"/>
          <w:szCs w:val="21"/>
        </w:rPr>
        <w:t>キーボードの音源として入っているアコースティックピアノは、結構高音を強調してあって（ローランドのキーボードや音源は特にその傾向が強い。）、そのままで十分ヌケが良く、特にイコライジングの必要はないことが多い。この場合はハイパスフィルタだけを</w:t>
      </w:r>
      <w:r w:rsidRPr="00F13298">
        <w:rPr>
          <w:rFonts w:ascii="HG丸ｺﾞｼｯｸM-PRO" w:hAnsi="HG丸ｺﾞｼｯｸM-PRO"/>
          <w:szCs w:val="21"/>
        </w:rPr>
        <w:t>100Hz</w:t>
      </w:r>
      <w:r w:rsidRPr="00F13298">
        <w:rPr>
          <w:rFonts w:ascii="HG丸ｺﾞｼｯｸM-PRO" w:hAnsi="HG丸ｺﾞｼｯｸM-PRO" w:hint="eastAsia"/>
          <w:szCs w:val="21"/>
        </w:rPr>
        <w:t>辺りまで入れておけばいい。</w:t>
      </w:r>
      <w:r w:rsidRPr="00F13298">
        <w:rPr>
          <w:rFonts w:ascii="HG丸ｺﾞｼｯｸM-PRO" w:hAnsi="HG丸ｺﾞｼｯｸM-PRO"/>
          <w:szCs w:val="21"/>
        </w:rPr>
        <w:t xml:space="preserve"> </w:t>
      </w:r>
    </w:p>
    <w:p w:rsidR="00F13298" w:rsidRPr="00F13298" w:rsidRDefault="00F13298" w:rsidP="00F13298">
      <w:pPr>
        <w:numPr>
          <w:ilvl w:val="0"/>
          <w:numId w:val="34"/>
        </w:numPr>
        <w:ind w:firstLineChars="337" w:firstLine="708"/>
        <w:rPr>
          <w:rFonts w:ascii="HG丸ｺﾞｼｯｸM-PRO" w:hAnsi="HG丸ｺﾞｼｯｸM-PRO"/>
          <w:szCs w:val="21"/>
        </w:rPr>
      </w:pPr>
      <w:r w:rsidRPr="00F13298">
        <w:rPr>
          <w:rFonts w:ascii="HG丸ｺﾞｼｯｸM-PRO" w:hAnsi="HG丸ｺﾞｼｯｸM-PRO" w:hint="eastAsia"/>
          <w:szCs w:val="21"/>
        </w:rPr>
        <w:t>１</w:t>
      </w:r>
      <w:r w:rsidRPr="00F13298">
        <w:rPr>
          <w:rFonts w:ascii="HG丸ｺﾞｼｯｸM-PRO" w:hAnsi="HG丸ｺﾞｼｯｸM-PRO"/>
          <w:szCs w:val="21"/>
        </w:rPr>
        <w:t>kHz</w:t>
      </w:r>
      <w:r w:rsidRPr="00F13298">
        <w:rPr>
          <w:rFonts w:ascii="HG丸ｺﾞｼｯｸM-PRO" w:hAnsi="HG丸ｺﾞｼｯｸM-PRO" w:hint="eastAsia"/>
          <w:szCs w:val="21"/>
        </w:rPr>
        <w:t>辺りをざっくりとカットして、</w:t>
      </w:r>
      <w:r w:rsidRPr="00F13298">
        <w:rPr>
          <w:rFonts w:ascii="HG丸ｺﾞｼｯｸM-PRO" w:hAnsi="HG丸ｺﾞｼｯｸM-PRO"/>
          <w:szCs w:val="21"/>
        </w:rPr>
        <w:t>10kHz</w:t>
      </w:r>
      <w:r w:rsidRPr="00F13298">
        <w:rPr>
          <w:rFonts w:ascii="HG丸ｺﾞｼｯｸM-PRO" w:hAnsi="HG丸ｺﾞｼｯｸM-PRO" w:hint="eastAsia"/>
          <w:szCs w:val="21"/>
        </w:rPr>
        <w:t>辺りをピーキングでブーストすると、ホンキートンク調のピアノの音になる。</w:t>
      </w:r>
      <w:r w:rsidRPr="00F13298">
        <w:rPr>
          <w:rFonts w:ascii="HG丸ｺﾞｼｯｸM-PRO" w:hAnsi="HG丸ｺﾞｼｯｸM-PRO"/>
          <w:szCs w:val="21"/>
        </w:rPr>
        <w:t xml:space="preserve"> </w:t>
      </w:r>
    </w:p>
    <w:p w:rsidR="00F13298" w:rsidRPr="00F13298" w:rsidRDefault="00F13298" w:rsidP="00F13298">
      <w:pPr>
        <w:numPr>
          <w:ilvl w:val="0"/>
          <w:numId w:val="34"/>
        </w:numPr>
        <w:ind w:firstLineChars="337" w:firstLine="708"/>
        <w:rPr>
          <w:rFonts w:ascii="HG丸ｺﾞｼｯｸM-PRO" w:hAnsi="HG丸ｺﾞｼｯｸM-PRO"/>
          <w:szCs w:val="21"/>
        </w:rPr>
      </w:pPr>
      <w:r w:rsidRPr="00F13298">
        <w:rPr>
          <w:rFonts w:ascii="HG丸ｺﾞｼｯｸM-PRO" w:hAnsi="HG丸ｺﾞｼｯｸM-PRO" w:hint="eastAsia"/>
          <w:szCs w:val="21"/>
        </w:rPr>
        <w:t>ピアノの音はメーカーによって非常に癖があって、必要に応じて音源を選んだ方がいい。一般的にバンドの中には入っているピアノの音</w:t>
      </w:r>
      <w:r w:rsidRPr="00F13298">
        <w:rPr>
          <w:rFonts w:ascii="HG丸ｺﾞｼｯｸM-PRO" w:hAnsi="HG丸ｺﾞｼｯｸM-PRO"/>
          <w:szCs w:val="21"/>
        </w:rPr>
        <w:t xml:space="preserve"> </w:t>
      </w:r>
      <w:r w:rsidRPr="00F13298">
        <w:rPr>
          <w:rFonts w:ascii="HG丸ｺﾞｼｯｸM-PRO" w:hAnsi="HG丸ｺﾞｼｯｸM-PRO" w:hint="eastAsia"/>
          <w:szCs w:val="21"/>
        </w:rPr>
        <w:t>にはローランドの音源が向き、バラード系など静かなピアノにはコルグの音源が向く。カワイやヤマハの音源は他のメーカーの音源に比べてマイキングがオフ目</w:t>
      </w:r>
      <w:r w:rsidRPr="00F13298">
        <w:rPr>
          <w:rFonts w:ascii="HG丸ｺﾞｼｯｸM-PRO" w:hAnsi="HG丸ｺﾞｼｯｸM-PRO"/>
          <w:szCs w:val="21"/>
        </w:rPr>
        <w:t xml:space="preserve"> </w:t>
      </w:r>
      <w:r w:rsidRPr="00F13298">
        <w:rPr>
          <w:rFonts w:ascii="HG丸ｺﾞｼｯｸM-PRO" w:hAnsi="HG丸ｺﾞｼｯｸM-PRO" w:hint="eastAsia"/>
          <w:szCs w:val="21"/>
        </w:rPr>
        <w:t>の感じがするので、ピアノだけになる部分がある曲などに良い。</w:t>
      </w:r>
    </w:p>
    <w:p w:rsidR="00F13298" w:rsidRPr="00F13298" w:rsidRDefault="00F13298" w:rsidP="00F13298">
      <w:pPr>
        <w:numPr>
          <w:ilvl w:val="0"/>
          <w:numId w:val="34"/>
        </w:numPr>
        <w:ind w:firstLineChars="337" w:firstLine="708"/>
        <w:rPr>
          <w:rFonts w:ascii="HG丸ｺﾞｼｯｸM-PRO" w:hAnsi="HG丸ｺﾞｼｯｸM-PRO"/>
          <w:szCs w:val="21"/>
        </w:rPr>
      </w:pPr>
      <w:r w:rsidRPr="00F13298">
        <w:rPr>
          <w:rFonts w:ascii="HG丸ｺﾞｼｯｸM-PRO" w:hAnsi="HG丸ｺﾞｼｯｸM-PRO"/>
          <w:noProof/>
          <w:lang w:bidi="ar-SA"/>
        </w:rPr>
        <mc:AlternateContent>
          <mc:Choice Requires="wpg">
            <w:drawing>
              <wp:anchor distT="0" distB="0" distL="114300" distR="114300" simplePos="0" relativeHeight="252008448" behindDoc="0" locked="0" layoutInCell="1" allowOverlap="1" wp14:anchorId="2469B716" wp14:editId="06A18796">
                <wp:simplePos x="0" y="0"/>
                <wp:positionH relativeFrom="column">
                  <wp:posOffset>1167765</wp:posOffset>
                </wp:positionH>
                <wp:positionV relativeFrom="paragraph">
                  <wp:posOffset>555625</wp:posOffset>
                </wp:positionV>
                <wp:extent cx="2705100" cy="1219835"/>
                <wp:effectExtent l="0" t="0" r="0" b="0"/>
                <wp:wrapTopAndBottom/>
                <wp:docPr id="749" name="グループ化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5100" cy="1219835"/>
                          <a:chOff x="0" y="0"/>
                          <a:chExt cx="2705100" cy="1219835"/>
                        </a:xfrm>
                      </wpg:grpSpPr>
                      <pic:pic xmlns:pic="http://schemas.openxmlformats.org/drawingml/2006/picture">
                        <pic:nvPicPr>
                          <pic:cNvPr id="750" name="図 750"/>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2657475" cy="942975"/>
                          </a:xfrm>
                          <a:prstGeom prst="rect">
                            <a:avLst/>
                          </a:prstGeom>
                        </pic:spPr>
                      </pic:pic>
                      <wps:wsp>
                        <wps:cNvPr id="751" name="テキスト ボックス 751"/>
                        <wps:cNvSpPr txBox="1"/>
                        <wps:spPr>
                          <a:xfrm>
                            <a:off x="47625" y="1000125"/>
                            <a:ext cx="2657475" cy="219710"/>
                          </a:xfrm>
                          <a:prstGeom prst="rect">
                            <a:avLst/>
                          </a:prstGeom>
                          <a:solidFill>
                            <a:prstClr val="white"/>
                          </a:solidFill>
                          <a:ln>
                            <a:noFill/>
                          </a:ln>
                          <a:effectLst/>
                        </wps:spPr>
                        <wps:txbx>
                          <w:txbxContent>
                            <w:p w:rsidR="000D2897" w:rsidRPr="00C250CC" w:rsidRDefault="000D2897" w:rsidP="00F13298">
                              <w:pPr>
                                <w:pStyle w:val="af2"/>
                                <w:ind w:firstLine="211"/>
                                <w:rPr>
                                  <w:noProof/>
                                  <w:szCs w:val="24"/>
                                </w:rPr>
                              </w:pPr>
                              <w:r>
                                <w:rPr>
                                  <w:rFonts w:hint="eastAsia"/>
                                </w:rPr>
                                <w:t>図</w:t>
                              </w:r>
                              <w:r>
                                <w:t xml:space="preserve"> </w:t>
                              </w:r>
                              <w:r>
                                <w:rPr>
                                  <w:rFonts w:hint="eastAsia"/>
                                </w:rPr>
                                <w:t>17</w:t>
                              </w:r>
                              <w:r>
                                <w:t xml:space="preserve"> </w:t>
                              </w:r>
                              <w:r w:rsidRPr="00431584">
                                <w:rPr>
                                  <w:rFonts w:hint="eastAsia"/>
                                </w:rPr>
                                <w:t>キーボードのイコライジング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グループ化 749" o:spid="_x0000_s1639" style="position:absolute;left:0;text-align:left;margin-left:91.95pt;margin-top:43.75pt;width:213pt;height:96.05pt;z-index:252008448" coordsize="27051,12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">
                <v:shape id="図 750" o:spid="_x0000_s1640" type="#_x0000_t75" style="position:absolute;width:26574;height: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bh3zBAAAA3AAAAA8AAABkcnMvZG93bnJldi54bWxET01rwkAQvRf8D8sIvdVNldaSuooIgocK&#10;rYaeh+yYpN2djdk1pv++cxA8Pt73YjV4p3rqYhPYwPMkA0VcBttwZaA4bp/eQMWEbNEFJgN/FGG1&#10;HD0sMLfhyl/UH1KlJIRjjgbqlNpc61jW5DFOQkss3Cl0HpPArtK2w6uEe6enWfaqPTYsDTW2tKmp&#10;/D1cvIH56dsd3aw4Z8Xw8cn9T9pX870xj+Nh/Q4q0ZDu4pt7Z8X3IvPljBwBvfw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sbh3zBAAAA3AAAAA8AAAAAAAAAAAAAAAAAnwIA&#10;AGRycy9kb3ducmV2LnhtbFBLBQYAAAAABAAEAPcAAACNAwAAAAA=&#10;">
                  <v:imagedata r:id="rId98" o:title=""/>
                  <v:path arrowok="t"/>
                </v:shape>
                <v:shape id="テキスト ボックス 751" o:spid="_x0000_s1641" type="#_x0000_t202" style="position:absolute;left:476;top:10001;width:26575;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hCMcA&#10;AADcAAAADwAAAGRycy9kb3ducmV2LnhtbESPQUsDMRSE7wX/Q3iCl2KztXWVtWkpxYLtpbj24u2x&#10;ed2sbl6WJNuu/94IBY/DzHzDLFaDbcWZfGgcK5hOMhDEldMN1wqOH9v7ZxAhImtsHZOCHwqwWt6M&#10;Flhod+F3OpexFgnCoUAFJsaukDJUhiyGieuIk3dy3mJM0tdSe7wkuG3lQ5bl0mLDacFgRxtD1XfZ&#10;WwWH+efBjPvT6349n/ndsd/kX3Wp1N3tsH4BEWmI/+Fr+00reHqcwt+Zd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CYQjHAAAA3AAAAA8AAAAAAAAAAAAAAAAAmAIAAGRy&#10;cy9kb3ducmV2LnhtbFBLBQYAAAAABAAEAPUAAACMAwAAAAA=&#10;" stroked="f">
                  <v:textbox style="mso-fit-shape-to-text:t" inset="0,0,0,0">
                    <w:txbxContent>
                      <w:p w:rsidR="000D2897" w:rsidRPr="00C250CC" w:rsidRDefault="000D2897" w:rsidP="00F13298">
                        <w:pPr>
                          <w:pStyle w:val="af2"/>
                          <w:ind w:firstLine="211"/>
                          <w:rPr>
                            <w:noProof/>
                            <w:szCs w:val="24"/>
                          </w:rPr>
                        </w:pPr>
                        <w:r>
                          <w:rPr>
                            <w:rFonts w:hint="eastAsia"/>
                          </w:rPr>
                          <w:t>図</w:t>
                        </w:r>
                        <w:r>
                          <w:t xml:space="preserve"> </w:t>
                        </w:r>
                        <w:r>
                          <w:rPr>
                            <w:rFonts w:hint="eastAsia"/>
                          </w:rPr>
                          <w:t>17</w:t>
                        </w:r>
                        <w:r>
                          <w:t xml:space="preserve"> </w:t>
                        </w:r>
                        <w:r w:rsidRPr="00431584">
                          <w:rPr>
                            <w:rFonts w:hint="eastAsia"/>
                          </w:rPr>
                          <w:t>キーボードのイコライジング</w:t>
                        </w:r>
                      </w:p>
                    </w:txbxContent>
                  </v:textbox>
                </v:shape>
                <w10:wrap type="topAndBottom"/>
              </v:group>
            </w:pict>
          </mc:Fallback>
        </mc:AlternateContent>
      </w:r>
      <w:r w:rsidRPr="00F13298">
        <w:rPr>
          <w:rFonts w:ascii="HG丸ｺﾞｼｯｸM-PRO" w:hAnsi="HG丸ｺﾞｼｯｸM-PRO" w:hint="eastAsia"/>
          <w:szCs w:val="21"/>
        </w:rPr>
        <w:t>ヤマハの音源や、</w:t>
      </w:r>
      <w:r w:rsidRPr="00F13298">
        <w:rPr>
          <w:rFonts w:ascii="HG丸ｺﾞｼｯｸM-PRO" w:hAnsi="HG丸ｺﾞｼｯｸM-PRO"/>
          <w:szCs w:val="21"/>
        </w:rPr>
        <w:t>E-mu</w:t>
      </w:r>
      <w:r w:rsidRPr="00F13298">
        <w:rPr>
          <w:rFonts w:ascii="HG丸ｺﾞｼｯｸM-PRO" w:hAnsi="HG丸ｺﾞｼｯｸM-PRO" w:hint="eastAsia"/>
          <w:szCs w:val="21"/>
        </w:rPr>
        <w:t>のプロテウスの音は中域の「押し」が強すぎる場合があるので、この場合は</w:t>
      </w:r>
      <w:r w:rsidRPr="00F13298">
        <w:rPr>
          <w:rFonts w:ascii="HG丸ｺﾞｼｯｸM-PRO" w:hAnsi="HG丸ｺﾞｼｯｸM-PRO"/>
          <w:szCs w:val="21"/>
        </w:rPr>
        <w:t>2kHz</w:t>
      </w:r>
      <w:r w:rsidRPr="00F13298">
        <w:rPr>
          <w:rFonts w:ascii="HG丸ｺﾞｼｯｸM-PRO" w:hAnsi="HG丸ｺﾞｼｯｸM-PRO" w:hint="eastAsia"/>
          <w:szCs w:val="21"/>
        </w:rPr>
        <w:t>近辺を少しカットしてやるといい。</w:t>
      </w:r>
      <w:r w:rsidRPr="00F13298">
        <w:rPr>
          <w:rFonts w:ascii="HG丸ｺﾞｼｯｸM-PRO" w:hAnsi="HG丸ｺﾞｼｯｸM-PRO"/>
          <w:szCs w:val="21"/>
        </w:rPr>
        <w:t xml:space="preserve"> </w:t>
      </w:r>
    </w:p>
    <w:p w:rsidR="00F13298" w:rsidRDefault="00F13298" w:rsidP="00B577E3"/>
    <w:p w:rsidR="00474104" w:rsidRDefault="00474104" w:rsidP="00B577E3"/>
    <w:p w:rsidR="00474104" w:rsidRPr="00474104" w:rsidRDefault="00474104" w:rsidP="00474104">
      <w:pPr>
        <w:pStyle w:val="1"/>
        <w:spacing w:before="173"/>
      </w:pPr>
      <w:r>
        <w:rPr>
          <w:rFonts w:hint="eastAsia"/>
        </w:rPr>
        <w:lastRenderedPageBreak/>
        <w:t>ヴォーカルの音作り</w:t>
      </w:r>
    </w:p>
    <w:p w:rsidR="00474104" w:rsidRPr="00474104" w:rsidRDefault="00474104" w:rsidP="00474104">
      <w:pPr>
        <w:ind w:left="425" w:firstLineChars="0" w:firstLine="0"/>
        <w:rPr>
          <w:rFonts w:ascii="HG丸ｺﾞｼｯｸM-PRO" w:hAnsi="HG丸ｺﾞｼｯｸM-PRO"/>
          <w:sz w:val="24"/>
        </w:rPr>
      </w:pPr>
    </w:p>
    <w:p w:rsidR="00474104" w:rsidRPr="00474104" w:rsidRDefault="00474104" w:rsidP="00474104">
      <w:pPr>
        <w:rPr>
          <w:rFonts w:ascii="HG丸ｺﾞｼｯｸM-PRO" w:hAnsi="HG丸ｺﾞｼｯｸM-PRO"/>
        </w:rPr>
      </w:pPr>
      <w:r w:rsidRPr="00474104">
        <w:rPr>
          <w:rFonts w:ascii="HG丸ｺﾞｼｯｸM-PRO" w:hAnsi="HG丸ｺﾞｼｯｸM-PRO" w:hint="eastAsia"/>
        </w:rPr>
        <w:t>ヴォーカル、コーラスは、録音の時にちゃんと録てれば、リバーブをかけてフェーダー操作をすればいいだけなのだけど、まあそうじゃない場合もあるので、説明しておきましょうね。まずヴォーカルは必要以上に音量差があったり（ダイナミックレンジが広い）、歌詞の一部分だけ聞き取りにくかったりすることが多いん</w:t>
      </w:r>
      <w:r w:rsidRPr="00474104">
        <w:rPr>
          <w:rFonts w:ascii="HG丸ｺﾞｼｯｸM-PRO" w:hAnsi="HG丸ｺﾞｼｯｸM-PRO"/>
        </w:rPr>
        <w:t xml:space="preserve"> </w:t>
      </w:r>
      <w:r w:rsidRPr="00474104">
        <w:rPr>
          <w:rFonts w:ascii="HG丸ｺﾞｼｯｸM-PRO" w:hAnsi="HG丸ｺﾞｼｯｸM-PRO" w:hint="eastAsia"/>
        </w:rPr>
        <w:t>だな。これは本来フェーダー操作でフォローするものだが、手作業のミックスでは、ボーカルパートばかりに神経を集中させとくわけにもいかんので、そんな時はとりあえずコンプレッサーをかけるわけだ。とはいうものの、コンプレッサーにすべてをまかせようとすると、確実にコンプレッサーのかけすぎになってしまうので、あくまでフェーダー操作の補助的に使うようにしよう。</w:t>
      </w:r>
    </w:p>
    <w:p w:rsidR="00474104" w:rsidRPr="00474104" w:rsidRDefault="00474104" w:rsidP="00474104">
      <w:pPr>
        <w:pStyle w:val="2"/>
      </w:pPr>
      <w:r w:rsidRPr="00474104">
        <w:rPr>
          <w:rFonts w:hint="eastAsia"/>
        </w:rPr>
        <w:t>ヴォーカルの</w:t>
      </w:r>
      <w:r w:rsidRPr="00474104">
        <w:t>EQ</w:t>
      </w:r>
      <w:r w:rsidRPr="00474104">
        <w:rPr>
          <w:rFonts w:hint="eastAsia"/>
        </w:rPr>
        <w:t>ポイント</w:t>
      </w:r>
    </w:p>
    <w:p w:rsidR="00474104" w:rsidRPr="00474104" w:rsidRDefault="00474104" w:rsidP="00474104">
      <w:pPr>
        <w:ind w:firstLineChars="0" w:firstLine="0"/>
        <w:rPr>
          <w:rFonts w:ascii="HG丸ｺﾞｼｯｸM-PRO" w:hAnsi="HG丸ｺﾞｼｯｸM-PRO"/>
          <w:szCs w:val="21"/>
        </w:rPr>
      </w:pPr>
    </w:p>
    <w:p w:rsidR="00474104" w:rsidRPr="00474104" w:rsidRDefault="00474104" w:rsidP="00474104">
      <w:pPr>
        <w:rPr>
          <w:rFonts w:ascii="HG丸ｺﾞｼｯｸM-PRO" w:hAnsi="HG丸ｺﾞｼｯｸM-PRO"/>
        </w:rPr>
      </w:pPr>
      <w:r w:rsidRPr="00474104">
        <w:rPr>
          <w:rFonts w:ascii="HG丸ｺﾞｼｯｸM-PRO" w:hAnsi="HG丸ｺﾞｼｯｸM-PRO" w:hint="eastAsia"/>
        </w:rPr>
        <w:t>ハイパスフィルタは、声が変化しないぎりぎりまで入れておく。（大体</w:t>
      </w:r>
      <w:r w:rsidRPr="00474104">
        <w:rPr>
          <w:rFonts w:ascii="HG丸ｺﾞｼｯｸM-PRO" w:hAnsi="HG丸ｺﾞｼｯｸM-PRO"/>
        </w:rPr>
        <w:t>100</w:t>
      </w:r>
      <w:r w:rsidRPr="00474104">
        <w:rPr>
          <w:rFonts w:ascii="HG丸ｺﾞｼｯｸM-PRO" w:hAnsi="HG丸ｺﾞｼｯｸM-PRO" w:hint="eastAsia"/>
        </w:rPr>
        <w:t>～</w:t>
      </w:r>
      <w:r w:rsidRPr="00474104">
        <w:rPr>
          <w:rFonts w:ascii="HG丸ｺﾞｼｯｸM-PRO" w:hAnsi="HG丸ｺﾞｼｯｸM-PRO"/>
        </w:rPr>
        <w:t>150Hz</w:t>
      </w:r>
      <w:r w:rsidRPr="00474104">
        <w:rPr>
          <w:rFonts w:ascii="HG丸ｺﾞｼｯｸM-PRO" w:hAnsi="HG丸ｺﾞｼｯｸM-PRO" w:hint="eastAsia"/>
        </w:rPr>
        <w:t>位）</w:t>
      </w:r>
    </w:p>
    <w:p w:rsidR="00474104" w:rsidRPr="00474104" w:rsidRDefault="00474104" w:rsidP="00474104">
      <w:pPr>
        <w:rPr>
          <w:rFonts w:ascii="HG丸ｺﾞｼｯｸM-PRO" w:hAnsi="HG丸ｺﾞｼｯｸM-PRO"/>
        </w:rPr>
      </w:pPr>
      <w:r w:rsidRPr="00474104">
        <w:rPr>
          <w:rFonts w:ascii="HG丸ｺﾞｼｯｸM-PRO" w:hAnsi="HG丸ｺﾞｼｯｸM-PRO" w:hint="eastAsia"/>
        </w:rPr>
        <w:t>肝心なことはイコライジングで原音を損なわないように注意する。どうしても録音時の失敗を取り戻すイコライジングをしなくてはならなくなった場合は、以下を参考のこと。</w:t>
      </w:r>
    </w:p>
    <w:p w:rsidR="00474104" w:rsidRPr="00474104" w:rsidRDefault="00474104" w:rsidP="00474104">
      <w:pPr>
        <w:rPr>
          <w:rFonts w:ascii="HG丸ｺﾞｼｯｸM-PRO" w:hAnsi="HG丸ｺﾞｼｯｸM-PRO"/>
        </w:rPr>
      </w:pPr>
      <w:r w:rsidRPr="00474104">
        <w:rPr>
          <w:rFonts w:ascii="HG丸ｺﾞｼｯｸM-PRO" w:hAnsi="HG丸ｺﾞｼｯｸM-PRO" w:hint="eastAsia"/>
        </w:rPr>
        <w:t>声に暖かみが足りない場合は</w:t>
      </w:r>
      <w:r w:rsidRPr="00474104">
        <w:rPr>
          <w:rFonts w:ascii="HG丸ｺﾞｼｯｸM-PRO" w:hAnsi="HG丸ｺﾞｼｯｸM-PRO"/>
        </w:rPr>
        <w:t>700Hz</w:t>
      </w:r>
      <w:r w:rsidRPr="00474104">
        <w:rPr>
          <w:rFonts w:ascii="HG丸ｺﾞｼｯｸM-PRO" w:hAnsi="HG丸ｺﾞｼｯｸM-PRO" w:hint="eastAsia"/>
        </w:rPr>
        <w:t>近辺をブーストする。声がキンキンする場合は、２</w:t>
      </w:r>
      <w:r w:rsidRPr="00474104">
        <w:rPr>
          <w:rFonts w:ascii="HG丸ｺﾞｼｯｸM-PRO" w:hAnsi="HG丸ｺﾞｼｯｸM-PRO"/>
        </w:rPr>
        <w:t>kHz</w:t>
      </w:r>
      <w:r w:rsidRPr="00474104">
        <w:rPr>
          <w:rFonts w:ascii="HG丸ｺﾞｼｯｸM-PRO" w:hAnsi="HG丸ｺﾞｼｯｸM-PRO" w:hint="eastAsia"/>
        </w:rPr>
        <w:t>～４</w:t>
      </w:r>
      <w:r w:rsidRPr="00474104">
        <w:rPr>
          <w:rFonts w:ascii="HG丸ｺﾞｼｯｸM-PRO" w:hAnsi="HG丸ｺﾞｼｯｸM-PRO"/>
        </w:rPr>
        <w:t>kHz</w:t>
      </w:r>
      <w:r w:rsidRPr="00474104">
        <w:rPr>
          <w:rFonts w:ascii="HG丸ｺﾞｼｯｸM-PRO" w:hAnsi="HG丸ｺﾞｼｯｸM-PRO" w:hint="eastAsia"/>
        </w:rPr>
        <w:t>をカットしてみよう。ヌケが悪い時は</w:t>
      </w:r>
      <w:r w:rsidRPr="00474104">
        <w:rPr>
          <w:rFonts w:ascii="HG丸ｺﾞｼｯｸM-PRO" w:hAnsi="HG丸ｺﾞｼｯｸM-PRO"/>
        </w:rPr>
        <w:t>8kHz</w:t>
      </w:r>
      <w:r w:rsidRPr="00474104">
        <w:rPr>
          <w:rFonts w:ascii="HG丸ｺﾞｼｯｸM-PRO" w:hAnsi="HG丸ｺﾞｼｯｸM-PRO" w:hint="eastAsia"/>
        </w:rPr>
        <w:t>近辺をブーストするか、</w:t>
      </w:r>
      <w:r w:rsidRPr="00474104">
        <w:rPr>
          <w:rFonts w:ascii="HG丸ｺﾞｼｯｸM-PRO" w:hAnsi="HG丸ｺﾞｼｯｸM-PRO"/>
        </w:rPr>
        <w:t>500Hz</w:t>
      </w:r>
      <w:r w:rsidRPr="00474104">
        <w:rPr>
          <w:rFonts w:ascii="HG丸ｺﾞｼｯｸM-PRO" w:hAnsi="HG丸ｺﾞｼｯｸM-PRO" w:hint="eastAsia"/>
        </w:rPr>
        <w:t>近辺をカットしてみよう。</w:t>
      </w:r>
    </w:p>
    <w:p w:rsidR="00474104" w:rsidRPr="00474104" w:rsidRDefault="00474104" w:rsidP="00474104">
      <w:pPr>
        <w:pStyle w:val="3"/>
      </w:pPr>
      <w:r w:rsidRPr="00474104">
        <w:rPr>
          <w:rFonts w:hint="eastAsia"/>
        </w:rPr>
        <w:t>エフェクトポイント</w:t>
      </w:r>
    </w:p>
    <w:p w:rsidR="00474104" w:rsidRPr="00474104" w:rsidRDefault="00474104" w:rsidP="00474104">
      <w:pPr>
        <w:ind w:firstLine="240"/>
        <w:rPr>
          <w:rFonts w:ascii="HG丸ｺﾞｼｯｸM-PRO" w:hAnsi="HG丸ｺﾞｼｯｸM-PRO"/>
          <w:sz w:val="24"/>
        </w:rPr>
      </w:pPr>
    </w:p>
    <w:p w:rsidR="00474104" w:rsidRPr="00474104" w:rsidRDefault="00474104" w:rsidP="00474104">
      <w:pPr>
        <w:pStyle w:val="4"/>
      </w:pPr>
      <w:r w:rsidRPr="00474104">
        <w:rPr>
          <w:rFonts w:hint="eastAsia"/>
        </w:rPr>
        <w:t>リバーブ</w:t>
      </w:r>
    </w:p>
    <w:p w:rsidR="00474104" w:rsidRPr="00474104" w:rsidRDefault="00474104" w:rsidP="00474104">
      <w:pPr>
        <w:ind w:firstLine="240"/>
        <w:rPr>
          <w:rFonts w:ascii="HG丸ｺﾞｼｯｸM-PRO" w:hAnsi="HG丸ｺﾞｼｯｸM-PRO"/>
          <w:sz w:val="24"/>
        </w:rPr>
      </w:pPr>
    </w:p>
    <w:p w:rsidR="00474104" w:rsidRPr="00474104" w:rsidRDefault="00474104" w:rsidP="00474104">
      <w:pPr>
        <w:rPr>
          <w:rFonts w:ascii="HG丸ｺﾞｼｯｸM-PRO" w:hAnsi="HG丸ｺﾞｼｯｸM-PRO"/>
        </w:rPr>
      </w:pPr>
      <w:r w:rsidRPr="00474104">
        <w:rPr>
          <w:rFonts w:ascii="HG丸ｺﾞｼｯｸM-PRO" w:hAnsi="HG丸ｺﾞｼｯｸM-PRO" w:hint="eastAsia"/>
        </w:rPr>
        <w:t>なんといってもなくてはならないのがリバーブだ。ヴォーカルの一部と考えて、他の音源以上に注意深く設定する。一般的にはプレート系のリバーブが多用される。これはプレート（鉄板）リバーブの明るい響きがヴォーカルに良く合うためだ。</w:t>
      </w:r>
    </w:p>
    <w:p w:rsidR="00474104" w:rsidRPr="00474104" w:rsidRDefault="00474104" w:rsidP="00474104">
      <w:pPr>
        <w:rPr>
          <w:rFonts w:ascii="HG丸ｺﾞｼｯｸM-PRO" w:hAnsi="HG丸ｺﾞｼｯｸM-PRO"/>
        </w:rPr>
      </w:pPr>
      <w:r w:rsidRPr="00474104">
        <w:rPr>
          <w:rFonts w:ascii="HG丸ｺﾞｼｯｸM-PRO" w:hAnsi="HG丸ｺﾞｼｯｸM-PRO" w:hint="eastAsia"/>
        </w:rPr>
        <w:t>バラードなどでよく聞かれるシビリアンス（歯擦音。日本語ではサ行の音に多い「しゅっ」っといった音の事）を強調したようなリバーブは、プレート系のリバーブをローカットしたり、高域のリバーブタイムを低域に対して長くするなどして作った物だ。（高域のリバーブタイムが低域のリバーブタイムに対して大きい残響など、自然界には存在しないが、デジタルリバーブなどを使えば簡単に実現できる。）</w:t>
      </w:r>
    </w:p>
    <w:p w:rsidR="00474104" w:rsidRPr="00474104" w:rsidRDefault="00474104" w:rsidP="00474104">
      <w:pPr>
        <w:rPr>
          <w:rFonts w:ascii="HG丸ｺﾞｼｯｸM-PRO" w:hAnsi="HG丸ｺﾞｼｯｸM-PRO"/>
        </w:rPr>
      </w:pPr>
      <w:r w:rsidRPr="00474104">
        <w:rPr>
          <w:rFonts w:ascii="HG丸ｺﾞｼｯｸM-PRO" w:hAnsi="HG丸ｺﾞｼｯｸM-PRO" w:hint="eastAsia"/>
        </w:rPr>
        <w:t>ヴォーカルに使うプレートリバーブは、比較的はっきりとメーカーや機種の音の差が出やすいので、プロのエンジニアにはそれぞれお好みのヴォーカル用リバーブがある。比較的ソニーやレキシコンなどのメーカーのリバーブが得意とする系統の音だ。また特殊な効果としてリバーブタイムを</w:t>
      </w:r>
      <w:r w:rsidRPr="00474104">
        <w:rPr>
          <w:rFonts w:ascii="HG丸ｺﾞｼｯｸM-PRO" w:hAnsi="HG丸ｺﾞｼｯｸM-PRO"/>
        </w:rPr>
        <w:t>1sec</w:t>
      </w:r>
      <w:r w:rsidRPr="00474104">
        <w:rPr>
          <w:rFonts w:ascii="HG丸ｺﾞｼｯｸM-PRO" w:hAnsi="HG丸ｺﾞｼｯｸM-PRO" w:hint="eastAsia"/>
        </w:rPr>
        <w:t>辺りにすると響きの殆ど感じないダブリングのようなリバーブになる。</w:t>
      </w:r>
    </w:p>
    <w:p w:rsidR="00474104" w:rsidRPr="00474104" w:rsidRDefault="00474104" w:rsidP="00474104">
      <w:pPr>
        <w:rPr>
          <w:rFonts w:ascii="HG丸ｺﾞｼｯｸM-PRO" w:hAnsi="HG丸ｺﾞｼｯｸM-PRO"/>
          <w:szCs w:val="21"/>
        </w:rPr>
      </w:pPr>
      <w:r w:rsidRPr="00474104">
        <w:rPr>
          <w:rFonts w:ascii="HG丸ｺﾞｼｯｸM-PRO" w:hAnsi="HG丸ｺﾞｼｯｸM-PRO" w:hint="eastAsia"/>
        </w:rPr>
        <w:t>ヴォーカルにかけるリバーブは、なにも</w:t>
      </w:r>
      <w:r w:rsidRPr="00474104">
        <w:rPr>
          <w:rFonts w:ascii="HG丸ｺﾞｼｯｸM-PRO" w:hAnsi="HG丸ｺﾞｼｯｸM-PRO"/>
        </w:rPr>
        <w:t>1</w:t>
      </w:r>
      <w:r w:rsidRPr="00474104">
        <w:rPr>
          <w:rFonts w:ascii="HG丸ｺﾞｼｯｸM-PRO" w:hAnsi="HG丸ｺﾞｼｯｸM-PRO" w:hint="eastAsia"/>
        </w:rPr>
        <w:t>台に限られているわけではないので、キャラクターの違うリバーブを組み合わせることもよく使う方法だ。（例えばリ</w:t>
      </w:r>
      <w:r w:rsidRPr="00474104">
        <w:rPr>
          <w:rFonts w:ascii="HG丸ｺﾞｼｯｸM-PRO" w:hAnsi="HG丸ｺﾞｼｯｸM-PRO"/>
        </w:rPr>
        <w:t xml:space="preserve"> </w:t>
      </w:r>
      <w:r w:rsidRPr="00474104">
        <w:rPr>
          <w:rFonts w:ascii="HG丸ｺﾞｼｯｸM-PRO" w:hAnsi="HG丸ｺﾞｼｯｸM-PRO" w:hint="eastAsia"/>
        </w:rPr>
        <w:t>バーブタイムの</w:t>
      </w:r>
      <w:r w:rsidRPr="00474104">
        <w:rPr>
          <w:rFonts w:ascii="HG丸ｺﾞｼｯｸM-PRO" w:hAnsi="HG丸ｺﾞｼｯｸM-PRO"/>
        </w:rPr>
        <w:lastRenderedPageBreak/>
        <w:t>1.5sec</w:t>
      </w:r>
      <w:r w:rsidRPr="00474104">
        <w:rPr>
          <w:rFonts w:ascii="HG丸ｺﾞｼｯｸM-PRO" w:hAnsi="HG丸ｺﾞｼｯｸM-PRO" w:hint="eastAsia"/>
        </w:rPr>
        <w:t>位の短い物と</w:t>
      </w:r>
      <w:r w:rsidRPr="00474104">
        <w:rPr>
          <w:rFonts w:ascii="HG丸ｺﾞｼｯｸM-PRO" w:hAnsi="HG丸ｺﾞｼｯｸM-PRO"/>
        </w:rPr>
        <w:t>2.5sec</w:t>
      </w:r>
      <w:r w:rsidRPr="00474104">
        <w:rPr>
          <w:rFonts w:ascii="HG丸ｺﾞｼｯｸM-PRO" w:hAnsi="HG丸ｺﾞｼｯｸM-PRO" w:hint="eastAsia"/>
        </w:rPr>
        <w:t>位の長い物の組み合わせとか、プレートとホールリバーブの組み合わせなど）</w:t>
      </w:r>
    </w:p>
    <w:p w:rsidR="00474104" w:rsidRPr="00474104" w:rsidRDefault="00474104" w:rsidP="00474104">
      <w:pPr>
        <w:pStyle w:val="4"/>
      </w:pPr>
      <w:r w:rsidRPr="00474104">
        <w:rPr>
          <w:rFonts w:hint="eastAsia"/>
        </w:rPr>
        <w:t>ディレイ</w:t>
      </w:r>
    </w:p>
    <w:p w:rsidR="00474104" w:rsidRPr="00474104" w:rsidRDefault="00474104" w:rsidP="00474104">
      <w:pPr>
        <w:ind w:firstLine="240"/>
        <w:rPr>
          <w:rFonts w:ascii="HG丸ｺﾞｼｯｸM-PRO" w:hAnsi="HG丸ｺﾞｼｯｸM-PRO"/>
          <w:sz w:val="24"/>
        </w:rPr>
      </w:pPr>
    </w:p>
    <w:p w:rsidR="00474104" w:rsidRPr="00474104" w:rsidRDefault="00474104" w:rsidP="00474104">
      <w:pPr>
        <w:rPr>
          <w:rFonts w:ascii="HG丸ｺﾞｼｯｸM-PRO" w:hAnsi="HG丸ｺﾞｼｯｸM-PRO"/>
        </w:rPr>
      </w:pPr>
      <w:r w:rsidRPr="00474104">
        <w:rPr>
          <w:rFonts w:ascii="HG丸ｺﾞｼｯｸM-PRO" w:hAnsi="HG丸ｺﾞｼｯｸM-PRO" w:hint="eastAsia"/>
        </w:rPr>
        <w:t>ディレイをヴォーカルに使う時は、ロングディレイで歌詞の一部を何回か繰り返させる使い方が多い。これは今や当たり前になった使い方ではあるものの、言葉が</w:t>
      </w:r>
      <w:r w:rsidRPr="00474104">
        <w:rPr>
          <w:rFonts w:ascii="HG丸ｺﾞｼｯｸM-PRO" w:hAnsi="HG丸ｺﾞｼｯｸM-PRO"/>
        </w:rPr>
        <w:t xml:space="preserve"> </w:t>
      </w:r>
      <w:r w:rsidRPr="00474104">
        <w:rPr>
          <w:rFonts w:ascii="HG丸ｺﾞｼｯｸM-PRO" w:hAnsi="HG丸ｺﾞｼｯｸM-PRO" w:hint="eastAsia"/>
        </w:rPr>
        <w:t>繰り返すことのインパクトは結構大きいので、曲の中でアクセントをつけるエフェクトとしては未だによく使われる。また少し前までは、一拍ディレイを薄目に</w:t>
      </w:r>
      <w:r w:rsidRPr="00474104">
        <w:rPr>
          <w:rFonts w:ascii="HG丸ｺﾞｼｯｸM-PRO" w:hAnsi="HG丸ｺﾞｼｯｸM-PRO"/>
        </w:rPr>
        <w:t xml:space="preserve"> </w:t>
      </w:r>
      <w:r w:rsidRPr="00474104">
        <w:rPr>
          <w:rFonts w:ascii="HG丸ｺﾞｼｯｸM-PRO" w:hAnsi="HG丸ｺﾞｼｯｸM-PRO" w:hint="eastAsia"/>
        </w:rPr>
        <w:t>ヴォーカルにかけっぱなしにするという使い方もよくあった。</w:t>
      </w:r>
    </w:p>
    <w:p w:rsidR="00474104" w:rsidRPr="00474104" w:rsidRDefault="00474104" w:rsidP="00474104">
      <w:pPr>
        <w:rPr>
          <w:rFonts w:ascii="HG丸ｺﾞｼｯｸM-PRO" w:hAnsi="HG丸ｺﾞｼｯｸM-PRO"/>
          <w:szCs w:val="21"/>
        </w:rPr>
      </w:pPr>
      <w:r w:rsidRPr="00474104">
        <w:rPr>
          <w:rFonts w:ascii="HG丸ｺﾞｼｯｸM-PRO" w:hAnsi="HG丸ｺﾞｼｯｸM-PRO" w:hint="eastAsia"/>
        </w:rPr>
        <w:t>その他には特殊な効果を狙って</w:t>
      </w:r>
      <w:r w:rsidRPr="00474104">
        <w:rPr>
          <w:rFonts w:ascii="HG丸ｺﾞｼｯｸM-PRO" w:hAnsi="HG丸ｺﾞｼｯｸM-PRO"/>
        </w:rPr>
        <w:t>30msec</w:t>
      </w:r>
      <w:r w:rsidRPr="00474104">
        <w:rPr>
          <w:rFonts w:ascii="HG丸ｺﾞｼｯｸM-PRO" w:hAnsi="HG丸ｺﾞｼｯｸM-PRO" w:hint="eastAsia"/>
        </w:rPr>
        <w:t>位のシングルディレイでダブリングしてみたり、</w:t>
      </w:r>
      <w:r w:rsidRPr="00474104">
        <w:rPr>
          <w:rFonts w:ascii="HG丸ｺﾞｼｯｸM-PRO" w:hAnsi="HG丸ｺﾞｼｯｸM-PRO"/>
        </w:rPr>
        <w:t>200msec</w:t>
      </w:r>
      <w:r w:rsidRPr="00474104">
        <w:rPr>
          <w:rFonts w:ascii="HG丸ｺﾞｼｯｸM-PRO" w:hAnsi="HG丸ｺﾞｼｯｸM-PRO" w:hint="eastAsia"/>
        </w:rPr>
        <w:t>位のリピートディレイを使って、カラオケのような感じや</w:t>
      </w:r>
      <w:r w:rsidRPr="00474104">
        <w:rPr>
          <w:rFonts w:ascii="HG丸ｺﾞｼｯｸM-PRO" w:hAnsi="HG丸ｺﾞｼｯｸM-PRO"/>
        </w:rPr>
        <w:t>60's</w:t>
      </w:r>
      <w:r w:rsidRPr="00474104">
        <w:rPr>
          <w:rFonts w:ascii="HG丸ｺﾞｼｯｸM-PRO" w:hAnsi="HG丸ｺﾞｼｯｸM-PRO" w:hint="eastAsia"/>
        </w:rPr>
        <w:t>の様な感じを出すといった使い方もある。</w:t>
      </w:r>
    </w:p>
    <w:p w:rsidR="00474104" w:rsidRPr="00474104" w:rsidRDefault="00474104" w:rsidP="00474104">
      <w:pPr>
        <w:pStyle w:val="4"/>
      </w:pPr>
      <w:r w:rsidRPr="00474104">
        <w:rPr>
          <w:rFonts w:hint="eastAsia"/>
        </w:rPr>
        <w:t>コンプレッサー</w:t>
      </w:r>
    </w:p>
    <w:p w:rsidR="00474104" w:rsidRPr="00474104" w:rsidRDefault="00474104" w:rsidP="00474104">
      <w:pPr>
        <w:ind w:firstLine="240"/>
        <w:rPr>
          <w:rFonts w:ascii="HG丸ｺﾞｼｯｸM-PRO" w:hAnsi="HG丸ｺﾞｼｯｸM-PRO"/>
          <w:sz w:val="24"/>
        </w:rPr>
      </w:pPr>
    </w:p>
    <w:p w:rsidR="00474104" w:rsidRPr="00474104" w:rsidRDefault="00474104" w:rsidP="00474104">
      <w:pPr>
        <w:rPr>
          <w:rFonts w:ascii="HG丸ｺﾞｼｯｸM-PRO" w:hAnsi="HG丸ｺﾞｼｯｸM-PRO"/>
          <w:szCs w:val="21"/>
        </w:rPr>
      </w:pPr>
      <w:r w:rsidRPr="00474104">
        <w:rPr>
          <w:rFonts w:ascii="HG丸ｺﾞｼｯｸM-PRO" w:hAnsi="HG丸ｺﾞｼｯｸM-PRO" w:hint="eastAsia"/>
        </w:rPr>
        <w:t>コンプレッサーは必需品といってもいいだろう。ただしこのコンプレッサーの使い方は、楽器に音色を変化させようとしてかける時と違って、音色がなるべく変化し</w:t>
      </w:r>
      <w:r w:rsidRPr="00474104">
        <w:rPr>
          <w:rFonts w:ascii="HG丸ｺﾞｼｯｸM-PRO" w:hAnsi="HG丸ｺﾞｼｯｸM-PRO"/>
        </w:rPr>
        <w:t xml:space="preserve"> </w:t>
      </w:r>
      <w:r w:rsidRPr="00474104">
        <w:rPr>
          <w:rFonts w:ascii="HG丸ｺﾞｼｯｸM-PRO" w:hAnsi="HG丸ｺﾞｼｯｸM-PRO" w:hint="eastAsia"/>
        </w:rPr>
        <w:t>ないようにしなければならないので、比較的あっさりとしたかけ方になり、レシオが</w:t>
      </w:r>
      <w:r w:rsidRPr="00474104">
        <w:rPr>
          <w:rFonts w:ascii="HG丸ｺﾞｼｯｸM-PRO" w:hAnsi="HG丸ｺﾞｼｯｸM-PRO"/>
        </w:rPr>
        <w:t>1:2</w:t>
      </w:r>
      <w:r w:rsidRPr="00474104">
        <w:rPr>
          <w:rFonts w:ascii="HG丸ｺﾞｼｯｸM-PRO" w:hAnsi="HG丸ｺﾞｼｯｸM-PRO" w:hint="eastAsia"/>
        </w:rPr>
        <w:t>～</w:t>
      </w:r>
      <w:r w:rsidRPr="00474104">
        <w:rPr>
          <w:rFonts w:ascii="HG丸ｺﾞｼｯｸM-PRO" w:hAnsi="HG丸ｺﾞｼｯｸM-PRO"/>
        </w:rPr>
        <w:t>1:4</w:t>
      </w:r>
      <w:r w:rsidRPr="00474104">
        <w:rPr>
          <w:rFonts w:ascii="HG丸ｺﾞｼｯｸM-PRO" w:hAnsi="HG丸ｺﾞｼｯｸM-PRO" w:hint="eastAsia"/>
        </w:rPr>
        <w:t>くらいで、ピーク時に－</w:t>
      </w:r>
      <w:r w:rsidRPr="00474104">
        <w:rPr>
          <w:rFonts w:ascii="HG丸ｺﾞｼｯｸM-PRO" w:hAnsi="HG丸ｺﾞｼｯｸM-PRO"/>
        </w:rPr>
        <w:t>5db</w:t>
      </w:r>
      <w:r w:rsidRPr="00474104">
        <w:rPr>
          <w:rFonts w:ascii="HG丸ｺﾞｼｯｸM-PRO" w:hAnsi="HG丸ｺﾞｼｯｸM-PRO" w:hint="eastAsia"/>
        </w:rPr>
        <w:t>位になるようスレッショルドを調整する。音を変化させるのが得意なコンプレッサーなら、使わない方がいい。</w:t>
      </w:r>
    </w:p>
    <w:p w:rsidR="00474104" w:rsidRPr="00474104" w:rsidRDefault="00474104" w:rsidP="00474104">
      <w:pPr>
        <w:pStyle w:val="4"/>
      </w:pPr>
      <w:r w:rsidRPr="00474104">
        <w:rPr>
          <w:rFonts w:hint="eastAsia"/>
        </w:rPr>
        <w:t>ノイズゲート</w:t>
      </w:r>
    </w:p>
    <w:p w:rsidR="00474104" w:rsidRPr="00474104" w:rsidRDefault="00474104" w:rsidP="00474104">
      <w:pPr>
        <w:ind w:firstLine="240"/>
        <w:rPr>
          <w:rFonts w:ascii="HG丸ｺﾞｼｯｸM-PRO" w:hAnsi="HG丸ｺﾞｼｯｸM-PRO"/>
          <w:sz w:val="24"/>
        </w:rPr>
      </w:pPr>
    </w:p>
    <w:p w:rsidR="00474104" w:rsidRPr="00474104" w:rsidRDefault="00474104" w:rsidP="00474104">
      <w:pPr>
        <w:rPr>
          <w:rFonts w:ascii="HG丸ｺﾞｼｯｸM-PRO" w:hAnsi="HG丸ｺﾞｼｯｸM-PRO"/>
          <w:szCs w:val="21"/>
        </w:rPr>
      </w:pPr>
      <w:r w:rsidRPr="00474104">
        <w:rPr>
          <w:rFonts w:ascii="HG丸ｺﾞｼｯｸM-PRO" w:hAnsi="HG丸ｺﾞｼｯｸM-PRO" w:hint="eastAsia"/>
        </w:rPr>
        <w:t>これは立ち上がりや消えぎわにどうしても不自然さが残るので、かけることはほとんどない。ヴォーカルのオーバーダブの時に入ってしまった余分な音は、（必要</w:t>
      </w:r>
      <w:r w:rsidRPr="00474104">
        <w:rPr>
          <w:rFonts w:ascii="HG丸ｺﾞｼｯｸM-PRO" w:hAnsi="HG丸ｺﾞｼｯｸM-PRO"/>
        </w:rPr>
        <w:t xml:space="preserve"> </w:t>
      </w:r>
      <w:r w:rsidRPr="00474104">
        <w:rPr>
          <w:rFonts w:ascii="HG丸ｺﾞｼｯｸM-PRO" w:hAnsi="HG丸ｺﾞｼｯｸM-PRO" w:hint="eastAsia"/>
        </w:rPr>
        <w:t>なところを消さないように細心の注意を払いながら）あらかじめ消去しておこう。デジタル</w:t>
      </w:r>
      <w:r w:rsidRPr="00474104">
        <w:rPr>
          <w:rFonts w:ascii="HG丸ｺﾞｼｯｸM-PRO" w:hAnsi="HG丸ｺﾞｼｯｸM-PRO"/>
        </w:rPr>
        <w:t>MTR</w:t>
      </w:r>
      <w:r w:rsidRPr="00474104">
        <w:rPr>
          <w:rFonts w:ascii="HG丸ｺﾞｼｯｸM-PRO" w:hAnsi="HG丸ｺﾞｼｯｸM-PRO" w:hint="eastAsia"/>
        </w:rPr>
        <w:t>を使用している場合は、リハーサルモードにしておき、オート</w:t>
      </w:r>
      <w:r w:rsidRPr="00474104">
        <w:rPr>
          <w:rFonts w:ascii="HG丸ｺﾞｼｯｸM-PRO" w:hAnsi="HG丸ｺﾞｼｯｸM-PRO"/>
        </w:rPr>
        <w:t xml:space="preserve"> </w:t>
      </w:r>
      <w:r w:rsidRPr="00474104">
        <w:rPr>
          <w:rFonts w:ascii="HG丸ｺﾞｼｯｸM-PRO" w:hAnsi="HG丸ｺﾞｼｯｸM-PRO" w:hint="eastAsia"/>
        </w:rPr>
        <w:t>パンチイン、パンチアウトのタイミングを音を聞きながら指定して、</w:t>
      </w:r>
      <w:r w:rsidRPr="00474104">
        <w:rPr>
          <w:rFonts w:ascii="HG丸ｺﾞｼｯｸM-PRO" w:hAnsi="HG丸ｺﾞｼｯｸM-PRO"/>
        </w:rPr>
        <w:t>OK</w:t>
      </w:r>
      <w:r w:rsidRPr="00474104">
        <w:rPr>
          <w:rFonts w:ascii="HG丸ｺﾞｼｯｸM-PRO" w:hAnsi="HG丸ｺﾞｼｯｸM-PRO" w:hint="eastAsia"/>
        </w:rPr>
        <w:t>ならばリハーサルモードを解除し、消去すると間違いがなくて便利。</w:t>
      </w:r>
    </w:p>
    <w:p w:rsidR="00474104" w:rsidRPr="00474104" w:rsidRDefault="00474104" w:rsidP="00474104">
      <w:pPr>
        <w:pStyle w:val="4"/>
      </w:pPr>
      <w:r w:rsidRPr="00474104">
        <w:rPr>
          <w:rFonts w:hint="eastAsia"/>
        </w:rPr>
        <w:t>エキサイタ</w:t>
      </w:r>
    </w:p>
    <w:p w:rsidR="00474104" w:rsidRPr="00474104" w:rsidRDefault="00474104" w:rsidP="00474104">
      <w:pPr>
        <w:ind w:firstLine="240"/>
        <w:rPr>
          <w:rFonts w:ascii="HG丸ｺﾞｼｯｸM-PRO" w:hAnsi="HG丸ｺﾞｼｯｸM-PRO"/>
          <w:sz w:val="24"/>
        </w:rPr>
      </w:pPr>
    </w:p>
    <w:p w:rsidR="00474104" w:rsidRDefault="00474104" w:rsidP="00474104">
      <w:pPr>
        <w:rPr>
          <w:rFonts w:ascii="HG丸ｺﾞｼｯｸM-PRO" w:hAnsi="HG丸ｺﾞｼｯｸM-PRO"/>
        </w:rPr>
      </w:pPr>
      <w:r w:rsidRPr="00474104">
        <w:rPr>
          <w:rFonts w:ascii="HG丸ｺﾞｼｯｸM-PRO" w:hAnsi="HG丸ｺﾞｼｯｸM-PRO" w:hint="eastAsia"/>
        </w:rPr>
        <w:t>ヴォーカルにはよく使用されるエフェクトだが、エキサイタは「パラメータをこう動かすとこうなると」いった結果がはっきりと分かりにくいエフェクターなので、パラメータやエフェクトの量は、聞きながら決めるしかない。基本的には攻撃的な音にしたい場合や、エキサイタの効果を強く得たい時などは、</w:t>
      </w:r>
      <w:r w:rsidRPr="00474104">
        <w:rPr>
          <w:rFonts w:ascii="HG丸ｺﾞｼｯｸM-PRO" w:hAnsi="HG丸ｺﾞｼｯｸM-PRO"/>
        </w:rPr>
        <w:t>ODD</w:t>
      </w:r>
      <w:r w:rsidRPr="00474104">
        <w:rPr>
          <w:rFonts w:ascii="HG丸ｺﾞｼｯｸM-PRO" w:hAnsi="HG丸ｺﾞｼｯｸM-PRO" w:hint="eastAsia"/>
        </w:rPr>
        <w:t>（奇数次倍音）を多く、さりげなくかけたい時は</w:t>
      </w:r>
      <w:r w:rsidRPr="00474104">
        <w:rPr>
          <w:rFonts w:ascii="HG丸ｺﾞｼｯｸM-PRO" w:hAnsi="HG丸ｺﾞｼｯｸM-PRO"/>
        </w:rPr>
        <w:t>EVEN</w:t>
      </w:r>
      <w:r w:rsidRPr="00474104">
        <w:rPr>
          <w:rFonts w:ascii="HG丸ｺﾞｼｯｸM-PRO" w:hAnsi="HG丸ｺﾞｼｯｸM-PRO" w:hint="eastAsia"/>
        </w:rPr>
        <w:t>（奇数次倍音）を多めにするといい。馴れないいうちは（効果がわかりにくいので）かけすぎてしまうこと</w:t>
      </w:r>
      <w:r w:rsidRPr="00474104">
        <w:rPr>
          <w:rFonts w:ascii="HG丸ｺﾞｼｯｸM-PRO" w:hAnsi="HG丸ｺﾞｼｯｸM-PRO"/>
        </w:rPr>
        <w:t xml:space="preserve"> </w:t>
      </w:r>
      <w:r w:rsidRPr="00474104">
        <w:rPr>
          <w:rFonts w:ascii="HG丸ｺﾞｼｯｸM-PRO" w:hAnsi="HG丸ｺﾞｼｯｸM-PRO" w:hint="eastAsia"/>
        </w:rPr>
        <w:t>が多いので注意が必要。エキサイタをオンオフして比べてみて、はじめて違いが判る程度にしておいた方がいいよ。</w:t>
      </w:r>
    </w:p>
    <w:p w:rsidR="00474104" w:rsidRDefault="00474104" w:rsidP="00474104">
      <w:pPr>
        <w:rPr>
          <w:rFonts w:ascii="HG丸ｺﾞｼｯｸM-PRO" w:hAnsi="HG丸ｺﾞｼｯｸM-PRO"/>
        </w:rPr>
      </w:pPr>
    </w:p>
    <w:p w:rsidR="00474104" w:rsidRPr="00474104" w:rsidRDefault="00474104" w:rsidP="00474104">
      <w:pPr>
        <w:rPr>
          <w:rFonts w:ascii="HG丸ｺﾞｼｯｸM-PRO" w:hAnsi="HG丸ｺﾞｼｯｸM-PRO"/>
          <w:szCs w:val="21"/>
        </w:rPr>
      </w:pPr>
    </w:p>
    <w:p w:rsidR="00474104" w:rsidRPr="00474104" w:rsidRDefault="00474104" w:rsidP="00474104">
      <w:pPr>
        <w:pStyle w:val="4"/>
      </w:pPr>
      <w:r w:rsidRPr="00474104">
        <w:rPr>
          <w:rFonts w:hint="eastAsia"/>
        </w:rPr>
        <w:lastRenderedPageBreak/>
        <w:t>フランジャ・フェイザ</w:t>
      </w:r>
    </w:p>
    <w:p w:rsidR="00474104" w:rsidRPr="00474104" w:rsidRDefault="00474104" w:rsidP="00474104">
      <w:pPr>
        <w:ind w:firstLine="240"/>
        <w:rPr>
          <w:rFonts w:ascii="HG丸ｺﾞｼｯｸM-PRO" w:hAnsi="HG丸ｺﾞｼｯｸM-PRO"/>
          <w:sz w:val="24"/>
        </w:rPr>
      </w:pPr>
    </w:p>
    <w:p w:rsidR="00474104" w:rsidRPr="00474104" w:rsidRDefault="00474104" w:rsidP="00474104">
      <w:pPr>
        <w:rPr>
          <w:rFonts w:ascii="HG丸ｺﾞｼｯｸM-PRO" w:hAnsi="HG丸ｺﾞｼｯｸM-PRO"/>
          <w:sz w:val="24"/>
        </w:rPr>
      </w:pPr>
      <w:r w:rsidRPr="00474104">
        <w:rPr>
          <w:rFonts w:ascii="HG丸ｺﾞｼｯｸM-PRO" w:hAnsi="HG丸ｺﾞｼｯｸM-PRO" w:hint="eastAsia"/>
        </w:rPr>
        <w:t>最近ではあまり聞かないが、</w:t>
      </w:r>
      <w:r w:rsidRPr="00474104">
        <w:rPr>
          <w:rFonts w:ascii="HG丸ｺﾞｼｯｸM-PRO" w:hAnsi="HG丸ｺﾞｼｯｸM-PRO"/>
        </w:rPr>
        <w:t>70</w:t>
      </w:r>
      <w:r w:rsidRPr="00474104">
        <w:rPr>
          <w:rFonts w:ascii="HG丸ｺﾞｼｯｸM-PRO" w:hAnsi="HG丸ｺﾞｼｯｸM-PRO" w:hint="eastAsia"/>
        </w:rPr>
        <w:t>年代にはよく使われた。ジャパンというバンド（古いバンドなので知らないとは思うが）のヴォーカルには、最初から最後までフ</w:t>
      </w:r>
      <w:r w:rsidRPr="00474104">
        <w:rPr>
          <w:rFonts w:ascii="HG丸ｺﾞｼｯｸM-PRO" w:hAnsi="HG丸ｺﾞｼｯｸM-PRO"/>
        </w:rPr>
        <w:t xml:space="preserve"> </w:t>
      </w:r>
      <w:r w:rsidRPr="00474104">
        <w:rPr>
          <w:rFonts w:ascii="HG丸ｺﾞｼｯｸM-PRO" w:hAnsi="HG丸ｺﾞｼｯｸM-PRO" w:hint="eastAsia"/>
        </w:rPr>
        <w:t>ランジャがかけてあって独特の不思議な雰囲気を出すのに成功している。持続音の方が効果が判りやすいエフェクターなので、比較的ねちっこく唄っているヴォーカルなどには効果的だが、かけるのは一部分にしておいた方が一般的には無難だろう。</w:t>
      </w:r>
    </w:p>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B577E3"/>
    <w:p w:rsidR="00474104" w:rsidRDefault="00474104" w:rsidP="00474104">
      <w:pPr>
        <w:pStyle w:val="1"/>
        <w:spacing w:before="173"/>
      </w:pPr>
      <w:r>
        <w:rPr>
          <w:rFonts w:hint="eastAsia"/>
        </w:rPr>
        <w:lastRenderedPageBreak/>
        <w:t>ミキシング</w:t>
      </w:r>
    </w:p>
    <w:p w:rsidR="00474104" w:rsidRDefault="00474104" w:rsidP="00474104">
      <w:r>
        <w:rPr>
          <w:rFonts w:hint="eastAsia"/>
        </w:rPr>
        <w:t>エンジニアは、演奏に対する意味を自分の言葉に直して理解しておく必要がある。その際に、図形を用いるとわかりやすくなる場合がある。左右が定位で、上下が周波数を示すハコなのだが（図</w:t>
      </w:r>
      <w:r w:rsidR="007B198C">
        <w:rPr>
          <w:rFonts w:hint="eastAsia"/>
        </w:rPr>
        <w:t>18</w:t>
      </w:r>
      <w:bookmarkStart w:id="0" w:name="_GoBack"/>
      <w:bookmarkEnd w:id="0"/>
      <w:r>
        <w:rPr>
          <w:rFonts w:hint="eastAsia"/>
        </w:rPr>
        <w:t>）、どの楽器をどの位置に配置するかをイメージすると、音質や音量の変化を考える際の助けになる。こうしてイメージをしていくと、「バランスが悪く聴こえるのはここに隙間があるせいだ」といったことも見えてくるわけだ。</w:t>
      </w:r>
    </w:p>
    <w:p w:rsidR="00474104" w:rsidRDefault="00474104" w:rsidP="00474104">
      <w:r>
        <w:rPr>
          <w:rFonts w:hint="eastAsia"/>
        </w:rPr>
        <w:t>またこのハコは「</w:t>
      </w:r>
      <w:r>
        <w:rPr>
          <w:rFonts w:hint="eastAsia"/>
        </w:rPr>
        <w:t>2</w:t>
      </w:r>
      <w:r>
        <w:rPr>
          <w:rFonts w:hint="eastAsia"/>
        </w:rPr>
        <w:t>ミックスとは区切られた空間に入れないといけないものだ」ということを意識させる点でも重要な意味がある。周波数、定位、音量レベルといった限界の中で、どのようにバランスを取っていくのか。当然、すべての楽器を大きくするわけにはいきませんから、限界の中で大きく聴かせるにはどうするかも考える必要が出てくる。ある楽器を大きく聴かせたい場合でも、実際にレベルをあげるのかそれとも「大きく聴こえる」方法を考えるのか。これは、トラックの荷台等の積み込みにも共通の「空間把握能力」が求められる作業と言える。例えば同じスペースが空いているにしても、違うものを入れれば荷物がもう</w:t>
      </w:r>
      <w:r>
        <w:rPr>
          <w:rFonts w:hint="eastAsia"/>
        </w:rPr>
        <w:t>1</w:t>
      </w:r>
      <w:r>
        <w:rPr>
          <w:rFonts w:hint="eastAsia"/>
        </w:rPr>
        <w:t>個入る。そう言った考え方で、楽器同士のバランスをうまくとっていくわけだ。</w:t>
      </w:r>
    </w:p>
    <w:p w:rsidR="00474104" w:rsidRDefault="00474104" w:rsidP="00474104">
      <w:r w:rsidRPr="00474104">
        <w:rPr>
          <w:rFonts w:ascii="HG丸ｺﾞｼｯｸM-PRO" w:hAnsi="HG丸ｺﾞｼｯｸM-PRO"/>
          <w:noProof/>
          <w:lang w:bidi="ar-SA"/>
        </w:rPr>
        <mc:AlternateContent>
          <mc:Choice Requires="wpg">
            <w:drawing>
              <wp:anchor distT="0" distB="0" distL="114300" distR="114300" simplePos="0" relativeHeight="252010496" behindDoc="0" locked="0" layoutInCell="1" allowOverlap="1" wp14:anchorId="726E32A1" wp14:editId="089940F4">
                <wp:simplePos x="0" y="0"/>
                <wp:positionH relativeFrom="column">
                  <wp:posOffset>243840</wp:posOffset>
                </wp:positionH>
                <wp:positionV relativeFrom="paragraph">
                  <wp:posOffset>967740</wp:posOffset>
                </wp:positionV>
                <wp:extent cx="5324475" cy="2391410"/>
                <wp:effectExtent l="0" t="0" r="9525" b="8890"/>
                <wp:wrapTopAndBottom/>
                <wp:docPr id="753" name="グループ化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24475" cy="2391410"/>
                          <a:chOff x="0" y="0"/>
                          <a:chExt cx="5324475" cy="2391410"/>
                        </a:xfrm>
                      </wpg:grpSpPr>
                      <pic:pic xmlns:pic="http://schemas.openxmlformats.org/drawingml/2006/picture">
                        <pic:nvPicPr>
                          <pic:cNvPr id="754" name="図 754" descr="C:\Users\m011134690\Pictures\箱のイメージ.jpg"/>
                          <pic:cNvPicPr>
                            <a:picLocks noChangeAspect="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24475" cy="2276475"/>
                          </a:xfrm>
                          <a:prstGeom prst="rect">
                            <a:avLst/>
                          </a:prstGeom>
                          <a:noFill/>
                          <a:ln>
                            <a:noFill/>
                          </a:ln>
                        </pic:spPr>
                      </pic:pic>
                      <wps:wsp>
                        <wps:cNvPr id="755" name="テキスト ボックス 755"/>
                        <wps:cNvSpPr txBox="1"/>
                        <wps:spPr>
                          <a:xfrm>
                            <a:off x="0" y="2171700"/>
                            <a:ext cx="5324475" cy="219710"/>
                          </a:xfrm>
                          <a:prstGeom prst="rect">
                            <a:avLst/>
                          </a:prstGeom>
                          <a:solidFill>
                            <a:prstClr val="white"/>
                          </a:solidFill>
                          <a:ln>
                            <a:noFill/>
                          </a:ln>
                          <a:effectLst/>
                        </wps:spPr>
                        <wps:txbx>
                          <w:txbxContent>
                            <w:p w:rsidR="000D2897" w:rsidRPr="00623B7B" w:rsidRDefault="000D2897" w:rsidP="00474104">
                              <w:pPr>
                                <w:pStyle w:val="af2"/>
                                <w:ind w:firstLineChars="1000" w:firstLine="2108"/>
                                <w:rPr>
                                  <w:noProof/>
                                </w:rPr>
                              </w:pPr>
                              <w:r>
                                <w:rPr>
                                  <w:rFonts w:hint="eastAsia"/>
                                </w:rPr>
                                <w:t>図</w:t>
                              </w:r>
                              <w:r>
                                <w:rPr>
                                  <w:rFonts w:hint="eastAsia"/>
                                </w:rPr>
                                <w:t>18</w:t>
                              </w:r>
                              <w:r>
                                <w:rPr>
                                  <w:rFonts w:hint="eastAsia"/>
                                </w:rPr>
                                <w:t xml:space="preserve">　ハコの中に楽器を収めるイメージ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グループ化 753" o:spid="_x0000_s1642" style="position:absolute;left:0;text-align:left;margin-left:19.2pt;margin-top:76.2pt;width:419.25pt;height:188.3pt;z-index:252010496" coordsize="53244,23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">
                <v:shape id="図 754" o:spid="_x0000_s1643" type="#_x0000_t75" style="position:absolute;width:53244;height:2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J+ezGAAAA3AAAAA8AAABkcnMvZG93bnJldi54bWxEj0FrAjEUhO8F/0N4BS9Fsy1aZTVKKSge&#10;7EHbUrw9Ns/drZuXJXnq+u+bQqHHYWa+YebLzjXqQiHWng08DjNQxIW3NZcGPt5XgymoKMgWG89k&#10;4EYRlove3Rxz66+8o8teSpUgHHM0UIm0udaxqMhhHPqWOHlHHxxKkqHUNuA1wV2jn7LsWTusOS1U&#10;2NJrRcVpf3YG1nJu661f4dt4fSg+v+UhfI3ImP599zIDJdTJf/ivvbEGJuMR/J5JR0Av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8n57MYAAADcAAAADwAAAAAAAAAAAAAA&#10;AACfAgAAZHJzL2Rvd25yZXYueG1sUEsFBgAAAAAEAAQA9wAAAJIDAAAAAA==&#10;">
                  <v:imagedata r:id="rId100" o:title="箱のイメージ"/>
                  <v:path arrowok="t"/>
                </v:shape>
                <v:shape id="テキスト ボックス 755" o:spid="_x0000_s1644" type="#_x0000_t202" style="position:absolute;top:21717;width:53244;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nC8cA&#10;AADcAAAADwAAAGRycy9kb3ducmV2LnhtbESPT2sCMRTE74V+h/AKXkrNtv5p2RpFRMF6kW699PbY&#10;PDfbbl6WJKvrtzdCocdhZn7DzBa9bcSJfKgdK3geZiCIS6drrhQcvjZPbyBCRNbYOCYFFwqwmN/f&#10;zTDX7syfdCpiJRKEQ44KTIxtLmUoDVkMQ9cSJ+/ovMWYpK+k9nhOcNvIlyybSos1pwWDLa0Mlb9F&#10;ZxXsx99789gd17vleOQ/Dt1q+lMVSg0e+uU7iEh9/A//tbdawetkArcz6Qj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5ZwvHAAAA3AAAAA8AAAAAAAAAAAAAAAAAmAIAAGRy&#10;cy9kb3ducmV2LnhtbFBLBQYAAAAABAAEAPUAAACMAwAAAAA=&#10;" stroked="f">
                  <v:textbox style="mso-fit-shape-to-text:t" inset="0,0,0,0">
                    <w:txbxContent>
                      <w:p w:rsidR="000D2897" w:rsidRPr="00623B7B" w:rsidRDefault="000D2897" w:rsidP="00474104">
                        <w:pPr>
                          <w:pStyle w:val="af2"/>
                          <w:ind w:firstLineChars="1000" w:firstLine="2108"/>
                          <w:rPr>
                            <w:noProof/>
                          </w:rPr>
                        </w:pPr>
                        <w:r>
                          <w:rPr>
                            <w:rFonts w:hint="eastAsia"/>
                          </w:rPr>
                          <w:t>図</w:t>
                        </w:r>
                        <w:r>
                          <w:rPr>
                            <w:rFonts w:hint="eastAsia"/>
                          </w:rPr>
                          <w:t>18</w:t>
                        </w:r>
                        <w:r>
                          <w:rPr>
                            <w:rFonts w:hint="eastAsia"/>
                          </w:rPr>
                          <w:t xml:space="preserve">　ハコの中に楽器を収めるイメージ</w:t>
                        </w:r>
                      </w:p>
                    </w:txbxContent>
                  </v:textbox>
                </v:shape>
                <w10:wrap type="topAndBottom"/>
              </v:group>
            </w:pict>
          </mc:Fallback>
        </mc:AlternateContent>
      </w:r>
      <w:r>
        <w:rPr>
          <w:rFonts w:hint="eastAsia"/>
        </w:rPr>
        <w:t>そういう意味では、</w:t>
      </w:r>
      <w:r>
        <w:rPr>
          <w:rFonts w:hint="eastAsia"/>
        </w:rPr>
        <w:t>CD</w:t>
      </w:r>
      <w:r>
        <w:rPr>
          <w:rFonts w:hint="eastAsia"/>
        </w:rPr>
        <w:t>やレコードなどを聴いてその空間イメージをテンプレート化する癖を付けておくのは、エンジニアにとって重要なことだ。これはお手本を真似するということではなく、あくまでも抽象的なテンプレートのストックを増やしておく、ということだ。このことが、エンジニアとしての引き出しの多さにつながるといえる。</w:t>
      </w:r>
    </w:p>
    <w:p w:rsidR="00474104" w:rsidRPr="00474104" w:rsidRDefault="00474104" w:rsidP="00474104"/>
    <w:sectPr w:rsidR="00474104" w:rsidRPr="00474104" w:rsidSect="005E62A7">
      <w:footerReference w:type="default" r:id="rId101"/>
      <w:pgSz w:w="11906" w:h="16838"/>
      <w:pgMar w:top="1985" w:right="1701" w:bottom="1701" w:left="1701" w:header="851" w:footer="992" w:gutter="0"/>
      <w:cols w:space="425"/>
      <w:docGrid w:type="lines" w:linePitch="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5CC" w:rsidRDefault="00A745CC" w:rsidP="00AD2D76">
      <w:r>
        <w:separator/>
      </w:r>
    </w:p>
  </w:endnote>
  <w:endnote w:type="continuationSeparator" w:id="0">
    <w:p w:rsidR="00A745CC" w:rsidRDefault="00A745CC" w:rsidP="00AD2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0000012" w:usb3="00000000" w:csb0="0002009F" w:csb1="00000000"/>
  </w:font>
  <w:font w:name="AR P丸ゴシック体M">
    <w:altName w:val="ＭＳ ゴシック"/>
    <w:charset w:val="80"/>
    <w:family w:val="modern"/>
    <w:pitch w:val="variable"/>
    <w:sig w:usb0="00000000"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TTD08o00">
    <w:altName w:val="Arial Unicode MS"/>
    <w:panose1 w:val="00000000000000000000"/>
    <w:charset w:val="80"/>
    <w:family w:val="auto"/>
    <w:notTrueType/>
    <w:pitch w:val="default"/>
    <w:sig w:usb0="00000001" w:usb1="08070000" w:usb2="00000010" w:usb3="00000000" w:csb0="00020000" w:csb1="00000000"/>
  </w:font>
  <w:font w:name="メイリオ">
    <w:panose1 w:val="020B0604030504040204"/>
    <w:charset w:val="80"/>
    <w:family w:val="modern"/>
    <w:pitch w:val="variable"/>
    <w:sig w:usb0="E10102FF" w:usb1="EAC7FFFF" w:usb2="00010012" w:usb3="00000000" w:csb0="0002009F" w:csb1="00000000"/>
  </w:font>
  <w:font w:name="Cambria Math">
    <w:panose1 w:val="02040503050406030204"/>
    <w:charset w:val="00"/>
    <w:family w:val="roman"/>
    <w:pitch w:val="variable"/>
    <w:sig w:usb0="E00002FF" w:usb1="42002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Arial Unicode MS">
    <w:panose1 w:val="020B0604020202020204"/>
    <w:charset w:val="80"/>
    <w:family w:val="modern"/>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2897" w:rsidRPr="00A00496" w:rsidRDefault="000D2897" w:rsidP="00A00496">
    <w:pPr>
      <w:pStyle w:val="aa"/>
      <w:ind w:firstLine="240"/>
      <w:jc w:val="center"/>
      <w:rPr>
        <w:kern w:val="0"/>
        <w:sz w:val="24"/>
      </w:rPr>
    </w:pPr>
    <w:r w:rsidRPr="00A00496">
      <w:rPr>
        <w:rFonts w:hint="eastAsia"/>
        <w:kern w:val="0"/>
        <w:sz w:val="24"/>
      </w:rPr>
      <w:t>Advanced Creators</w:t>
    </w:r>
  </w:p>
  <w:p w:rsidR="000D2897" w:rsidRDefault="000D2897" w:rsidP="00AD2D76">
    <w:pPr>
      <w:pStyle w:val="aa"/>
    </w:pPr>
    <w:r>
      <w:rPr>
        <w:kern w:val="0"/>
      </w:rPr>
      <w:tab/>
      <w:t xml:space="preserve">- </w:t>
    </w:r>
    <w:r>
      <w:rPr>
        <w:kern w:val="0"/>
      </w:rPr>
      <w:fldChar w:fldCharType="begin"/>
    </w:r>
    <w:r>
      <w:rPr>
        <w:kern w:val="0"/>
      </w:rPr>
      <w:instrText xml:space="preserve"> PAGE </w:instrText>
    </w:r>
    <w:r>
      <w:rPr>
        <w:kern w:val="0"/>
      </w:rPr>
      <w:fldChar w:fldCharType="separate"/>
    </w:r>
    <w:r w:rsidR="007B198C">
      <w:rPr>
        <w:noProof/>
        <w:kern w:val="0"/>
      </w:rPr>
      <w:t>83</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5CC" w:rsidRDefault="00A745CC" w:rsidP="00AD2D76">
      <w:r>
        <w:separator/>
      </w:r>
    </w:p>
  </w:footnote>
  <w:footnote w:type="continuationSeparator" w:id="0">
    <w:p w:rsidR="00A745CC" w:rsidRDefault="00A745CC" w:rsidP="00AD2D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EB64E90"/>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832CBA5C"/>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FBFA56F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F0AA6522"/>
    <w:lvl w:ilvl="0">
      <w:start w:val="1"/>
      <w:numFmt w:val="decimal"/>
      <w:lvlText w:val="%1."/>
      <w:lvlJc w:val="left"/>
      <w:pPr>
        <w:tabs>
          <w:tab w:val="num" w:pos="785"/>
        </w:tabs>
        <w:ind w:leftChars="200" w:left="785" w:hangingChars="200" w:hanging="360"/>
      </w:pPr>
    </w:lvl>
  </w:abstractNum>
  <w:abstractNum w:abstractNumId="4">
    <w:nsid w:val="FFFFFF88"/>
    <w:multiLevelType w:val="singleLevel"/>
    <w:tmpl w:val="62EEDD3A"/>
    <w:lvl w:ilvl="0">
      <w:start w:val="1"/>
      <w:numFmt w:val="decimal"/>
      <w:lvlText w:val="%1."/>
      <w:lvlJc w:val="left"/>
      <w:pPr>
        <w:tabs>
          <w:tab w:val="num" w:pos="360"/>
        </w:tabs>
        <w:ind w:left="360" w:hangingChars="200" w:hanging="360"/>
      </w:pPr>
    </w:lvl>
  </w:abstractNum>
  <w:abstractNum w:abstractNumId="5">
    <w:nsid w:val="00532E5F"/>
    <w:multiLevelType w:val="hybridMultilevel"/>
    <w:tmpl w:val="6FB01522"/>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6">
    <w:nsid w:val="00F908CA"/>
    <w:multiLevelType w:val="hybridMultilevel"/>
    <w:tmpl w:val="18B8D062"/>
    <w:lvl w:ilvl="0" w:tplc="0409000F">
      <w:start w:val="1"/>
      <w:numFmt w:val="decimal"/>
      <w:lvlText w:val="%1."/>
      <w:lvlJc w:val="left"/>
      <w:pPr>
        <w:ind w:left="630" w:hanging="420"/>
      </w:pPr>
    </w:lvl>
    <w:lvl w:ilvl="1" w:tplc="C43CB882">
      <w:start w:val="1"/>
      <w:numFmt w:val="decimalEnclosedCircle"/>
      <w:lvlText w:val="%2"/>
      <w:lvlJc w:val="left"/>
      <w:pPr>
        <w:ind w:left="990" w:hanging="360"/>
      </w:pPr>
      <w:rPr>
        <w:rFonts w:hint="default"/>
      </w:r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7">
    <w:nsid w:val="0E6734DC"/>
    <w:multiLevelType w:val="multilevel"/>
    <w:tmpl w:val="56D0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E73377"/>
    <w:multiLevelType w:val="hybridMultilevel"/>
    <w:tmpl w:val="377C08D8"/>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nsid w:val="15A2294F"/>
    <w:multiLevelType w:val="hybridMultilevel"/>
    <w:tmpl w:val="A22C0E84"/>
    <w:lvl w:ilvl="0" w:tplc="0409000F">
      <w:start w:val="1"/>
      <w:numFmt w:val="decimal"/>
      <w:lvlText w:val="%1."/>
      <w:lvlJc w:val="left"/>
      <w:pPr>
        <w:ind w:left="630" w:hanging="420"/>
      </w:pPr>
    </w:lvl>
    <w:lvl w:ilvl="1" w:tplc="317A9C12">
      <w:start w:val="1"/>
      <w:numFmt w:val="decimalEnclosedCircle"/>
      <w:lvlText w:val="%2"/>
      <w:lvlJc w:val="left"/>
      <w:pPr>
        <w:ind w:left="990" w:hanging="360"/>
      </w:pPr>
      <w:rPr>
        <w:rFonts w:hint="default"/>
      </w:r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0">
    <w:nsid w:val="246D2313"/>
    <w:multiLevelType w:val="multilevel"/>
    <w:tmpl w:val="82F0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A337C3"/>
    <w:multiLevelType w:val="multilevel"/>
    <w:tmpl w:val="0666E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AE3A23"/>
    <w:multiLevelType w:val="hybridMultilevel"/>
    <w:tmpl w:val="F8F4635A"/>
    <w:lvl w:ilvl="0" w:tplc="0409000B">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35333013"/>
    <w:multiLevelType w:val="hybridMultilevel"/>
    <w:tmpl w:val="FCD4EA7A"/>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nsid w:val="3BD92AF6"/>
    <w:multiLevelType w:val="multilevel"/>
    <w:tmpl w:val="9D8C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460B19"/>
    <w:multiLevelType w:val="hybridMultilevel"/>
    <w:tmpl w:val="4D6A4626"/>
    <w:lvl w:ilvl="0" w:tplc="E2906EE2">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nsid w:val="41407CE3"/>
    <w:multiLevelType w:val="hybridMultilevel"/>
    <w:tmpl w:val="A708498A"/>
    <w:lvl w:ilvl="0" w:tplc="0409000B">
      <w:start w:val="1"/>
      <w:numFmt w:val="bullet"/>
      <w:lvlText w:val=""/>
      <w:lvlJc w:val="left"/>
      <w:pPr>
        <w:ind w:left="630" w:hanging="420"/>
      </w:pPr>
      <w:rPr>
        <w:rFonts w:ascii="Wingdings" w:hAnsi="Wingdings"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nsid w:val="433A3FA2"/>
    <w:multiLevelType w:val="hybridMultilevel"/>
    <w:tmpl w:val="BEC645AC"/>
    <w:lvl w:ilvl="0" w:tplc="C832B6FE">
      <w:start w:val="2"/>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8">
    <w:nsid w:val="437357EA"/>
    <w:multiLevelType w:val="hybridMultilevel"/>
    <w:tmpl w:val="C8145512"/>
    <w:lvl w:ilvl="0" w:tplc="172EC5D8">
      <w:start w:val="1"/>
      <w:numFmt w:val="bullet"/>
      <w:lvlText w:val=""/>
      <w:lvlJc w:val="left"/>
      <w:pPr>
        <w:tabs>
          <w:tab w:val="num" w:pos="720"/>
        </w:tabs>
        <w:ind w:left="720" w:hanging="360"/>
      </w:pPr>
      <w:rPr>
        <w:rFonts w:ascii="Wingdings 2" w:hAnsi="Wingdings 2" w:hint="default"/>
      </w:rPr>
    </w:lvl>
    <w:lvl w:ilvl="1" w:tplc="89FC0262">
      <w:start w:val="5418"/>
      <w:numFmt w:val="bullet"/>
      <w:lvlText w:val=" "/>
      <w:lvlJc w:val="left"/>
      <w:pPr>
        <w:tabs>
          <w:tab w:val="num" w:pos="1440"/>
        </w:tabs>
        <w:ind w:left="1440" w:hanging="360"/>
      </w:pPr>
      <w:rPr>
        <w:rFonts w:ascii="ＭＳ Ｐゴシック" w:hAnsi="ＭＳ Ｐゴシック" w:hint="default"/>
      </w:rPr>
    </w:lvl>
    <w:lvl w:ilvl="2" w:tplc="CF5CA862" w:tentative="1">
      <w:start w:val="1"/>
      <w:numFmt w:val="bullet"/>
      <w:lvlText w:val=""/>
      <w:lvlJc w:val="left"/>
      <w:pPr>
        <w:tabs>
          <w:tab w:val="num" w:pos="2160"/>
        </w:tabs>
        <w:ind w:left="2160" w:hanging="360"/>
      </w:pPr>
      <w:rPr>
        <w:rFonts w:ascii="Wingdings 2" w:hAnsi="Wingdings 2" w:hint="default"/>
      </w:rPr>
    </w:lvl>
    <w:lvl w:ilvl="3" w:tplc="31FC0A40" w:tentative="1">
      <w:start w:val="1"/>
      <w:numFmt w:val="bullet"/>
      <w:lvlText w:val=""/>
      <w:lvlJc w:val="left"/>
      <w:pPr>
        <w:tabs>
          <w:tab w:val="num" w:pos="2880"/>
        </w:tabs>
        <w:ind w:left="2880" w:hanging="360"/>
      </w:pPr>
      <w:rPr>
        <w:rFonts w:ascii="Wingdings 2" w:hAnsi="Wingdings 2" w:hint="default"/>
      </w:rPr>
    </w:lvl>
    <w:lvl w:ilvl="4" w:tplc="BD72467E" w:tentative="1">
      <w:start w:val="1"/>
      <w:numFmt w:val="bullet"/>
      <w:lvlText w:val=""/>
      <w:lvlJc w:val="left"/>
      <w:pPr>
        <w:tabs>
          <w:tab w:val="num" w:pos="3600"/>
        </w:tabs>
        <w:ind w:left="3600" w:hanging="360"/>
      </w:pPr>
      <w:rPr>
        <w:rFonts w:ascii="Wingdings 2" w:hAnsi="Wingdings 2" w:hint="default"/>
      </w:rPr>
    </w:lvl>
    <w:lvl w:ilvl="5" w:tplc="B37C093A" w:tentative="1">
      <w:start w:val="1"/>
      <w:numFmt w:val="bullet"/>
      <w:lvlText w:val=""/>
      <w:lvlJc w:val="left"/>
      <w:pPr>
        <w:tabs>
          <w:tab w:val="num" w:pos="4320"/>
        </w:tabs>
        <w:ind w:left="4320" w:hanging="360"/>
      </w:pPr>
      <w:rPr>
        <w:rFonts w:ascii="Wingdings 2" w:hAnsi="Wingdings 2" w:hint="default"/>
      </w:rPr>
    </w:lvl>
    <w:lvl w:ilvl="6" w:tplc="5D201708" w:tentative="1">
      <w:start w:val="1"/>
      <w:numFmt w:val="bullet"/>
      <w:lvlText w:val=""/>
      <w:lvlJc w:val="left"/>
      <w:pPr>
        <w:tabs>
          <w:tab w:val="num" w:pos="5040"/>
        </w:tabs>
        <w:ind w:left="5040" w:hanging="360"/>
      </w:pPr>
      <w:rPr>
        <w:rFonts w:ascii="Wingdings 2" w:hAnsi="Wingdings 2" w:hint="default"/>
      </w:rPr>
    </w:lvl>
    <w:lvl w:ilvl="7" w:tplc="D22C64A4" w:tentative="1">
      <w:start w:val="1"/>
      <w:numFmt w:val="bullet"/>
      <w:lvlText w:val=""/>
      <w:lvlJc w:val="left"/>
      <w:pPr>
        <w:tabs>
          <w:tab w:val="num" w:pos="5760"/>
        </w:tabs>
        <w:ind w:left="5760" w:hanging="360"/>
      </w:pPr>
      <w:rPr>
        <w:rFonts w:ascii="Wingdings 2" w:hAnsi="Wingdings 2" w:hint="default"/>
      </w:rPr>
    </w:lvl>
    <w:lvl w:ilvl="8" w:tplc="59FEC00A" w:tentative="1">
      <w:start w:val="1"/>
      <w:numFmt w:val="bullet"/>
      <w:lvlText w:val=""/>
      <w:lvlJc w:val="left"/>
      <w:pPr>
        <w:tabs>
          <w:tab w:val="num" w:pos="6480"/>
        </w:tabs>
        <w:ind w:left="6480" w:hanging="360"/>
      </w:pPr>
      <w:rPr>
        <w:rFonts w:ascii="Wingdings 2" w:hAnsi="Wingdings 2" w:hint="default"/>
      </w:rPr>
    </w:lvl>
  </w:abstractNum>
  <w:abstractNum w:abstractNumId="19">
    <w:nsid w:val="46EF7741"/>
    <w:multiLevelType w:val="hybridMultilevel"/>
    <w:tmpl w:val="AC0253DA"/>
    <w:lvl w:ilvl="0" w:tplc="5AE096CE">
      <w:start w:val="1"/>
      <w:numFmt w:val="decimalEnclosedCircle"/>
      <w:lvlText w:val="%1"/>
      <w:lvlJc w:val="left"/>
      <w:pPr>
        <w:ind w:left="360" w:hanging="360"/>
      </w:pPr>
      <w:rPr>
        <w:rFonts w:hint="default"/>
      </w:rPr>
    </w:lvl>
    <w:lvl w:ilvl="1" w:tplc="5A48FFDA">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FAD6AEB"/>
    <w:multiLevelType w:val="multilevel"/>
    <w:tmpl w:val="313C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A1655D"/>
    <w:multiLevelType w:val="multilevel"/>
    <w:tmpl w:val="FA9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74701C3"/>
    <w:multiLevelType w:val="multilevel"/>
    <w:tmpl w:val="8C3AF598"/>
    <w:lvl w:ilvl="0">
      <w:start w:val="1"/>
      <w:numFmt w:val="decimalFullWidth"/>
      <w:pStyle w:val="1"/>
      <w:lvlText w:val="%1．"/>
      <w:lvlJc w:val="left"/>
      <w:pPr>
        <w:ind w:left="0" w:firstLine="0"/>
      </w:pPr>
      <w:rPr>
        <w:rFonts w:hint="eastAsia"/>
      </w:rPr>
    </w:lvl>
    <w:lvl w:ilvl="1">
      <w:start w:val="1"/>
      <w:numFmt w:val="decimalFullWidth"/>
      <w:pStyle w:val="2"/>
      <w:lvlText w:val="%1．%2"/>
      <w:lvlJc w:val="left"/>
      <w:pPr>
        <w:ind w:left="0" w:firstLine="0"/>
      </w:pPr>
      <w:rPr>
        <w:rFonts w:hint="eastAsia"/>
        <w:lang w:val="en-US"/>
      </w:rPr>
    </w:lvl>
    <w:lvl w:ilvl="2">
      <w:start w:val="1"/>
      <w:numFmt w:val="decimal"/>
      <w:pStyle w:val="3"/>
      <w:lvlText w:val="%1．%2.%3"/>
      <w:lvlJc w:val="left"/>
      <w:pPr>
        <w:ind w:left="0" w:firstLine="0"/>
      </w:pPr>
      <w:rPr>
        <w:rFonts w:hint="eastAsia"/>
      </w:rPr>
    </w:lvl>
    <w:lvl w:ilvl="3">
      <w:start w:val="1"/>
      <w:numFmt w:val="none"/>
      <w:pStyle w:val="4"/>
      <w:suff w:val="nothing"/>
      <w:lvlText w:val=""/>
      <w:lvlJc w:val="left"/>
      <w:pPr>
        <w:ind w:left="1701" w:hanging="425"/>
      </w:pPr>
      <w:rPr>
        <w:rFonts w:hint="eastAsia"/>
      </w:rPr>
    </w:lvl>
    <w:lvl w:ilvl="4">
      <w:start w:val="1"/>
      <w:numFmt w:val="none"/>
      <w:pStyle w:val="5"/>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left"/>
      <w:pPr>
        <w:ind w:left="3827" w:hanging="425"/>
      </w:pPr>
      <w:rPr>
        <w:rFonts w:hint="eastAsia"/>
      </w:rPr>
    </w:lvl>
  </w:abstractNum>
  <w:abstractNum w:abstractNumId="23">
    <w:nsid w:val="599B5220"/>
    <w:multiLevelType w:val="hybridMultilevel"/>
    <w:tmpl w:val="F89C4186"/>
    <w:lvl w:ilvl="0" w:tplc="6810BC30">
      <w:start w:val="1"/>
      <w:numFmt w:val="decimalEnclosedCircle"/>
      <w:lvlText w:val="%1"/>
      <w:lvlJc w:val="left"/>
      <w:pPr>
        <w:ind w:left="720" w:hanging="360"/>
      </w:pPr>
      <w:rPr>
        <w:rFonts w:ascii="AR P丸ゴシック体M" w:eastAsia="AR P丸ゴシック体M" w:hint="default"/>
        <w:color w:val="000000" w:themeColor="text1"/>
        <w:sz w:val="36"/>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4">
    <w:nsid w:val="5B1E68DC"/>
    <w:multiLevelType w:val="hybridMultilevel"/>
    <w:tmpl w:val="885236F6"/>
    <w:lvl w:ilvl="0" w:tplc="0AF24650">
      <w:start w:val="1"/>
      <w:numFmt w:val="bullet"/>
      <w:lvlText w:val=""/>
      <w:lvlJc w:val="left"/>
      <w:pPr>
        <w:ind w:left="630" w:hanging="420"/>
      </w:pPr>
      <w:rPr>
        <w:rFonts w:ascii="Wingdings" w:hAnsi="Wingdings" w:hint="default"/>
        <w:color w:val="auto"/>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5">
    <w:nsid w:val="5C5E442C"/>
    <w:multiLevelType w:val="hybridMultilevel"/>
    <w:tmpl w:val="1C70752C"/>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65565FFC"/>
    <w:multiLevelType w:val="hybridMultilevel"/>
    <w:tmpl w:val="34F05DB2"/>
    <w:lvl w:ilvl="0" w:tplc="F892902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68EE4452"/>
    <w:multiLevelType w:val="hybridMultilevel"/>
    <w:tmpl w:val="49C6B9DC"/>
    <w:lvl w:ilvl="0" w:tplc="5CE2A230">
      <w:start w:val="1"/>
      <w:numFmt w:val="decimal"/>
      <w:lvlText w:val="%1."/>
      <w:lvlJc w:val="left"/>
      <w:pPr>
        <w:ind w:left="630" w:hanging="420"/>
      </w:pPr>
      <w:rPr>
        <w:color w:val="auto"/>
      </w:rPr>
    </w:lvl>
    <w:lvl w:ilvl="1" w:tplc="9E8CC88C">
      <w:start w:val="1"/>
      <w:numFmt w:val="decimalEnclosedCircle"/>
      <w:lvlText w:val="%2"/>
      <w:lvlJc w:val="left"/>
      <w:pPr>
        <w:ind w:left="990" w:hanging="360"/>
      </w:pPr>
      <w:rPr>
        <w:rFonts w:hint="default"/>
      </w:r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8">
    <w:nsid w:val="6FEE3A59"/>
    <w:multiLevelType w:val="hybridMultilevel"/>
    <w:tmpl w:val="4BC2C052"/>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9">
    <w:nsid w:val="70B23B0B"/>
    <w:multiLevelType w:val="multilevel"/>
    <w:tmpl w:val="FA509944"/>
    <w:lvl w:ilvl="0">
      <w:start w:val="1"/>
      <w:numFmt w:val="decimal"/>
      <w:lvlText w:val="%1."/>
      <w:lvlJc w:val="left"/>
      <w:pPr>
        <w:ind w:left="785" w:hanging="360"/>
      </w:pPr>
      <w:rPr>
        <w:rFonts w:cs="Times New Roman" w:hint="default"/>
      </w:rPr>
    </w:lvl>
    <w:lvl w:ilvl="1">
      <w:start w:val="1"/>
      <w:numFmt w:val="decimal"/>
      <w:isLgl/>
      <w:lvlText w:val="%1.%2"/>
      <w:lvlJc w:val="left"/>
      <w:pPr>
        <w:ind w:left="1415" w:hanging="780"/>
      </w:pPr>
      <w:rPr>
        <w:rFonts w:cs="Times New Roman" w:hint="default"/>
      </w:rPr>
    </w:lvl>
    <w:lvl w:ilvl="2">
      <w:start w:val="1"/>
      <w:numFmt w:val="decimal"/>
      <w:isLgl/>
      <w:lvlText w:val="%1.%2.%3"/>
      <w:lvlJc w:val="left"/>
      <w:pPr>
        <w:ind w:left="1625" w:hanging="780"/>
      </w:pPr>
      <w:rPr>
        <w:rFonts w:cs="Times New Roman" w:hint="default"/>
      </w:rPr>
    </w:lvl>
    <w:lvl w:ilvl="3">
      <w:start w:val="1"/>
      <w:numFmt w:val="decimal"/>
      <w:isLgl/>
      <w:lvlText w:val="%1.%2.%3.%4"/>
      <w:lvlJc w:val="left"/>
      <w:pPr>
        <w:ind w:left="2135" w:hanging="1080"/>
      </w:pPr>
      <w:rPr>
        <w:rFonts w:cs="Times New Roman" w:hint="default"/>
      </w:rPr>
    </w:lvl>
    <w:lvl w:ilvl="4">
      <w:start w:val="1"/>
      <w:numFmt w:val="decimal"/>
      <w:isLgl/>
      <w:lvlText w:val="%1.%2.%3.%4.%5"/>
      <w:lvlJc w:val="left"/>
      <w:pPr>
        <w:ind w:left="2345" w:hanging="1080"/>
      </w:pPr>
      <w:rPr>
        <w:rFonts w:cs="Times New Roman" w:hint="default"/>
      </w:rPr>
    </w:lvl>
    <w:lvl w:ilvl="5">
      <w:start w:val="1"/>
      <w:numFmt w:val="decimal"/>
      <w:isLgl/>
      <w:lvlText w:val="%1.%2.%3.%4.%5.%6"/>
      <w:lvlJc w:val="left"/>
      <w:pPr>
        <w:ind w:left="2915" w:hanging="1440"/>
      </w:pPr>
      <w:rPr>
        <w:rFonts w:cs="Times New Roman" w:hint="default"/>
      </w:rPr>
    </w:lvl>
    <w:lvl w:ilvl="6">
      <w:start w:val="1"/>
      <w:numFmt w:val="decimal"/>
      <w:isLgl/>
      <w:lvlText w:val="%1.%2.%3.%4.%5.%6.%7"/>
      <w:lvlJc w:val="left"/>
      <w:pPr>
        <w:ind w:left="3125" w:hanging="1440"/>
      </w:pPr>
      <w:rPr>
        <w:rFonts w:cs="Times New Roman" w:hint="default"/>
      </w:rPr>
    </w:lvl>
    <w:lvl w:ilvl="7">
      <w:start w:val="1"/>
      <w:numFmt w:val="decimal"/>
      <w:isLgl/>
      <w:lvlText w:val="%1.%2.%3.%4.%5.%6.%7.%8"/>
      <w:lvlJc w:val="left"/>
      <w:pPr>
        <w:ind w:left="3695" w:hanging="1800"/>
      </w:pPr>
      <w:rPr>
        <w:rFonts w:cs="Times New Roman" w:hint="default"/>
      </w:rPr>
    </w:lvl>
    <w:lvl w:ilvl="8">
      <w:start w:val="1"/>
      <w:numFmt w:val="decimal"/>
      <w:isLgl/>
      <w:lvlText w:val="%1.%2.%3.%4.%5.%6.%7.%8.%9"/>
      <w:lvlJc w:val="left"/>
      <w:pPr>
        <w:ind w:left="3905" w:hanging="1800"/>
      </w:pPr>
      <w:rPr>
        <w:rFonts w:cs="Times New Roman" w:hint="default"/>
      </w:rPr>
    </w:lvl>
  </w:abstractNum>
  <w:abstractNum w:abstractNumId="30">
    <w:nsid w:val="7350111B"/>
    <w:multiLevelType w:val="hybridMultilevel"/>
    <w:tmpl w:val="C77EDE66"/>
    <w:lvl w:ilvl="0" w:tplc="A86CBFA6">
      <w:start w:val="1"/>
      <w:numFmt w:val="bullet"/>
      <w:lvlText w:val=""/>
      <w:lvlJc w:val="left"/>
      <w:pPr>
        <w:tabs>
          <w:tab w:val="num" w:pos="720"/>
        </w:tabs>
        <w:ind w:left="720" w:hanging="360"/>
      </w:pPr>
      <w:rPr>
        <w:rFonts w:ascii="Wingdings 2" w:hAnsi="Wingdings 2" w:hint="default"/>
      </w:rPr>
    </w:lvl>
    <w:lvl w:ilvl="1" w:tplc="B9B4A424">
      <w:start w:val="1921"/>
      <w:numFmt w:val="bullet"/>
      <w:lvlText w:val=" "/>
      <w:lvlJc w:val="left"/>
      <w:pPr>
        <w:tabs>
          <w:tab w:val="num" w:pos="1440"/>
        </w:tabs>
        <w:ind w:left="1440" w:hanging="360"/>
      </w:pPr>
      <w:rPr>
        <w:rFonts w:ascii="ＭＳ Ｐゴシック" w:hAnsi="ＭＳ Ｐゴシック" w:hint="default"/>
      </w:rPr>
    </w:lvl>
    <w:lvl w:ilvl="2" w:tplc="AB08060A" w:tentative="1">
      <w:start w:val="1"/>
      <w:numFmt w:val="bullet"/>
      <w:lvlText w:val=""/>
      <w:lvlJc w:val="left"/>
      <w:pPr>
        <w:tabs>
          <w:tab w:val="num" w:pos="2160"/>
        </w:tabs>
        <w:ind w:left="2160" w:hanging="360"/>
      </w:pPr>
      <w:rPr>
        <w:rFonts w:ascii="Wingdings 2" w:hAnsi="Wingdings 2" w:hint="default"/>
      </w:rPr>
    </w:lvl>
    <w:lvl w:ilvl="3" w:tplc="195A0CDC" w:tentative="1">
      <w:start w:val="1"/>
      <w:numFmt w:val="bullet"/>
      <w:lvlText w:val=""/>
      <w:lvlJc w:val="left"/>
      <w:pPr>
        <w:tabs>
          <w:tab w:val="num" w:pos="2880"/>
        </w:tabs>
        <w:ind w:left="2880" w:hanging="360"/>
      </w:pPr>
      <w:rPr>
        <w:rFonts w:ascii="Wingdings 2" w:hAnsi="Wingdings 2" w:hint="default"/>
      </w:rPr>
    </w:lvl>
    <w:lvl w:ilvl="4" w:tplc="AAE22F90" w:tentative="1">
      <w:start w:val="1"/>
      <w:numFmt w:val="bullet"/>
      <w:lvlText w:val=""/>
      <w:lvlJc w:val="left"/>
      <w:pPr>
        <w:tabs>
          <w:tab w:val="num" w:pos="3600"/>
        </w:tabs>
        <w:ind w:left="3600" w:hanging="360"/>
      </w:pPr>
      <w:rPr>
        <w:rFonts w:ascii="Wingdings 2" w:hAnsi="Wingdings 2" w:hint="default"/>
      </w:rPr>
    </w:lvl>
    <w:lvl w:ilvl="5" w:tplc="26D4EDF0" w:tentative="1">
      <w:start w:val="1"/>
      <w:numFmt w:val="bullet"/>
      <w:lvlText w:val=""/>
      <w:lvlJc w:val="left"/>
      <w:pPr>
        <w:tabs>
          <w:tab w:val="num" w:pos="4320"/>
        </w:tabs>
        <w:ind w:left="4320" w:hanging="360"/>
      </w:pPr>
      <w:rPr>
        <w:rFonts w:ascii="Wingdings 2" w:hAnsi="Wingdings 2" w:hint="default"/>
      </w:rPr>
    </w:lvl>
    <w:lvl w:ilvl="6" w:tplc="CB1ED492" w:tentative="1">
      <w:start w:val="1"/>
      <w:numFmt w:val="bullet"/>
      <w:lvlText w:val=""/>
      <w:lvlJc w:val="left"/>
      <w:pPr>
        <w:tabs>
          <w:tab w:val="num" w:pos="5040"/>
        </w:tabs>
        <w:ind w:left="5040" w:hanging="360"/>
      </w:pPr>
      <w:rPr>
        <w:rFonts w:ascii="Wingdings 2" w:hAnsi="Wingdings 2" w:hint="default"/>
      </w:rPr>
    </w:lvl>
    <w:lvl w:ilvl="7" w:tplc="637C0B96" w:tentative="1">
      <w:start w:val="1"/>
      <w:numFmt w:val="bullet"/>
      <w:lvlText w:val=""/>
      <w:lvlJc w:val="left"/>
      <w:pPr>
        <w:tabs>
          <w:tab w:val="num" w:pos="5760"/>
        </w:tabs>
        <w:ind w:left="5760" w:hanging="360"/>
      </w:pPr>
      <w:rPr>
        <w:rFonts w:ascii="Wingdings 2" w:hAnsi="Wingdings 2" w:hint="default"/>
      </w:rPr>
    </w:lvl>
    <w:lvl w:ilvl="8" w:tplc="F244C468" w:tentative="1">
      <w:start w:val="1"/>
      <w:numFmt w:val="bullet"/>
      <w:lvlText w:val=""/>
      <w:lvlJc w:val="left"/>
      <w:pPr>
        <w:tabs>
          <w:tab w:val="num" w:pos="6480"/>
        </w:tabs>
        <w:ind w:left="6480" w:hanging="360"/>
      </w:pPr>
      <w:rPr>
        <w:rFonts w:ascii="Wingdings 2" w:hAnsi="Wingdings 2" w:hint="default"/>
      </w:rPr>
    </w:lvl>
  </w:abstractNum>
  <w:abstractNum w:abstractNumId="31">
    <w:nsid w:val="77565D17"/>
    <w:multiLevelType w:val="hybridMultilevel"/>
    <w:tmpl w:val="4F5CD4EC"/>
    <w:lvl w:ilvl="0" w:tplc="131098A8">
      <w:start w:val="1"/>
      <w:numFmt w:val="bullet"/>
      <w:lvlText w:val=""/>
      <w:lvlJc w:val="left"/>
      <w:pPr>
        <w:ind w:left="630" w:hanging="420"/>
      </w:pPr>
      <w:rPr>
        <w:rFonts w:ascii="Wingdings" w:hAnsi="Wingdings" w:hint="default"/>
        <w:color w:val="auto"/>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2">
    <w:nsid w:val="79B14A2E"/>
    <w:multiLevelType w:val="multilevel"/>
    <w:tmpl w:val="368C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941AE9"/>
    <w:multiLevelType w:val="hybridMultilevel"/>
    <w:tmpl w:val="D61C7E3A"/>
    <w:lvl w:ilvl="0" w:tplc="DCAC2D9A">
      <w:start w:val="2"/>
      <w:numFmt w:val="decimalEnclosedCircle"/>
      <w:lvlText w:val="%1"/>
      <w:lvlJc w:val="left"/>
      <w:pPr>
        <w:ind w:left="0" w:firstLine="21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22"/>
  </w:num>
  <w:num w:numId="2">
    <w:abstractNumId w:val="13"/>
  </w:num>
  <w:num w:numId="3">
    <w:abstractNumId w:val="23"/>
  </w:num>
  <w:num w:numId="4">
    <w:abstractNumId w:val="16"/>
  </w:num>
  <w:num w:numId="5">
    <w:abstractNumId w:val="8"/>
  </w:num>
  <w:num w:numId="6">
    <w:abstractNumId w:val="12"/>
  </w:num>
  <w:num w:numId="7">
    <w:abstractNumId w:val="24"/>
  </w:num>
  <w:num w:numId="8">
    <w:abstractNumId w:val="18"/>
  </w:num>
  <w:num w:numId="9">
    <w:abstractNumId w:val="30"/>
  </w:num>
  <w:num w:numId="10">
    <w:abstractNumId w:val="27"/>
  </w:num>
  <w:num w:numId="11">
    <w:abstractNumId w:val="31"/>
  </w:num>
  <w:num w:numId="12">
    <w:abstractNumId w:val="26"/>
  </w:num>
  <w:num w:numId="13">
    <w:abstractNumId w:val="19"/>
  </w:num>
  <w:num w:numId="14">
    <w:abstractNumId w:val="28"/>
  </w:num>
  <w:num w:numId="15">
    <w:abstractNumId w:val="6"/>
  </w:num>
  <w:num w:numId="16">
    <w:abstractNumId w:val="9"/>
  </w:num>
  <w:num w:numId="17">
    <w:abstractNumId w:val="33"/>
  </w:num>
  <w:num w:numId="18">
    <w:abstractNumId w:val="17"/>
  </w:num>
  <w:num w:numId="19">
    <w:abstractNumId w:val="15"/>
  </w:num>
  <w:num w:numId="20">
    <w:abstractNumId w:val="25"/>
  </w:num>
  <w:num w:numId="21">
    <w:abstractNumId w:val="5"/>
  </w:num>
  <w:num w:numId="22">
    <w:abstractNumId w:val="2"/>
  </w:num>
  <w:num w:numId="23">
    <w:abstractNumId w:val="1"/>
  </w:num>
  <w:num w:numId="24">
    <w:abstractNumId w:val="0"/>
  </w:num>
  <w:num w:numId="25">
    <w:abstractNumId w:val="3"/>
  </w:num>
  <w:num w:numId="26">
    <w:abstractNumId w:val="4"/>
  </w:num>
  <w:num w:numId="27">
    <w:abstractNumId w:val="29"/>
  </w:num>
  <w:num w:numId="28">
    <w:abstractNumId w:val="11"/>
  </w:num>
  <w:num w:numId="29">
    <w:abstractNumId w:val="20"/>
  </w:num>
  <w:num w:numId="30">
    <w:abstractNumId w:val="7"/>
  </w:num>
  <w:num w:numId="31">
    <w:abstractNumId w:val="32"/>
  </w:num>
  <w:num w:numId="32">
    <w:abstractNumId w:val="21"/>
  </w:num>
  <w:num w:numId="33">
    <w:abstractNumId w:val="10"/>
  </w:num>
  <w:num w:numId="34">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VerticalSpacing w:val="17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DC5"/>
    <w:rsid w:val="0003204B"/>
    <w:rsid w:val="00042A74"/>
    <w:rsid w:val="00052F02"/>
    <w:rsid w:val="00063DE3"/>
    <w:rsid w:val="00064ABD"/>
    <w:rsid w:val="0007429E"/>
    <w:rsid w:val="00096005"/>
    <w:rsid w:val="000A4F3B"/>
    <w:rsid w:val="000B09D3"/>
    <w:rsid w:val="000C289F"/>
    <w:rsid w:val="000D2897"/>
    <w:rsid w:val="000F1014"/>
    <w:rsid w:val="0010006A"/>
    <w:rsid w:val="00134F01"/>
    <w:rsid w:val="0014684A"/>
    <w:rsid w:val="00161AAE"/>
    <w:rsid w:val="00166A89"/>
    <w:rsid w:val="001D293E"/>
    <w:rsid w:val="001E2512"/>
    <w:rsid w:val="001F0CD9"/>
    <w:rsid w:val="001F5492"/>
    <w:rsid w:val="002004C4"/>
    <w:rsid w:val="0020192F"/>
    <w:rsid w:val="00214B73"/>
    <w:rsid w:val="00217CEA"/>
    <w:rsid w:val="00257944"/>
    <w:rsid w:val="00260818"/>
    <w:rsid w:val="00275311"/>
    <w:rsid w:val="002912A6"/>
    <w:rsid w:val="002B7867"/>
    <w:rsid w:val="002C72C5"/>
    <w:rsid w:val="002E2EAC"/>
    <w:rsid w:val="002E5A43"/>
    <w:rsid w:val="002F5BF2"/>
    <w:rsid w:val="003027F3"/>
    <w:rsid w:val="00311CE8"/>
    <w:rsid w:val="003135EB"/>
    <w:rsid w:val="00315354"/>
    <w:rsid w:val="00317799"/>
    <w:rsid w:val="00336542"/>
    <w:rsid w:val="003613D3"/>
    <w:rsid w:val="003A128F"/>
    <w:rsid w:val="003A5CED"/>
    <w:rsid w:val="003A7748"/>
    <w:rsid w:val="003C50FE"/>
    <w:rsid w:val="003E100A"/>
    <w:rsid w:val="003E3CA1"/>
    <w:rsid w:val="003F5DE8"/>
    <w:rsid w:val="00423810"/>
    <w:rsid w:val="00425EC6"/>
    <w:rsid w:val="00433471"/>
    <w:rsid w:val="00444028"/>
    <w:rsid w:val="00445112"/>
    <w:rsid w:val="004638DC"/>
    <w:rsid w:val="00474104"/>
    <w:rsid w:val="00484619"/>
    <w:rsid w:val="004A0363"/>
    <w:rsid w:val="004A6FEA"/>
    <w:rsid w:val="004B3104"/>
    <w:rsid w:val="004B643E"/>
    <w:rsid w:val="004B72B6"/>
    <w:rsid w:val="004C02BB"/>
    <w:rsid w:val="004C0DC5"/>
    <w:rsid w:val="004D2106"/>
    <w:rsid w:val="004D3718"/>
    <w:rsid w:val="00515EA3"/>
    <w:rsid w:val="005170C3"/>
    <w:rsid w:val="00522066"/>
    <w:rsid w:val="00524EC5"/>
    <w:rsid w:val="00540C86"/>
    <w:rsid w:val="005431F4"/>
    <w:rsid w:val="005462CD"/>
    <w:rsid w:val="0054676C"/>
    <w:rsid w:val="00547044"/>
    <w:rsid w:val="00552809"/>
    <w:rsid w:val="00556E70"/>
    <w:rsid w:val="00592B34"/>
    <w:rsid w:val="005B447A"/>
    <w:rsid w:val="005B6EE7"/>
    <w:rsid w:val="005D5422"/>
    <w:rsid w:val="005E412C"/>
    <w:rsid w:val="005E62A7"/>
    <w:rsid w:val="00607157"/>
    <w:rsid w:val="00617CE7"/>
    <w:rsid w:val="006277AA"/>
    <w:rsid w:val="00627905"/>
    <w:rsid w:val="00632CD7"/>
    <w:rsid w:val="00635048"/>
    <w:rsid w:val="00637A26"/>
    <w:rsid w:val="006607D1"/>
    <w:rsid w:val="00660EF9"/>
    <w:rsid w:val="0066124D"/>
    <w:rsid w:val="00680A60"/>
    <w:rsid w:val="0068739B"/>
    <w:rsid w:val="006A0C3D"/>
    <w:rsid w:val="006A194F"/>
    <w:rsid w:val="006A5326"/>
    <w:rsid w:val="006B5B90"/>
    <w:rsid w:val="006C209F"/>
    <w:rsid w:val="006E4B37"/>
    <w:rsid w:val="0070322E"/>
    <w:rsid w:val="00717D55"/>
    <w:rsid w:val="00722A8F"/>
    <w:rsid w:val="00731A4E"/>
    <w:rsid w:val="00743914"/>
    <w:rsid w:val="00772802"/>
    <w:rsid w:val="0077572B"/>
    <w:rsid w:val="00777B1F"/>
    <w:rsid w:val="007B198C"/>
    <w:rsid w:val="007C3CF3"/>
    <w:rsid w:val="007C5E25"/>
    <w:rsid w:val="007E068C"/>
    <w:rsid w:val="007E13C4"/>
    <w:rsid w:val="007F7522"/>
    <w:rsid w:val="0080553F"/>
    <w:rsid w:val="0081341C"/>
    <w:rsid w:val="00825FA6"/>
    <w:rsid w:val="00832ED2"/>
    <w:rsid w:val="00841A6E"/>
    <w:rsid w:val="00856D65"/>
    <w:rsid w:val="00860263"/>
    <w:rsid w:val="008812DE"/>
    <w:rsid w:val="008954A8"/>
    <w:rsid w:val="008C21D7"/>
    <w:rsid w:val="008C2407"/>
    <w:rsid w:val="008E2E71"/>
    <w:rsid w:val="008F1541"/>
    <w:rsid w:val="008F36AD"/>
    <w:rsid w:val="00911C68"/>
    <w:rsid w:val="009163C8"/>
    <w:rsid w:val="009165F1"/>
    <w:rsid w:val="009264AC"/>
    <w:rsid w:val="009478C9"/>
    <w:rsid w:val="00985E9F"/>
    <w:rsid w:val="009B4753"/>
    <w:rsid w:val="009C103F"/>
    <w:rsid w:val="009C6E22"/>
    <w:rsid w:val="009D1F3C"/>
    <w:rsid w:val="009F14B1"/>
    <w:rsid w:val="00A00496"/>
    <w:rsid w:val="00A13656"/>
    <w:rsid w:val="00A24DCA"/>
    <w:rsid w:val="00A4287F"/>
    <w:rsid w:val="00A43C4D"/>
    <w:rsid w:val="00A50F40"/>
    <w:rsid w:val="00A546EC"/>
    <w:rsid w:val="00A70C2F"/>
    <w:rsid w:val="00A719C8"/>
    <w:rsid w:val="00A72DC1"/>
    <w:rsid w:val="00A745CC"/>
    <w:rsid w:val="00AA361E"/>
    <w:rsid w:val="00AC2A74"/>
    <w:rsid w:val="00AC5D52"/>
    <w:rsid w:val="00AD129E"/>
    <w:rsid w:val="00AD2D76"/>
    <w:rsid w:val="00AD4DA8"/>
    <w:rsid w:val="00AD5E21"/>
    <w:rsid w:val="00AF3299"/>
    <w:rsid w:val="00AF6CE2"/>
    <w:rsid w:val="00B0083A"/>
    <w:rsid w:val="00B04DEB"/>
    <w:rsid w:val="00B07299"/>
    <w:rsid w:val="00B16E07"/>
    <w:rsid w:val="00B2620F"/>
    <w:rsid w:val="00B30510"/>
    <w:rsid w:val="00B34CDE"/>
    <w:rsid w:val="00B577E3"/>
    <w:rsid w:val="00B6793D"/>
    <w:rsid w:val="00BC00FC"/>
    <w:rsid w:val="00BE4F35"/>
    <w:rsid w:val="00C03F8A"/>
    <w:rsid w:val="00C24528"/>
    <w:rsid w:val="00C316C5"/>
    <w:rsid w:val="00C4478C"/>
    <w:rsid w:val="00C52546"/>
    <w:rsid w:val="00C677A1"/>
    <w:rsid w:val="00C77D2C"/>
    <w:rsid w:val="00C852B7"/>
    <w:rsid w:val="00C904ED"/>
    <w:rsid w:val="00C904FE"/>
    <w:rsid w:val="00C9744C"/>
    <w:rsid w:val="00CB423E"/>
    <w:rsid w:val="00CD1375"/>
    <w:rsid w:val="00CE7BA0"/>
    <w:rsid w:val="00CF692D"/>
    <w:rsid w:val="00D2091C"/>
    <w:rsid w:val="00D41765"/>
    <w:rsid w:val="00D41B1D"/>
    <w:rsid w:val="00D51648"/>
    <w:rsid w:val="00D5464C"/>
    <w:rsid w:val="00D61B48"/>
    <w:rsid w:val="00DA563E"/>
    <w:rsid w:val="00DB34C0"/>
    <w:rsid w:val="00DB56B8"/>
    <w:rsid w:val="00DF0694"/>
    <w:rsid w:val="00DF102C"/>
    <w:rsid w:val="00DF1560"/>
    <w:rsid w:val="00E4785F"/>
    <w:rsid w:val="00E665D4"/>
    <w:rsid w:val="00E70900"/>
    <w:rsid w:val="00E73ED9"/>
    <w:rsid w:val="00E952E0"/>
    <w:rsid w:val="00E95D82"/>
    <w:rsid w:val="00EB4969"/>
    <w:rsid w:val="00EE6A3C"/>
    <w:rsid w:val="00EF4CDC"/>
    <w:rsid w:val="00EF4D7B"/>
    <w:rsid w:val="00F048C2"/>
    <w:rsid w:val="00F13298"/>
    <w:rsid w:val="00F43620"/>
    <w:rsid w:val="00F6109E"/>
    <w:rsid w:val="00F652D7"/>
    <w:rsid w:val="00F700A3"/>
    <w:rsid w:val="00F94CD3"/>
    <w:rsid w:val="00FA1C21"/>
    <w:rsid w:val="00FA29B2"/>
    <w:rsid w:val="00FD3BDB"/>
    <w:rsid w:val="00FD51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iPriority="99" w:unhideWhenUsed="1" w:qFormat="1"/>
    <w:lsdException w:name="Title" w:qFormat="1"/>
    <w:lsdException w:name="Signature" w:qFormat="1"/>
    <w:lsdException w:name="Date" w:qFormat="1"/>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
    <w:name w:val="Normal"/>
    <w:qFormat/>
    <w:rsid w:val="00FA1C21"/>
    <w:pPr>
      <w:widowControl w:val="0"/>
      <w:ind w:firstLineChars="100" w:firstLine="210"/>
      <w:jc w:val="both"/>
    </w:pPr>
    <w:rPr>
      <w:rFonts w:eastAsia="HG丸ｺﾞｼｯｸM-PRO"/>
      <w:kern w:val="2"/>
      <w:sz w:val="21"/>
      <w:szCs w:val="24"/>
      <w:lang w:bidi="he-IL"/>
    </w:rPr>
  </w:style>
  <w:style w:type="paragraph" w:styleId="1">
    <w:name w:val="heading 1"/>
    <w:basedOn w:val="a"/>
    <w:next w:val="a"/>
    <w:qFormat/>
    <w:rsid w:val="00637A26"/>
    <w:pPr>
      <w:keepNext/>
      <w:numPr>
        <w:numId w:val="1"/>
      </w:numPr>
      <w:spacing w:beforeLines="50"/>
      <w:ind w:firstLineChars="0"/>
      <w:outlineLvl w:val="0"/>
    </w:pPr>
    <w:rPr>
      <w:rFonts w:ascii="Arial" w:hAnsi="Arial"/>
      <w:b/>
      <w:sz w:val="28"/>
    </w:rPr>
  </w:style>
  <w:style w:type="paragraph" w:styleId="2">
    <w:name w:val="heading 2"/>
    <w:basedOn w:val="a"/>
    <w:next w:val="a"/>
    <w:qFormat/>
    <w:rsid w:val="00637A26"/>
    <w:pPr>
      <w:keepNext/>
      <w:numPr>
        <w:ilvl w:val="1"/>
        <w:numId w:val="1"/>
      </w:numPr>
      <w:ind w:firstLineChars="0"/>
      <w:outlineLvl w:val="1"/>
    </w:pPr>
    <w:rPr>
      <w:rFonts w:ascii="Arial" w:hAnsi="Arial"/>
      <w:sz w:val="24"/>
    </w:rPr>
  </w:style>
  <w:style w:type="paragraph" w:styleId="3">
    <w:name w:val="heading 3"/>
    <w:basedOn w:val="a"/>
    <w:next w:val="a"/>
    <w:qFormat/>
    <w:rsid w:val="009C103F"/>
    <w:pPr>
      <w:keepNext/>
      <w:numPr>
        <w:ilvl w:val="2"/>
        <w:numId w:val="1"/>
      </w:numPr>
      <w:ind w:firstLineChars="0"/>
      <w:outlineLvl w:val="2"/>
    </w:pPr>
    <w:rPr>
      <w:rFonts w:ascii="Arial" w:hAnsi="Arial"/>
    </w:rPr>
  </w:style>
  <w:style w:type="paragraph" w:styleId="4">
    <w:name w:val="heading 4"/>
    <w:basedOn w:val="a"/>
    <w:next w:val="a"/>
    <w:link w:val="40"/>
    <w:qFormat/>
    <w:rsid w:val="00B34CDE"/>
    <w:pPr>
      <w:keepNext/>
      <w:numPr>
        <w:ilvl w:val="3"/>
        <w:numId w:val="1"/>
      </w:numPr>
      <w:ind w:firstLineChars="0" w:firstLine="0"/>
      <w:outlineLvl w:val="3"/>
    </w:pPr>
    <w:rPr>
      <w:b/>
      <w:bCs/>
    </w:rPr>
  </w:style>
  <w:style w:type="paragraph" w:styleId="5">
    <w:name w:val="heading 5"/>
    <w:basedOn w:val="a"/>
    <w:next w:val="a"/>
    <w:link w:val="50"/>
    <w:semiHidden/>
    <w:unhideWhenUsed/>
    <w:qFormat/>
    <w:rsid w:val="00B34CDE"/>
    <w:pPr>
      <w:keepNext/>
      <w:numPr>
        <w:ilvl w:val="4"/>
        <w:numId w:val="1"/>
      </w:numPr>
      <w:ind w:firstLineChars="0" w:firstLine="0"/>
      <w:outlineLvl w:val="4"/>
    </w:pPr>
    <w:rPr>
      <w:rFonts w:asciiTheme="majorHAnsi" w:eastAsiaTheme="majorEastAsia" w:hAnsiTheme="majorHAnsi" w:cstheme="majorBidi"/>
    </w:rPr>
  </w:style>
  <w:style w:type="paragraph" w:styleId="6">
    <w:name w:val="heading 6"/>
    <w:basedOn w:val="a"/>
    <w:next w:val="a"/>
    <w:link w:val="60"/>
    <w:semiHidden/>
    <w:unhideWhenUsed/>
    <w:qFormat/>
    <w:rsid w:val="00B34CDE"/>
    <w:pPr>
      <w:keepNext/>
      <w:numPr>
        <w:ilvl w:val="5"/>
        <w:numId w:val="1"/>
      </w:numPr>
      <w:ind w:firstLineChars="0" w:firstLine="0"/>
      <w:outlineLvl w:val="5"/>
    </w:pPr>
    <w:rPr>
      <w:b/>
      <w:bCs/>
    </w:rPr>
  </w:style>
  <w:style w:type="paragraph" w:styleId="7">
    <w:name w:val="heading 7"/>
    <w:basedOn w:val="a"/>
    <w:next w:val="a"/>
    <w:link w:val="70"/>
    <w:semiHidden/>
    <w:unhideWhenUsed/>
    <w:qFormat/>
    <w:rsid w:val="00B34CDE"/>
    <w:pPr>
      <w:keepNext/>
      <w:numPr>
        <w:ilvl w:val="6"/>
        <w:numId w:val="1"/>
      </w:numPr>
      <w:ind w:firstLineChars="0" w:firstLine="0"/>
      <w:outlineLvl w:val="6"/>
    </w:pPr>
  </w:style>
  <w:style w:type="paragraph" w:styleId="8">
    <w:name w:val="heading 8"/>
    <w:basedOn w:val="a"/>
    <w:next w:val="a"/>
    <w:link w:val="80"/>
    <w:semiHidden/>
    <w:unhideWhenUsed/>
    <w:qFormat/>
    <w:rsid w:val="00B34CDE"/>
    <w:pPr>
      <w:keepNext/>
      <w:numPr>
        <w:ilvl w:val="7"/>
        <w:numId w:val="1"/>
      </w:numPr>
      <w:ind w:firstLineChars="0" w:firstLine="0"/>
      <w:outlineLvl w:val="7"/>
    </w:pPr>
  </w:style>
  <w:style w:type="paragraph" w:styleId="9">
    <w:name w:val="heading 9"/>
    <w:basedOn w:val="a"/>
    <w:next w:val="a"/>
    <w:link w:val="90"/>
    <w:semiHidden/>
    <w:unhideWhenUsed/>
    <w:qFormat/>
    <w:rsid w:val="00B34CDE"/>
    <w:pPr>
      <w:keepNext/>
      <w:numPr>
        <w:ilvl w:val="8"/>
        <w:numId w:val="1"/>
      </w:numPr>
      <w:ind w:firstLineChars="0" w:firstLine="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oa heading"/>
    <w:basedOn w:val="a"/>
    <w:next w:val="a"/>
    <w:semiHidden/>
    <w:rsid w:val="005E62A7"/>
    <w:pPr>
      <w:spacing w:before="120"/>
    </w:pPr>
    <w:rPr>
      <w:rFonts w:ascii="Arial" w:eastAsia="ＭＳ ゴシック" w:hAnsi="Arial" w:cs="Arial"/>
      <w:b/>
      <w:sz w:val="28"/>
    </w:rPr>
  </w:style>
  <w:style w:type="paragraph" w:styleId="a4">
    <w:name w:val="header"/>
    <w:basedOn w:val="a"/>
    <w:link w:val="a5"/>
    <w:uiPriority w:val="99"/>
    <w:rsid w:val="00592B34"/>
    <w:pPr>
      <w:tabs>
        <w:tab w:val="center" w:pos="4252"/>
        <w:tab w:val="right" w:pos="8504"/>
      </w:tabs>
      <w:snapToGrid w:val="0"/>
    </w:pPr>
  </w:style>
  <w:style w:type="paragraph" w:styleId="a6">
    <w:name w:val="Signature"/>
    <w:basedOn w:val="a"/>
    <w:next w:val="a"/>
    <w:qFormat/>
    <w:rsid w:val="00E4785F"/>
    <w:pPr>
      <w:ind w:firstLineChars="0" w:firstLine="0"/>
      <w:jc w:val="right"/>
    </w:pPr>
  </w:style>
  <w:style w:type="paragraph" w:styleId="a7">
    <w:name w:val="Date"/>
    <w:basedOn w:val="a"/>
    <w:next w:val="a6"/>
    <w:qFormat/>
    <w:rsid w:val="00E4785F"/>
    <w:pPr>
      <w:ind w:firstLineChars="0" w:firstLine="0"/>
      <w:jc w:val="right"/>
    </w:pPr>
  </w:style>
  <w:style w:type="paragraph" w:styleId="a8">
    <w:name w:val="Title"/>
    <w:aliases w:val="レポートタイトル"/>
    <w:basedOn w:val="a"/>
    <w:next w:val="a7"/>
    <w:link w:val="a9"/>
    <w:qFormat/>
    <w:rsid w:val="001F5492"/>
    <w:pPr>
      <w:keepNext/>
      <w:keepLines/>
      <w:widowControl/>
      <w:overflowPunct w:val="0"/>
      <w:topLinePunct/>
      <w:adjustRightInd w:val="0"/>
      <w:spacing w:before="100" w:beforeAutospacing="1" w:after="100" w:afterAutospacing="1"/>
      <w:ind w:firstLine="480"/>
      <w:jc w:val="center"/>
      <w:textAlignment w:val="baseline"/>
    </w:pPr>
    <w:rPr>
      <w:kern w:val="28"/>
      <w:sz w:val="48"/>
      <w:szCs w:val="20"/>
    </w:rPr>
  </w:style>
  <w:style w:type="paragraph" w:styleId="aa">
    <w:name w:val="footer"/>
    <w:basedOn w:val="a"/>
    <w:rsid w:val="00592B34"/>
    <w:pPr>
      <w:tabs>
        <w:tab w:val="center" w:pos="4252"/>
        <w:tab w:val="right" w:pos="8504"/>
      </w:tabs>
      <w:snapToGrid w:val="0"/>
    </w:pPr>
  </w:style>
  <w:style w:type="character" w:styleId="ab">
    <w:name w:val="Hyperlink"/>
    <w:basedOn w:val="a0"/>
    <w:rsid w:val="005E62A7"/>
    <w:rPr>
      <w:color w:val="0000FF"/>
      <w:u w:val="single"/>
    </w:rPr>
  </w:style>
  <w:style w:type="paragraph" w:customStyle="1" w:styleId="ac">
    <w:name w:val="参考文献"/>
    <w:basedOn w:val="1"/>
    <w:next w:val="a"/>
    <w:qFormat/>
    <w:rsid w:val="009D1F3C"/>
    <w:pPr>
      <w:numPr>
        <w:numId w:val="0"/>
      </w:numPr>
      <w:spacing w:before="173"/>
    </w:pPr>
    <w:rPr>
      <w:rFonts w:cs="ＭＳ 明朝"/>
      <w:bCs/>
      <w:szCs w:val="20"/>
    </w:rPr>
  </w:style>
  <w:style w:type="paragraph" w:customStyle="1" w:styleId="ad">
    <w:name w:val="シンプルレポート"/>
    <w:basedOn w:val="a8"/>
    <w:link w:val="ae"/>
    <w:rsid w:val="00AD5E21"/>
  </w:style>
  <w:style w:type="character" w:customStyle="1" w:styleId="a9">
    <w:name w:val="表題 (文字)"/>
    <w:aliases w:val="レポートタイトル (文字)"/>
    <w:basedOn w:val="a0"/>
    <w:link w:val="a8"/>
    <w:rsid w:val="001F5492"/>
    <w:rPr>
      <w:rFonts w:eastAsia="HG丸ｺﾞｼｯｸM-PRO"/>
      <w:kern w:val="28"/>
      <w:sz w:val="48"/>
      <w:lang w:bidi="he-IL"/>
    </w:rPr>
  </w:style>
  <w:style w:type="character" w:customStyle="1" w:styleId="ae">
    <w:name w:val="シンプルレポート (文字)"/>
    <w:basedOn w:val="a9"/>
    <w:link w:val="ad"/>
    <w:rsid w:val="00AD5E21"/>
    <w:rPr>
      <w:rFonts w:eastAsia="ＭＳ Ｐゴシック"/>
      <w:kern w:val="28"/>
      <w:sz w:val="48"/>
      <w:lang w:bidi="he-IL"/>
    </w:rPr>
  </w:style>
  <w:style w:type="paragraph" w:styleId="af">
    <w:name w:val="List Paragraph"/>
    <w:basedOn w:val="a"/>
    <w:uiPriority w:val="99"/>
    <w:qFormat/>
    <w:rsid w:val="00B07299"/>
    <w:pPr>
      <w:ind w:leftChars="400" w:left="840"/>
    </w:pPr>
  </w:style>
  <w:style w:type="character" w:customStyle="1" w:styleId="40">
    <w:name w:val="見出し 4 (文字)"/>
    <w:basedOn w:val="a0"/>
    <w:link w:val="4"/>
    <w:rsid w:val="00FA1C21"/>
    <w:rPr>
      <w:rFonts w:eastAsia="HG丸ｺﾞｼｯｸM-PRO"/>
      <w:b/>
      <w:bCs/>
      <w:kern w:val="2"/>
      <w:sz w:val="21"/>
      <w:szCs w:val="24"/>
      <w:lang w:bidi="he-IL"/>
    </w:rPr>
  </w:style>
  <w:style w:type="character" w:customStyle="1" w:styleId="50">
    <w:name w:val="見出し 5 (文字)"/>
    <w:basedOn w:val="a0"/>
    <w:link w:val="5"/>
    <w:semiHidden/>
    <w:rsid w:val="00B34CDE"/>
    <w:rPr>
      <w:rFonts w:asciiTheme="majorHAnsi" w:eastAsiaTheme="majorEastAsia" w:hAnsiTheme="majorHAnsi" w:cstheme="majorBidi"/>
      <w:kern w:val="2"/>
      <w:sz w:val="21"/>
      <w:szCs w:val="24"/>
      <w:lang w:bidi="he-IL"/>
    </w:rPr>
  </w:style>
  <w:style w:type="character" w:customStyle="1" w:styleId="60">
    <w:name w:val="見出し 6 (文字)"/>
    <w:basedOn w:val="a0"/>
    <w:link w:val="6"/>
    <w:semiHidden/>
    <w:rsid w:val="00B34CDE"/>
    <w:rPr>
      <w:rFonts w:eastAsia="HG丸ｺﾞｼｯｸM-PRO"/>
      <w:b/>
      <w:bCs/>
      <w:kern w:val="2"/>
      <w:sz w:val="21"/>
      <w:szCs w:val="24"/>
      <w:lang w:bidi="he-IL"/>
    </w:rPr>
  </w:style>
  <w:style w:type="character" w:customStyle="1" w:styleId="70">
    <w:name w:val="見出し 7 (文字)"/>
    <w:basedOn w:val="a0"/>
    <w:link w:val="7"/>
    <w:semiHidden/>
    <w:rsid w:val="00B34CDE"/>
    <w:rPr>
      <w:rFonts w:eastAsia="HG丸ｺﾞｼｯｸM-PRO"/>
      <w:kern w:val="2"/>
      <w:sz w:val="21"/>
      <w:szCs w:val="24"/>
      <w:lang w:bidi="he-IL"/>
    </w:rPr>
  </w:style>
  <w:style w:type="character" w:customStyle="1" w:styleId="80">
    <w:name w:val="見出し 8 (文字)"/>
    <w:basedOn w:val="a0"/>
    <w:link w:val="8"/>
    <w:semiHidden/>
    <w:rsid w:val="00B34CDE"/>
    <w:rPr>
      <w:rFonts w:eastAsia="HG丸ｺﾞｼｯｸM-PRO"/>
      <w:kern w:val="2"/>
      <w:sz w:val="21"/>
      <w:szCs w:val="24"/>
      <w:lang w:bidi="he-IL"/>
    </w:rPr>
  </w:style>
  <w:style w:type="character" w:customStyle="1" w:styleId="90">
    <w:name w:val="見出し 9 (文字)"/>
    <w:basedOn w:val="a0"/>
    <w:link w:val="9"/>
    <w:semiHidden/>
    <w:rsid w:val="00B34CDE"/>
    <w:rPr>
      <w:rFonts w:eastAsia="HG丸ｺﾞｼｯｸM-PRO"/>
      <w:kern w:val="2"/>
      <w:sz w:val="21"/>
      <w:szCs w:val="24"/>
      <w:lang w:bidi="he-IL"/>
    </w:rPr>
  </w:style>
  <w:style w:type="character" w:customStyle="1" w:styleId="a5">
    <w:name w:val="ヘッダー (文字)"/>
    <w:basedOn w:val="a0"/>
    <w:link w:val="a4"/>
    <w:uiPriority w:val="99"/>
    <w:rsid w:val="00A00496"/>
    <w:rPr>
      <w:kern w:val="2"/>
      <w:sz w:val="21"/>
      <w:szCs w:val="24"/>
      <w:lang w:bidi="he-IL"/>
    </w:rPr>
  </w:style>
  <w:style w:type="paragraph" w:styleId="af0">
    <w:name w:val="Balloon Text"/>
    <w:basedOn w:val="a"/>
    <w:link w:val="af1"/>
    <w:rsid w:val="00A00496"/>
    <w:rPr>
      <w:rFonts w:asciiTheme="majorHAnsi" w:eastAsiaTheme="majorEastAsia" w:hAnsiTheme="majorHAnsi" w:cstheme="majorBidi"/>
      <w:sz w:val="18"/>
      <w:szCs w:val="18"/>
    </w:rPr>
  </w:style>
  <w:style w:type="character" w:customStyle="1" w:styleId="af1">
    <w:name w:val="吹き出し (文字)"/>
    <w:basedOn w:val="a0"/>
    <w:link w:val="af0"/>
    <w:rsid w:val="00A00496"/>
    <w:rPr>
      <w:rFonts w:asciiTheme="majorHAnsi" w:eastAsiaTheme="majorEastAsia" w:hAnsiTheme="majorHAnsi" w:cstheme="majorBidi"/>
      <w:kern w:val="2"/>
      <w:sz w:val="18"/>
      <w:szCs w:val="18"/>
      <w:lang w:bidi="he-IL"/>
    </w:rPr>
  </w:style>
  <w:style w:type="paragraph" w:styleId="af2">
    <w:name w:val="caption"/>
    <w:basedOn w:val="a"/>
    <w:next w:val="a"/>
    <w:uiPriority w:val="99"/>
    <w:unhideWhenUsed/>
    <w:qFormat/>
    <w:rsid w:val="00BC00FC"/>
    <w:rPr>
      <w:b/>
      <w:bCs/>
      <w:szCs w:val="21"/>
    </w:rPr>
  </w:style>
  <w:style w:type="character" w:customStyle="1" w:styleId="apple-converted-space">
    <w:name w:val="apple-converted-space"/>
    <w:basedOn w:val="a0"/>
    <w:rsid w:val="00311CE8"/>
  </w:style>
  <w:style w:type="table" w:styleId="af3">
    <w:name w:val="Table Grid"/>
    <w:basedOn w:val="a1"/>
    <w:rsid w:val="00856D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5462CD"/>
    <w:pPr>
      <w:widowControl/>
      <w:spacing w:before="100" w:beforeAutospacing="1" w:after="100" w:afterAutospacing="1"/>
      <w:ind w:firstLineChars="0" w:firstLine="0"/>
      <w:jc w:val="left"/>
    </w:pPr>
    <w:rPr>
      <w:rFonts w:ascii="ＭＳ Ｐゴシック" w:eastAsia="ＭＳ Ｐゴシック" w:hAnsi="ＭＳ Ｐゴシック" w:cs="ＭＳ Ｐゴシック"/>
      <w:kern w:val="0"/>
      <w:sz w:val="24"/>
      <w:lang w:bidi="ar-SA"/>
    </w:rPr>
  </w:style>
  <w:style w:type="table" w:customStyle="1" w:styleId="10">
    <w:name w:val="表 (格子)1"/>
    <w:basedOn w:val="a1"/>
    <w:next w:val="af3"/>
    <w:rsid w:val="0063504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表 (格子)2"/>
    <w:basedOn w:val="a1"/>
    <w:next w:val="af3"/>
    <w:rsid w:val="0063504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Placeholder Text"/>
    <w:basedOn w:val="a0"/>
    <w:uiPriority w:val="99"/>
    <w:semiHidden/>
    <w:rsid w:val="00FD3BD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iPriority="99" w:unhideWhenUsed="1" w:qFormat="1"/>
    <w:lsdException w:name="Title" w:qFormat="1"/>
    <w:lsdException w:name="Signature" w:qFormat="1"/>
    <w:lsdException w:name="Date" w:qFormat="1"/>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
    <w:name w:val="Normal"/>
    <w:qFormat/>
    <w:rsid w:val="00FA1C21"/>
    <w:pPr>
      <w:widowControl w:val="0"/>
      <w:ind w:firstLineChars="100" w:firstLine="210"/>
      <w:jc w:val="both"/>
    </w:pPr>
    <w:rPr>
      <w:rFonts w:eastAsia="HG丸ｺﾞｼｯｸM-PRO"/>
      <w:kern w:val="2"/>
      <w:sz w:val="21"/>
      <w:szCs w:val="24"/>
      <w:lang w:bidi="he-IL"/>
    </w:rPr>
  </w:style>
  <w:style w:type="paragraph" w:styleId="1">
    <w:name w:val="heading 1"/>
    <w:basedOn w:val="a"/>
    <w:next w:val="a"/>
    <w:qFormat/>
    <w:rsid w:val="00637A26"/>
    <w:pPr>
      <w:keepNext/>
      <w:numPr>
        <w:numId w:val="1"/>
      </w:numPr>
      <w:spacing w:beforeLines="50"/>
      <w:ind w:firstLineChars="0"/>
      <w:outlineLvl w:val="0"/>
    </w:pPr>
    <w:rPr>
      <w:rFonts w:ascii="Arial" w:hAnsi="Arial"/>
      <w:b/>
      <w:sz w:val="28"/>
    </w:rPr>
  </w:style>
  <w:style w:type="paragraph" w:styleId="2">
    <w:name w:val="heading 2"/>
    <w:basedOn w:val="a"/>
    <w:next w:val="a"/>
    <w:qFormat/>
    <w:rsid w:val="00637A26"/>
    <w:pPr>
      <w:keepNext/>
      <w:numPr>
        <w:ilvl w:val="1"/>
        <w:numId w:val="1"/>
      </w:numPr>
      <w:ind w:firstLineChars="0"/>
      <w:outlineLvl w:val="1"/>
    </w:pPr>
    <w:rPr>
      <w:rFonts w:ascii="Arial" w:hAnsi="Arial"/>
      <w:sz w:val="24"/>
    </w:rPr>
  </w:style>
  <w:style w:type="paragraph" w:styleId="3">
    <w:name w:val="heading 3"/>
    <w:basedOn w:val="a"/>
    <w:next w:val="a"/>
    <w:qFormat/>
    <w:rsid w:val="009C103F"/>
    <w:pPr>
      <w:keepNext/>
      <w:numPr>
        <w:ilvl w:val="2"/>
        <w:numId w:val="1"/>
      </w:numPr>
      <w:ind w:firstLineChars="0"/>
      <w:outlineLvl w:val="2"/>
    </w:pPr>
    <w:rPr>
      <w:rFonts w:ascii="Arial" w:hAnsi="Arial"/>
    </w:rPr>
  </w:style>
  <w:style w:type="paragraph" w:styleId="4">
    <w:name w:val="heading 4"/>
    <w:basedOn w:val="a"/>
    <w:next w:val="a"/>
    <w:link w:val="40"/>
    <w:qFormat/>
    <w:rsid w:val="00B34CDE"/>
    <w:pPr>
      <w:keepNext/>
      <w:numPr>
        <w:ilvl w:val="3"/>
        <w:numId w:val="1"/>
      </w:numPr>
      <w:ind w:firstLineChars="0" w:firstLine="0"/>
      <w:outlineLvl w:val="3"/>
    </w:pPr>
    <w:rPr>
      <w:b/>
      <w:bCs/>
    </w:rPr>
  </w:style>
  <w:style w:type="paragraph" w:styleId="5">
    <w:name w:val="heading 5"/>
    <w:basedOn w:val="a"/>
    <w:next w:val="a"/>
    <w:link w:val="50"/>
    <w:semiHidden/>
    <w:unhideWhenUsed/>
    <w:qFormat/>
    <w:rsid w:val="00B34CDE"/>
    <w:pPr>
      <w:keepNext/>
      <w:numPr>
        <w:ilvl w:val="4"/>
        <w:numId w:val="1"/>
      </w:numPr>
      <w:ind w:firstLineChars="0" w:firstLine="0"/>
      <w:outlineLvl w:val="4"/>
    </w:pPr>
    <w:rPr>
      <w:rFonts w:asciiTheme="majorHAnsi" w:eastAsiaTheme="majorEastAsia" w:hAnsiTheme="majorHAnsi" w:cstheme="majorBidi"/>
    </w:rPr>
  </w:style>
  <w:style w:type="paragraph" w:styleId="6">
    <w:name w:val="heading 6"/>
    <w:basedOn w:val="a"/>
    <w:next w:val="a"/>
    <w:link w:val="60"/>
    <w:semiHidden/>
    <w:unhideWhenUsed/>
    <w:qFormat/>
    <w:rsid w:val="00B34CDE"/>
    <w:pPr>
      <w:keepNext/>
      <w:numPr>
        <w:ilvl w:val="5"/>
        <w:numId w:val="1"/>
      </w:numPr>
      <w:ind w:firstLineChars="0" w:firstLine="0"/>
      <w:outlineLvl w:val="5"/>
    </w:pPr>
    <w:rPr>
      <w:b/>
      <w:bCs/>
    </w:rPr>
  </w:style>
  <w:style w:type="paragraph" w:styleId="7">
    <w:name w:val="heading 7"/>
    <w:basedOn w:val="a"/>
    <w:next w:val="a"/>
    <w:link w:val="70"/>
    <w:semiHidden/>
    <w:unhideWhenUsed/>
    <w:qFormat/>
    <w:rsid w:val="00B34CDE"/>
    <w:pPr>
      <w:keepNext/>
      <w:numPr>
        <w:ilvl w:val="6"/>
        <w:numId w:val="1"/>
      </w:numPr>
      <w:ind w:firstLineChars="0" w:firstLine="0"/>
      <w:outlineLvl w:val="6"/>
    </w:pPr>
  </w:style>
  <w:style w:type="paragraph" w:styleId="8">
    <w:name w:val="heading 8"/>
    <w:basedOn w:val="a"/>
    <w:next w:val="a"/>
    <w:link w:val="80"/>
    <w:semiHidden/>
    <w:unhideWhenUsed/>
    <w:qFormat/>
    <w:rsid w:val="00B34CDE"/>
    <w:pPr>
      <w:keepNext/>
      <w:numPr>
        <w:ilvl w:val="7"/>
        <w:numId w:val="1"/>
      </w:numPr>
      <w:ind w:firstLineChars="0" w:firstLine="0"/>
      <w:outlineLvl w:val="7"/>
    </w:pPr>
  </w:style>
  <w:style w:type="paragraph" w:styleId="9">
    <w:name w:val="heading 9"/>
    <w:basedOn w:val="a"/>
    <w:next w:val="a"/>
    <w:link w:val="90"/>
    <w:semiHidden/>
    <w:unhideWhenUsed/>
    <w:qFormat/>
    <w:rsid w:val="00B34CDE"/>
    <w:pPr>
      <w:keepNext/>
      <w:numPr>
        <w:ilvl w:val="8"/>
        <w:numId w:val="1"/>
      </w:numPr>
      <w:ind w:firstLineChars="0" w:firstLine="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oa heading"/>
    <w:basedOn w:val="a"/>
    <w:next w:val="a"/>
    <w:semiHidden/>
    <w:rsid w:val="005E62A7"/>
    <w:pPr>
      <w:spacing w:before="120"/>
    </w:pPr>
    <w:rPr>
      <w:rFonts w:ascii="Arial" w:eastAsia="ＭＳ ゴシック" w:hAnsi="Arial" w:cs="Arial"/>
      <w:b/>
      <w:sz w:val="28"/>
    </w:rPr>
  </w:style>
  <w:style w:type="paragraph" w:styleId="a4">
    <w:name w:val="header"/>
    <w:basedOn w:val="a"/>
    <w:link w:val="a5"/>
    <w:uiPriority w:val="99"/>
    <w:rsid w:val="00592B34"/>
    <w:pPr>
      <w:tabs>
        <w:tab w:val="center" w:pos="4252"/>
        <w:tab w:val="right" w:pos="8504"/>
      </w:tabs>
      <w:snapToGrid w:val="0"/>
    </w:pPr>
  </w:style>
  <w:style w:type="paragraph" w:styleId="a6">
    <w:name w:val="Signature"/>
    <w:basedOn w:val="a"/>
    <w:next w:val="a"/>
    <w:qFormat/>
    <w:rsid w:val="00E4785F"/>
    <w:pPr>
      <w:ind w:firstLineChars="0" w:firstLine="0"/>
      <w:jc w:val="right"/>
    </w:pPr>
  </w:style>
  <w:style w:type="paragraph" w:styleId="a7">
    <w:name w:val="Date"/>
    <w:basedOn w:val="a"/>
    <w:next w:val="a6"/>
    <w:qFormat/>
    <w:rsid w:val="00E4785F"/>
    <w:pPr>
      <w:ind w:firstLineChars="0" w:firstLine="0"/>
      <w:jc w:val="right"/>
    </w:pPr>
  </w:style>
  <w:style w:type="paragraph" w:styleId="a8">
    <w:name w:val="Title"/>
    <w:aliases w:val="レポートタイトル"/>
    <w:basedOn w:val="a"/>
    <w:next w:val="a7"/>
    <w:link w:val="a9"/>
    <w:qFormat/>
    <w:rsid w:val="001F5492"/>
    <w:pPr>
      <w:keepNext/>
      <w:keepLines/>
      <w:widowControl/>
      <w:overflowPunct w:val="0"/>
      <w:topLinePunct/>
      <w:adjustRightInd w:val="0"/>
      <w:spacing w:before="100" w:beforeAutospacing="1" w:after="100" w:afterAutospacing="1"/>
      <w:ind w:firstLine="480"/>
      <w:jc w:val="center"/>
      <w:textAlignment w:val="baseline"/>
    </w:pPr>
    <w:rPr>
      <w:kern w:val="28"/>
      <w:sz w:val="48"/>
      <w:szCs w:val="20"/>
    </w:rPr>
  </w:style>
  <w:style w:type="paragraph" w:styleId="aa">
    <w:name w:val="footer"/>
    <w:basedOn w:val="a"/>
    <w:rsid w:val="00592B34"/>
    <w:pPr>
      <w:tabs>
        <w:tab w:val="center" w:pos="4252"/>
        <w:tab w:val="right" w:pos="8504"/>
      </w:tabs>
      <w:snapToGrid w:val="0"/>
    </w:pPr>
  </w:style>
  <w:style w:type="character" w:styleId="ab">
    <w:name w:val="Hyperlink"/>
    <w:basedOn w:val="a0"/>
    <w:rsid w:val="005E62A7"/>
    <w:rPr>
      <w:color w:val="0000FF"/>
      <w:u w:val="single"/>
    </w:rPr>
  </w:style>
  <w:style w:type="paragraph" w:customStyle="1" w:styleId="ac">
    <w:name w:val="参考文献"/>
    <w:basedOn w:val="1"/>
    <w:next w:val="a"/>
    <w:qFormat/>
    <w:rsid w:val="009D1F3C"/>
    <w:pPr>
      <w:numPr>
        <w:numId w:val="0"/>
      </w:numPr>
      <w:spacing w:before="173"/>
    </w:pPr>
    <w:rPr>
      <w:rFonts w:cs="ＭＳ 明朝"/>
      <w:bCs/>
      <w:szCs w:val="20"/>
    </w:rPr>
  </w:style>
  <w:style w:type="paragraph" w:customStyle="1" w:styleId="ad">
    <w:name w:val="シンプルレポート"/>
    <w:basedOn w:val="a8"/>
    <w:link w:val="ae"/>
    <w:rsid w:val="00AD5E21"/>
  </w:style>
  <w:style w:type="character" w:customStyle="1" w:styleId="a9">
    <w:name w:val="表題 (文字)"/>
    <w:aliases w:val="レポートタイトル (文字)"/>
    <w:basedOn w:val="a0"/>
    <w:link w:val="a8"/>
    <w:rsid w:val="001F5492"/>
    <w:rPr>
      <w:rFonts w:eastAsia="HG丸ｺﾞｼｯｸM-PRO"/>
      <w:kern w:val="28"/>
      <w:sz w:val="48"/>
      <w:lang w:bidi="he-IL"/>
    </w:rPr>
  </w:style>
  <w:style w:type="character" w:customStyle="1" w:styleId="ae">
    <w:name w:val="シンプルレポート (文字)"/>
    <w:basedOn w:val="a9"/>
    <w:link w:val="ad"/>
    <w:rsid w:val="00AD5E21"/>
    <w:rPr>
      <w:rFonts w:eastAsia="ＭＳ Ｐゴシック"/>
      <w:kern w:val="28"/>
      <w:sz w:val="48"/>
      <w:lang w:bidi="he-IL"/>
    </w:rPr>
  </w:style>
  <w:style w:type="paragraph" w:styleId="af">
    <w:name w:val="List Paragraph"/>
    <w:basedOn w:val="a"/>
    <w:uiPriority w:val="99"/>
    <w:qFormat/>
    <w:rsid w:val="00B07299"/>
    <w:pPr>
      <w:ind w:leftChars="400" w:left="840"/>
    </w:pPr>
  </w:style>
  <w:style w:type="character" w:customStyle="1" w:styleId="40">
    <w:name w:val="見出し 4 (文字)"/>
    <w:basedOn w:val="a0"/>
    <w:link w:val="4"/>
    <w:rsid w:val="00FA1C21"/>
    <w:rPr>
      <w:rFonts w:eastAsia="HG丸ｺﾞｼｯｸM-PRO"/>
      <w:b/>
      <w:bCs/>
      <w:kern w:val="2"/>
      <w:sz w:val="21"/>
      <w:szCs w:val="24"/>
      <w:lang w:bidi="he-IL"/>
    </w:rPr>
  </w:style>
  <w:style w:type="character" w:customStyle="1" w:styleId="50">
    <w:name w:val="見出し 5 (文字)"/>
    <w:basedOn w:val="a0"/>
    <w:link w:val="5"/>
    <w:semiHidden/>
    <w:rsid w:val="00B34CDE"/>
    <w:rPr>
      <w:rFonts w:asciiTheme="majorHAnsi" w:eastAsiaTheme="majorEastAsia" w:hAnsiTheme="majorHAnsi" w:cstheme="majorBidi"/>
      <w:kern w:val="2"/>
      <w:sz w:val="21"/>
      <w:szCs w:val="24"/>
      <w:lang w:bidi="he-IL"/>
    </w:rPr>
  </w:style>
  <w:style w:type="character" w:customStyle="1" w:styleId="60">
    <w:name w:val="見出し 6 (文字)"/>
    <w:basedOn w:val="a0"/>
    <w:link w:val="6"/>
    <w:semiHidden/>
    <w:rsid w:val="00B34CDE"/>
    <w:rPr>
      <w:rFonts w:eastAsia="HG丸ｺﾞｼｯｸM-PRO"/>
      <w:b/>
      <w:bCs/>
      <w:kern w:val="2"/>
      <w:sz w:val="21"/>
      <w:szCs w:val="24"/>
      <w:lang w:bidi="he-IL"/>
    </w:rPr>
  </w:style>
  <w:style w:type="character" w:customStyle="1" w:styleId="70">
    <w:name w:val="見出し 7 (文字)"/>
    <w:basedOn w:val="a0"/>
    <w:link w:val="7"/>
    <w:semiHidden/>
    <w:rsid w:val="00B34CDE"/>
    <w:rPr>
      <w:rFonts w:eastAsia="HG丸ｺﾞｼｯｸM-PRO"/>
      <w:kern w:val="2"/>
      <w:sz w:val="21"/>
      <w:szCs w:val="24"/>
      <w:lang w:bidi="he-IL"/>
    </w:rPr>
  </w:style>
  <w:style w:type="character" w:customStyle="1" w:styleId="80">
    <w:name w:val="見出し 8 (文字)"/>
    <w:basedOn w:val="a0"/>
    <w:link w:val="8"/>
    <w:semiHidden/>
    <w:rsid w:val="00B34CDE"/>
    <w:rPr>
      <w:rFonts w:eastAsia="HG丸ｺﾞｼｯｸM-PRO"/>
      <w:kern w:val="2"/>
      <w:sz w:val="21"/>
      <w:szCs w:val="24"/>
      <w:lang w:bidi="he-IL"/>
    </w:rPr>
  </w:style>
  <w:style w:type="character" w:customStyle="1" w:styleId="90">
    <w:name w:val="見出し 9 (文字)"/>
    <w:basedOn w:val="a0"/>
    <w:link w:val="9"/>
    <w:semiHidden/>
    <w:rsid w:val="00B34CDE"/>
    <w:rPr>
      <w:rFonts w:eastAsia="HG丸ｺﾞｼｯｸM-PRO"/>
      <w:kern w:val="2"/>
      <w:sz w:val="21"/>
      <w:szCs w:val="24"/>
      <w:lang w:bidi="he-IL"/>
    </w:rPr>
  </w:style>
  <w:style w:type="character" w:customStyle="1" w:styleId="a5">
    <w:name w:val="ヘッダー (文字)"/>
    <w:basedOn w:val="a0"/>
    <w:link w:val="a4"/>
    <w:uiPriority w:val="99"/>
    <w:rsid w:val="00A00496"/>
    <w:rPr>
      <w:kern w:val="2"/>
      <w:sz w:val="21"/>
      <w:szCs w:val="24"/>
      <w:lang w:bidi="he-IL"/>
    </w:rPr>
  </w:style>
  <w:style w:type="paragraph" w:styleId="af0">
    <w:name w:val="Balloon Text"/>
    <w:basedOn w:val="a"/>
    <w:link w:val="af1"/>
    <w:rsid w:val="00A00496"/>
    <w:rPr>
      <w:rFonts w:asciiTheme="majorHAnsi" w:eastAsiaTheme="majorEastAsia" w:hAnsiTheme="majorHAnsi" w:cstheme="majorBidi"/>
      <w:sz w:val="18"/>
      <w:szCs w:val="18"/>
    </w:rPr>
  </w:style>
  <w:style w:type="character" w:customStyle="1" w:styleId="af1">
    <w:name w:val="吹き出し (文字)"/>
    <w:basedOn w:val="a0"/>
    <w:link w:val="af0"/>
    <w:rsid w:val="00A00496"/>
    <w:rPr>
      <w:rFonts w:asciiTheme="majorHAnsi" w:eastAsiaTheme="majorEastAsia" w:hAnsiTheme="majorHAnsi" w:cstheme="majorBidi"/>
      <w:kern w:val="2"/>
      <w:sz w:val="18"/>
      <w:szCs w:val="18"/>
      <w:lang w:bidi="he-IL"/>
    </w:rPr>
  </w:style>
  <w:style w:type="paragraph" w:styleId="af2">
    <w:name w:val="caption"/>
    <w:basedOn w:val="a"/>
    <w:next w:val="a"/>
    <w:uiPriority w:val="99"/>
    <w:unhideWhenUsed/>
    <w:qFormat/>
    <w:rsid w:val="00BC00FC"/>
    <w:rPr>
      <w:b/>
      <w:bCs/>
      <w:szCs w:val="21"/>
    </w:rPr>
  </w:style>
  <w:style w:type="character" w:customStyle="1" w:styleId="apple-converted-space">
    <w:name w:val="apple-converted-space"/>
    <w:basedOn w:val="a0"/>
    <w:rsid w:val="00311CE8"/>
  </w:style>
  <w:style w:type="table" w:styleId="af3">
    <w:name w:val="Table Grid"/>
    <w:basedOn w:val="a1"/>
    <w:rsid w:val="00856D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unhideWhenUsed/>
    <w:rsid w:val="005462CD"/>
    <w:pPr>
      <w:widowControl/>
      <w:spacing w:before="100" w:beforeAutospacing="1" w:after="100" w:afterAutospacing="1"/>
      <w:ind w:firstLineChars="0" w:firstLine="0"/>
      <w:jc w:val="left"/>
    </w:pPr>
    <w:rPr>
      <w:rFonts w:ascii="ＭＳ Ｐゴシック" w:eastAsia="ＭＳ Ｐゴシック" w:hAnsi="ＭＳ Ｐゴシック" w:cs="ＭＳ Ｐゴシック"/>
      <w:kern w:val="0"/>
      <w:sz w:val="24"/>
      <w:lang w:bidi="ar-SA"/>
    </w:rPr>
  </w:style>
  <w:style w:type="table" w:customStyle="1" w:styleId="10">
    <w:name w:val="表 (格子)1"/>
    <w:basedOn w:val="a1"/>
    <w:next w:val="af3"/>
    <w:rsid w:val="0063504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表 (格子)2"/>
    <w:basedOn w:val="a1"/>
    <w:next w:val="af3"/>
    <w:rsid w:val="0063504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Placeholder Text"/>
    <w:basedOn w:val="a0"/>
    <w:uiPriority w:val="99"/>
    <w:semiHidden/>
    <w:rsid w:val="00FD3B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6959541">
      <w:bodyDiv w:val="1"/>
      <w:marLeft w:val="0"/>
      <w:marRight w:val="0"/>
      <w:marTop w:val="0"/>
      <w:marBottom w:val="0"/>
      <w:divBdr>
        <w:top w:val="none" w:sz="0" w:space="0" w:color="auto"/>
        <w:left w:val="none" w:sz="0" w:space="0" w:color="auto"/>
        <w:bottom w:val="none" w:sz="0" w:space="0" w:color="auto"/>
        <w:right w:val="none" w:sz="0" w:space="0" w:color="auto"/>
      </w:divBdr>
    </w:div>
    <w:div w:id="1602184601">
      <w:bodyDiv w:val="1"/>
      <w:marLeft w:val="0"/>
      <w:marRight w:val="0"/>
      <w:marTop w:val="0"/>
      <w:marBottom w:val="0"/>
      <w:divBdr>
        <w:top w:val="none" w:sz="0" w:space="0" w:color="auto"/>
        <w:left w:val="none" w:sz="0" w:space="0" w:color="auto"/>
        <w:bottom w:val="none" w:sz="0" w:space="0" w:color="auto"/>
        <w:right w:val="none" w:sz="0" w:space="0" w:color="auto"/>
      </w:divBdr>
    </w:div>
    <w:div w:id="1644963596">
      <w:bodyDiv w:val="1"/>
      <w:marLeft w:val="0"/>
      <w:marRight w:val="0"/>
      <w:marTop w:val="0"/>
      <w:marBottom w:val="0"/>
      <w:divBdr>
        <w:top w:val="none" w:sz="0" w:space="0" w:color="auto"/>
        <w:left w:val="none" w:sz="0" w:space="0" w:color="auto"/>
        <w:bottom w:val="none" w:sz="0" w:space="0" w:color="auto"/>
        <w:right w:val="none" w:sz="0" w:space="0" w:color="auto"/>
      </w:divBdr>
    </w:div>
    <w:div w:id="206845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jpeg"/><Relationship Id="rId42" Type="http://schemas.openxmlformats.org/officeDocument/2006/relationships/image" Target="media/image29.gif"/><Relationship Id="rId47" Type="http://schemas.openxmlformats.org/officeDocument/2006/relationships/image" Target="media/image32.gif"/><Relationship Id="rId63" Type="http://schemas.openxmlformats.org/officeDocument/2006/relationships/image" Target="media/image44.emf"/><Relationship Id="rId68" Type="http://schemas.openxmlformats.org/officeDocument/2006/relationships/image" Target="media/image50.gif"/><Relationship Id="rId84" Type="http://schemas.openxmlformats.org/officeDocument/2006/relationships/image" Target="media/image70.png"/><Relationship Id="rId89"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3.gif"/><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gif"/><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jpeg"/><Relationship Id="rId45" Type="http://schemas.openxmlformats.org/officeDocument/2006/relationships/image" Target="media/image31.gif"/><Relationship Id="rId53" Type="http://schemas.openxmlformats.org/officeDocument/2006/relationships/image" Target="media/image35.emf"/><Relationship Id="rId58" Type="http://schemas.openxmlformats.org/officeDocument/2006/relationships/image" Target="media/image49.emf"/><Relationship Id="rId66" Type="http://schemas.openxmlformats.org/officeDocument/2006/relationships/image" Target="media/image48.jpeg"/><Relationship Id="rId74" Type="http://schemas.openxmlformats.org/officeDocument/2006/relationships/image" Target="media/image55.jpeg"/><Relationship Id="rId79" Type="http://schemas.openxmlformats.org/officeDocument/2006/relationships/hyperlink" Target="http://www.youtube.com/watch?v=ac9ZtIe-jSU" TargetMode="External"/><Relationship Id="rId87" Type="http://schemas.openxmlformats.org/officeDocument/2006/relationships/image" Target="media/image61.gif"/><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gif"/><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65.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emf"/><Relationship Id="rId64" Type="http://schemas.openxmlformats.org/officeDocument/2006/relationships/image" Target="media/image46.emf"/><Relationship Id="rId69" Type="http://schemas.openxmlformats.org/officeDocument/2006/relationships/image" Target="media/image51.gif"/><Relationship Id="rId77" Type="http://schemas.openxmlformats.org/officeDocument/2006/relationships/hyperlink" Target="http://www.youtube.com/watch?v=uF8-tk9qGrc" TargetMode="External"/><Relationship Id="rId100" Type="http://schemas.openxmlformats.org/officeDocument/2006/relationships/image" Target="media/image86.jpeg"/><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54.jpeg"/><Relationship Id="rId80" Type="http://schemas.openxmlformats.org/officeDocument/2006/relationships/hyperlink" Target="http://www.youtube.com/watch?v=E38SmYbJXzM" TargetMode="External"/><Relationship Id="rId85" Type="http://schemas.openxmlformats.org/officeDocument/2006/relationships/image" Target="media/image60.png"/><Relationship Id="rId93" Type="http://schemas.openxmlformats.org/officeDocument/2006/relationships/image" Target="media/image64.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upload.wikimedia.org/wikipedia/commons/e/e4/Cardioidpattern.svg" TargetMode="External"/><Relationship Id="rId33" Type="http://schemas.openxmlformats.org/officeDocument/2006/relationships/image" Target="media/image24.png"/><Relationship Id="rId38" Type="http://schemas.openxmlformats.org/officeDocument/2006/relationships/image" Target="media/image25.emf"/><Relationship Id="rId46" Type="http://schemas.openxmlformats.org/officeDocument/2006/relationships/image" Target="media/image37.gif"/><Relationship Id="rId59" Type="http://schemas.openxmlformats.org/officeDocument/2006/relationships/image" Target="media/image38.gif"/><Relationship Id="rId67" Type="http://schemas.openxmlformats.org/officeDocument/2006/relationships/image" Target="media/image49.gif"/><Relationship Id="rId103"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28.gif"/><Relationship Id="rId54" Type="http://schemas.openxmlformats.org/officeDocument/2006/relationships/image" Target="media/image45.emf"/><Relationship Id="rId62" Type="http://schemas.openxmlformats.org/officeDocument/2006/relationships/image" Target="media/image42.gif"/><Relationship Id="rId70" Type="http://schemas.openxmlformats.org/officeDocument/2006/relationships/image" Target="media/image52.gif"/><Relationship Id="rId75" Type="http://schemas.openxmlformats.org/officeDocument/2006/relationships/hyperlink" Target="http://www.youtube.com/watch?v=Qk2K_agszxg" TargetMode="External"/><Relationship Id="rId83" Type="http://schemas.openxmlformats.org/officeDocument/2006/relationships/image" Target="media/image59.png"/><Relationship Id="rId88" Type="http://schemas.openxmlformats.org/officeDocument/2006/relationships/image" Target="media/image74.gif"/><Relationship Id="rId91" Type="http://schemas.openxmlformats.org/officeDocument/2006/relationships/image" Target="media/image63.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7.gif"/><Relationship Id="rId36" Type="http://schemas.openxmlformats.org/officeDocument/2006/relationships/image" Target="media/image23.jpeg"/><Relationship Id="rId49" Type="http://schemas.openxmlformats.org/officeDocument/2006/relationships/image" Target="media/image33.jpeg"/><Relationship Id="rId57" Type="http://schemas.openxmlformats.org/officeDocument/2006/relationships/image" Target="media/image37.emf"/><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0.gif"/><Relationship Id="rId52" Type="http://schemas.openxmlformats.org/officeDocument/2006/relationships/image" Target="media/image43.emf"/><Relationship Id="rId60" Type="http://schemas.openxmlformats.org/officeDocument/2006/relationships/image" Target="media/image40.gif"/><Relationship Id="rId65" Type="http://schemas.openxmlformats.org/officeDocument/2006/relationships/image" Target="media/image47.jpeg"/><Relationship Id="rId73" Type="http://schemas.openxmlformats.org/officeDocument/2006/relationships/hyperlink" Target="http://www.listenonrepeat.com/watch/?v=sogYgHlNnqo" TargetMode="External"/><Relationship Id="rId78" Type="http://schemas.openxmlformats.org/officeDocument/2006/relationships/image" Target="media/image57.jpeg"/><Relationship Id="rId81" Type="http://schemas.openxmlformats.org/officeDocument/2006/relationships/image" Target="media/image58.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67.jpeg"/><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6.jpeg"/><Relationship Id="rId34" Type="http://schemas.openxmlformats.org/officeDocument/2006/relationships/image" Target="media/image20.jpeg"/><Relationship Id="rId50" Type="http://schemas.openxmlformats.org/officeDocument/2006/relationships/image" Target="media/image41.jpeg"/><Relationship Id="rId55" Type="http://schemas.openxmlformats.org/officeDocument/2006/relationships/image" Target="media/image36.emf"/><Relationship Id="rId76" Type="http://schemas.openxmlformats.org/officeDocument/2006/relationships/image" Target="media/image56.jpeg"/><Relationship Id="rId97" Type="http://schemas.openxmlformats.org/officeDocument/2006/relationships/image" Target="media/image6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011134690\AppData\Roaming\Microsoft\Templates\Advanced%20Creators.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A18AD-23AF-41CC-BA54-071326241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Advanced Creators.dotx</Template>
  <TotalTime>825</TotalTime>
  <Pages>83</Pages>
  <Words>7708</Words>
  <Characters>43941</Characters>
  <Application>Microsoft Office Word</Application>
  <DocSecurity>0</DocSecurity>
  <Lines>366</Lines>
  <Paragraphs>103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Sound Engineering</vt:lpstr>
      <vt:lpstr/>
    </vt:vector>
  </TitlesOfParts>
  <Company>Toshiba</Company>
  <LinksUpToDate>false</LinksUpToDate>
  <CharactersWithSpaces>51546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Sound Engineering</dc:title>
  <dc:creator>Seiya Haibara</dc:creator>
  <cp:lastModifiedBy>seiya</cp:lastModifiedBy>
  <cp:revision>35</cp:revision>
  <cp:lastPrinted>2013-09-22T06:37:00Z</cp:lastPrinted>
  <dcterms:created xsi:type="dcterms:W3CDTF">2013-08-25T20:48:00Z</dcterms:created>
  <dcterms:modified xsi:type="dcterms:W3CDTF">2013-10-02T05:14:00Z</dcterms:modified>
</cp:coreProperties>
</file>